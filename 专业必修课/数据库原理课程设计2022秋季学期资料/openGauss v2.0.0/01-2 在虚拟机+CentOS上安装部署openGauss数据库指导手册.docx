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450DE1" w14:textId="3F051805" w:rsidR="00E75EA5" w:rsidRPr="003B5A0E" w:rsidRDefault="00E75EA5" w:rsidP="0053549F">
      <w:pPr>
        <w:rPr>
          <w:rFonts w:ascii="Huawei Sans" w:eastAsia="方正兰亭黑简体" w:hAnsi="Huawei Sans" w:cs="Huawei Sans"/>
        </w:rPr>
      </w:pPr>
    </w:p>
    <w:p w14:paraId="1E20AA9F" w14:textId="77777777" w:rsidR="0020153C" w:rsidRPr="003B5A0E" w:rsidRDefault="0020153C" w:rsidP="0020153C">
      <w:pPr>
        <w:pStyle w:val="Cover2"/>
        <w:rPr>
          <w:rFonts w:ascii="Huawei Sans" w:eastAsia="方正兰亭黑简体" w:hAnsi="Huawei Sans" w:cs="Huawei Sans"/>
          <w:lang w:eastAsia="zh-CN"/>
        </w:rPr>
      </w:pPr>
    </w:p>
    <w:p w14:paraId="41775DF2" w14:textId="77777777" w:rsidR="0053549F" w:rsidRPr="003B5A0E" w:rsidRDefault="0053549F" w:rsidP="0020153C">
      <w:pPr>
        <w:pStyle w:val="Cover2"/>
        <w:rPr>
          <w:rFonts w:ascii="Huawei Sans" w:eastAsia="方正兰亭黑简体" w:hAnsi="Huawei Sans" w:cs="Huawei Sans"/>
          <w:lang w:eastAsia="zh-CN"/>
        </w:rPr>
      </w:pPr>
    </w:p>
    <w:p w14:paraId="410726D2" w14:textId="77777777" w:rsidR="0053549F" w:rsidRPr="003B5A0E" w:rsidRDefault="0053549F" w:rsidP="0020153C">
      <w:pPr>
        <w:pStyle w:val="Cover2"/>
        <w:rPr>
          <w:rFonts w:ascii="Huawei Sans" w:eastAsia="方正兰亭黑简体" w:hAnsi="Huawei Sans" w:cs="Huawei Sans"/>
          <w:lang w:eastAsia="zh-CN"/>
        </w:rPr>
      </w:pPr>
    </w:p>
    <w:p w14:paraId="4A6926DF" w14:textId="77777777" w:rsidR="0053549F" w:rsidRPr="003B5A0E" w:rsidRDefault="0053549F" w:rsidP="0020153C">
      <w:pPr>
        <w:pStyle w:val="Cover2"/>
        <w:rPr>
          <w:rFonts w:ascii="Huawei Sans" w:eastAsia="方正兰亭黑简体" w:hAnsi="Huawei Sans" w:cs="Huawei Sans"/>
          <w:lang w:eastAsia="zh-CN"/>
        </w:rPr>
      </w:pPr>
    </w:p>
    <w:p w14:paraId="7C3EA1D8" w14:textId="73DDCBD1" w:rsidR="004662DC" w:rsidRPr="003B5A0E" w:rsidRDefault="004662DC" w:rsidP="004662DC">
      <w:pPr>
        <w:pStyle w:val="Cover2"/>
        <w:rPr>
          <w:rFonts w:ascii="Huawei Sans" w:eastAsia="方正兰亭黑简体" w:hAnsi="Huawei Sans" w:cs="Huawei Sans"/>
          <w:sz w:val="72"/>
          <w:szCs w:val="72"/>
          <w:lang w:eastAsia="zh-CN"/>
        </w:rPr>
      </w:pPr>
      <w:r w:rsidRPr="003B5A0E">
        <w:rPr>
          <w:rFonts w:ascii="Huawei Sans" w:eastAsia="方正兰亭黑简体" w:hAnsi="Huawei Sans" w:cs="Huawei Sans"/>
          <w:sz w:val="72"/>
          <w:szCs w:val="72"/>
          <w:lang w:eastAsia="zh-CN"/>
        </w:rPr>
        <w:t>《数据库》</w:t>
      </w:r>
    </w:p>
    <w:p w14:paraId="3F112442" w14:textId="03264A63" w:rsidR="0020153C" w:rsidRPr="003B5A0E" w:rsidRDefault="00B86BD3" w:rsidP="0020153C">
      <w:pPr>
        <w:pStyle w:val="Cover2"/>
        <w:rPr>
          <w:rFonts w:ascii="Huawei Sans" w:eastAsia="方正兰亭黑简体" w:hAnsi="Huawei Sans" w:cs="Huawei Sans"/>
          <w:lang w:eastAsia="zh-CN"/>
        </w:rPr>
      </w:pPr>
      <w:r w:rsidRPr="003B5A0E">
        <w:rPr>
          <w:rFonts w:ascii="Huawei Sans" w:eastAsia="方正兰亭黑简体" w:hAnsi="Huawei Sans" w:cs="Huawei Sans"/>
          <w:sz w:val="72"/>
          <w:szCs w:val="72"/>
          <w:lang w:eastAsia="zh-CN"/>
        </w:rPr>
        <w:t>在虚拟机</w:t>
      </w:r>
      <w:r w:rsidR="009878ED" w:rsidRPr="003B5A0E">
        <w:rPr>
          <w:rFonts w:ascii="Huawei Sans" w:eastAsia="方正兰亭黑简体" w:hAnsi="Huawei Sans" w:cs="Huawei Sans"/>
          <w:sz w:val="72"/>
          <w:szCs w:val="72"/>
          <w:lang w:eastAsia="zh-CN"/>
        </w:rPr>
        <w:t>+CentOS</w:t>
      </w:r>
      <w:r w:rsidRPr="003B5A0E">
        <w:rPr>
          <w:rFonts w:ascii="Huawei Sans" w:eastAsia="方正兰亭黑简体" w:hAnsi="Huawei Sans" w:cs="Huawei Sans"/>
          <w:sz w:val="72"/>
          <w:szCs w:val="72"/>
          <w:lang w:eastAsia="zh-CN"/>
        </w:rPr>
        <w:t>上安装部署</w:t>
      </w:r>
      <w:r w:rsidRPr="003B5A0E">
        <w:rPr>
          <w:rFonts w:ascii="Huawei Sans" w:eastAsia="方正兰亭黑简体" w:hAnsi="Huawei Sans" w:cs="Huawei Sans"/>
          <w:sz w:val="72"/>
          <w:szCs w:val="72"/>
          <w:lang w:eastAsia="zh-CN"/>
        </w:rPr>
        <w:t>openGauss</w:t>
      </w:r>
      <w:r w:rsidR="00AB57AD" w:rsidRPr="003B5A0E">
        <w:rPr>
          <w:rFonts w:ascii="Huawei Sans" w:eastAsia="方正兰亭黑简体" w:hAnsi="Huawei Sans" w:cs="Huawei Sans"/>
          <w:sz w:val="72"/>
          <w:szCs w:val="72"/>
          <w:lang w:eastAsia="zh-CN"/>
        </w:rPr>
        <w:t>数据库</w:t>
      </w:r>
      <w:r w:rsidRPr="003B5A0E">
        <w:rPr>
          <w:rFonts w:ascii="Huawei Sans" w:eastAsia="方正兰亭黑简体" w:hAnsi="Huawei Sans" w:cs="Huawei Sans"/>
          <w:sz w:val="72"/>
          <w:szCs w:val="72"/>
          <w:lang w:eastAsia="zh-CN"/>
        </w:rPr>
        <w:t>指导手册</w:t>
      </w:r>
    </w:p>
    <w:p w14:paraId="0FA8C2C2" w14:textId="77777777" w:rsidR="0020153C" w:rsidRPr="003B5A0E" w:rsidRDefault="0020153C" w:rsidP="0020153C">
      <w:pPr>
        <w:pStyle w:val="Cover2"/>
        <w:rPr>
          <w:rFonts w:ascii="Huawei Sans" w:eastAsia="方正兰亭黑简体" w:hAnsi="Huawei Sans" w:cs="Huawei Sans"/>
          <w:lang w:eastAsia="zh-CN"/>
        </w:rPr>
      </w:pPr>
    </w:p>
    <w:p w14:paraId="62ED3664" w14:textId="414C8387" w:rsidR="00213E96" w:rsidRPr="003B5A0E" w:rsidRDefault="00213E96" w:rsidP="0020153C">
      <w:pPr>
        <w:pStyle w:val="Cover2"/>
        <w:rPr>
          <w:rFonts w:ascii="Huawei Sans" w:eastAsia="方正兰亭黑简体" w:hAnsi="Huawei Sans" w:cs="Huawei Sans"/>
          <w:lang w:eastAsia="zh-CN"/>
        </w:rPr>
      </w:pPr>
    </w:p>
    <w:p w14:paraId="3EFA5202" w14:textId="2428E973" w:rsidR="00213E96" w:rsidRPr="003B5A0E" w:rsidRDefault="00213E96" w:rsidP="0020153C">
      <w:pPr>
        <w:pStyle w:val="Cover2"/>
        <w:rPr>
          <w:rFonts w:ascii="Huawei Sans" w:eastAsia="方正兰亭黑简体" w:hAnsi="Huawei Sans" w:cs="Huawei Sans"/>
          <w:lang w:eastAsia="zh-CN"/>
        </w:rPr>
      </w:pPr>
    </w:p>
    <w:p w14:paraId="5090A8A2" w14:textId="1B7B2006" w:rsidR="00213E96" w:rsidRPr="003B5A0E" w:rsidRDefault="00213E96" w:rsidP="0020153C">
      <w:pPr>
        <w:pStyle w:val="Cover2"/>
        <w:rPr>
          <w:rFonts w:ascii="Huawei Sans" w:eastAsia="方正兰亭黑简体" w:hAnsi="Huawei Sans" w:cs="Huawei Sans"/>
          <w:lang w:eastAsia="zh-CN"/>
        </w:rPr>
      </w:pPr>
    </w:p>
    <w:p w14:paraId="5D885321" w14:textId="51EA07BB" w:rsidR="00213E96" w:rsidRPr="003B5A0E" w:rsidRDefault="00213E96" w:rsidP="0020153C">
      <w:pPr>
        <w:pStyle w:val="Cover2"/>
        <w:rPr>
          <w:rFonts w:ascii="Huawei Sans" w:eastAsia="方正兰亭黑简体" w:hAnsi="Huawei Sans" w:cs="Huawei Sans"/>
          <w:lang w:eastAsia="zh-CN"/>
        </w:rPr>
      </w:pPr>
    </w:p>
    <w:p w14:paraId="1A377C9C" w14:textId="5DB420D2" w:rsidR="00213E96" w:rsidRPr="003B5A0E" w:rsidRDefault="00213E96" w:rsidP="0020153C">
      <w:pPr>
        <w:pStyle w:val="Cover2"/>
        <w:rPr>
          <w:rFonts w:ascii="Huawei Sans" w:eastAsia="方正兰亭黑简体" w:hAnsi="Huawei Sans" w:cs="Huawei Sans"/>
          <w:lang w:eastAsia="zh-CN"/>
        </w:rPr>
      </w:pPr>
    </w:p>
    <w:p w14:paraId="48D05E2B" w14:textId="77777777" w:rsidR="00213E96" w:rsidRPr="003B5A0E" w:rsidRDefault="00213E96" w:rsidP="00213E96">
      <w:pPr>
        <w:pStyle w:val="Cover2"/>
        <w:rPr>
          <w:rFonts w:ascii="Huawei Sans" w:eastAsia="方正兰亭黑简体" w:hAnsi="Huawei Sans" w:cs="Huawei Sans"/>
          <w:lang w:eastAsia="zh-CN"/>
        </w:rPr>
      </w:pPr>
    </w:p>
    <w:p w14:paraId="7CB96A1D" w14:textId="77777777" w:rsidR="00213E96" w:rsidRPr="003B5A0E" w:rsidRDefault="00213E96" w:rsidP="00213E96">
      <w:pPr>
        <w:pStyle w:val="Cover2"/>
        <w:jc w:val="left"/>
        <w:rPr>
          <w:rFonts w:ascii="Huawei Sans" w:eastAsia="方正兰亭黑简体" w:hAnsi="Huawei Sans" w:cs="Huawei Sans"/>
          <w:lang w:eastAsia="zh-CN"/>
        </w:rPr>
      </w:pPr>
    </w:p>
    <w:p w14:paraId="7028DA36" w14:textId="14CA7C1E" w:rsidR="00213E96" w:rsidRPr="003B5A0E" w:rsidRDefault="00342110" w:rsidP="00213E96">
      <w:pPr>
        <w:pStyle w:val="cover--"/>
        <w:rPr>
          <w:rFonts w:ascii="Huawei Sans" w:eastAsia="方正兰亭黑简体" w:hAnsi="Huawei Sans" w:cs="Huawei Sans"/>
          <w:noProof/>
        </w:rPr>
      </w:pPr>
      <w:r w:rsidRPr="003B5A0E">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3B5A0E" w:rsidRDefault="00213E96" w:rsidP="00213E96">
      <w:pPr>
        <w:rPr>
          <w:rFonts w:ascii="Huawei Sans" w:eastAsia="方正兰亭黑简体" w:hAnsi="Huawei Sans" w:cs="Huawei Sans"/>
        </w:rPr>
      </w:pPr>
      <w:r w:rsidRPr="003B5A0E">
        <w:rPr>
          <w:rFonts w:ascii="Huawei Sans" w:eastAsia="方正兰亭黑简体" w:hAnsi="Huawei Sans" w:cs="Huawei Sans"/>
        </w:rPr>
        <w:fldChar w:fldCharType="begin"/>
      </w:r>
      <w:r w:rsidRPr="003B5A0E">
        <w:rPr>
          <w:rFonts w:ascii="Huawei Sans" w:eastAsia="方正兰亭黑简体" w:hAnsi="Huawei Sans" w:cs="Huawei Sans"/>
        </w:rPr>
        <w:instrText xml:space="preserve"> DOCPROPERTY  Confidential </w:instrText>
      </w:r>
      <w:r w:rsidRPr="003B5A0E">
        <w:rPr>
          <w:rFonts w:ascii="Huawei Sans" w:eastAsia="方正兰亭黑简体" w:hAnsi="Huawei Sans" w:cs="Huawei Sans"/>
        </w:rPr>
        <w:fldChar w:fldCharType="end"/>
      </w:r>
    </w:p>
    <w:p w14:paraId="6F7BEF1B" w14:textId="77777777" w:rsidR="00213E96" w:rsidRPr="003B5A0E" w:rsidRDefault="00213E96" w:rsidP="00213E96">
      <w:pPr>
        <w:pStyle w:val="Cover2"/>
        <w:rPr>
          <w:rFonts w:ascii="Huawei Sans" w:eastAsia="方正兰亭黑简体" w:hAnsi="Huawei Sans" w:cs="Huawei Sans"/>
          <w:lang w:eastAsia="zh-CN"/>
        </w:rPr>
      </w:pPr>
      <w:r w:rsidRPr="003B5A0E">
        <w:rPr>
          <w:rFonts w:ascii="Huawei Sans" w:eastAsia="方正兰亭黑简体" w:hAnsi="Huawei Sans" w:cs="Huawei Sans"/>
          <w:lang w:eastAsia="zh-CN"/>
        </w:rPr>
        <w:t>华为技术有限公司</w:t>
      </w:r>
    </w:p>
    <w:p w14:paraId="4C0703B4" w14:textId="77777777" w:rsidR="00033B54" w:rsidRPr="003B5A0E" w:rsidRDefault="00033B54">
      <w:pPr>
        <w:topLinePunct w:val="0"/>
        <w:adjustRightInd/>
        <w:snapToGrid/>
        <w:spacing w:before="0" w:after="0" w:line="240" w:lineRule="auto"/>
        <w:ind w:left="0"/>
        <w:rPr>
          <w:rFonts w:ascii="Huawei Sans" w:eastAsia="方正兰亭黑简体" w:hAnsi="Huawei Sans" w:cs="Huawei Sans"/>
        </w:rPr>
        <w:sectPr w:rsidR="00033B54" w:rsidRPr="003B5A0E" w:rsidSect="00033B54">
          <w:pgSz w:w="11906" w:h="16838" w:code="9"/>
          <w:pgMar w:top="1701" w:right="1134" w:bottom="1701" w:left="1134" w:header="567" w:footer="567" w:gutter="0"/>
          <w:pgNumType w:start="1"/>
          <w:cols w:space="425"/>
          <w:docGrid w:linePitch="312"/>
        </w:sectPr>
      </w:pPr>
      <w:r w:rsidRPr="003B5A0E">
        <w:rPr>
          <w:rFonts w:ascii="Huawei Sans" w:eastAsia="方正兰亭黑简体" w:hAnsi="Huawei Sans" w:cs="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Huawei Sans" w:eastAsia="宋体"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3B5A0E" w:rsidRDefault="0020153C" w:rsidP="00FD6CD0">
          <w:pPr>
            <w:pStyle w:val="Contents"/>
            <w:rPr>
              <w:rFonts w:ascii="Huawei Sans" w:hAnsi="Huawei Sans" w:cs="Huawei Sans"/>
            </w:rPr>
          </w:pPr>
          <w:r w:rsidRPr="003B5A0E">
            <w:rPr>
              <w:rFonts w:ascii="Huawei Sans" w:hAnsi="Huawei Sans" w:cs="Huawei Sans"/>
              <w:lang w:val="zh-CN"/>
            </w:rPr>
            <w:t>目录</w:t>
          </w:r>
        </w:p>
        <w:p w14:paraId="04D80729" w14:textId="77777777" w:rsidR="007F480A" w:rsidRDefault="001B3964">
          <w:pPr>
            <w:pStyle w:val="12"/>
            <w:tabs>
              <w:tab w:val="right" w:leader="dot" w:pos="9628"/>
            </w:tabs>
            <w:rPr>
              <w:rFonts w:asciiTheme="minorHAnsi" w:eastAsiaTheme="minorEastAsia" w:hAnsiTheme="minorHAnsi" w:cstheme="minorBidi"/>
              <w:b w:val="0"/>
              <w:bCs w:val="0"/>
              <w:noProof/>
              <w:kern w:val="2"/>
              <w:sz w:val="21"/>
              <w:szCs w:val="22"/>
            </w:rPr>
          </w:pPr>
          <w:r w:rsidRPr="003B5A0E">
            <w:rPr>
              <w:rFonts w:ascii="Huawei Sans" w:hAnsi="Huawei Sans" w:cs="Huawei Sans"/>
              <w:noProof/>
            </w:rPr>
            <w:fldChar w:fldCharType="begin"/>
          </w:r>
          <w:r w:rsidRPr="003B5A0E">
            <w:rPr>
              <w:rFonts w:ascii="Huawei Sans" w:hAnsi="Huawei Sans" w:cs="Huawei Sans"/>
              <w:noProof/>
            </w:rPr>
            <w:instrText xml:space="preserve"> TOC \o "1-3" \h \z \u </w:instrText>
          </w:r>
          <w:r w:rsidRPr="003B5A0E">
            <w:rPr>
              <w:rFonts w:ascii="Huawei Sans" w:hAnsi="Huawei Sans" w:cs="Huawei Sans"/>
              <w:noProof/>
            </w:rPr>
            <w:fldChar w:fldCharType="separate"/>
          </w:r>
          <w:hyperlink w:anchor="_Toc80868946" w:history="1">
            <w:r w:rsidR="007F480A" w:rsidRPr="006327FF">
              <w:rPr>
                <w:rStyle w:val="ad"/>
                <w:rFonts w:ascii="Huawei Sans" w:hAnsi="Huawei Sans" w:cs="Huawei Sans" w:hint="eastAsia"/>
                <w:noProof/>
              </w:rPr>
              <w:t>前</w:t>
            </w:r>
            <w:r w:rsidR="007F480A" w:rsidRPr="006327FF">
              <w:rPr>
                <w:rStyle w:val="ad"/>
                <w:rFonts w:ascii="Huawei Sans" w:hAnsi="Huawei Sans" w:cs="Huawei Sans"/>
                <w:noProof/>
              </w:rPr>
              <w:t xml:space="preserve">  </w:t>
            </w:r>
            <w:r w:rsidR="007F480A" w:rsidRPr="006327FF">
              <w:rPr>
                <w:rStyle w:val="ad"/>
                <w:rFonts w:ascii="Huawei Sans" w:hAnsi="Huawei Sans" w:cs="Huawei Sans" w:hint="eastAsia"/>
                <w:noProof/>
              </w:rPr>
              <w:t>言</w:t>
            </w:r>
            <w:r w:rsidR="007F480A">
              <w:rPr>
                <w:noProof/>
                <w:webHidden/>
              </w:rPr>
              <w:tab/>
            </w:r>
            <w:r w:rsidR="007F480A">
              <w:rPr>
                <w:noProof/>
                <w:webHidden/>
              </w:rPr>
              <w:fldChar w:fldCharType="begin"/>
            </w:r>
            <w:r w:rsidR="007F480A">
              <w:rPr>
                <w:noProof/>
                <w:webHidden/>
              </w:rPr>
              <w:instrText xml:space="preserve"> PAGEREF _Toc80868946 \h </w:instrText>
            </w:r>
            <w:r w:rsidR="007F480A">
              <w:rPr>
                <w:noProof/>
                <w:webHidden/>
              </w:rPr>
            </w:r>
            <w:r w:rsidR="007F480A">
              <w:rPr>
                <w:noProof/>
                <w:webHidden/>
              </w:rPr>
              <w:fldChar w:fldCharType="separate"/>
            </w:r>
            <w:r w:rsidR="007F480A">
              <w:rPr>
                <w:rFonts w:hint="eastAsia"/>
                <w:noProof/>
                <w:webHidden/>
              </w:rPr>
              <w:t>3</w:t>
            </w:r>
            <w:r w:rsidR="007F480A">
              <w:rPr>
                <w:noProof/>
                <w:webHidden/>
              </w:rPr>
              <w:fldChar w:fldCharType="end"/>
            </w:r>
          </w:hyperlink>
        </w:p>
        <w:p w14:paraId="6E9768FD"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47" w:history="1">
            <w:r w:rsidR="007F480A" w:rsidRPr="006327FF">
              <w:rPr>
                <w:rStyle w:val="ad"/>
                <w:rFonts w:ascii="Huawei Sans" w:hAnsi="Huawei Sans" w:cs="Huawei Sans" w:hint="eastAsia"/>
              </w:rPr>
              <w:t>简介</w:t>
            </w:r>
            <w:r w:rsidR="007F480A">
              <w:rPr>
                <w:webHidden/>
              </w:rPr>
              <w:tab/>
            </w:r>
            <w:r w:rsidR="007F480A">
              <w:rPr>
                <w:webHidden/>
              </w:rPr>
              <w:fldChar w:fldCharType="begin"/>
            </w:r>
            <w:r w:rsidR="007F480A">
              <w:rPr>
                <w:webHidden/>
              </w:rPr>
              <w:instrText xml:space="preserve"> PAGEREF _Toc80868947 \h </w:instrText>
            </w:r>
            <w:r w:rsidR="007F480A">
              <w:rPr>
                <w:webHidden/>
              </w:rPr>
            </w:r>
            <w:r w:rsidR="007F480A">
              <w:rPr>
                <w:webHidden/>
              </w:rPr>
              <w:fldChar w:fldCharType="separate"/>
            </w:r>
            <w:r w:rsidR="007F480A">
              <w:rPr>
                <w:rFonts w:hint="eastAsia"/>
                <w:webHidden/>
              </w:rPr>
              <w:t>3</w:t>
            </w:r>
            <w:r w:rsidR="007F480A">
              <w:rPr>
                <w:webHidden/>
              </w:rPr>
              <w:fldChar w:fldCharType="end"/>
            </w:r>
          </w:hyperlink>
        </w:p>
        <w:p w14:paraId="41A3B27A"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48" w:history="1">
            <w:r w:rsidR="007F480A" w:rsidRPr="006327FF">
              <w:rPr>
                <w:rStyle w:val="ad"/>
                <w:rFonts w:ascii="Huawei Sans" w:hAnsi="Huawei Sans" w:cs="Huawei Sans" w:hint="eastAsia"/>
              </w:rPr>
              <w:t>内容描述</w:t>
            </w:r>
            <w:r w:rsidR="007F480A">
              <w:rPr>
                <w:webHidden/>
              </w:rPr>
              <w:tab/>
            </w:r>
            <w:r w:rsidR="007F480A">
              <w:rPr>
                <w:webHidden/>
              </w:rPr>
              <w:fldChar w:fldCharType="begin"/>
            </w:r>
            <w:r w:rsidR="007F480A">
              <w:rPr>
                <w:webHidden/>
              </w:rPr>
              <w:instrText xml:space="preserve"> PAGEREF _Toc80868948 \h </w:instrText>
            </w:r>
            <w:r w:rsidR="007F480A">
              <w:rPr>
                <w:webHidden/>
              </w:rPr>
            </w:r>
            <w:r w:rsidR="007F480A">
              <w:rPr>
                <w:webHidden/>
              </w:rPr>
              <w:fldChar w:fldCharType="separate"/>
            </w:r>
            <w:r w:rsidR="007F480A">
              <w:rPr>
                <w:rFonts w:hint="eastAsia"/>
                <w:webHidden/>
              </w:rPr>
              <w:t>3</w:t>
            </w:r>
            <w:r w:rsidR="007F480A">
              <w:rPr>
                <w:webHidden/>
              </w:rPr>
              <w:fldChar w:fldCharType="end"/>
            </w:r>
          </w:hyperlink>
        </w:p>
        <w:p w14:paraId="4002D7B3"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49" w:history="1">
            <w:r w:rsidR="007F480A" w:rsidRPr="006327FF">
              <w:rPr>
                <w:rStyle w:val="ad"/>
                <w:rFonts w:ascii="Huawei Sans" w:hAnsi="Huawei Sans" w:cs="Huawei Sans" w:hint="eastAsia"/>
              </w:rPr>
              <w:t>前置条件</w:t>
            </w:r>
            <w:r w:rsidR="007F480A">
              <w:rPr>
                <w:webHidden/>
              </w:rPr>
              <w:tab/>
            </w:r>
            <w:r w:rsidR="007F480A">
              <w:rPr>
                <w:webHidden/>
              </w:rPr>
              <w:fldChar w:fldCharType="begin"/>
            </w:r>
            <w:r w:rsidR="007F480A">
              <w:rPr>
                <w:webHidden/>
              </w:rPr>
              <w:instrText xml:space="preserve"> PAGEREF _Toc80868949 \h </w:instrText>
            </w:r>
            <w:r w:rsidR="007F480A">
              <w:rPr>
                <w:webHidden/>
              </w:rPr>
            </w:r>
            <w:r w:rsidR="007F480A">
              <w:rPr>
                <w:webHidden/>
              </w:rPr>
              <w:fldChar w:fldCharType="separate"/>
            </w:r>
            <w:r w:rsidR="007F480A">
              <w:rPr>
                <w:rFonts w:hint="eastAsia"/>
                <w:webHidden/>
              </w:rPr>
              <w:t>3</w:t>
            </w:r>
            <w:r w:rsidR="007F480A">
              <w:rPr>
                <w:webHidden/>
              </w:rPr>
              <w:fldChar w:fldCharType="end"/>
            </w:r>
          </w:hyperlink>
        </w:p>
        <w:p w14:paraId="4819BEA6"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50" w:history="1">
            <w:r w:rsidR="007F480A" w:rsidRPr="006327FF">
              <w:rPr>
                <w:rStyle w:val="ad"/>
                <w:rFonts w:ascii="Huawei Sans" w:hAnsi="Huawei Sans" w:cs="Huawei Sans" w:hint="eastAsia"/>
              </w:rPr>
              <w:t>实验环境说明</w:t>
            </w:r>
            <w:r w:rsidR="007F480A">
              <w:rPr>
                <w:webHidden/>
              </w:rPr>
              <w:tab/>
            </w:r>
            <w:r w:rsidR="007F480A">
              <w:rPr>
                <w:webHidden/>
              </w:rPr>
              <w:fldChar w:fldCharType="begin"/>
            </w:r>
            <w:r w:rsidR="007F480A">
              <w:rPr>
                <w:webHidden/>
              </w:rPr>
              <w:instrText xml:space="preserve"> PAGEREF _Toc80868950 \h </w:instrText>
            </w:r>
            <w:r w:rsidR="007F480A">
              <w:rPr>
                <w:webHidden/>
              </w:rPr>
            </w:r>
            <w:r w:rsidR="007F480A">
              <w:rPr>
                <w:webHidden/>
              </w:rPr>
              <w:fldChar w:fldCharType="separate"/>
            </w:r>
            <w:r w:rsidR="007F480A">
              <w:rPr>
                <w:rFonts w:hint="eastAsia"/>
                <w:webHidden/>
              </w:rPr>
              <w:t>3</w:t>
            </w:r>
            <w:r w:rsidR="007F480A">
              <w:rPr>
                <w:webHidden/>
              </w:rPr>
              <w:fldChar w:fldCharType="end"/>
            </w:r>
          </w:hyperlink>
        </w:p>
        <w:p w14:paraId="1EB3D13B"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51" w:history="1">
            <w:r w:rsidR="007F480A" w:rsidRPr="006327FF">
              <w:rPr>
                <w:rStyle w:val="ad"/>
                <w:rFonts w:ascii="Huawei Sans" w:hAnsi="Huawei Sans" w:cs="Huawei Sans" w:hint="eastAsia"/>
              </w:rPr>
              <w:t>单机安装概览</w:t>
            </w:r>
            <w:r w:rsidR="007F480A">
              <w:rPr>
                <w:webHidden/>
              </w:rPr>
              <w:tab/>
            </w:r>
            <w:r w:rsidR="007F480A">
              <w:rPr>
                <w:webHidden/>
              </w:rPr>
              <w:fldChar w:fldCharType="begin"/>
            </w:r>
            <w:r w:rsidR="007F480A">
              <w:rPr>
                <w:webHidden/>
              </w:rPr>
              <w:instrText xml:space="preserve"> PAGEREF _Toc80868951 \h </w:instrText>
            </w:r>
            <w:r w:rsidR="007F480A">
              <w:rPr>
                <w:webHidden/>
              </w:rPr>
            </w:r>
            <w:r w:rsidR="007F480A">
              <w:rPr>
                <w:webHidden/>
              </w:rPr>
              <w:fldChar w:fldCharType="separate"/>
            </w:r>
            <w:r w:rsidR="007F480A">
              <w:rPr>
                <w:rFonts w:hint="eastAsia"/>
                <w:webHidden/>
              </w:rPr>
              <w:t>4</w:t>
            </w:r>
            <w:r w:rsidR="007F480A">
              <w:rPr>
                <w:webHidden/>
              </w:rPr>
              <w:fldChar w:fldCharType="end"/>
            </w:r>
          </w:hyperlink>
        </w:p>
        <w:p w14:paraId="736E7FA0" w14:textId="77777777" w:rsidR="007F480A" w:rsidRDefault="00391578">
          <w:pPr>
            <w:pStyle w:val="12"/>
            <w:tabs>
              <w:tab w:val="right" w:leader="dot" w:pos="9628"/>
            </w:tabs>
            <w:rPr>
              <w:rFonts w:asciiTheme="minorHAnsi" w:eastAsiaTheme="minorEastAsia" w:hAnsiTheme="minorHAnsi" w:cstheme="minorBidi"/>
              <w:b w:val="0"/>
              <w:bCs w:val="0"/>
              <w:noProof/>
              <w:kern w:val="2"/>
              <w:sz w:val="21"/>
              <w:szCs w:val="22"/>
            </w:rPr>
          </w:pPr>
          <w:hyperlink w:anchor="_Toc80868952" w:history="1">
            <w:r w:rsidR="007F480A" w:rsidRPr="006327FF">
              <w:rPr>
                <w:rStyle w:val="ad"/>
                <w:rFonts w:cs="Huawei Sans"/>
                <w:noProof/>
              </w:rPr>
              <w:t>1</w:t>
            </w:r>
            <w:r w:rsidR="007F480A" w:rsidRPr="006327FF">
              <w:rPr>
                <w:rStyle w:val="ad"/>
                <w:rFonts w:ascii="Huawei Sans" w:hAnsi="Huawei Sans" w:cs="Huawei Sans"/>
                <w:noProof/>
              </w:rPr>
              <w:t xml:space="preserve"> openGauss</w:t>
            </w:r>
            <w:r w:rsidR="007F480A" w:rsidRPr="006327FF">
              <w:rPr>
                <w:rStyle w:val="ad"/>
                <w:rFonts w:ascii="Huawei Sans" w:hAnsi="Huawei Sans" w:cs="Huawei Sans" w:hint="eastAsia"/>
                <w:noProof/>
              </w:rPr>
              <w:t>数据库安装</w:t>
            </w:r>
            <w:r w:rsidR="007F480A">
              <w:rPr>
                <w:noProof/>
                <w:webHidden/>
              </w:rPr>
              <w:tab/>
            </w:r>
            <w:r w:rsidR="007F480A">
              <w:rPr>
                <w:noProof/>
                <w:webHidden/>
              </w:rPr>
              <w:fldChar w:fldCharType="begin"/>
            </w:r>
            <w:r w:rsidR="007F480A">
              <w:rPr>
                <w:noProof/>
                <w:webHidden/>
              </w:rPr>
              <w:instrText xml:space="preserve"> PAGEREF _Toc80868952 \h </w:instrText>
            </w:r>
            <w:r w:rsidR="007F480A">
              <w:rPr>
                <w:noProof/>
                <w:webHidden/>
              </w:rPr>
            </w:r>
            <w:r w:rsidR="007F480A">
              <w:rPr>
                <w:noProof/>
                <w:webHidden/>
              </w:rPr>
              <w:fldChar w:fldCharType="separate"/>
            </w:r>
            <w:r w:rsidR="007F480A">
              <w:rPr>
                <w:rFonts w:hint="eastAsia"/>
                <w:noProof/>
                <w:webHidden/>
              </w:rPr>
              <w:t>5</w:t>
            </w:r>
            <w:r w:rsidR="007F480A">
              <w:rPr>
                <w:noProof/>
                <w:webHidden/>
              </w:rPr>
              <w:fldChar w:fldCharType="end"/>
            </w:r>
          </w:hyperlink>
        </w:p>
        <w:p w14:paraId="712309FE"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53" w:history="1">
            <w:r w:rsidR="007F480A" w:rsidRPr="006327FF">
              <w:rPr>
                <w:rStyle w:val="ad"/>
                <w:rFonts w:cs="Huawei Sans"/>
                <w:snapToGrid w:val="0"/>
              </w:rPr>
              <w:t>1.1</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实验介绍</w:t>
            </w:r>
            <w:r w:rsidR="007F480A">
              <w:rPr>
                <w:webHidden/>
              </w:rPr>
              <w:tab/>
            </w:r>
            <w:r w:rsidR="007F480A">
              <w:rPr>
                <w:webHidden/>
              </w:rPr>
              <w:fldChar w:fldCharType="begin"/>
            </w:r>
            <w:r w:rsidR="007F480A">
              <w:rPr>
                <w:webHidden/>
              </w:rPr>
              <w:instrText xml:space="preserve"> PAGEREF _Toc80868953 \h </w:instrText>
            </w:r>
            <w:r w:rsidR="007F480A">
              <w:rPr>
                <w:webHidden/>
              </w:rPr>
            </w:r>
            <w:r w:rsidR="007F480A">
              <w:rPr>
                <w:webHidden/>
              </w:rPr>
              <w:fldChar w:fldCharType="separate"/>
            </w:r>
            <w:r w:rsidR="007F480A">
              <w:rPr>
                <w:rFonts w:hint="eastAsia"/>
                <w:webHidden/>
              </w:rPr>
              <w:t>5</w:t>
            </w:r>
            <w:r w:rsidR="007F480A">
              <w:rPr>
                <w:webHidden/>
              </w:rPr>
              <w:fldChar w:fldCharType="end"/>
            </w:r>
          </w:hyperlink>
        </w:p>
        <w:p w14:paraId="684352A0" w14:textId="77777777" w:rsidR="007F480A" w:rsidRDefault="00391578">
          <w:pPr>
            <w:pStyle w:val="31"/>
            <w:tabs>
              <w:tab w:val="right" w:leader="dot" w:pos="9628"/>
            </w:tabs>
            <w:rPr>
              <w:rFonts w:asciiTheme="minorHAnsi" w:eastAsiaTheme="minorEastAsia" w:hAnsiTheme="minorHAnsi" w:cstheme="minorBidi"/>
              <w:kern w:val="2"/>
              <w:sz w:val="21"/>
              <w:szCs w:val="22"/>
            </w:rPr>
          </w:pPr>
          <w:hyperlink w:anchor="_Toc80868954" w:history="1">
            <w:r w:rsidR="007F480A" w:rsidRPr="006327FF">
              <w:rPr>
                <w:rStyle w:val="ad"/>
                <w:rFonts w:cs="Huawei Sans"/>
                <w:bCs/>
                <w:snapToGrid w:val="0"/>
              </w:rPr>
              <w:t>1.1.1</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关于本实验</w:t>
            </w:r>
            <w:r w:rsidR="007F480A">
              <w:rPr>
                <w:webHidden/>
              </w:rPr>
              <w:tab/>
            </w:r>
            <w:r w:rsidR="007F480A">
              <w:rPr>
                <w:webHidden/>
              </w:rPr>
              <w:fldChar w:fldCharType="begin"/>
            </w:r>
            <w:r w:rsidR="007F480A">
              <w:rPr>
                <w:webHidden/>
              </w:rPr>
              <w:instrText xml:space="preserve"> PAGEREF _Toc80868954 \h </w:instrText>
            </w:r>
            <w:r w:rsidR="007F480A">
              <w:rPr>
                <w:webHidden/>
              </w:rPr>
            </w:r>
            <w:r w:rsidR="007F480A">
              <w:rPr>
                <w:webHidden/>
              </w:rPr>
              <w:fldChar w:fldCharType="separate"/>
            </w:r>
            <w:r w:rsidR="007F480A">
              <w:rPr>
                <w:rFonts w:hint="eastAsia"/>
                <w:webHidden/>
              </w:rPr>
              <w:t>5</w:t>
            </w:r>
            <w:r w:rsidR="007F480A">
              <w:rPr>
                <w:webHidden/>
              </w:rPr>
              <w:fldChar w:fldCharType="end"/>
            </w:r>
          </w:hyperlink>
        </w:p>
        <w:p w14:paraId="79C5BFFA" w14:textId="77777777" w:rsidR="007F480A" w:rsidRDefault="00391578">
          <w:pPr>
            <w:pStyle w:val="31"/>
            <w:tabs>
              <w:tab w:val="right" w:leader="dot" w:pos="9628"/>
            </w:tabs>
            <w:rPr>
              <w:rFonts w:asciiTheme="minorHAnsi" w:eastAsiaTheme="minorEastAsia" w:hAnsiTheme="minorHAnsi" w:cstheme="minorBidi"/>
              <w:kern w:val="2"/>
              <w:sz w:val="21"/>
              <w:szCs w:val="22"/>
            </w:rPr>
          </w:pPr>
          <w:hyperlink w:anchor="_Toc80868955" w:history="1">
            <w:r w:rsidR="007F480A" w:rsidRPr="006327FF">
              <w:rPr>
                <w:rStyle w:val="ad"/>
                <w:rFonts w:cs="Huawei Sans"/>
                <w:bCs/>
                <w:snapToGrid w:val="0"/>
              </w:rPr>
              <w:t>1.1.2</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实验目的</w:t>
            </w:r>
            <w:r w:rsidR="007F480A">
              <w:rPr>
                <w:webHidden/>
              </w:rPr>
              <w:tab/>
            </w:r>
            <w:r w:rsidR="007F480A">
              <w:rPr>
                <w:webHidden/>
              </w:rPr>
              <w:fldChar w:fldCharType="begin"/>
            </w:r>
            <w:r w:rsidR="007F480A">
              <w:rPr>
                <w:webHidden/>
              </w:rPr>
              <w:instrText xml:space="preserve"> PAGEREF _Toc80868955 \h </w:instrText>
            </w:r>
            <w:r w:rsidR="007F480A">
              <w:rPr>
                <w:webHidden/>
              </w:rPr>
            </w:r>
            <w:r w:rsidR="007F480A">
              <w:rPr>
                <w:webHidden/>
              </w:rPr>
              <w:fldChar w:fldCharType="separate"/>
            </w:r>
            <w:r w:rsidR="007F480A">
              <w:rPr>
                <w:rFonts w:hint="eastAsia"/>
                <w:webHidden/>
              </w:rPr>
              <w:t>5</w:t>
            </w:r>
            <w:r w:rsidR="007F480A">
              <w:rPr>
                <w:webHidden/>
              </w:rPr>
              <w:fldChar w:fldCharType="end"/>
            </w:r>
          </w:hyperlink>
        </w:p>
        <w:p w14:paraId="3262E3B1"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56" w:history="1">
            <w:r w:rsidR="007F480A" w:rsidRPr="006327FF">
              <w:rPr>
                <w:rStyle w:val="ad"/>
                <w:rFonts w:cs="Huawei Sans"/>
                <w:snapToGrid w:val="0"/>
              </w:rPr>
              <w:t>1.2</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虚拟机</w:t>
            </w:r>
            <w:r w:rsidR="007F480A" w:rsidRPr="006327FF">
              <w:rPr>
                <w:rStyle w:val="ad"/>
                <w:rFonts w:ascii="Huawei Sans" w:hAnsi="Huawei Sans" w:cs="Huawei Sans"/>
              </w:rPr>
              <w:t>VirtualBox</w:t>
            </w:r>
            <w:r w:rsidR="007F480A" w:rsidRPr="006327FF">
              <w:rPr>
                <w:rStyle w:val="ad"/>
                <w:rFonts w:ascii="Huawei Sans" w:hAnsi="Huawei Sans" w:cs="Huawei Sans" w:hint="eastAsia"/>
              </w:rPr>
              <w:t>下载及安装</w:t>
            </w:r>
            <w:r w:rsidR="007F480A">
              <w:rPr>
                <w:webHidden/>
              </w:rPr>
              <w:tab/>
            </w:r>
            <w:r w:rsidR="007F480A">
              <w:rPr>
                <w:webHidden/>
              </w:rPr>
              <w:fldChar w:fldCharType="begin"/>
            </w:r>
            <w:r w:rsidR="007F480A">
              <w:rPr>
                <w:webHidden/>
              </w:rPr>
              <w:instrText xml:space="preserve"> PAGEREF _Toc80868956 \h </w:instrText>
            </w:r>
            <w:r w:rsidR="007F480A">
              <w:rPr>
                <w:webHidden/>
              </w:rPr>
            </w:r>
            <w:r w:rsidR="007F480A">
              <w:rPr>
                <w:webHidden/>
              </w:rPr>
              <w:fldChar w:fldCharType="separate"/>
            </w:r>
            <w:r w:rsidR="007F480A">
              <w:rPr>
                <w:rFonts w:hint="eastAsia"/>
                <w:webHidden/>
              </w:rPr>
              <w:t>5</w:t>
            </w:r>
            <w:r w:rsidR="007F480A">
              <w:rPr>
                <w:webHidden/>
              </w:rPr>
              <w:fldChar w:fldCharType="end"/>
            </w:r>
          </w:hyperlink>
        </w:p>
        <w:p w14:paraId="16C5B92C"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57" w:history="1">
            <w:r w:rsidR="007F480A" w:rsidRPr="006327FF">
              <w:rPr>
                <w:rStyle w:val="ad"/>
                <w:rFonts w:cs="Huawei Sans"/>
                <w:snapToGrid w:val="0"/>
              </w:rPr>
              <w:t>1.3</w:t>
            </w:r>
            <w:r w:rsidR="007F480A" w:rsidRPr="006327FF">
              <w:rPr>
                <w:rStyle w:val="ad"/>
                <w:rFonts w:ascii="Huawei Sans" w:hAnsi="Huawei Sans" w:cs="Huawei Sans"/>
              </w:rPr>
              <w:t xml:space="preserve"> CentOS 7.8 </w:t>
            </w:r>
            <w:r w:rsidR="007F480A" w:rsidRPr="006327FF">
              <w:rPr>
                <w:rStyle w:val="ad"/>
                <w:rFonts w:ascii="Huawei Sans" w:hAnsi="Huawei Sans" w:cs="Huawei Sans" w:hint="eastAsia"/>
              </w:rPr>
              <w:t>镜像文件下载</w:t>
            </w:r>
            <w:r w:rsidR="007F480A">
              <w:rPr>
                <w:webHidden/>
              </w:rPr>
              <w:tab/>
            </w:r>
            <w:r w:rsidR="007F480A">
              <w:rPr>
                <w:webHidden/>
              </w:rPr>
              <w:fldChar w:fldCharType="begin"/>
            </w:r>
            <w:r w:rsidR="007F480A">
              <w:rPr>
                <w:webHidden/>
              </w:rPr>
              <w:instrText xml:space="preserve"> PAGEREF _Toc80868957 \h </w:instrText>
            </w:r>
            <w:r w:rsidR="007F480A">
              <w:rPr>
                <w:webHidden/>
              </w:rPr>
            </w:r>
            <w:r w:rsidR="007F480A">
              <w:rPr>
                <w:webHidden/>
              </w:rPr>
              <w:fldChar w:fldCharType="separate"/>
            </w:r>
            <w:r w:rsidR="007F480A">
              <w:rPr>
                <w:rFonts w:hint="eastAsia"/>
                <w:webHidden/>
              </w:rPr>
              <w:t>6</w:t>
            </w:r>
            <w:r w:rsidR="007F480A">
              <w:rPr>
                <w:webHidden/>
              </w:rPr>
              <w:fldChar w:fldCharType="end"/>
            </w:r>
          </w:hyperlink>
        </w:p>
        <w:p w14:paraId="3A5D857B"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58" w:history="1">
            <w:r w:rsidR="007F480A" w:rsidRPr="006327FF">
              <w:rPr>
                <w:rStyle w:val="ad"/>
                <w:rFonts w:cs="Huawei Sans"/>
                <w:snapToGrid w:val="0"/>
              </w:rPr>
              <w:t>1.4</w:t>
            </w:r>
            <w:r w:rsidR="007F480A" w:rsidRPr="006327FF">
              <w:rPr>
                <w:rStyle w:val="ad"/>
                <w:rFonts w:ascii="Huawei Sans" w:hAnsi="Huawei Sans" w:cs="Huawei Sans"/>
              </w:rPr>
              <w:t xml:space="preserve"> VirtualBox</w:t>
            </w:r>
            <w:r w:rsidR="007F480A" w:rsidRPr="006327FF">
              <w:rPr>
                <w:rStyle w:val="ad"/>
                <w:rFonts w:ascii="Huawei Sans" w:hAnsi="Huawei Sans" w:cs="Huawei Sans" w:hint="eastAsia"/>
              </w:rPr>
              <w:t>下安装</w:t>
            </w:r>
            <w:r w:rsidR="007F480A" w:rsidRPr="006327FF">
              <w:rPr>
                <w:rStyle w:val="ad"/>
                <w:rFonts w:ascii="Huawei Sans" w:hAnsi="Huawei Sans" w:cs="Huawei Sans"/>
              </w:rPr>
              <w:t>CentOS 7.8</w:t>
            </w:r>
            <w:r w:rsidR="007F480A" w:rsidRPr="006327FF">
              <w:rPr>
                <w:rStyle w:val="ad"/>
                <w:rFonts w:ascii="Huawei Sans" w:hAnsi="Huawei Sans" w:cs="Huawei Sans" w:hint="eastAsia"/>
              </w:rPr>
              <w:t>操作系统</w:t>
            </w:r>
            <w:r w:rsidR="007F480A">
              <w:rPr>
                <w:webHidden/>
              </w:rPr>
              <w:tab/>
            </w:r>
            <w:r w:rsidR="007F480A">
              <w:rPr>
                <w:webHidden/>
              </w:rPr>
              <w:fldChar w:fldCharType="begin"/>
            </w:r>
            <w:r w:rsidR="007F480A">
              <w:rPr>
                <w:webHidden/>
              </w:rPr>
              <w:instrText xml:space="preserve"> PAGEREF _Toc80868958 \h </w:instrText>
            </w:r>
            <w:r w:rsidR="007F480A">
              <w:rPr>
                <w:webHidden/>
              </w:rPr>
            </w:r>
            <w:r w:rsidR="007F480A">
              <w:rPr>
                <w:webHidden/>
              </w:rPr>
              <w:fldChar w:fldCharType="separate"/>
            </w:r>
            <w:r w:rsidR="007F480A">
              <w:rPr>
                <w:rFonts w:hint="eastAsia"/>
                <w:webHidden/>
              </w:rPr>
              <w:t>7</w:t>
            </w:r>
            <w:r w:rsidR="007F480A">
              <w:rPr>
                <w:webHidden/>
              </w:rPr>
              <w:fldChar w:fldCharType="end"/>
            </w:r>
          </w:hyperlink>
        </w:p>
        <w:p w14:paraId="30D697E0"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59" w:history="1">
            <w:r w:rsidR="007F480A" w:rsidRPr="006327FF">
              <w:rPr>
                <w:rStyle w:val="ad"/>
                <w:rFonts w:cs="Huawei Sans"/>
                <w:snapToGrid w:val="0"/>
              </w:rPr>
              <w:t>1.5</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操作系统环境准备</w:t>
            </w:r>
            <w:r w:rsidR="007F480A">
              <w:rPr>
                <w:webHidden/>
              </w:rPr>
              <w:tab/>
            </w:r>
            <w:r w:rsidR="007F480A">
              <w:rPr>
                <w:webHidden/>
              </w:rPr>
              <w:fldChar w:fldCharType="begin"/>
            </w:r>
            <w:r w:rsidR="007F480A">
              <w:rPr>
                <w:webHidden/>
              </w:rPr>
              <w:instrText xml:space="preserve"> PAGEREF _Toc80868959 \h </w:instrText>
            </w:r>
            <w:r w:rsidR="007F480A">
              <w:rPr>
                <w:webHidden/>
              </w:rPr>
            </w:r>
            <w:r w:rsidR="007F480A">
              <w:rPr>
                <w:webHidden/>
              </w:rPr>
              <w:fldChar w:fldCharType="separate"/>
            </w:r>
            <w:r w:rsidR="007F480A">
              <w:rPr>
                <w:rFonts w:hint="eastAsia"/>
                <w:webHidden/>
              </w:rPr>
              <w:t>26</w:t>
            </w:r>
            <w:r w:rsidR="007F480A">
              <w:rPr>
                <w:webHidden/>
              </w:rPr>
              <w:fldChar w:fldCharType="end"/>
            </w:r>
          </w:hyperlink>
        </w:p>
        <w:p w14:paraId="338D3E33"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60" w:history="1">
            <w:r w:rsidR="007F480A" w:rsidRPr="006327FF">
              <w:rPr>
                <w:rStyle w:val="ad"/>
                <w:rFonts w:cs="Huawei Sans"/>
                <w:snapToGrid w:val="0"/>
              </w:rPr>
              <w:t>1.6</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安装</w:t>
            </w:r>
            <w:r w:rsidR="007F480A" w:rsidRPr="006327FF">
              <w:rPr>
                <w:rStyle w:val="ad"/>
                <w:rFonts w:ascii="Huawei Sans" w:hAnsi="Huawei Sans" w:cs="Huawei Sans"/>
              </w:rPr>
              <w:t>openGauss</w:t>
            </w:r>
            <w:r w:rsidR="007F480A" w:rsidRPr="006327FF">
              <w:rPr>
                <w:rStyle w:val="ad"/>
                <w:rFonts w:ascii="Huawei Sans" w:hAnsi="Huawei Sans" w:cs="Huawei Sans" w:hint="eastAsia"/>
              </w:rPr>
              <w:t>数据库</w:t>
            </w:r>
            <w:r w:rsidR="007F480A">
              <w:rPr>
                <w:webHidden/>
              </w:rPr>
              <w:tab/>
            </w:r>
            <w:r w:rsidR="007F480A">
              <w:rPr>
                <w:webHidden/>
              </w:rPr>
              <w:fldChar w:fldCharType="begin"/>
            </w:r>
            <w:r w:rsidR="007F480A">
              <w:rPr>
                <w:webHidden/>
              </w:rPr>
              <w:instrText xml:space="preserve"> PAGEREF _Toc80868960 \h </w:instrText>
            </w:r>
            <w:r w:rsidR="007F480A">
              <w:rPr>
                <w:webHidden/>
              </w:rPr>
            </w:r>
            <w:r w:rsidR="007F480A">
              <w:rPr>
                <w:webHidden/>
              </w:rPr>
              <w:fldChar w:fldCharType="separate"/>
            </w:r>
            <w:r w:rsidR="007F480A">
              <w:rPr>
                <w:rFonts w:hint="eastAsia"/>
                <w:webHidden/>
              </w:rPr>
              <w:t>30</w:t>
            </w:r>
            <w:r w:rsidR="007F480A">
              <w:rPr>
                <w:webHidden/>
              </w:rPr>
              <w:fldChar w:fldCharType="end"/>
            </w:r>
          </w:hyperlink>
        </w:p>
        <w:p w14:paraId="4C97EB7D" w14:textId="77777777" w:rsidR="007F480A" w:rsidRDefault="00391578">
          <w:pPr>
            <w:pStyle w:val="12"/>
            <w:tabs>
              <w:tab w:val="right" w:leader="dot" w:pos="9628"/>
            </w:tabs>
            <w:rPr>
              <w:rFonts w:asciiTheme="minorHAnsi" w:eastAsiaTheme="minorEastAsia" w:hAnsiTheme="minorHAnsi" w:cstheme="minorBidi"/>
              <w:b w:val="0"/>
              <w:bCs w:val="0"/>
              <w:noProof/>
              <w:kern w:val="2"/>
              <w:sz w:val="21"/>
              <w:szCs w:val="22"/>
            </w:rPr>
          </w:pPr>
          <w:hyperlink w:anchor="_Toc80868961" w:history="1">
            <w:r w:rsidR="007F480A" w:rsidRPr="006327FF">
              <w:rPr>
                <w:rStyle w:val="ad"/>
                <w:rFonts w:cs="Huawei Sans"/>
                <w:noProof/>
              </w:rPr>
              <w:t>2</w:t>
            </w:r>
            <w:r w:rsidR="007F480A" w:rsidRPr="006327FF">
              <w:rPr>
                <w:rStyle w:val="ad"/>
                <w:rFonts w:ascii="Huawei Sans" w:hAnsi="Huawei Sans" w:cs="Huawei Sans" w:hint="eastAsia"/>
                <w:noProof/>
              </w:rPr>
              <w:t xml:space="preserve"> </w:t>
            </w:r>
            <w:r w:rsidR="007F480A" w:rsidRPr="006327FF">
              <w:rPr>
                <w:rStyle w:val="ad"/>
                <w:rFonts w:ascii="Huawei Sans" w:hAnsi="Huawei Sans" w:cs="Huawei Sans" w:hint="eastAsia"/>
                <w:noProof/>
              </w:rPr>
              <w:t>数据库使用</w:t>
            </w:r>
            <w:r w:rsidR="007F480A">
              <w:rPr>
                <w:noProof/>
                <w:webHidden/>
              </w:rPr>
              <w:tab/>
            </w:r>
            <w:r w:rsidR="007F480A">
              <w:rPr>
                <w:noProof/>
                <w:webHidden/>
              </w:rPr>
              <w:fldChar w:fldCharType="begin"/>
            </w:r>
            <w:r w:rsidR="007F480A">
              <w:rPr>
                <w:noProof/>
                <w:webHidden/>
              </w:rPr>
              <w:instrText xml:space="preserve"> PAGEREF _Toc80868961 \h </w:instrText>
            </w:r>
            <w:r w:rsidR="007F480A">
              <w:rPr>
                <w:noProof/>
                <w:webHidden/>
              </w:rPr>
            </w:r>
            <w:r w:rsidR="007F480A">
              <w:rPr>
                <w:noProof/>
                <w:webHidden/>
              </w:rPr>
              <w:fldChar w:fldCharType="separate"/>
            </w:r>
            <w:r w:rsidR="007F480A">
              <w:rPr>
                <w:rFonts w:hint="eastAsia"/>
                <w:noProof/>
                <w:webHidden/>
              </w:rPr>
              <w:t>35</w:t>
            </w:r>
            <w:r w:rsidR="007F480A">
              <w:rPr>
                <w:noProof/>
                <w:webHidden/>
              </w:rPr>
              <w:fldChar w:fldCharType="end"/>
            </w:r>
          </w:hyperlink>
        </w:p>
        <w:p w14:paraId="7B3206C1"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62" w:history="1">
            <w:r w:rsidR="007F480A" w:rsidRPr="006327FF">
              <w:rPr>
                <w:rStyle w:val="ad"/>
                <w:rFonts w:cs="Huawei Sans"/>
                <w:snapToGrid w:val="0"/>
              </w:rPr>
              <w:t>2.1</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前提条件</w:t>
            </w:r>
            <w:r w:rsidR="007F480A">
              <w:rPr>
                <w:webHidden/>
              </w:rPr>
              <w:tab/>
            </w:r>
            <w:r w:rsidR="007F480A">
              <w:rPr>
                <w:webHidden/>
              </w:rPr>
              <w:fldChar w:fldCharType="begin"/>
            </w:r>
            <w:r w:rsidR="007F480A">
              <w:rPr>
                <w:webHidden/>
              </w:rPr>
              <w:instrText xml:space="preserve"> PAGEREF _Toc80868962 \h </w:instrText>
            </w:r>
            <w:r w:rsidR="007F480A">
              <w:rPr>
                <w:webHidden/>
              </w:rPr>
            </w:r>
            <w:r w:rsidR="007F480A">
              <w:rPr>
                <w:webHidden/>
              </w:rPr>
              <w:fldChar w:fldCharType="separate"/>
            </w:r>
            <w:r w:rsidR="007F480A">
              <w:rPr>
                <w:rFonts w:hint="eastAsia"/>
                <w:webHidden/>
              </w:rPr>
              <w:t>35</w:t>
            </w:r>
            <w:r w:rsidR="007F480A">
              <w:rPr>
                <w:webHidden/>
              </w:rPr>
              <w:fldChar w:fldCharType="end"/>
            </w:r>
          </w:hyperlink>
        </w:p>
        <w:p w14:paraId="493A0CFA"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63" w:history="1">
            <w:r w:rsidR="007F480A" w:rsidRPr="006327FF">
              <w:rPr>
                <w:rStyle w:val="ad"/>
                <w:rFonts w:cs="Huawei Sans"/>
                <w:snapToGrid w:val="0"/>
              </w:rPr>
              <w:t>2.2</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操作步骤</w:t>
            </w:r>
            <w:r w:rsidR="007F480A">
              <w:rPr>
                <w:webHidden/>
              </w:rPr>
              <w:tab/>
            </w:r>
            <w:r w:rsidR="007F480A">
              <w:rPr>
                <w:webHidden/>
              </w:rPr>
              <w:fldChar w:fldCharType="begin"/>
            </w:r>
            <w:r w:rsidR="007F480A">
              <w:rPr>
                <w:webHidden/>
              </w:rPr>
              <w:instrText xml:space="preserve"> PAGEREF _Toc80868963 \h </w:instrText>
            </w:r>
            <w:r w:rsidR="007F480A">
              <w:rPr>
                <w:webHidden/>
              </w:rPr>
            </w:r>
            <w:r w:rsidR="007F480A">
              <w:rPr>
                <w:webHidden/>
              </w:rPr>
              <w:fldChar w:fldCharType="separate"/>
            </w:r>
            <w:r w:rsidR="007F480A">
              <w:rPr>
                <w:rFonts w:hint="eastAsia"/>
                <w:webHidden/>
              </w:rPr>
              <w:t>35</w:t>
            </w:r>
            <w:r w:rsidR="007F480A">
              <w:rPr>
                <w:webHidden/>
              </w:rPr>
              <w:fldChar w:fldCharType="end"/>
            </w:r>
          </w:hyperlink>
        </w:p>
        <w:p w14:paraId="5310BE31" w14:textId="77777777" w:rsidR="007F480A" w:rsidRDefault="00391578">
          <w:pPr>
            <w:pStyle w:val="12"/>
            <w:tabs>
              <w:tab w:val="right" w:leader="dot" w:pos="9628"/>
            </w:tabs>
            <w:rPr>
              <w:rFonts w:asciiTheme="minorHAnsi" w:eastAsiaTheme="minorEastAsia" w:hAnsiTheme="minorHAnsi" w:cstheme="minorBidi"/>
              <w:b w:val="0"/>
              <w:bCs w:val="0"/>
              <w:noProof/>
              <w:kern w:val="2"/>
              <w:sz w:val="21"/>
              <w:szCs w:val="22"/>
            </w:rPr>
          </w:pPr>
          <w:hyperlink w:anchor="_Toc80868964" w:history="1">
            <w:r w:rsidR="007F480A" w:rsidRPr="006327FF">
              <w:rPr>
                <w:rStyle w:val="ad"/>
                <w:rFonts w:ascii="Huawei Sans" w:hAnsi="Huawei Sans" w:cs="Huawei Sans" w:hint="eastAsia"/>
                <w:noProof/>
              </w:rPr>
              <w:t>附录一：</w:t>
            </w:r>
            <w:r w:rsidR="007F480A" w:rsidRPr="006327FF">
              <w:rPr>
                <w:rStyle w:val="ad"/>
                <w:rFonts w:ascii="Huawei Sans" w:hAnsi="Huawei Sans" w:cs="Huawei Sans"/>
                <w:noProof/>
              </w:rPr>
              <w:t>Linux</w:t>
            </w:r>
            <w:r w:rsidR="007F480A" w:rsidRPr="006327FF">
              <w:rPr>
                <w:rStyle w:val="ad"/>
                <w:rFonts w:ascii="Huawei Sans" w:hAnsi="Huawei Sans" w:cs="Huawei Sans" w:hint="eastAsia"/>
                <w:noProof/>
              </w:rPr>
              <w:t>操作系统相关命令</w:t>
            </w:r>
            <w:r w:rsidR="007F480A">
              <w:rPr>
                <w:noProof/>
                <w:webHidden/>
              </w:rPr>
              <w:tab/>
            </w:r>
            <w:r w:rsidR="007F480A">
              <w:rPr>
                <w:noProof/>
                <w:webHidden/>
              </w:rPr>
              <w:fldChar w:fldCharType="begin"/>
            </w:r>
            <w:r w:rsidR="007F480A">
              <w:rPr>
                <w:noProof/>
                <w:webHidden/>
              </w:rPr>
              <w:instrText xml:space="preserve"> PAGEREF _Toc80868964 \h </w:instrText>
            </w:r>
            <w:r w:rsidR="007F480A">
              <w:rPr>
                <w:noProof/>
                <w:webHidden/>
              </w:rPr>
            </w:r>
            <w:r w:rsidR="007F480A">
              <w:rPr>
                <w:noProof/>
                <w:webHidden/>
              </w:rPr>
              <w:fldChar w:fldCharType="separate"/>
            </w:r>
            <w:r w:rsidR="007F480A">
              <w:rPr>
                <w:rFonts w:hint="eastAsia"/>
                <w:noProof/>
                <w:webHidden/>
              </w:rPr>
              <w:t>38</w:t>
            </w:r>
            <w:r w:rsidR="007F480A">
              <w:rPr>
                <w:noProof/>
                <w:webHidden/>
              </w:rPr>
              <w:fldChar w:fldCharType="end"/>
            </w:r>
          </w:hyperlink>
        </w:p>
        <w:p w14:paraId="33F6F90E" w14:textId="77777777" w:rsidR="007F480A" w:rsidRDefault="00391578">
          <w:pPr>
            <w:pStyle w:val="12"/>
            <w:tabs>
              <w:tab w:val="right" w:leader="dot" w:pos="9628"/>
            </w:tabs>
            <w:rPr>
              <w:rFonts w:asciiTheme="minorHAnsi" w:eastAsiaTheme="minorEastAsia" w:hAnsiTheme="minorHAnsi" w:cstheme="minorBidi"/>
              <w:b w:val="0"/>
              <w:bCs w:val="0"/>
              <w:noProof/>
              <w:kern w:val="2"/>
              <w:sz w:val="21"/>
              <w:szCs w:val="22"/>
            </w:rPr>
          </w:pPr>
          <w:hyperlink w:anchor="_Toc80868979" w:history="1">
            <w:r w:rsidR="007F480A" w:rsidRPr="006327FF">
              <w:rPr>
                <w:rStyle w:val="ad"/>
                <w:rFonts w:ascii="Huawei Sans" w:hAnsi="Huawei Sans" w:cs="Huawei Sans" w:hint="eastAsia"/>
                <w:noProof/>
              </w:rPr>
              <w:t>附录二：</w:t>
            </w:r>
            <w:r w:rsidR="007F480A" w:rsidRPr="006327FF">
              <w:rPr>
                <w:rStyle w:val="ad"/>
                <w:rFonts w:ascii="Huawei Sans" w:hAnsi="Huawei Sans" w:cs="Huawei Sans"/>
                <w:noProof/>
              </w:rPr>
              <w:t>openGauss</w:t>
            </w:r>
            <w:r w:rsidR="007F480A" w:rsidRPr="006327FF">
              <w:rPr>
                <w:rStyle w:val="ad"/>
                <w:rFonts w:ascii="Huawei Sans" w:hAnsi="Huawei Sans" w:cs="Huawei Sans" w:hint="eastAsia"/>
                <w:noProof/>
              </w:rPr>
              <w:t>数据库基本操作</w:t>
            </w:r>
            <w:r w:rsidR="007F480A">
              <w:rPr>
                <w:noProof/>
                <w:webHidden/>
              </w:rPr>
              <w:tab/>
            </w:r>
            <w:r w:rsidR="007F480A">
              <w:rPr>
                <w:noProof/>
                <w:webHidden/>
              </w:rPr>
              <w:fldChar w:fldCharType="begin"/>
            </w:r>
            <w:r w:rsidR="007F480A">
              <w:rPr>
                <w:noProof/>
                <w:webHidden/>
              </w:rPr>
              <w:instrText xml:space="preserve"> PAGEREF _Toc80868979 \h </w:instrText>
            </w:r>
            <w:r w:rsidR="007F480A">
              <w:rPr>
                <w:noProof/>
                <w:webHidden/>
              </w:rPr>
            </w:r>
            <w:r w:rsidR="007F480A">
              <w:rPr>
                <w:noProof/>
                <w:webHidden/>
              </w:rPr>
              <w:fldChar w:fldCharType="separate"/>
            </w:r>
            <w:r w:rsidR="007F480A">
              <w:rPr>
                <w:rFonts w:hint="eastAsia"/>
                <w:noProof/>
                <w:webHidden/>
              </w:rPr>
              <w:t>48</w:t>
            </w:r>
            <w:r w:rsidR="007F480A">
              <w:rPr>
                <w:noProof/>
                <w:webHidden/>
              </w:rPr>
              <w:fldChar w:fldCharType="end"/>
            </w:r>
          </w:hyperlink>
        </w:p>
        <w:p w14:paraId="24BD4CBA"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80" w:history="1">
            <w:r w:rsidR="007F480A" w:rsidRPr="006327FF">
              <w:rPr>
                <w:rStyle w:val="ad"/>
                <w:rFonts w:cs="Huawei Sans"/>
                <w:snapToGrid w:val="0"/>
              </w:rPr>
              <w:t>2.17</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查看数据库对象</w:t>
            </w:r>
            <w:r w:rsidR="007F480A">
              <w:rPr>
                <w:webHidden/>
              </w:rPr>
              <w:tab/>
            </w:r>
            <w:r w:rsidR="007F480A">
              <w:rPr>
                <w:webHidden/>
              </w:rPr>
              <w:fldChar w:fldCharType="begin"/>
            </w:r>
            <w:r w:rsidR="007F480A">
              <w:rPr>
                <w:webHidden/>
              </w:rPr>
              <w:instrText xml:space="preserve"> PAGEREF _Toc80868980 \h </w:instrText>
            </w:r>
            <w:r w:rsidR="007F480A">
              <w:rPr>
                <w:webHidden/>
              </w:rPr>
            </w:r>
            <w:r w:rsidR="007F480A">
              <w:rPr>
                <w:webHidden/>
              </w:rPr>
              <w:fldChar w:fldCharType="separate"/>
            </w:r>
            <w:r w:rsidR="007F480A">
              <w:rPr>
                <w:rFonts w:hint="eastAsia"/>
                <w:webHidden/>
              </w:rPr>
              <w:t>48</w:t>
            </w:r>
            <w:r w:rsidR="007F480A">
              <w:rPr>
                <w:webHidden/>
              </w:rPr>
              <w:fldChar w:fldCharType="end"/>
            </w:r>
          </w:hyperlink>
        </w:p>
        <w:p w14:paraId="0D354FB8" w14:textId="77777777" w:rsidR="007F480A" w:rsidRDefault="00391578">
          <w:pPr>
            <w:pStyle w:val="20"/>
            <w:tabs>
              <w:tab w:val="right" w:leader="dot" w:pos="9628"/>
            </w:tabs>
            <w:rPr>
              <w:rFonts w:asciiTheme="minorHAnsi" w:eastAsiaTheme="minorEastAsia" w:hAnsiTheme="minorHAnsi" w:cstheme="minorBidi"/>
              <w:kern w:val="2"/>
              <w:sz w:val="21"/>
              <w:szCs w:val="22"/>
            </w:rPr>
          </w:pPr>
          <w:hyperlink w:anchor="_Toc80868981" w:history="1">
            <w:r w:rsidR="007F480A" w:rsidRPr="006327FF">
              <w:rPr>
                <w:rStyle w:val="ad"/>
                <w:rFonts w:cs="Huawei Sans"/>
                <w:snapToGrid w:val="0"/>
              </w:rPr>
              <w:t>2.18</w:t>
            </w:r>
            <w:r w:rsidR="007F480A" w:rsidRPr="006327FF">
              <w:rPr>
                <w:rStyle w:val="ad"/>
                <w:rFonts w:ascii="Huawei Sans" w:hAnsi="Huawei Sans" w:cs="Huawei Sans" w:hint="eastAsia"/>
              </w:rPr>
              <w:t xml:space="preserve"> </w:t>
            </w:r>
            <w:r w:rsidR="007F480A" w:rsidRPr="006327FF">
              <w:rPr>
                <w:rStyle w:val="ad"/>
                <w:rFonts w:ascii="Huawei Sans" w:hAnsi="Huawei Sans" w:cs="Huawei Sans" w:hint="eastAsia"/>
              </w:rPr>
              <w:t>其他操作</w:t>
            </w:r>
            <w:r w:rsidR="007F480A">
              <w:rPr>
                <w:webHidden/>
              </w:rPr>
              <w:tab/>
            </w:r>
            <w:r w:rsidR="007F480A">
              <w:rPr>
                <w:webHidden/>
              </w:rPr>
              <w:fldChar w:fldCharType="begin"/>
            </w:r>
            <w:r w:rsidR="007F480A">
              <w:rPr>
                <w:webHidden/>
              </w:rPr>
              <w:instrText xml:space="preserve"> PAGEREF _Toc80868981 \h </w:instrText>
            </w:r>
            <w:r w:rsidR="007F480A">
              <w:rPr>
                <w:webHidden/>
              </w:rPr>
            </w:r>
            <w:r w:rsidR="007F480A">
              <w:rPr>
                <w:webHidden/>
              </w:rPr>
              <w:fldChar w:fldCharType="separate"/>
            </w:r>
            <w:r w:rsidR="007F480A">
              <w:rPr>
                <w:rFonts w:hint="eastAsia"/>
                <w:webHidden/>
              </w:rPr>
              <w:t>49</w:t>
            </w:r>
            <w:r w:rsidR="007F480A">
              <w:rPr>
                <w:webHidden/>
              </w:rPr>
              <w:fldChar w:fldCharType="end"/>
            </w:r>
          </w:hyperlink>
        </w:p>
        <w:p w14:paraId="1A1B1C95" w14:textId="68C8FC11" w:rsidR="00B81DEF" w:rsidRPr="003B5A0E" w:rsidRDefault="001B3964" w:rsidP="0020153C">
          <w:pPr>
            <w:rPr>
              <w:rFonts w:ascii="Huawei Sans" w:eastAsia="方正兰亭黑简体" w:hAnsi="Huawei Sans" w:cs="Huawei Sans"/>
              <w:lang w:val="zh-CN"/>
            </w:rPr>
          </w:pPr>
          <w:r w:rsidRPr="003B5A0E">
            <w:rPr>
              <w:rFonts w:ascii="Huawei Sans" w:eastAsia="方正兰亭黑简体" w:hAnsi="Huawei Sans" w:cs="Huawei Sans"/>
              <w:noProof/>
            </w:rPr>
            <w:fldChar w:fldCharType="end"/>
          </w:r>
        </w:p>
      </w:sdtContent>
    </w:sdt>
    <w:p w14:paraId="0B048C6B" w14:textId="6455368F" w:rsidR="00002614" w:rsidRPr="003B5A0E" w:rsidRDefault="00002614">
      <w:pPr>
        <w:topLinePunct w:val="0"/>
        <w:adjustRightInd/>
        <w:snapToGrid/>
        <w:spacing w:before="0" w:after="0" w:line="240" w:lineRule="auto"/>
        <w:ind w:left="0"/>
        <w:rPr>
          <w:rFonts w:ascii="Huawei Sans" w:eastAsia="方正兰亭黑简体" w:hAnsi="Huawei Sans" w:cs="Huawei Sans"/>
          <w:lang w:val="zh-CN"/>
        </w:rPr>
      </w:pPr>
      <w:r w:rsidRPr="003B5A0E">
        <w:rPr>
          <w:rFonts w:ascii="Huawei Sans" w:eastAsia="方正兰亭黑简体" w:hAnsi="Huawei Sans" w:cs="Huawei Sans"/>
          <w:lang w:val="zh-CN"/>
        </w:rPr>
        <w:br w:type="page"/>
      </w:r>
    </w:p>
    <w:p w14:paraId="4CA06E0C" w14:textId="77777777" w:rsidR="00962B85" w:rsidRPr="003B5A0E" w:rsidRDefault="00962B85" w:rsidP="00445039">
      <w:pPr>
        <w:pStyle w:val="1"/>
        <w:numPr>
          <w:ilvl w:val="0"/>
          <w:numId w:val="0"/>
        </w:numPr>
        <w:ind w:right="442"/>
        <w:rPr>
          <w:rFonts w:ascii="Huawei Sans" w:hAnsi="Huawei Sans" w:cs="Huawei Sans"/>
        </w:rPr>
      </w:pPr>
      <w:bookmarkStart w:id="10" w:name="_Toc7361460"/>
      <w:bookmarkStart w:id="11" w:name="_Toc47699838"/>
      <w:bookmarkStart w:id="12" w:name="_Toc80868946"/>
      <w:bookmarkStart w:id="13" w:name="_Toc466755566"/>
      <w:bookmarkStart w:id="14" w:name="_Toc466755571"/>
      <w:bookmarkEnd w:id="9"/>
      <w:bookmarkEnd w:id="8"/>
      <w:bookmarkEnd w:id="7"/>
      <w:bookmarkEnd w:id="6"/>
      <w:bookmarkEnd w:id="5"/>
      <w:bookmarkEnd w:id="4"/>
      <w:bookmarkEnd w:id="3"/>
      <w:bookmarkEnd w:id="2"/>
      <w:bookmarkEnd w:id="1"/>
      <w:bookmarkEnd w:id="0"/>
      <w:r w:rsidRPr="003B5A0E">
        <w:rPr>
          <w:rFonts w:ascii="Huawei Sans" w:hAnsi="Huawei Sans" w:cs="Huawei Sans"/>
        </w:rPr>
        <w:lastRenderedPageBreak/>
        <w:t>前</w:t>
      </w:r>
      <w:r w:rsidRPr="003B5A0E">
        <w:rPr>
          <w:rFonts w:ascii="Huawei Sans" w:hAnsi="Huawei Sans" w:cs="Huawei Sans"/>
        </w:rPr>
        <w:t xml:space="preserve">  </w:t>
      </w:r>
      <w:r w:rsidRPr="003B5A0E">
        <w:rPr>
          <w:rFonts w:ascii="Huawei Sans" w:hAnsi="Huawei Sans" w:cs="Huawei Sans"/>
        </w:rPr>
        <w:t>言</w:t>
      </w:r>
      <w:bookmarkEnd w:id="10"/>
      <w:bookmarkEnd w:id="11"/>
      <w:bookmarkEnd w:id="12"/>
    </w:p>
    <w:p w14:paraId="41AA947B" w14:textId="77777777" w:rsidR="00962B85" w:rsidRPr="003B5A0E" w:rsidRDefault="00962B85" w:rsidP="00445039">
      <w:pPr>
        <w:pStyle w:val="2"/>
        <w:numPr>
          <w:ilvl w:val="0"/>
          <w:numId w:val="0"/>
        </w:numPr>
        <w:ind w:left="105"/>
        <w:rPr>
          <w:rFonts w:ascii="Huawei Sans" w:hAnsi="Huawei Sans" w:cs="Huawei Sans"/>
        </w:rPr>
      </w:pPr>
      <w:bookmarkStart w:id="15" w:name="_Toc7361461"/>
      <w:bookmarkStart w:id="16" w:name="_Toc47699839"/>
      <w:bookmarkStart w:id="17" w:name="_Toc80868947"/>
      <w:r w:rsidRPr="003B5A0E">
        <w:rPr>
          <w:rFonts w:ascii="Huawei Sans" w:hAnsi="Huawei Sans" w:cs="Huawei Sans"/>
        </w:rPr>
        <w:t>简介</w:t>
      </w:r>
      <w:bookmarkEnd w:id="15"/>
      <w:bookmarkEnd w:id="16"/>
      <w:bookmarkEnd w:id="17"/>
    </w:p>
    <w:p w14:paraId="03816A63" w14:textId="77777777" w:rsidR="00962B85" w:rsidRPr="003B5A0E" w:rsidRDefault="00962B85" w:rsidP="00933141">
      <w:pPr>
        <w:pStyle w:val="1e"/>
      </w:pPr>
      <w:r w:rsidRPr="003B5A0E">
        <w:t>openGauss</w:t>
      </w:r>
      <w:r w:rsidRPr="003B5A0E">
        <w:t>是关系型数据库，采用客户端</w:t>
      </w:r>
      <w:r w:rsidRPr="003B5A0E">
        <w:t>/</w:t>
      </w:r>
      <w:r w:rsidRPr="003B5A0E">
        <w:t>服务器，单进程多线程架构，支持单机和一主多备部署方式，备机可读，支持双机高可用和读扩展。</w:t>
      </w:r>
    </w:p>
    <w:p w14:paraId="1A1A7183" w14:textId="6405F13E" w:rsidR="00962B85" w:rsidRPr="003B5A0E" w:rsidRDefault="00962B85" w:rsidP="00933141">
      <w:pPr>
        <w:pStyle w:val="1e"/>
      </w:pPr>
      <w:r w:rsidRPr="003B5A0E">
        <w:t>本实验主要描述</w:t>
      </w:r>
      <w:r w:rsidRPr="003B5A0E">
        <w:t>openGauss</w:t>
      </w:r>
      <w:r w:rsidRPr="003B5A0E">
        <w:t>数据库在</w:t>
      </w:r>
      <w:r w:rsidR="00D05B7D">
        <w:t>操作系统为</w:t>
      </w:r>
      <w:r w:rsidR="00A56D91" w:rsidRPr="003B5A0E">
        <w:t xml:space="preserve">CentOS </w:t>
      </w:r>
      <w:r w:rsidR="00533D2F" w:rsidRPr="003B5A0E">
        <w:t>7.8</w:t>
      </w:r>
      <w:r w:rsidR="00E442B8" w:rsidRPr="003B5A0E">
        <w:t>上</w:t>
      </w:r>
      <w:r w:rsidRPr="003B5A0E">
        <w:t>的</w:t>
      </w:r>
      <w:r w:rsidR="00F44EA4" w:rsidRPr="003B5A0E">
        <w:t>单机</w:t>
      </w:r>
      <w:r w:rsidRPr="003B5A0E">
        <w:t>安装部署。</w:t>
      </w:r>
    </w:p>
    <w:p w14:paraId="04D33D2F" w14:textId="394C2322" w:rsidR="00962B85" w:rsidRPr="003B5A0E" w:rsidRDefault="00962B85" w:rsidP="00445039">
      <w:pPr>
        <w:pStyle w:val="2"/>
        <w:numPr>
          <w:ilvl w:val="0"/>
          <w:numId w:val="0"/>
        </w:numPr>
        <w:ind w:left="105"/>
        <w:rPr>
          <w:rFonts w:ascii="Huawei Sans" w:hAnsi="Huawei Sans" w:cs="Huawei Sans"/>
        </w:rPr>
      </w:pPr>
      <w:bookmarkStart w:id="18" w:name="_Toc7361462"/>
      <w:bookmarkStart w:id="19" w:name="_Toc47699840"/>
      <w:bookmarkStart w:id="20" w:name="_Toc80868948"/>
      <w:r w:rsidRPr="003B5A0E">
        <w:rPr>
          <w:rFonts w:ascii="Huawei Sans" w:hAnsi="Huawei Sans" w:cs="Huawei Sans"/>
        </w:rPr>
        <w:t>内容描述</w:t>
      </w:r>
      <w:bookmarkEnd w:id="18"/>
      <w:bookmarkEnd w:id="19"/>
      <w:bookmarkEnd w:id="20"/>
    </w:p>
    <w:p w14:paraId="36DEDBB6" w14:textId="5304D062" w:rsidR="00962B85" w:rsidRPr="003B5A0E" w:rsidRDefault="00962B85" w:rsidP="00933141">
      <w:pPr>
        <w:pStyle w:val="1e"/>
      </w:pPr>
      <w:r w:rsidRPr="003B5A0E">
        <w:t>本实验主要内容为</w:t>
      </w:r>
      <w:r w:rsidR="00BD2C0D" w:rsidRPr="003B5A0E">
        <w:t>在</w:t>
      </w:r>
      <w:r w:rsidR="00D05B7D">
        <w:t>操作系统为</w:t>
      </w:r>
      <w:r w:rsidR="00A56D91" w:rsidRPr="003B5A0E">
        <w:t xml:space="preserve">CentOS </w:t>
      </w:r>
      <w:r w:rsidR="00533D2F" w:rsidRPr="003B5A0E">
        <w:t>7.8</w:t>
      </w:r>
      <w:r w:rsidR="00E442B8" w:rsidRPr="003B5A0E">
        <w:t>上</w:t>
      </w:r>
      <w:r w:rsidR="000F6E3D" w:rsidRPr="003B5A0E">
        <w:t>安装部署</w:t>
      </w:r>
      <w:r w:rsidR="000F6E3D" w:rsidRPr="003B5A0E">
        <w:t>openGauss</w:t>
      </w:r>
      <w:r w:rsidR="000F6E3D" w:rsidRPr="003B5A0E">
        <w:t>数据库</w:t>
      </w:r>
      <w:r w:rsidR="00E442B8" w:rsidRPr="003B5A0E">
        <w:t>，并进行简单的数据库相关操作</w:t>
      </w:r>
      <w:r w:rsidR="000F6E3D" w:rsidRPr="003B5A0E">
        <w:t>。</w:t>
      </w:r>
    </w:p>
    <w:p w14:paraId="7A5D6729" w14:textId="3B3E1601" w:rsidR="005E3C25" w:rsidRPr="003B5A0E" w:rsidRDefault="005E3C25" w:rsidP="00445039">
      <w:pPr>
        <w:pStyle w:val="2"/>
        <w:numPr>
          <w:ilvl w:val="0"/>
          <w:numId w:val="0"/>
        </w:numPr>
        <w:ind w:left="105"/>
        <w:rPr>
          <w:rFonts w:ascii="Huawei Sans" w:hAnsi="Huawei Sans" w:cs="Huawei Sans"/>
        </w:rPr>
      </w:pPr>
      <w:bookmarkStart w:id="21" w:name="_Toc50971608"/>
      <w:bookmarkStart w:id="22" w:name="_Toc80868949"/>
      <w:r w:rsidRPr="003B5A0E">
        <w:rPr>
          <w:rFonts w:ascii="Huawei Sans" w:hAnsi="Huawei Sans" w:cs="Huawei Sans"/>
        </w:rPr>
        <w:t>前置条件</w:t>
      </w:r>
      <w:bookmarkEnd w:id="21"/>
      <w:bookmarkEnd w:id="22"/>
    </w:p>
    <w:p w14:paraId="6C4B91E5" w14:textId="28C09AB0" w:rsidR="005E3C25" w:rsidRPr="003B5A0E" w:rsidRDefault="005E3C25" w:rsidP="00933141">
      <w:pPr>
        <w:pStyle w:val="1e"/>
      </w:pPr>
      <w:r w:rsidRPr="003B5A0E">
        <w:t>由于本实验主要是在</w:t>
      </w:r>
      <w:r w:rsidRPr="003B5A0E">
        <w:t>CentOS</w:t>
      </w:r>
      <w:r w:rsidRPr="003B5A0E">
        <w:t>操作系统上进行</w:t>
      </w:r>
      <w:r w:rsidRPr="003B5A0E">
        <w:t>openGauss</w:t>
      </w:r>
      <w:r w:rsidRPr="003B5A0E">
        <w:t>数据库的部署，需要掌握</w:t>
      </w:r>
      <w:r w:rsidRPr="003B5A0E">
        <w:t>Linux</w:t>
      </w:r>
      <w:r w:rsidRPr="003B5A0E">
        <w:t>系统的基本操作和系统命令，详细请参见</w:t>
      </w:r>
      <w:hyperlink w:anchor="_附录一：Linux操作系统相关命令" w:history="1">
        <w:r w:rsidRPr="00C36FC5">
          <w:rPr>
            <w:rStyle w:val="ad"/>
            <w:b/>
          </w:rPr>
          <w:t>附录一</w:t>
        </w:r>
      </w:hyperlink>
      <w:r w:rsidRPr="003B5A0E">
        <w:t>。</w:t>
      </w:r>
    </w:p>
    <w:p w14:paraId="1E9FB255" w14:textId="69AA1515" w:rsidR="00962B85" w:rsidRPr="003B5A0E" w:rsidRDefault="00962B85" w:rsidP="00445039">
      <w:pPr>
        <w:pStyle w:val="2"/>
        <w:numPr>
          <w:ilvl w:val="0"/>
          <w:numId w:val="0"/>
        </w:numPr>
        <w:ind w:left="105"/>
        <w:rPr>
          <w:rFonts w:ascii="Huawei Sans" w:hAnsi="Huawei Sans" w:cs="Huawei Sans"/>
        </w:rPr>
      </w:pPr>
      <w:bookmarkStart w:id="23" w:name="_Toc7361465"/>
      <w:bookmarkStart w:id="24" w:name="_Toc47699841"/>
      <w:bookmarkStart w:id="25" w:name="_Toc80868950"/>
      <w:r w:rsidRPr="003B5A0E">
        <w:rPr>
          <w:rFonts w:ascii="Huawei Sans" w:hAnsi="Huawei Sans" w:cs="Huawei Sans"/>
        </w:rPr>
        <w:t>实验环境说明</w:t>
      </w:r>
      <w:bookmarkEnd w:id="23"/>
      <w:bookmarkEnd w:id="24"/>
      <w:bookmarkEnd w:id="25"/>
    </w:p>
    <w:p w14:paraId="6F8918DA" w14:textId="77777777" w:rsidR="00962B85" w:rsidRPr="003B5A0E" w:rsidRDefault="00962B85" w:rsidP="00F53396">
      <w:pPr>
        <w:pStyle w:val="41"/>
        <w:rPr>
          <w:rFonts w:ascii="Huawei Sans" w:hAnsi="Huawei Sans" w:cs="Huawei Sans"/>
        </w:rPr>
      </w:pPr>
      <w:r w:rsidRPr="003B5A0E">
        <w:rPr>
          <w:rFonts w:ascii="Huawei Sans" w:hAnsi="Huawei Sans" w:cs="Huawei Sans"/>
        </w:rPr>
        <w:t>组网说明</w:t>
      </w:r>
    </w:p>
    <w:p w14:paraId="798B6950" w14:textId="3FFD3D14" w:rsidR="00962B85" w:rsidRPr="003B5A0E" w:rsidRDefault="000F6E3D" w:rsidP="00933141">
      <w:pPr>
        <w:pStyle w:val="1e"/>
      </w:pPr>
      <w:r w:rsidRPr="003B5A0E">
        <w:t>本实验环境为</w:t>
      </w:r>
      <w:r w:rsidR="00533D2F" w:rsidRPr="003B5A0E">
        <w:t>虚拟机</w:t>
      </w:r>
      <w:r w:rsidR="00AD4726" w:rsidRPr="003B5A0E">
        <w:t>VirtualBox</w:t>
      </w:r>
      <w:r w:rsidR="00BD2C0D" w:rsidRPr="003B5A0E">
        <w:t xml:space="preserve"> </w:t>
      </w:r>
      <w:r w:rsidR="00281E41">
        <w:t>6.1.22</w:t>
      </w:r>
      <w:r w:rsidR="00533D2F" w:rsidRPr="003B5A0E">
        <w:t xml:space="preserve"> + </w:t>
      </w:r>
      <w:r w:rsidR="00A56D91" w:rsidRPr="003B5A0E">
        <w:t>C</w:t>
      </w:r>
      <w:r w:rsidR="00533D2F" w:rsidRPr="003B5A0E">
        <w:t>ent</w:t>
      </w:r>
      <w:r w:rsidR="00A56D91" w:rsidRPr="003B5A0E">
        <w:t>OS</w:t>
      </w:r>
      <w:r w:rsidR="00533D2F" w:rsidRPr="003B5A0E">
        <w:t xml:space="preserve"> 7.8 + openGauss</w:t>
      </w:r>
      <w:r w:rsidR="00BD2C0D" w:rsidRPr="003B5A0E">
        <w:t xml:space="preserve"> </w:t>
      </w:r>
      <w:r w:rsidR="00281E41">
        <w:t>2.0.0</w:t>
      </w:r>
      <w:r w:rsidR="00962B85" w:rsidRPr="003B5A0E">
        <w:t>。</w:t>
      </w:r>
    </w:p>
    <w:p w14:paraId="745427A8" w14:textId="77777777" w:rsidR="00962B85" w:rsidRPr="003B5A0E" w:rsidRDefault="00962B85" w:rsidP="00F53396">
      <w:pPr>
        <w:pStyle w:val="41"/>
        <w:rPr>
          <w:rFonts w:ascii="Huawei Sans" w:hAnsi="Huawei Sans" w:cs="Huawei Sans"/>
        </w:rPr>
      </w:pPr>
      <w:r w:rsidRPr="003B5A0E">
        <w:rPr>
          <w:rFonts w:ascii="Huawei Sans" w:hAnsi="Huawei Sans" w:cs="Huawei Sans"/>
        </w:rPr>
        <w:t>设备介绍</w:t>
      </w:r>
    </w:p>
    <w:p w14:paraId="78EC36A3" w14:textId="77777777" w:rsidR="000F6E3D" w:rsidRPr="003B5A0E" w:rsidRDefault="000F6E3D" w:rsidP="00933141">
      <w:pPr>
        <w:pStyle w:val="1e"/>
      </w:pPr>
      <w:r w:rsidRPr="003B5A0E">
        <w:t>为了满足</w:t>
      </w:r>
      <w:r w:rsidRPr="003B5A0E">
        <w:t>openGauss</w:t>
      </w:r>
      <w:r w:rsidRPr="003B5A0E">
        <w:t>安装部署实验需要，建议每套实验环境采用以下配置：</w:t>
      </w:r>
    </w:p>
    <w:p w14:paraId="0EC6739A" w14:textId="47B1E5E6" w:rsidR="00D0245E" w:rsidRPr="003B5A0E" w:rsidRDefault="00D05B7D" w:rsidP="00445039">
      <w:pPr>
        <w:pStyle w:val="50"/>
        <w:numPr>
          <w:ilvl w:val="0"/>
          <w:numId w:val="0"/>
        </w:numPr>
        <w:ind w:left="1021"/>
        <w:rPr>
          <w:rFonts w:ascii="Huawei Sans" w:hAnsi="Huawei Sans" w:cs="Huawei Sans"/>
        </w:rPr>
      </w:pPr>
      <w:r>
        <w:rPr>
          <w:rFonts w:ascii="Huawei Sans" w:hAnsi="Huawei Sans" w:cs="Huawei Sans"/>
        </w:rPr>
        <w:t>配置</w:t>
      </w:r>
      <w:r w:rsidR="00D0245E" w:rsidRPr="003B5A0E">
        <w:rPr>
          <w:rFonts w:ascii="Huawei Sans" w:hAnsi="Huawei Sans" w:cs="Huawei Sans"/>
        </w:rPr>
        <w:t>明细表</w:t>
      </w:r>
    </w:p>
    <w:tbl>
      <w:tblPr>
        <w:tblStyle w:val="V30"/>
        <w:tblW w:w="7230" w:type="dxa"/>
        <w:tblInd w:w="1686" w:type="dxa"/>
        <w:tblBorders>
          <w:top w:val="single" w:sz="18" w:space="0" w:color="auto"/>
          <w:left w:val="single" w:sz="18" w:space="0" w:color="auto"/>
          <w:bottom w:val="single" w:sz="18" w:space="0" w:color="auto"/>
          <w:right w:val="single" w:sz="18" w:space="0" w:color="auto"/>
          <w:insideH w:val="single" w:sz="8" w:space="0" w:color="auto"/>
          <w:insideV w:val="single" w:sz="8" w:space="0" w:color="auto"/>
        </w:tblBorders>
        <w:tblLayout w:type="fixed"/>
        <w:tblCellMar>
          <w:top w:w="74" w:type="dxa"/>
          <w:left w:w="142" w:type="dxa"/>
          <w:bottom w:w="74" w:type="dxa"/>
          <w:right w:w="142" w:type="dxa"/>
        </w:tblCellMar>
        <w:tblLook w:val="01E0" w:firstRow="1" w:lastRow="1" w:firstColumn="1" w:lastColumn="1" w:noHBand="0" w:noVBand="0"/>
      </w:tblPr>
      <w:tblGrid>
        <w:gridCol w:w="2127"/>
        <w:gridCol w:w="5103"/>
      </w:tblGrid>
      <w:tr w:rsidR="000F6E3D" w:rsidRPr="003B5A0E" w14:paraId="4E12C648" w14:textId="77777777" w:rsidTr="001942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062DF4B" w14:textId="5A536C0D" w:rsidR="000F6E3D" w:rsidRPr="003B5A0E" w:rsidRDefault="00D05B7D" w:rsidP="000F6E3D">
            <w:pPr>
              <w:pStyle w:val="5a"/>
              <w:rPr>
                <w:rFonts w:ascii="Huawei Sans" w:hAnsi="Huawei Sans" w:cs="Huawei Sans"/>
              </w:rPr>
            </w:pPr>
            <w:r>
              <w:rPr>
                <w:rFonts w:ascii="Huawei Sans" w:hAnsi="Huawei Sans" w:cs="Huawei Sans"/>
              </w:rPr>
              <w:t>软件</w:t>
            </w:r>
            <w:r w:rsidR="000F6E3D" w:rsidRPr="003B5A0E">
              <w:rPr>
                <w:rFonts w:ascii="Huawei Sans" w:hAnsi="Huawei Sans" w:cs="Huawei Sans"/>
              </w:rPr>
              <w:t>名称</w:t>
            </w:r>
          </w:p>
        </w:tc>
        <w:tc>
          <w:tcPr>
            <w:tcW w:w="5103" w:type="dxa"/>
          </w:tcPr>
          <w:p w14:paraId="0C1CF0E1" w14:textId="5086B697" w:rsidR="000F6E3D" w:rsidRPr="003B5A0E" w:rsidRDefault="00D05B7D" w:rsidP="000F6E3D">
            <w:pPr>
              <w:pStyle w:val="5a"/>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Pr>
                <w:rFonts w:ascii="Huawei Sans" w:hAnsi="Huawei Sans" w:cs="Huawei Sans"/>
              </w:rPr>
              <w:t>软件版本</w:t>
            </w:r>
          </w:p>
        </w:tc>
      </w:tr>
      <w:tr w:rsidR="000F6E3D" w:rsidRPr="003B5A0E" w14:paraId="79057F37" w14:textId="77777777" w:rsidTr="00D80F8D">
        <w:trPr>
          <w:trHeight w:val="405"/>
        </w:trPr>
        <w:tc>
          <w:tcPr>
            <w:cnfStyle w:val="001000000000" w:firstRow="0" w:lastRow="0" w:firstColumn="1" w:lastColumn="0" w:oddVBand="0" w:evenVBand="0" w:oddHBand="0" w:evenHBand="0" w:firstRowFirstColumn="0" w:firstRowLastColumn="0" w:lastRowFirstColumn="0" w:lastRowLastColumn="0"/>
            <w:tcW w:w="2127" w:type="dxa"/>
            <w:vAlign w:val="top"/>
          </w:tcPr>
          <w:p w14:paraId="718CC96A" w14:textId="79DD1D71" w:rsidR="000F6E3D" w:rsidRPr="003B5A0E" w:rsidRDefault="000F6E3D" w:rsidP="000F6E3D">
            <w:pPr>
              <w:pStyle w:val="5a"/>
              <w:rPr>
                <w:rFonts w:ascii="Huawei Sans" w:hAnsi="Huawei Sans" w:cs="Huawei Sans"/>
              </w:rPr>
            </w:pPr>
            <w:r w:rsidRPr="003B5A0E">
              <w:rPr>
                <w:rFonts w:ascii="Huawei Sans" w:hAnsi="Huawei Sans" w:cs="Huawei Sans"/>
              </w:rPr>
              <w:t>Linux</w:t>
            </w:r>
            <w:r w:rsidRPr="003B5A0E">
              <w:rPr>
                <w:rFonts w:ascii="Huawei Sans" w:hAnsi="Huawei Sans" w:cs="Huawei Sans"/>
              </w:rPr>
              <w:t>操作系统</w:t>
            </w:r>
          </w:p>
        </w:tc>
        <w:tc>
          <w:tcPr>
            <w:tcW w:w="5103" w:type="dxa"/>
            <w:vAlign w:val="top"/>
          </w:tcPr>
          <w:p w14:paraId="4117D9B3" w14:textId="1DDD36B6" w:rsidR="000F6E3D" w:rsidRPr="003B5A0E" w:rsidRDefault="000C7A6F" w:rsidP="000C7A6F">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C</w:t>
            </w:r>
            <w:r w:rsidR="00533D2F" w:rsidRPr="003B5A0E">
              <w:rPr>
                <w:rFonts w:ascii="Huawei Sans" w:hAnsi="Huawei Sans" w:cs="Huawei Sans"/>
              </w:rPr>
              <w:t>ent</w:t>
            </w:r>
            <w:r w:rsidRPr="003B5A0E">
              <w:rPr>
                <w:rFonts w:ascii="Huawei Sans" w:hAnsi="Huawei Sans" w:cs="Huawei Sans"/>
              </w:rPr>
              <w:t>OS</w:t>
            </w:r>
            <w:r w:rsidR="00533D2F" w:rsidRPr="003B5A0E">
              <w:rPr>
                <w:rFonts w:ascii="Huawei Sans" w:hAnsi="Huawei Sans" w:cs="Huawei Sans"/>
              </w:rPr>
              <w:t xml:space="preserve"> 7.8</w:t>
            </w:r>
          </w:p>
        </w:tc>
      </w:tr>
      <w:tr w:rsidR="00C3175D" w:rsidRPr="003B5A0E" w14:paraId="4303932B" w14:textId="77777777" w:rsidTr="00D80F8D">
        <w:trPr>
          <w:trHeight w:val="471"/>
        </w:trPr>
        <w:tc>
          <w:tcPr>
            <w:cnfStyle w:val="001000000000" w:firstRow="0" w:lastRow="0" w:firstColumn="1" w:lastColumn="0" w:oddVBand="0" w:evenVBand="0" w:oddHBand="0" w:evenHBand="0" w:firstRowFirstColumn="0" w:firstRowLastColumn="0" w:lastRowFirstColumn="0" w:lastRowLastColumn="0"/>
            <w:tcW w:w="2127" w:type="dxa"/>
            <w:vAlign w:val="top"/>
          </w:tcPr>
          <w:p w14:paraId="0640C2B1" w14:textId="6E4DF874" w:rsidR="00C3175D" w:rsidRPr="003B5A0E" w:rsidRDefault="00030572" w:rsidP="00D05B7D">
            <w:pPr>
              <w:pStyle w:val="5a"/>
              <w:rPr>
                <w:rFonts w:ascii="Huawei Sans" w:hAnsi="Huawei Sans" w:cs="Huawei Sans"/>
              </w:rPr>
            </w:pPr>
            <w:r>
              <w:rPr>
                <w:rFonts w:ascii="Huawei Sans" w:hAnsi="Huawei Sans" w:cs="Huawei Sans"/>
              </w:rPr>
              <w:t>Windows</w:t>
            </w:r>
            <w:r w:rsidR="00D05B7D" w:rsidRPr="003B5A0E">
              <w:rPr>
                <w:rFonts w:ascii="Huawei Sans" w:hAnsi="Huawei Sans" w:cs="Huawei Sans"/>
              </w:rPr>
              <w:t xml:space="preserve"> </w:t>
            </w:r>
          </w:p>
        </w:tc>
        <w:tc>
          <w:tcPr>
            <w:tcW w:w="5103" w:type="dxa"/>
            <w:vAlign w:val="top"/>
          </w:tcPr>
          <w:p w14:paraId="7D79C18F" w14:textId="008FC5CE"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D80F8D">
              <w:rPr>
                <w:rFonts w:ascii="Huawei Sans" w:hAnsi="Huawei Sans" w:cs="Huawei Sans"/>
              </w:rPr>
              <w:t>win10 x86 64</w:t>
            </w:r>
            <w:r w:rsidRPr="00D80F8D">
              <w:rPr>
                <w:rFonts w:ascii="Huawei Sans" w:hAnsi="Huawei Sans" w:cs="Huawei Sans"/>
              </w:rPr>
              <w:t>位</w:t>
            </w:r>
          </w:p>
        </w:tc>
      </w:tr>
      <w:tr w:rsidR="00C3175D" w:rsidRPr="003B5A0E" w14:paraId="675E2043" w14:textId="77777777" w:rsidTr="00D80F8D">
        <w:trPr>
          <w:trHeight w:val="395"/>
        </w:trPr>
        <w:tc>
          <w:tcPr>
            <w:cnfStyle w:val="001000000000" w:firstRow="0" w:lastRow="0" w:firstColumn="1" w:lastColumn="0" w:oddVBand="0" w:evenVBand="0" w:oddHBand="0" w:evenHBand="0" w:firstRowFirstColumn="0" w:firstRowLastColumn="0" w:lastRowFirstColumn="0" w:lastRowLastColumn="0"/>
            <w:tcW w:w="2127" w:type="dxa"/>
            <w:vAlign w:val="top"/>
          </w:tcPr>
          <w:p w14:paraId="07445E58" w14:textId="2EF480D1" w:rsidR="00C3175D" w:rsidRPr="003B5A0E" w:rsidRDefault="00C3175D" w:rsidP="00C3175D">
            <w:pPr>
              <w:pStyle w:val="5a"/>
              <w:rPr>
                <w:rFonts w:ascii="Huawei Sans" w:hAnsi="Huawei Sans" w:cs="Huawei Sans"/>
              </w:rPr>
            </w:pPr>
            <w:r w:rsidRPr="003B5A0E">
              <w:rPr>
                <w:rFonts w:ascii="Huawei Sans" w:hAnsi="Huawei Sans" w:cs="Huawei Sans"/>
              </w:rPr>
              <w:t>虚拟机</w:t>
            </w:r>
          </w:p>
        </w:tc>
        <w:tc>
          <w:tcPr>
            <w:tcW w:w="5103" w:type="dxa"/>
            <w:vAlign w:val="top"/>
          </w:tcPr>
          <w:p w14:paraId="64E3FB22" w14:textId="22AD884F"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 xml:space="preserve">VirtualBox </w:t>
            </w:r>
            <w:r w:rsidR="00281E41">
              <w:rPr>
                <w:rFonts w:ascii="Huawei Sans" w:hAnsi="Huawei Sans" w:cs="Huawei Sans"/>
              </w:rPr>
              <w:t>6.1.22</w:t>
            </w:r>
          </w:p>
        </w:tc>
      </w:tr>
      <w:tr w:rsidR="00C3175D" w:rsidRPr="003B5A0E" w14:paraId="73EBC411" w14:textId="77777777" w:rsidTr="00D80F8D">
        <w:trPr>
          <w:trHeight w:val="319"/>
        </w:trPr>
        <w:tc>
          <w:tcPr>
            <w:cnfStyle w:val="001000000000" w:firstRow="0" w:lastRow="0" w:firstColumn="1" w:lastColumn="0" w:oddVBand="0" w:evenVBand="0" w:oddHBand="0" w:evenHBand="0" w:firstRowFirstColumn="0" w:firstRowLastColumn="0" w:lastRowFirstColumn="0" w:lastRowLastColumn="0"/>
            <w:tcW w:w="2127" w:type="dxa"/>
            <w:vAlign w:val="top"/>
          </w:tcPr>
          <w:p w14:paraId="24FA9107" w14:textId="36CDA2C8" w:rsidR="00C3175D" w:rsidRPr="003B5A0E" w:rsidRDefault="00C3175D" w:rsidP="00C3175D">
            <w:pPr>
              <w:pStyle w:val="5a"/>
              <w:rPr>
                <w:rFonts w:ascii="Huawei Sans" w:hAnsi="Huawei Sans" w:cs="Huawei Sans"/>
              </w:rPr>
            </w:pPr>
            <w:r w:rsidRPr="003B5A0E">
              <w:rPr>
                <w:rFonts w:ascii="Huawei Sans" w:hAnsi="Huawei Sans" w:cs="Huawei Sans"/>
              </w:rPr>
              <w:t>Python</w:t>
            </w:r>
          </w:p>
        </w:tc>
        <w:tc>
          <w:tcPr>
            <w:tcW w:w="5103" w:type="dxa"/>
            <w:vAlign w:val="top"/>
          </w:tcPr>
          <w:p w14:paraId="3B9A8FC9" w14:textId="4E1126A9" w:rsidR="00C3175D" w:rsidRPr="003B5A0E" w:rsidRDefault="00C3175D" w:rsidP="00C3175D">
            <w:pPr>
              <w:pStyle w:val="5a"/>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3B5A0E">
              <w:rPr>
                <w:rFonts w:ascii="Huawei Sans" w:hAnsi="Huawei Sans" w:cs="Huawei Sans"/>
              </w:rPr>
              <w:t>Python 3.6.X</w:t>
            </w:r>
          </w:p>
        </w:tc>
      </w:tr>
    </w:tbl>
    <w:p w14:paraId="0CC838B8" w14:textId="525F5B84" w:rsidR="00AE468B" w:rsidRPr="003B5A0E" w:rsidRDefault="00AE468B" w:rsidP="00AE468B">
      <w:pPr>
        <w:pStyle w:val="Heading2NoNumber"/>
        <w:rPr>
          <w:rFonts w:ascii="Huawei Sans" w:hAnsi="Huawei Sans" w:cs="Huawei Sans"/>
        </w:rPr>
      </w:pPr>
      <w:bookmarkStart w:id="26" w:name="_Toc80868951"/>
      <w:r w:rsidRPr="003B5A0E">
        <w:rPr>
          <w:rFonts w:ascii="Huawei Sans" w:hAnsi="Huawei Sans" w:cs="Huawei Sans"/>
        </w:rPr>
        <w:lastRenderedPageBreak/>
        <w:t>单机安装概览</w:t>
      </w:r>
      <w:bookmarkEnd w:id="26"/>
    </w:p>
    <w:p w14:paraId="2CB8931F" w14:textId="25510AFD" w:rsidR="00D05B7D" w:rsidRPr="003B5A0E" w:rsidRDefault="00D05B7D" w:rsidP="00933141">
      <w:pPr>
        <w:pStyle w:val="1e"/>
      </w:pPr>
      <w:r>
        <w:rPr>
          <w:noProof/>
        </w:rPr>
        <w:drawing>
          <wp:inline distT="0" distB="0" distL="0" distR="0" wp14:anchorId="311F63E1" wp14:editId="6145C223">
            <wp:extent cx="5248275" cy="3473075"/>
            <wp:effectExtent l="19050" t="19050" r="9525" b="133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646" cy="3475967"/>
                    </a:xfrm>
                    <a:prstGeom prst="rect">
                      <a:avLst/>
                    </a:prstGeom>
                    <a:noFill/>
                    <a:ln w="12700">
                      <a:solidFill>
                        <a:schemeClr val="bg1">
                          <a:lumMod val="85000"/>
                        </a:schemeClr>
                      </a:solidFill>
                    </a:ln>
                  </pic:spPr>
                </pic:pic>
              </a:graphicData>
            </a:graphic>
          </wp:inline>
        </w:drawing>
      </w:r>
    </w:p>
    <w:p w14:paraId="74B14B89" w14:textId="23E4E408" w:rsidR="00D0245E" w:rsidRPr="003B5A0E" w:rsidRDefault="00D0245E" w:rsidP="00445039">
      <w:pPr>
        <w:pStyle w:val="9"/>
        <w:numPr>
          <w:ilvl w:val="0"/>
          <w:numId w:val="0"/>
        </w:numPr>
        <w:ind w:left="1021"/>
        <w:rPr>
          <w:rFonts w:ascii="Huawei Sans" w:hAnsi="Huawei Sans" w:cs="Huawei Sans"/>
        </w:rPr>
      </w:pPr>
      <w:r w:rsidRPr="003B5A0E">
        <w:rPr>
          <w:rFonts w:ascii="Huawei Sans" w:hAnsi="Huawei Sans" w:cs="Huawei Sans"/>
        </w:rPr>
        <w:t>本实验概览图</w:t>
      </w:r>
    </w:p>
    <w:p w14:paraId="1A86332B" w14:textId="6E987D44" w:rsidR="00F83C7D" w:rsidRPr="003B5A0E" w:rsidRDefault="00F83C7D">
      <w:pPr>
        <w:topLinePunct w:val="0"/>
        <w:adjustRightInd/>
        <w:snapToGrid/>
        <w:spacing w:before="0" w:after="0" w:line="240" w:lineRule="auto"/>
        <w:ind w:left="0"/>
        <w:rPr>
          <w:rFonts w:ascii="Huawei Sans" w:eastAsia="方正兰亭黑简体" w:hAnsi="Huawei Sans" w:cs="Huawei Sans"/>
        </w:rPr>
      </w:pPr>
      <w:r w:rsidRPr="003B5A0E">
        <w:rPr>
          <w:rFonts w:ascii="Huawei Sans" w:eastAsia="方正兰亭黑简体" w:hAnsi="Huawei Sans" w:cs="Huawei Sans"/>
        </w:rPr>
        <w:br w:type="page"/>
      </w:r>
    </w:p>
    <w:p w14:paraId="30A53B4A" w14:textId="1EC87107" w:rsidR="00DC6966" w:rsidRPr="003B5A0E" w:rsidRDefault="007D3884" w:rsidP="00AD4726">
      <w:pPr>
        <w:pStyle w:val="1"/>
        <w:rPr>
          <w:rFonts w:ascii="Huawei Sans" w:hAnsi="Huawei Sans" w:cs="Huawei Sans"/>
        </w:rPr>
      </w:pPr>
      <w:bookmarkStart w:id="27" w:name="_Toc48148957"/>
      <w:bookmarkStart w:id="28" w:name="_Toc48148958"/>
      <w:bookmarkStart w:id="29" w:name="_Toc48148959"/>
      <w:bookmarkStart w:id="30" w:name="_Toc48148960"/>
      <w:bookmarkStart w:id="31" w:name="_Toc48148961"/>
      <w:bookmarkStart w:id="32" w:name="_Toc48148962"/>
      <w:bookmarkStart w:id="33" w:name="_Toc48148963"/>
      <w:bookmarkStart w:id="34" w:name="_Toc48148964"/>
      <w:bookmarkStart w:id="35" w:name="_Toc48148965"/>
      <w:bookmarkStart w:id="36" w:name="_Toc48148966"/>
      <w:bookmarkStart w:id="37" w:name="_Toc48148967"/>
      <w:bookmarkStart w:id="38" w:name="_Toc48148983"/>
      <w:bookmarkStart w:id="39" w:name="_Toc48148984"/>
      <w:bookmarkStart w:id="40" w:name="_Toc48148985"/>
      <w:bookmarkStart w:id="41" w:name="_Toc80868952"/>
      <w:bookmarkEnd w:id="13"/>
      <w:bookmarkEnd w:id="14"/>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3B5A0E">
        <w:rPr>
          <w:rFonts w:ascii="Huawei Sans" w:hAnsi="Huawei Sans" w:cs="Huawei Sans"/>
        </w:rPr>
        <w:lastRenderedPageBreak/>
        <w:t>openGauss</w:t>
      </w:r>
      <w:r w:rsidRPr="003B5A0E">
        <w:rPr>
          <w:rFonts w:ascii="Huawei Sans" w:hAnsi="Huawei Sans" w:cs="Huawei Sans"/>
        </w:rPr>
        <w:t>数据库</w:t>
      </w:r>
      <w:r w:rsidR="006B1CA8" w:rsidRPr="003B5A0E">
        <w:rPr>
          <w:rFonts w:ascii="Huawei Sans" w:hAnsi="Huawei Sans" w:cs="Huawei Sans"/>
        </w:rPr>
        <w:t>安装</w:t>
      </w:r>
      <w:bookmarkEnd w:id="41"/>
    </w:p>
    <w:p w14:paraId="4DE04C2A" w14:textId="598CC1CF" w:rsidR="00DC6966" w:rsidRPr="003B5A0E" w:rsidRDefault="00DC6966" w:rsidP="00382C74">
      <w:pPr>
        <w:pStyle w:val="2"/>
        <w:rPr>
          <w:rFonts w:ascii="Huawei Sans" w:hAnsi="Huawei Sans" w:cs="Huawei Sans"/>
        </w:rPr>
      </w:pPr>
      <w:bookmarkStart w:id="42" w:name="_Toc466755572"/>
      <w:bookmarkStart w:id="43" w:name="_Toc80868953"/>
      <w:r w:rsidRPr="003B5A0E">
        <w:rPr>
          <w:rFonts w:ascii="Huawei Sans" w:hAnsi="Huawei Sans" w:cs="Huawei Sans"/>
        </w:rPr>
        <w:t>实验介绍</w:t>
      </w:r>
      <w:bookmarkEnd w:id="42"/>
      <w:bookmarkEnd w:id="43"/>
    </w:p>
    <w:p w14:paraId="30D6CFA2" w14:textId="4A915F2B" w:rsidR="00DC6966" w:rsidRPr="003B5A0E" w:rsidRDefault="00DC6966" w:rsidP="00CC7597">
      <w:pPr>
        <w:pStyle w:val="3"/>
        <w:rPr>
          <w:rFonts w:ascii="Huawei Sans" w:hAnsi="Huawei Sans" w:cs="Huawei Sans"/>
          <w:bCs/>
          <w:i/>
          <w:iCs/>
          <w:color w:val="0000FF"/>
          <w:kern w:val="2"/>
          <w:sz w:val="21"/>
        </w:rPr>
      </w:pPr>
      <w:bookmarkStart w:id="44" w:name="_Toc466755573"/>
      <w:bookmarkStart w:id="45" w:name="_Toc80868954"/>
      <w:r w:rsidRPr="003B5A0E">
        <w:rPr>
          <w:rFonts w:ascii="Huawei Sans" w:hAnsi="Huawei Sans" w:cs="Huawei Sans"/>
        </w:rPr>
        <w:t>关于本实验</w:t>
      </w:r>
      <w:bookmarkEnd w:id="44"/>
      <w:bookmarkEnd w:id="45"/>
    </w:p>
    <w:p w14:paraId="3BE854AA" w14:textId="79186CA3" w:rsidR="00DC6966" w:rsidRPr="003B5A0E" w:rsidRDefault="006B1CA8" w:rsidP="00933141">
      <w:pPr>
        <w:pStyle w:val="1e"/>
      </w:pPr>
      <w:r w:rsidRPr="003B5A0E">
        <w:t>本实验主要描述</w:t>
      </w:r>
      <w:r w:rsidR="003955D6" w:rsidRPr="003B5A0E">
        <w:t>openGauss</w:t>
      </w:r>
      <w:r w:rsidR="003955D6" w:rsidRPr="003B5A0E">
        <w:t>数据库在</w:t>
      </w:r>
      <w:r w:rsidR="00BE2747" w:rsidRPr="003B5A0E">
        <w:t>虚拟机</w:t>
      </w:r>
      <w:r w:rsidR="00BE2747" w:rsidRPr="003B5A0E">
        <w:t>VirtualBox</w:t>
      </w:r>
      <w:r w:rsidR="003955D6" w:rsidRPr="003B5A0E">
        <w:t>+CentOS</w:t>
      </w:r>
      <w:r w:rsidR="003955D6" w:rsidRPr="003B5A0E">
        <w:t>上</w:t>
      </w:r>
      <w:r w:rsidR="00BE2747" w:rsidRPr="003B5A0E">
        <w:t>的安装配置</w:t>
      </w:r>
      <w:r w:rsidRPr="003B5A0E">
        <w:t>。</w:t>
      </w:r>
    </w:p>
    <w:p w14:paraId="5B04DD4A" w14:textId="74211CE2" w:rsidR="00DC6966" w:rsidRPr="003B5A0E" w:rsidRDefault="00DC6966" w:rsidP="00CC7597">
      <w:pPr>
        <w:pStyle w:val="3"/>
        <w:rPr>
          <w:rFonts w:ascii="Huawei Sans" w:hAnsi="Huawei Sans" w:cs="Huawei Sans"/>
        </w:rPr>
      </w:pPr>
      <w:bookmarkStart w:id="46" w:name="_Toc466755574"/>
      <w:bookmarkStart w:id="47" w:name="_Toc80868955"/>
      <w:r w:rsidRPr="003B5A0E">
        <w:rPr>
          <w:rFonts w:ascii="Huawei Sans" w:hAnsi="Huawei Sans" w:cs="Huawei Sans"/>
        </w:rPr>
        <w:t>实验目的</w:t>
      </w:r>
      <w:bookmarkEnd w:id="46"/>
      <w:bookmarkEnd w:id="47"/>
    </w:p>
    <w:p w14:paraId="64AA506C" w14:textId="3D7B3430" w:rsidR="00DC6966" w:rsidRPr="003B5A0E" w:rsidRDefault="006B1CA8" w:rsidP="00F53396">
      <w:pPr>
        <w:pStyle w:val="41"/>
        <w:rPr>
          <w:rFonts w:ascii="Huawei Sans" w:hAnsi="Huawei Sans" w:cs="Huawei Sans"/>
        </w:rPr>
      </w:pPr>
      <w:r w:rsidRPr="003B5A0E">
        <w:rPr>
          <w:rFonts w:ascii="Huawei Sans" w:hAnsi="Huawei Sans" w:cs="Huawei Sans"/>
        </w:rPr>
        <w:t>掌握</w:t>
      </w:r>
      <w:r w:rsidR="00BE2747" w:rsidRPr="003B5A0E">
        <w:rPr>
          <w:rFonts w:ascii="Huawei Sans" w:hAnsi="Huawei Sans" w:cs="Huawei Sans"/>
        </w:rPr>
        <w:t>虚拟机</w:t>
      </w:r>
      <w:r w:rsidR="00BE2747" w:rsidRPr="003B5A0E">
        <w:rPr>
          <w:rFonts w:ascii="Huawei Sans" w:hAnsi="Huawei Sans" w:cs="Huawei Sans"/>
        </w:rPr>
        <w:t>VirtualBox</w:t>
      </w:r>
      <w:r w:rsidR="00BE2747" w:rsidRPr="003B5A0E">
        <w:rPr>
          <w:rFonts w:ascii="Huawei Sans" w:hAnsi="Huawei Sans" w:cs="Huawei Sans"/>
        </w:rPr>
        <w:t>的安装配置</w:t>
      </w:r>
      <w:r w:rsidRPr="003B5A0E">
        <w:rPr>
          <w:rFonts w:ascii="Huawei Sans" w:hAnsi="Huawei Sans" w:cs="Huawei Sans"/>
        </w:rPr>
        <w:t>方法</w:t>
      </w:r>
      <w:r w:rsidR="003955D6" w:rsidRPr="003B5A0E">
        <w:rPr>
          <w:rFonts w:ascii="Huawei Sans" w:hAnsi="Huawei Sans" w:cs="Huawei Sans"/>
        </w:rPr>
        <w:t>；</w:t>
      </w:r>
    </w:p>
    <w:p w14:paraId="499478EA" w14:textId="77777777" w:rsidR="003955D6" w:rsidRPr="003B5A0E" w:rsidRDefault="003955D6" w:rsidP="00F53396">
      <w:pPr>
        <w:pStyle w:val="41"/>
        <w:rPr>
          <w:rFonts w:ascii="Huawei Sans" w:hAnsi="Huawei Sans" w:cs="Huawei Sans"/>
        </w:rPr>
      </w:pPr>
      <w:r w:rsidRPr="003B5A0E">
        <w:rPr>
          <w:rFonts w:ascii="Huawei Sans" w:hAnsi="Huawei Sans" w:cs="Huawei Sans"/>
        </w:rPr>
        <w:t>掌握</w:t>
      </w:r>
      <w:r w:rsidRPr="003B5A0E">
        <w:rPr>
          <w:rFonts w:ascii="Huawei Sans" w:hAnsi="Huawei Sans" w:cs="Huawei Sans"/>
        </w:rPr>
        <w:t>openGauss</w:t>
      </w:r>
      <w:r w:rsidRPr="003B5A0E">
        <w:rPr>
          <w:rFonts w:ascii="Huawei Sans" w:hAnsi="Huawei Sans" w:cs="Huawei Sans"/>
        </w:rPr>
        <w:t>数据库安装部署方法。</w:t>
      </w:r>
    </w:p>
    <w:p w14:paraId="2867529B" w14:textId="3B004DBC" w:rsidR="00DC6966" w:rsidRPr="003B5A0E" w:rsidRDefault="00B34BCA" w:rsidP="00343B56">
      <w:pPr>
        <w:pStyle w:val="2"/>
        <w:rPr>
          <w:rFonts w:ascii="Huawei Sans" w:hAnsi="Huawei Sans" w:cs="Huawei Sans"/>
        </w:rPr>
      </w:pPr>
      <w:bookmarkStart w:id="48" w:name="_Toc80868956"/>
      <w:r w:rsidRPr="003B5A0E">
        <w:rPr>
          <w:rFonts w:ascii="Huawei Sans" w:hAnsi="Huawei Sans" w:cs="Huawei Sans"/>
        </w:rPr>
        <w:t>虚拟机</w:t>
      </w:r>
      <w:r w:rsidRPr="003B5A0E">
        <w:rPr>
          <w:rFonts w:ascii="Huawei Sans" w:hAnsi="Huawei Sans" w:cs="Huawei Sans"/>
        </w:rPr>
        <w:t>VirtualBox</w:t>
      </w:r>
      <w:r w:rsidR="00C40DD7" w:rsidRPr="003B5A0E">
        <w:rPr>
          <w:rFonts w:ascii="Huawei Sans" w:hAnsi="Huawei Sans" w:cs="Huawei Sans"/>
        </w:rPr>
        <w:t>下载</w:t>
      </w:r>
      <w:r w:rsidR="00C06E2B" w:rsidRPr="003B5A0E">
        <w:rPr>
          <w:rFonts w:ascii="Huawei Sans" w:hAnsi="Huawei Sans" w:cs="Huawei Sans"/>
        </w:rPr>
        <w:t>及安装</w:t>
      </w:r>
      <w:bookmarkEnd w:id="48"/>
    </w:p>
    <w:p w14:paraId="02D9D45A" w14:textId="3AE85249" w:rsidR="00355556" w:rsidRPr="003B5A0E" w:rsidRDefault="00C06E2B" w:rsidP="003D70A6">
      <w:pPr>
        <w:pStyle w:val="30"/>
      </w:pPr>
      <w:r w:rsidRPr="003B5A0E">
        <w:t>进入</w:t>
      </w:r>
      <w:r w:rsidR="00CB5D9D" w:rsidRPr="003B5A0E">
        <w:t>官方网站下载页面</w:t>
      </w:r>
      <w:r w:rsidR="009F0322" w:rsidRPr="003B5A0E">
        <w:t>。</w:t>
      </w:r>
    </w:p>
    <w:p w14:paraId="34662FC7" w14:textId="40DCEB0F" w:rsidR="00CB5D9D" w:rsidRDefault="00895E4C" w:rsidP="00933141">
      <w:pPr>
        <w:pStyle w:val="1e"/>
        <w:rPr>
          <w:noProof/>
        </w:rPr>
      </w:pPr>
      <w:r w:rsidRPr="003B5A0E">
        <w:t>网址：</w:t>
      </w:r>
      <w:hyperlink r:id="rId14" w:history="1">
        <w:r w:rsidR="00657105" w:rsidRPr="00795B64">
          <w:rPr>
            <w:rStyle w:val="ad"/>
          </w:rPr>
          <w:t>https://www.virtualbox.org/wiki/Downloads</w:t>
        </w:r>
      </w:hyperlink>
    </w:p>
    <w:p w14:paraId="32303577" w14:textId="76327AFC" w:rsidR="00657105" w:rsidRPr="003B5A0E" w:rsidRDefault="00657105" w:rsidP="00933141">
      <w:pPr>
        <w:pStyle w:val="1e"/>
      </w:pPr>
      <w:r w:rsidRPr="003B5A0E">
        <w:rPr>
          <w:smallCaps/>
          <w:noProof/>
          <w:color w:val="0000FF"/>
        </w:rPr>
        <mc:AlternateContent>
          <mc:Choice Requires="wps">
            <w:drawing>
              <wp:anchor distT="0" distB="0" distL="114300" distR="114300" simplePos="0" relativeHeight="251780096" behindDoc="0" locked="0" layoutInCell="1" allowOverlap="1" wp14:anchorId="2F9D6598" wp14:editId="71E92FB8">
                <wp:simplePos x="0" y="0"/>
                <wp:positionH relativeFrom="column">
                  <wp:posOffset>1803302</wp:posOffset>
                </wp:positionH>
                <wp:positionV relativeFrom="paragraph">
                  <wp:posOffset>2069270</wp:posOffset>
                </wp:positionV>
                <wp:extent cx="730348" cy="193870"/>
                <wp:effectExtent l="19050" t="19050" r="12700" b="15875"/>
                <wp:wrapNone/>
                <wp:docPr id="17" name="矩形 17"/>
                <wp:cNvGraphicFramePr/>
                <a:graphic xmlns:a="http://schemas.openxmlformats.org/drawingml/2006/main">
                  <a:graphicData uri="http://schemas.microsoft.com/office/word/2010/wordprocessingShape">
                    <wps:wsp>
                      <wps:cNvSpPr/>
                      <wps:spPr>
                        <a:xfrm>
                          <a:off x="0" y="0"/>
                          <a:ext cx="730348" cy="1938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0C879" id="矩形 17" o:spid="_x0000_s1026" style="position:absolute;left:0;text-align:left;margin-left:142pt;margin-top:162.95pt;width:57.5pt;height:15.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" filled="f" strokecolor="#c7000b" strokeweight="2.25pt"/>
            </w:pict>
          </mc:Fallback>
        </mc:AlternateContent>
      </w:r>
      <w:r>
        <w:rPr>
          <w:noProof/>
        </w:rPr>
        <w:drawing>
          <wp:inline distT="0" distB="0" distL="0" distR="0" wp14:anchorId="49F2B8C8" wp14:editId="7FA7AA91">
            <wp:extent cx="4882101" cy="2642150"/>
            <wp:effectExtent l="19050" t="19050" r="1397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0396" cy="2652051"/>
                    </a:xfrm>
                    <a:prstGeom prst="rect">
                      <a:avLst/>
                    </a:prstGeom>
                    <a:ln w="12700">
                      <a:solidFill>
                        <a:schemeClr val="bg1">
                          <a:lumMod val="85000"/>
                        </a:schemeClr>
                      </a:solidFill>
                    </a:ln>
                  </pic:spPr>
                </pic:pic>
              </a:graphicData>
            </a:graphic>
          </wp:inline>
        </w:drawing>
      </w:r>
    </w:p>
    <w:p w14:paraId="20A5B86D" w14:textId="6D52ED3C" w:rsidR="00CB5D9D" w:rsidRDefault="00872951" w:rsidP="00933141">
      <w:pPr>
        <w:pStyle w:val="1e"/>
      </w:pPr>
      <w:r w:rsidRPr="003B5A0E">
        <w:t>点击</w:t>
      </w:r>
      <w:r w:rsidR="00C61C58">
        <w:rPr>
          <w:rFonts w:hint="eastAsia"/>
        </w:rPr>
        <w:t>＂</w:t>
      </w:r>
      <w:r w:rsidR="00030572">
        <w:t>W</w:t>
      </w:r>
      <w:r w:rsidRPr="003B5A0E">
        <w:t>indow</w:t>
      </w:r>
      <w:r w:rsidR="00030572">
        <w:t>s</w:t>
      </w:r>
      <w:r w:rsidRPr="003B5A0E">
        <w:t>主机</w:t>
      </w:r>
      <w:r w:rsidR="00C61C58">
        <w:rPr>
          <w:rFonts w:hint="eastAsia"/>
        </w:rPr>
        <w:t>＂</w:t>
      </w:r>
      <w:r w:rsidRPr="003B5A0E">
        <w:t xml:space="preserve"> </w:t>
      </w:r>
      <w:r w:rsidRPr="003B5A0E">
        <w:t>下载</w:t>
      </w:r>
      <w:r w:rsidR="00030572">
        <w:t>Windows</w:t>
      </w:r>
      <w:r w:rsidRPr="003B5A0E">
        <w:t>版本的</w:t>
      </w:r>
      <w:r w:rsidRPr="003B5A0E">
        <w:t>VirtualBox</w:t>
      </w:r>
      <w:r w:rsidR="00496715" w:rsidRPr="003B5A0E">
        <w:t>。</w:t>
      </w:r>
    </w:p>
    <w:p w14:paraId="523B59D3" w14:textId="77777777" w:rsidR="00657105" w:rsidRDefault="00657105" w:rsidP="00933141">
      <w:pPr>
        <w:pStyle w:val="1e"/>
      </w:pPr>
    </w:p>
    <w:p w14:paraId="404E92C4" w14:textId="77777777" w:rsidR="00657105" w:rsidRPr="003B5A0E" w:rsidRDefault="00657105" w:rsidP="00933141">
      <w:pPr>
        <w:pStyle w:val="1e"/>
      </w:pPr>
    </w:p>
    <w:p w14:paraId="4A4B2308" w14:textId="168ABED4" w:rsidR="00CB5D9D" w:rsidRPr="003B5A0E" w:rsidRDefault="00CB5D9D" w:rsidP="003D70A6">
      <w:pPr>
        <w:pStyle w:val="30"/>
      </w:pPr>
      <w:r w:rsidRPr="003B5A0E">
        <w:lastRenderedPageBreak/>
        <w:t>下载</w:t>
      </w:r>
      <w:r w:rsidR="00C06E2B" w:rsidRPr="003B5A0E">
        <w:t>完成</w:t>
      </w:r>
      <w:r w:rsidR="00872951" w:rsidRPr="003B5A0E">
        <w:t>后，双击执行文件进行安装</w:t>
      </w:r>
      <w:r w:rsidR="009F0322" w:rsidRPr="003B5A0E">
        <w:t>。</w:t>
      </w:r>
    </w:p>
    <w:p w14:paraId="33C5AF15" w14:textId="0B2DE5B8" w:rsidR="00CB5D9D" w:rsidRPr="003B5A0E" w:rsidRDefault="00872951" w:rsidP="00933141">
      <w:pPr>
        <w:pStyle w:val="1e"/>
      </w:pPr>
      <w:r w:rsidRPr="003B5A0E">
        <w:t>下载后</w:t>
      </w:r>
      <w:r w:rsidR="00C06E2B" w:rsidRPr="003B5A0E">
        <w:t>，</w:t>
      </w:r>
      <w:r w:rsidR="00657105">
        <w:t>本实验</w:t>
      </w:r>
      <w:r w:rsidR="00657105" w:rsidRPr="005B6C51">
        <w:t>文件名为：</w:t>
      </w:r>
      <w:r w:rsidR="00657105" w:rsidRPr="00B97933">
        <w:t>VirtualBox-6.1.22-144080-Win</w:t>
      </w:r>
      <w:r w:rsidR="00657105" w:rsidRPr="005B6C51">
        <w:t>.exe</w:t>
      </w:r>
      <w:r w:rsidRPr="003B5A0E">
        <w:t>，双击此执行文件进行安装</w:t>
      </w:r>
      <w:r w:rsidR="00A30735" w:rsidRPr="003B5A0E">
        <w:t>，安装过程中存放地址可以根据自己想法去设置下，其他所有选项都可以默认，直接按下一步就行，最后安装成功</w:t>
      </w:r>
      <w:r w:rsidRPr="003B5A0E">
        <w:t>。</w:t>
      </w:r>
    </w:p>
    <w:p w14:paraId="3FFD1F32" w14:textId="1AB5DE71" w:rsidR="00C06E2B" w:rsidRPr="003B5A0E" w:rsidRDefault="00C06E2B" w:rsidP="00933141">
      <w:pPr>
        <w:pStyle w:val="1e"/>
      </w:pPr>
      <w:r w:rsidRPr="003B5A0E">
        <w:t>具体如下：</w:t>
      </w:r>
    </w:p>
    <w:p w14:paraId="647DC21E" w14:textId="4E37A421" w:rsidR="00872951" w:rsidRPr="003B5A0E" w:rsidRDefault="00657105" w:rsidP="00933141">
      <w:pPr>
        <w:pStyle w:val="1e"/>
      </w:pPr>
      <w:r w:rsidRPr="003B5A0E">
        <w:rPr>
          <w:smallCaps/>
          <w:noProof/>
          <w:color w:val="0000FF"/>
        </w:rPr>
        <mc:AlternateContent>
          <mc:Choice Requires="wps">
            <w:drawing>
              <wp:anchor distT="0" distB="0" distL="114300" distR="114300" simplePos="0" relativeHeight="251663360" behindDoc="0" locked="0" layoutInCell="1" allowOverlap="1" wp14:anchorId="04B34C08" wp14:editId="241B9BF9">
                <wp:simplePos x="0" y="0"/>
                <wp:positionH relativeFrom="column">
                  <wp:posOffset>2796833</wp:posOffset>
                </wp:positionH>
                <wp:positionV relativeFrom="paragraph">
                  <wp:posOffset>2396733</wp:posOffset>
                </wp:positionV>
                <wp:extent cx="729757" cy="299525"/>
                <wp:effectExtent l="19050" t="19050" r="13335" b="24765"/>
                <wp:wrapNone/>
                <wp:docPr id="9" name="矩形 9"/>
                <wp:cNvGraphicFramePr/>
                <a:graphic xmlns:a="http://schemas.openxmlformats.org/drawingml/2006/main">
                  <a:graphicData uri="http://schemas.microsoft.com/office/word/2010/wordprocessingShape">
                    <wps:wsp>
                      <wps:cNvSpPr/>
                      <wps:spPr>
                        <a:xfrm>
                          <a:off x="0" y="0"/>
                          <a:ext cx="729757" cy="2995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7A3ED" id="矩形 9" o:spid="_x0000_s1026" style="position:absolute;left:0;text-align:left;margin-left:220.2pt;margin-top:188.7pt;width:57.45pt;height:2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" filled="f" strokecolor="#c7000b" strokeweight="2.25pt"/>
            </w:pict>
          </mc:Fallback>
        </mc:AlternateContent>
      </w:r>
      <w:r>
        <w:rPr>
          <w:noProof/>
        </w:rPr>
        <w:drawing>
          <wp:inline distT="0" distB="0" distL="0" distR="0" wp14:anchorId="7B2F991A" wp14:editId="0DB62407">
            <wp:extent cx="3442915" cy="2682517"/>
            <wp:effectExtent l="19050" t="19050" r="24765" b="2286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4514" cy="2691554"/>
                    </a:xfrm>
                    <a:prstGeom prst="rect">
                      <a:avLst/>
                    </a:prstGeom>
                    <a:ln w="12700">
                      <a:solidFill>
                        <a:schemeClr val="bg1">
                          <a:lumMod val="85000"/>
                        </a:schemeClr>
                      </a:solidFill>
                    </a:ln>
                  </pic:spPr>
                </pic:pic>
              </a:graphicData>
            </a:graphic>
          </wp:inline>
        </w:drawing>
      </w:r>
    </w:p>
    <w:p w14:paraId="1486A953" w14:textId="346CD517" w:rsidR="00DC6966" w:rsidRPr="003B5A0E" w:rsidRDefault="00C06E2B" w:rsidP="00C06E2B">
      <w:pPr>
        <w:pStyle w:val="2"/>
        <w:rPr>
          <w:rFonts w:ascii="Huawei Sans" w:hAnsi="Huawei Sans" w:cs="Huawei Sans"/>
        </w:rPr>
      </w:pPr>
      <w:bookmarkStart w:id="49" w:name="_Toc80868957"/>
      <w:r w:rsidRPr="003B5A0E">
        <w:rPr>
          <w:rFonts w:ascii="Huawei Sans" w:hAnsi="Huawei Sans" w:cs="Huawei Sans"/>
        </w:rPr>
        <w:t>CentOS</w:t>
      </w:r>
      <w:r w:rsidR="00C40DD7" w:rsidRPr="003B5A0E">
        <w:rPr>
          <w:rFonts w:ascii="Huawei Sans" w:hAnsi="Huawei Sans" w:cs="Huawei Sans"/>
        </w:rPr>
        <w:t xml:space="preserve"> 7.8 </w:t>
      </w:r>
      <w:r w:rsidRPr="003B5A0E">
        <w:rPr>
          <w:rFonts w:ascii="Huawei Sans" w:hAnsi="Huawei Sans" w:cs="Huawei Sans"/>
        </w:rPr>
        <w:t>镜像文件下载</w:t>
      </w:r>
      <w:bookmarkEnd w:id="49"/>
    </w:p>
    <w:p w14:paraId="1F43CBF8" w14:textId="215E0F08" w:rsidR="00DC6966" w:rsidRPr="003B5A0E" w:rsidRDefault="00E10796" w:rsidP="003D70A6">
      <w:pPr>
        <w:pStyle w:val="30"/>
      </w:pPr>
      <w:r w:rsidRPr="003B5A0E">
        <w:t>进入</w:t>
      </w:r>
      <w:r w:rsidR="00C06E2B" w:rsidRPr="003B5A0E">
        <w:t>华为开源镜像站的下载页面</w:t>
      </w:r>
      <w:r w:rsidR="009F0322" w:rsidRPr="003B5A0E">
        <w:t>。</w:t>
      </w:r>
    </w:p>
    <w:p w14:paraId="31D6AE60" w14:textId="4EF40320" w:rsidR="00CB5D9D" w:rsidRPr="003B5A0E" w:rsidRDefault="00C06E2B" w:rsidP="00933141">
      <w:pPr>
        <w:pStyle w:val="1e"/>
      </w:pPr>
      <w:r w:rsidRPr="003B5A0E">
        <w:t>网址</w:t>
      </w:r>
      <w:r w:rsidR="00E10796" w:rsidRPr="003B5A0E">
        <w:t>：</w:t>
      </w:r>
      <w:r w:rsidR="00E16F03" w:rsidRPr="00E16F03">
        <w:t>https://mirrors.huaweicloud.com/centos-vault/7.8.2003/isos/x86_64/</w:t>
      </w:r>
      <w:r w:rsidRPr="003B5A0E">
        <w:t>，具体如下：</w:t>
      </w:r>
    </w:p>
    <w:p w14:paraId="01A854DE" w14:textId="791949C2" w:rsidR="00CB5D9D" w:rsidRPr="003B5A0E" w:rsidRDefault="00091A5B" w:rsidP="00933141">
      <w:pPr>
        <w:pStyle w:val="1e"/>
      </w:pPr>
      <w:r w:rsidRPr="003B5A0E">
        <w:rPr>
          <w:smallCaps/>
          <w:noProof/>
          <w:color w:val="0000FF"/>
        </w:rPr>
        <mc:AlternateContent>
          <mc:Choice Requires="wps">
            <w:drawing>
              <wp:anchor distT="0" distB="0" distL="114300" distR="114300" simplePos="0" relativeHeight="251782144" behindDoc="0" locked="0" layoutInCell="1" allowOverlap="1" wp14:anchorId="121AB72B" wp14:editId="613E90B2">
                <wp:simplePos x="0" y="0"/>
                <wp:positionH relativeFrom="column">
                  <wp:posOffset>699461</wp:posOffset>
                </wp:positionH>
                <wp:positionV relativeFrom="paragraph">
                  <wp:posOffset>892175</wp:posOffset>
                </wp:positionV>
                <wp:extent cx="1296348" cy="204650"/>
                <wp:effectExtent l="19050" t="19050" r="18415" b="24130"/>
                <wp:wrapNone/>
                <wp:docPr id="19" name="矩形 19"/>
                <wp:cNvGraphicFramePr/>
                <a:graphic xmlns:a="http://schemas.openxmlformats.org/drawingml/2006/main">
                  <a:graphicData uri="http://schemas.microsoft.com/office/word/2010/wordprocessingShape">
                    <wps:wsp>
                      <wps:cNvSpPr/>
                      <wps:spPr>
                        <a:xfrm>
                          <a:off x="0" y="0"/>
                          <a:ext cx="1296348" cy="2046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2E6073" id="矩形 19" o:spid="_x0000_s1026" style="position:absolute;left:0;text-align:left;margin-left:55.1pt;margin-top:70.25pt;width:102.05pt;height:16.1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" filled="f" strokecolor="#c7000b" strokeweight="2.25pt"/>
            </w:pict>
          </mc:Fallback>
        </mc:AlternateContent>
      </w:r>
      <w:r w:rsidR="00C06E2B" w:rsidRPr="003B5A0E">
        <w:rPr>
          <w:noProof/>
        </w:rPr>
        <w:drawing>
          <wp:inline distT="0" distB="0" distL="0" distR="0" wp14:anchorId="7C8F2E59" wp14:editId="7525D25F">
            <wp:extent cx="5120502" cy="1973184"/>
            <wp:effectExtent l="19050" t="19050" r="23495" b="273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9728" cy="1988300"/>
                    </a:xfrm>
                    <a:prstGeom prst="rect">
                      <a:avLst/>
                    </a:prstGeom>
                    <a:ln w="12700">
                      <a:solidFill>
                        <a:schemeClr val="bg1">
                          <a:lumMod val="85000"/>
                        </a:schemeClr>
                      </a:solidFill>
                    </a:ln>
                  </pic:spPr>
                </pic:pic>
              </a:graphicData>
            </a:graphic>
          </wp:inline>
        </w:drawing>
      </w:r>
    </w:p>
    <w:p w14:paraId="6931AD6A" w14:textId="16F8B694" w:rsidR="00CB5D9D" w:rsidRPr="003B5A0E" w:rsidRDefault="006B733A" w:rsidP="003D70A6">
      <w:pPr>
        <w:pStyle w:val="30"/>
      </w:pPr>
      <w:r>
        <w:t>单</w:t>
      </w:r>
      <w:r w:rsidR="00C06E2B" w:rsidRPr="003B5A0E">
        <w:t>击</w:t>
      </w:r>
      <w:r w:rsidR="00C61C58">
        <w:rPr>
          <w:rFonts w:hint="eastAsia"/>
        </w:rPr>
        <w:t>＂</w:t>
      </w:r>
      <w:hyperlink r:id="rId18" w:tooltip="CentOS-7-x86_64-DVD-2003.iso" w:history="1">
        <w:r w:rsidR="00C06E2B" w:rsidRPr="003B5A0E">
          <w:rPr>
            <w:rStyle w:val="ad"/>
            <w:color w:val="auto"/>
          </w:rPr>
          <w:t>CentOS-7-x86_64-DVD-2003.iso</w:t>
        </w:r>
      </w:hyperlink>
      <w:r w:rsidR="00C61C58">
        <w:rPr>
          <w:rStyle w:val="ad"/>
          <w:rFonts w:hint="eastAsia"/>
          <w:color w:val="auto"/>
        </w:rPr>
        <w:t>＂</w:t>
      </w:r>
      <w:r>
        <w:rPr>
          <w:rFonts w:hint="eastAsia"/>
        </w:rPr>
        <w:t>，</w:t>
      </w:r>
      <w:r>
        <w:t>下载相应</w:t>
      </w:r>
      <w:r>
        <w:rPr>
          <w:rFonts w:hint="eastAsia"/>
        </w:rPr>
        <w:t>I</w:t>
      </w:r>
      <w:r>
        <w:t>SO</w:t>
      </w:r>
      <w:r>
        <w:t>镜像文件</w:t>
      </w:r>
      <w:r w:rsidR="00E10796" w:rsidRPr="003B5A0E">
        <w:t>。</w:t>
      </w:r>
    </w:p>
    <w:p w14:paraId="49BD092B" w14:textId="765DE440" w:rsidR="00C06E2B" w:rsidRPr="003B5A0E" w:rsidRDefault="00372D89" w:rsidP="00933141">
      <w:pPr>
        <w:pStyle w:val="1e"/>
      </w:pPr>
      <w:r>
        <w:t>下载的文件名如下：</w:t>
      </w:r>
    </w:p>
    <w:p w14:paraId="6BF581F5" w14:textId="2D558BAC" w:rsidR="00C06E2B" w:rsidRPr="003B5A0E" w:rsidRDefault="00C06E2B" w:rsidP="00933141">
      <w:pPr>
        <w:pStyle w:val="1e"/>
      </w:pPr>
      <w:r w:rsidRPr="003B5A0E">
        <w:rPr>
          <w:noProof/>
        </w:rPr>
        <w:drawing>
          <wp:inline distT="0" distB="0" distL="0" distR="0" wp14:anchorId="45DC0B78" wp14:editId="2674A963">
            <wp:extent cx="5120005" cy="303864"/>
            <wp:effectExtent l="19050" t="19050" r="4445" b="203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3933" cy="310625"/>
                    </a:xfrm>
                    <a:prstGeom prst="rect">
                      <a:avLst/>
                    </a:prstGeom>
                    <a:ln w="12700">
                      <a:solidFill>
                        <a:schemeClr val="bg1">
                          <a:lumMod val="85000"/>
                        </a:schemeClr>
                      </a:solidFill>
                    </a:ln>
                  </pic:spPr>
                </pic:pic>
              </a:graphicData>
            </a:graphic>
          </wp:inline>
        </w:drawing>
      </w:r>
    </w:p>
    <w:p w14:paraId="5CC85EC1" w14:textId="7D0197EC" w:rsidR="00124327" w:rsidRPr="003B5A0E" w:rsidRDefault="007D3884" w:rsidP="007D3884">
      <w:pPr>
        <w:pStyle w:val="2"/>
        <w:rPr>
          <w:rFonts w:ascii="Huawei Sans" w:hAnsi="Huawei Sans" w:cs="Huawei Sans"/>
        </w:rPr>
      </w:pPr>
      <w:bookmarkStart w:id="50" w:name="_Toc80868958"/>
      <w:r w:rsidRPr="003B5A0E">
        <w:rPr>
          <w:rFonts w:ascii="Huawei Sans" w:hAnsi="Huawei Sans" w:cs="Huawei Sans"/>
        </w:rPr>
        <w:lastRenderedPageBreak/>
        <w:t>VirtualBox</w:t>
      </w:r>
      <w:r w:rsidRPr="003B5A0E">
        <w:rPr>
          <w:rFonts w:ascii="Huawei Sans" w:hAnsi="Huawei Sans" w:cs="Huawei Sans"/>
        </w:rPr>
        <w:t>下安装</w:t>
      </w:r>
      <w:r w:rsidRPr="003B5A0E">
        <w:rPr>
          <w:rFonts w:ascii="Huawei Sans" w:hAnsi="Huawei Sans" w:cs="Huawei Sans"/>
        </w:rPr>
        <w:t>CentOS</w:t>
      </w:r>
      <w:r w:rsidR="00441468" w:rsidRPr="003B5A0E">
        <w:rPr>
          <w:rFonts w:ascii="Huawei Sans" w:hAnsi="Huawei Sans" w:cs="Huawei Sans"/>
        </w:rPr>
        <w:t xml:space="preserve"> 7.8</w:t>
      </w:r>
      <w:r w:rsidRPr="003B5A0E">
        <w:rPr>
          <w:rFonts w:ascii="Huawei Sans" w:hAnsi="Huawei Sans" w:cs="Huawei Sans"/>
        </w:rPr>
        <w:t>操作系统</w:t>
      </w:r>
      <w:bookmarkEnd w:id="50"/>
    </w:p>
    <w:p w14:paraId="1F23B6B0" w14:textId="4E7020A9" w:rsidR="007D3884" w:rsidRPr="003B5A0E" w:rsidRDefault="00213669" w:rsidP="003D70A6">
      <w:pPr>
        <w:pStyle w:val="30"/>
      </w:pPr>
      <w:r w:rsidRPr="003B5A0E">
        <w:t>新建虚拟电脑。</w:t>
      </w:r>
    </w:p>
    <w:p w14:paraId="38243DA1" w14:textId="7F87A2EE" w:rsidR="007D3884" w:rsidRPr="003B5A0E" w:rsidRDefault="00213669" w:rsidP="00933141">
      <w:pPr>
        <w:pStyle w:val="1e"/>
      </w:pPr>
      <w:r w:rsidRPr="003B5A0E">
        <w:t>打开</w:t>
      </w:r>
      <w:r w:rsidRPr="003B5A0E">
        <w:t>VirtualBox</w:t>
      </w:r>
      <w:r w:rsidRPr="003B5A0E">
        <w:t>软件。</w:t>
      </w:r>
    </w:p>
    <w:p w14:paraId="5EF64150" w14:textId="11828FE8" w:rsidR="00213669" w:rsidRPr="003B5A0E" w:rsidRDefault="00382460" w:rsidP="00933141">
      <w:pPr>
        <w:pStyle w:val="1e"/>
      </w:pPr>
      <w:r w:rsidRPr="003B5A0E">
        <w:rPr>
          <w:smallCaps/>
          <w:noProof/>
          <w:color w:val="0000FF"/>
        </w:rPr>
        <mc:AlternateContent>
          <mc:Choice Requires="wps">
            <w:drawing>
              <wp:anchor distT="0" distB="0" distL="114300" distR="114300" simplePos="0" relativeHeight="251784192" behindDoc="0" locked="0" layoutInCell="1" allowOverlap="1" wp14:anchorId="3F9EE4F2" wp14:editId="59CF76F3">
                <wp:simplePos x="0" y="0"/>
                <wp:positionH relativeFrom="column">
                  <wp:posOffset>3251526</wp:posOffset>
                </wp:positionH>
                <wp:positionV relativeFrom="paragraph">
                  <wp:posOffset>305453</wp:posOffset>
                </wp:positionV>
                <wp:extent cx="477359" cy="409272"/>
                <wp:effectExtent l="19050" t="19050" r="18415" b="10160"/>
                <wp:wrapNone/>
                <wp:docPr id="22" name="矩形 22"/>
                <wp:cNvGraphicFramePr/>
                <a:graphic xmlns:a="http://schemas.openxmlformats.org/drawingml/2006/main">
                  <a:graphicData uri="http://schemas.microsoft.com/office/word/2010/wordprocessingShape">
                    <wps:wsp>
                      <wps:cNvSpPr/>
                      <wps:spPr>
                        <a:xfrm>
                          <a:off x="0" y="0"/>
                          <a:ext cx="477359" cy="40927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4BBAD" id="矩形 22" o:spid="_x0000_s1026" style="position:absolute;left:0;text-align:left;margin-left:256.05pt;margin-top:24.05pt;width:37.6pt;height:32.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" filled="f" strokecolor="#c7000b" strokeweight="2.25pt"/>
            </w:pict>
          </mc:Fallback>
        </mc:AlternateContent>
      </w:r>
      <w:r w:rsidR="00213669" w:rsidRPr="003B5A0E">
        <w:rPr>
          <w:noProof/>
        </w:rPr>
        <w:drawing>
          <wp:inline distT="0" distB="0" distL="0" distR="0" wp14:anchorId="61ABB6F9" wp14:editId="32980ABF">
            <wp:extent cx="5320527" cy="2086146"/>
            <wp:effectExtent l="19050" t="19050" r="1397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6962" cy="2092590"/>
                    </a:xfrm>
                    <a:prstGeom prst="rect">
                      <a:avLst/>
                    </a:prstGeom>
                    <a:ln w="12700">
                      <a:solidFill>
                        <a:schemeClr val="bg1">
                          <a:lumMod val="85000"/>
                        </a:schemeClr>
                      </a:solidFill>
                    </a:ln>
                  </pic:spPr>
                </pic:pic>
              </a:graphicData>
            </a:graphic>
          </wp:inline>
        </w:drawing>
      </w:r>
    </w:p>
    <w:p w14:paraId="017213BA" w14:textId="58785A72" w:rsidR="007D3884" w:rsidRPr="003B5A0E" w:rsidRDefault="00213669" w:rsidP="00933141">
      <w:pPr>
        <w:pStyle w:val="1e"/>
      </w:pPr>
      <w:r w:rsidRPr="003B5A0E">
        <w:t>在</w:t>
      </w:r>
      <w:r w:rsidRPr="003B5A0E">
        <w:t>VirtualBox</w:t>
      </w:r>
      <w:r w:rsidRPr="003B5A0E">
        <w:t>的管理器上点击</w:t>
      </w:r>
      <w:r w:rsidR="00C61C58">
        <w:t>＂</w:t>
      </w:r>
      <w:r w:rsidRPr="003B5A0E">
        <w:t>新建</w:t>
      </w:r>
      <w:r w:rsidR="00C61C58">
        <w:t>＂</w:t>
      </w:r>
      <w:r w:rsidRPr="003B5A0E">
        <w:t>，具体如下：</w:t>
      </w:r>
    </w:p>
    <w:p w14:paraId="3D5F0A25" w14:textId="46D1C01D" w:rsidR="007D3884" w:rsidRPr="003B5A0E" w:rsidRDefault="003923BB" w:rsidP="00933141">
      <w:pPr>
        <w:pStyle w:val="1e"/>
      </w:pPr>
      <w:r w:rsidRPr="003B5A0E">
        <w:rPr>
          <w:noProof/>
        </w:rPr>
        <mc:AlternateContent>
          <mc:Choice Requires="wps">
            <w:drawing>
              <wp:anchor distT="0" distB="0" distL="114300" distR="114300" simplePos="0" relativeHeight="251667456" behindDoc="0" locked="0" layoutInCell="1" allowOverlap="1" wp14:anchorId="220A7D4C" wp14:editId="078E07F9">
                <wp:simplePos x="0" y="0"/>
                <wp:positionH relativeFrom="column">
                  <wp:posOffset>2830418</wp:posOffset>
                </wp:positionH>
                <wp:positionV relativeFrom="paragraph">
                  <wp:posOffset>3232528</wp:posOffset>
                </wp:positionV>
                <wp:extent cx="701744" cy="280086"/>
                <wp:effectExtent l="19050" t="19050" r="22225" b="24765"/>
                <wp:wrapNone/>
                <wp:docPr id="12" name="矩形 12"/>
                <wp:cNvGraphicFramePr/>
                <a:graphic xmlns:a="http://schemas.openxmlformats.org/drawingml/2006/main">
                  <a:graphicData uri="http://schemas.microsoft.com/office/word/2010/wordprocessingShape">
                    <wps:wsp>
                      <wps:cNvSpPr/>
                      <wps:spPr>
                        <a:xfrm>
                          <a:off x="0" y="0"/>
                          <a:ext cx="701744" cy="28008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C1ED" id="矩形 12" o:spid="_x0000_s1026" style="position:absolute;left:0;text-align:left;margin-left:222.85pt;margin-top:254.55pt;width:55.25pt;height:22.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665408" behindDoc="0" locked="0" layoutInCell="1" allowOverlap="1" wp14:anchorId="0740FCD3" wp14:editId="77C3F6F1">
                <wp:simplePos x="0" y="0"/>
                <wp:positionH relativeFrom="column">
                  <wp:posOffset>813178</wp:posOffset>
                </wp:positionH>
                <wp:positionV relativeFrom="paragraph">
                  <wp:posOffset>1553862</wp:posOffset>
                </wp:positionV>
                <wp:extent cx="3539490" cy="988695"/>
                <wp:effectExtent l="19050" t="19050" r="22860" b="20955"/>
                <wp:wrapNone/>
                <wp:docPr id="11" name="矩形 11"/>
                <wp:cNvGraphicFramePr/>
                <a:graphic xmlns:a="http://schemas.openxmlformats.org/drawingml/2006/main">
                  <a:graphicData uri="http://schemas.microsoft.com/office/word/2010/wordprocessingShape">
                    <wps:wsp>
                      <wps:cNvSpPr/>
                      <wps:spPr>
                        <a:xfrm>
                          <a:off x="0" y="0"/>
                          <a:ext cx="3539490" cy="9886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926915" id="矩形 11" o:spid="_x0000_s1026" style="position:absolute;left:0;text-align:left;margin-left:64.05pt;margin-top:122.35pt;width:278.7pt;height:7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" filled="f" strokecolor="#c7000b" strokeweight="2.25pt"/>
            </w:pict>
          </mc:Fallback>
        </mc:AlternateContent>
      </w:r>
      <w:r w:rsidR="00213669" w:rsidRPr="003B5A0E">
        <w:rPr>
          <w:noProof/>
        </w:rPr>
        <w:drawing>
          <wp:inline distT="0" distB="0" distL="0" distR="0" wp14:anchorId="13CF225B" wp14:editId="5C3616D6">
            <wp:extent cx="3743325" cy="3552825"/>
            <wp:effectExtent l="19050" t="19050" r="28575" b="285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3552825"/>
                    </a:xfrm>
                    <a:prstGeom prst="rect">
                      <a:avLst/>
                    </a:prstGeom>
                    <a:ln w="12700">
                      <a:solidFill>
                        <a:schemeClr val="bg1">
                          <a:lumMod val="85000"/>
                        </a:schemeClr>
                      </a:solidFill>
                    </a:ln>
                  </pic:spPr>
                </pic:pic>
              </a:graphicData>
            </a:graphic>
          </wp:inline>
        </w:drawing>
      </w:r>
    </w:p>
    <w:p w14:paraId="62DEC5F6" w14:textId="6240A100" w:rsidR="007D3884" w:rsidRPr="003B5A0E" w:rsidRDefault="00213669" w:rsidP="00933141">
      <w:pPr>
        <w:pStyle w:val="1e"/>
      </w:pPr>
      <w:r w:rsidRPr="003B5A0E">
        <w:t>在此页面，填好相应的名称</w:t>
      </w:r>
      <w:r w:rsidR="002E1B65">
        <w:t>（</w:t>
      </w:r>
      <w:r w:rsidR="00963A21" w:rsidRPr="003B5A0E">
        <w:t>如：</w:t>
      </w:r>
      <w:r w:rsidR="00963A21" w:rsidRPr="003B5A0E">
        <w:t>centos</w:t>
      </w:r>
      <w:r w:rsidR="002E1B65">
        <w:t>）</w:t>
      </w:r>
      <w:r w:rsidRPr="003B5A0E">
        <w:t>、</w:t>
      </w:r>
      <w:r w:rsidR="000E1A19">
        <w:t>虚拟机</w:t>
      </w:r>
      <w:r w:rsidRPr="003B5A0E">
        <w:t>文件存放地址</w:t>
      </w:r>
      <w:r w:rsidR="002E1B65">
        <w:t>（</w:t>
      </w:r>
      <w:r w:rsidR="00963A21" w:rsidRPr="003B5A0E">
        <w:t>如：</w:t>
      </w:r>
      <w:r w:rsidR="000E1A19">
        <w:t>D</w:t>
      </w:r>
      <w:r w:rsidR="000E1A19">
        <w:rPr>
          <w:rFonts w:hint="eastAsia"/>
        </w:rPr>
        <w:t>:</w:t>
      </w:r>
      <w:r w:rsidR="000E1A19">
        <w:t>\VMWORK</w:t>
      </w:r>
      <w:r w:rsidR="002E1B65">
        <w:t>）</w:t>
      </w:r>
      <w:r w:rsidRPr="003B5A0E">
        <w:t>、操作系统类型</w:t>
      </w:r>
      <w:r w:rsidR="002E1B65">
        <w:t>（</w:t>
      </w:r>
      <w:r w:rsidR="00963A21" w:rsidRPr="003B5A0E">
        <w:t>如：</w:t>
      </w:r>
      <w:r w:rsidR="00963A21" w:rsidRPr="003B5A0E">
        <w:t>Linux</w:t>
      </w:r>
      <w:r w:rsidR="002E1B65">
        <w:t>）</w:t>
      </w:r>
      <w:r w:rsidRPr="003B5A0E">
        <w:t>、版本</w:t>
      </w:r>
      <w:r w:rsidR="002E1B65">
        <w:t>（</w:t>
      </w:r>
      <w:r w:rsidR="00963A21" w:rsidRPr="003B5A0E">
        <w:t>如：</w:t>
      </w:r>
      <w:r w:rsidR="00963A21" w:rsidRPr="003B5A0E">
        <w:t>Other Linux</w:t>
      </w:r>
      <w:r w:rsidR="002E1B65">
        <w:t>）</w:t>
      </w:r>
      <w:r w:rsidR="00963A21" w:rsidRPr="003B5A0E">
        <w:t>，然后点击</w:t>
      </w:r>
      <w:r w:rsidR="00C61C58">
        <w:t>＂</w:t>
      </w:r>
      <w:r w:rsidR="00963A21" w:rsidRPr="003B5A0E">
        <w:t>下一步</w:t>
      </w:r>
      <w:r w:rsidR="00C61C58">
        <w:t>＂</w:t>
      </w:r>
      <w:r w:rsidR="00963A21" w:rsidRPr="003B5A0E">
        <w:t>。</w:t>
      </w:r>
    </w:p>
    <w:p w14:paraId="380F1CF4" w14:textId="55A54E24" w:rsidR="00213669"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69504" behindDoc="0" locked="0" layoutInCell="1" allowOverlap="1" wp14:anchorId="519F6B71" wp14:editId="485828E5">
                <wp:simplePos x="0" y="0"/>
                <wp:positionH relativeFrom="column">
                  <wp:posOffset>2841951</wp:posOffset>
                </wp:positionH>
                <wp:positionV relativeFrom="paragraph">
                  <wp:posOffset>3233403</wp:posOffset>
                </wp:positionV>
                <wp:extent cx="730155" cy="241319"/>
                <wp:effectExtent l="19050" t="19050" r="13335" b="25400"/>
                <wp:wrapNone/>
                <wp:docPr id="13" name="矩形 13"/>
                <wp:cNvGraphicFramePr/>
                <a:graphic xmlns:a="http://schemas.openxmlformats.org/drawingml/2006/main">
                  <a:graphicData uri="http://schemas.microsoft.com/office/word/2010/wordprocessingShape">
                    <wps:wsp>
                      <wps:cNvSpPr/>
                      <wps:spPr>
                        <a:xfrm>
                          <a:off x="0" y="0"/>
                          <a:ext cx="730155" cy="24131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B18D7" id="矩形 13" o:spid="_x0000_s1026" style="position:absolute;left:0;text-align:left;margin-left:223.8pt;margin-top:254.6pt;width:57.5pt;height: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" filled="f" strokecolor="#c7000b" strokeweight="2.25pt"/>
            </w:pict>
          </mc:Fallback>
        </mc:AlternateContent>
      </w:r>
      <w:r w:rsidR="00963A21" w:rsidRPr="003B5A0E">
        <w:rPr>
          <w:noProof/>
        </w:rPr>
        <w:drawing>
          <wp:inline distT="0" distB="0" distL="0" distR="0" wp14:anchorId="68EDEE69" wp14:editId="41B3A015">
            <wp:extent cx="3762375" cy="351472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375" cy="3514725"/>
                    </a:xfrm>
                    <a:prstGeom prst="rect">
                      <a:avLst/>
                    </a:prstGeom>
                    <a:ln w="12700">
                      <a:solidFill>
                        <a:schemeClr val="bg1">
                          <a:lumMod val="85000"/>
                        </a:schemeClr>
                      </a:solidFill>
                    </a:ln>
                  </pic:spPr>
                </pic:pic>
              </a:graphicData>
            </a:graphic>
          </wp:inline>
        </w:drawing>
      </w:r>
    </w:p>
    <w:p w14:paraId="0686D87E" w14:textId="6A2BD4E5" w:rsidR="007D3884" w:rsidRPr="003B5A0E" w:rsidRDefault="00963A21" w:rsidP="00933141">
      <w:pPr>
        <w:pStyle w:val="1e"/>
      </w:pPr>
      <w:r w:rsidRPr="003B5A0E">
        <w:t>内存设置为</w:t>
      </w:r>
      <w:r w:rsidRPr="003B5A0E">
        <w:t>2048MB</w:t>
      </w:r>
      <w:r w:rsidR="002E1B65">
        <w:t>（</w:t>
      </w:r>
      <w:r w:rsidRPr="003B5A0E">
        <w:t>表示整个系统只有</w:t>
      </w:r>
      <w:r w:rsidRPr="003B5A0E">
        <w:t>2G</w:t>
      </w:r>
      <w:r w:rsidRPr="003B5A0E">
        <w:t>内存</w:t>
      </w:r>
      <w:r w:rsidR="002E1B65">
        <w:t>）</w:t>
      </w:r>
      <w:r w:rsidRPr="003B5A0E">
        <w:t>，然后点击</w:t>
      </w:r>
      <w:r w:rsidR="00C61C58">
        <w:t>＂</w:t>
      </w:r>
      <w:r w:rsidRPr="003B5A0E">
        <w:t>下一步</w:t>
      </w:r>
      <w:r w:rsidR="00C61C58">
        <w:t>＂</w:t>
      </w:r>
      <w:r w:rsidRPr="003B5A0E">
        <w:t>。</w:t>
      </w:r>
    </w:p>
    <w:p w14:paraId="109BDDFA" w14:textId="0BA44C37" w:rsidR="007D3884" w:rsidRPr="003B5A0E" w:rsidRDefault="002D45EC" w:rsidP="00933141">
      <w:pPr>
        <w:pStyle w:val="1e"/>
      </w:pPr>
      <w:r w:rsidRPr="003B5A0E">
        <w:rPr>
          <w:smallCaps/>
          <w:noProof/>
          <w:color w:val="0000FF"/>
        </w:rPr>
        <mc:AlternateContent>
          <mc:Choice Requires="wps">
            <w:drawing>
              <wp:anchor distT="0" distB="0" distL="114300" distR="114300" simplePos="0" relativeHeight="251671552" behindDoc="0" locked="0" layoutInCell="1" allowOverlap="1" wp14:anchorId="0DBDCF49" wp14:editId="7535A57F">
                <wp:simplePos x="0" y="0"/>
                <wp:positionH relativeFrom="column">
                  <wp:posOffset>2822180</wp:posOffset>
                </wp:positionH>
                <wp:positionV relativeFrom="paragraph">
                  <wp:posOffset>3211348</wp:posOffset>
                </wp:positionV>
                <wp:extent cx="715664" cy="255373"/>
                <wp:effectExtent l="19050" t="19050" r="27305" b="11430"/>
                <wp:wrapNone/>
                <wp:docPr id="14" name="矩形 14"/>
                <wp:cNvGraphicFramePr/>
                <a:graphic xmlns:a="http://schemas.openxmlformats.org/drawingml/2006/main">
                  <a:graphicData uri="http://schemas.microsoft.com/office/word/2010/wordprocessingShape">
                    <wps:wsp>
                      <wps:cNvSpPr/>
                      <wps:spPr>
                        <a:xfrm>
                          <a:off x="0" y="0"/>
                          <a:ext cx="715664" cy="25537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0B454" id="矩形 14" o:spid="_x0000_s1026" style="position:absolute;left:0;text-align:left;margin-left:222.2pt;margin-top:252.85pt;width:56.35pt;height:2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" filled="f" strokecolor="#c7000b" strokeweight="2.25pt"/>
            </w:pict>
          </mc:Fallback>
        </mc:AlternateContent>
      </w:r>
      <w:r w:rsidR="00963A21" w:rsidRPr="003B5A0E">
        <w:rPr>
          <w:noProof/>
        </w:rPr>
        <w:drawing>
          <wp:inline distT="0" distB="0" distL="0" distR="0" wp14:anchorId="5B2262E3" wp14:editId="4C4040F5">
            <wp:extent cx="3752850" cy="3486150"/>
            <wp:effectExtent l="19050" t="19050" r="1905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3486150"/>
                    </a:xfrm>
                    <a:prstGeom prst="rect">
                      <a:avLst/>
                    </a:prstGeom>
                    <a:ln w="12700">
                      <a:solidFill>
                        <a:schemeClr val="bg1">
                          <a:lumMod val="85000"/>
                        </a:schemeClr>
                      </a:solidFill>
                    </a:ln>
                  </pic:spPr>
                </pic:pic>
              </a:graphicData>
            </a:graphic>
          </wp:inline>
        </w:drawing>
      </w:r>
    </w:p>
    <w:p w14:paraId="7F7D2DB8" w14:textId="3638C32F" w:rsidR="00963A21" w:rsidRPr="003B5A0E" w:rsidRDefault="00963A21" w:rsidP="00933141">
      <w:pPr>
        <w:pStyle w:val="1e"/>
      </w:pPr>
      <w:r w:rsidRPr="003B5A0E">
        <w:t>采用默认设置，直接点击</w:t>
      </w:r>
      <w:r w:rsidR="00C61C58">
        <w:t>＂</w:t>
      </w:r>
      <w:r w:rsidRPr="003B5A0E">
        <w:t>创建</w:t>
      </w:r>
      <w:r w:rsidR="00C61C58">
        <w:t>＂</w:t>
      </w:r>
      <w:r w:rsidRPr="003B5A0E">
        <w:t>。</w:t>
      </w:r>
      <w:r w:rsidR="002D45EC" w:rsidRPr="003B5A0E">
        <w:rPr>
          <w:smallCaps/>
          <w:noProof/>
          <w:color w:val="0000FF"/>
        </w:rPr>
        <w:t xml:space="preserve"> </w:t>
      </w:r>
    </w:p>
    <w:p w14:paraId="004FE3BC" w14:textId="2AA8326D" w:rsidR="00963A21"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73600" behindDoc="0" locked="0" layoutInCell="1" allowOverlap="1" wp14:anchorId="468FE337" wp14:editId="4B4E48AF">
                <wp:simplePos x="0" y="0"/>
                <wp:positionH relativeFrom="column">
                  <wp:posOffset>2627991</wp:posOffset>
                </wp:positionH>
                <wp:positionV relativeFrom="paragraph">
                  <wp:posOffset>3542081</wp:posOffset>
                </wp:positionV>
                <wp:extent cx="670105" cy="252483"/>
                <wp:effectExtent l="19050" t="19050" r="15875" b="14605"/>
                <wp:wrapNone/>
                <wp:docPr id="15" name="矩形 15"/>
                <wp:cNvGraphicFramePr/>
                <a:graphic xmlns:a="http://schemas.openxmlformats.org/drawingml/2006/main">
                  <a:graphicData uri="http://schemas.microsoft.com/office/word/2010/wordprocessingShape">
                    <wps:wsp>
                      <wps:cNvSpPr/>
                      <wps:spPr>
                        <a:xfrm>
                          <a:off x="0" y="0"/>
                          <a:ext cx="670105" cy="25248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ACD352" id="矩形 15" o:spid="_x0000_s1026" style="position:absolute;left:0;text-align:left;margin-left:206.95pt;margin-top:278.9pt;width:52.75pt;height:1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" filled="f" strokecolor="#c7000b" strokeweight="2.25pt"/>
            </w:pict>
          </mc:Fallback>
        </mc:AlternateContent>
      </w:r>
      <w:r w:rsidR="00963A21" w:rsidRPr="003B5A0E">
        <w:rPr>
          <w:noProof/>
        </w:rPr>
        <w:drawing>
          <wp:inline distT="0" distB="0" distL="0" distR="0" wp14:anchorId="338C65DA" wp14:editId="145F1F6C">
            <wp:extent cx="3439022" cy="3826137"/>
            <wp:effectExtent l="19050" t="19050" r="28575" b="222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950" cy="3833845"/>
                    </a:xfrm>
                    <a:prstGeom prst="rect">
                      <a:avLst/>
                    </a:prstGeom>
                    <a:ln w="12700">
                      <a:solidFill>
                        <a:schemeClr val="bg1">
                          <a:lumMod val="85000"/>
                        </a:schemeClr>
                      </a:solidFill>
                    </a:ln>
                  </pic:spPr>
                </pic:pic>
              </a:graphicData>
            </a:graphic>
          </wp:inline>
        </w:drawing>
      </w:r>
    </w:p>
    <w:p w14:paraId="567EC4C3" w14:textId="43C5CC26" w:rsidR="00963A21" w:rsidRPr="003B5A0E" w:rsidRDefault="00963A21" w:rsidP="00933141">
      <w:pPr>
        <w:pStyle w:val="1e"/>
      </w:pPr>
      <w:r w:rsidRPr="003B5A0E">
        <w:t>采用默认设置，直接点击</w:t>
      </w:r>
      <w:r w:rsidR="00C61C58">
        <w:t>＂</w:t>
      </w:r>
      <w:r w:rsidRPr="003B5A0E">
        <w:t>下一步</w:t>
      </w:r>
      <w:r w:rsidR="00C61C58">
        <w:t>＂</w:t>
      </w:r>
      <w:r w:rsidRPr="003B5A0E">
        <w:t>。</w:t>
      </w:r>
      <w:r w:rsidR="002D45EC" w:rsidRPr="003B5A0E">
        <w:rPr>
          <w:smallCaps/>
          <w:noProof/>
          <w:color w:val="0000FF"/>
        </w:rPr>
        <w:t xml:space="preserve"> </w:t>
      </w:r>
    </w:p>
    <w:p w14:paraId="27F5059E" w14:textId="733AF179" w:rsidR="007D3884" w:rsidRPr="003B5A0E" w:rsidRDefault="002D45EC" w:rsidP="00933141">
      <w:pPr>
        <w:pStyle w:val="1e"/>
      </w:pPr>
      <w:r w:rsidRPr="003B5A0E">
        <w:rPr>
          <w:smallCaps/>
          <w:noProof/>
          <w:color w:val="0000FF"/>
        </w:rPr>
        <mc:AlternateContent>
          <mc:Choice Requires="wps">
            <w:drawing>
              <wp:anchor distT="0" distB="0" distL="114300" distR="114300" simplePos="0" relativeHeight="251675648" behindDoc="0" locked="0" layoutInCell="1" allowOverlap="1" wp14:anchorId="699E7B32" wp14:editId="0EF5E6C8">
                <wp:simplePos x="0" y="0"/>
                <wp:positionH relativeFrom="column">
                  <wp:posOffset>2636228</wp:posOffset>
                </wp:positionH>
                <wp:positionV relativeFrom="paragraph">
                  <wp:posOffset>3565542</wp:posOffset>
                </wp:positionV>
                <wp:extent cx="655093" cy="184244"/>
                <wp:effectExtent l="19050" t="19050" r="12065" b="25400"/>
                <wp:wrapNone/>
                <wp:docPr id="16" name="矩形 16"/>
                <wp:cNvGraphicFramePr/>
                <a:graphic xmlns:a="http://schemas.openxmlformats.org/drawingml/2006/main">
                  <a:graphicData uri="http://schemas.microsoft.com/office/word/2010/wordprocessingShape">
                    <wps:wsp>
                      <wps:cNvSpPr/>
                      <wps:spPr>
                        <a:xfrm>
                          <a:off x="0" y="0"/>
                          <a:ext cx="655093" cy="18424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814CA" id="矩形 16" o:spid="_x0000_s1026" style="position:absolute;left:0;text-align:left;margin-left:207.6pt;margin-top:280.75pt;width:51.6pt;height:1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" filled="f" strokecolor="#c7000b" strokeweight="2.25pt"/>
            </w:pict>
          </mc:Fallback>
        </mc:AlternateContent>
      </w:r>
      <w:r w:rsidR="00D920E3" w:rsidRPr="003B5A0E">
        <w:rPr>
          <w:noProof/>
        </w:rPr>
        <w:drawing>
          <wp:inline distT="0" distB="0" distL="0" distR="0" wp14:anchorId="7BA95152" wp14:editId="08CD75B8">
            <wp:extent cx="3419972" cy="3797969"/>
            <wp:effectExtent l="19050" t="19050" r="2857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3670" cy="3813181"/>
                    </a:xfrm>
                    <a:prstGeom prst="rect">
                      <a:avLst/>
                    </a:prstGeom>
                    <a:ln w="12700">
                      <a:solidFill>
                        <a:schemeClr val="bg1">
                          <a:lumMod val="85000"/>
                        </a:schemeClr>
                      </a:solidFill>
                    </a:ln>
                  </pic:spPr>
                </pic:pic>
              </a:graphicData>
            </a:graphic>
          </wp:inline>
        </w:drawing>
      </w:r>
    </w:p>
    <w:p w14:paraId="0A1DC5A8" w14:textId="71C8E00D" w:rsidR="00D920E3" w:rsidRPr="003B5A0E" w:rsidRDefault="00D920E3" w:rsidP="00933141">
      <w:pPr>
        <w:pStyle w:val="1e"/>
      </w:pPr>
      <w:r w:rsidRPr="003B5A0E">
        <w:t>采用默认设置，直接点击</w:t>
      </w:r>
      <w:r w:rsidR="00C61C58">
        <w:t>＂</w:t>
      </w:r>
      <w:r w:rsidRPr="003B5A0E">
        <w:t>下一步</w:t>
      </w:r>
      <w:r w:rsidR="00C61C58">
        <w:t>＂</w:t>
      </w:r>
      <w:r w:rsidRPr="003B5A0E">
        <w:t>。</w:t>
      </w:r>
    </w:p>
    <w:p w14:paraId="5116C8E9" w14:textId="50B73F99" w:rsidR="007D3884" w:rsidRPr="003B5A0E" w:rsidRDefault="003923BB" w:rsidP="00933141">
      <w:pPr>
        <w:pStyle w:val="1e"/>
      </w:pPr>
      <w:r w:rsidRPr="003B5A0E">
        <w:rPr>
          <w:noProof/>
        </w:rPr>
        <w:lastRenderedPageBreak/>
        <mc:AlternateContent>
          <mc:Choice Requires="wps">
            <w:drawing>
              <wp:anchor distT="0" distB="0" distL="114300" distR="114300" simplePos="0" relativeHeight="251677696" behindDoc="0" locked="0" layoutInCell="1" allowOverlap="1" wp14:anchorId="15C668FB" wp14:editId="1ADE4115">
                <wp:simplePos x="0" y="0"/>
                <wp:positionH relativeFrom="column">
                  <wp:posOffset>3258786</wp:posOffset>
                </wp:positionH>
                <wp:positionV relativeFrom="paragraph">
                  <wp:posOffset>2173811</wp:posOffset>
                </wp:positionV>
                <wp:extent cx="985520" cy="296562"/>
                <wp:effectExtent l="19050" t="19050" r="24130" b="27305"/>
                <wp:wrapNone/>
                <wp:docPr id="18" name="矩形 18"/>
                <wp:cNvGraphicFramePr/>
                <a:graphic xmlns:a="http://schemas.openxmlformats.org/drawingml/2006/main">
                  <a:graphicData uri="http://schemas.microsoft.com/office/word/2010/wordprocessingShape">
                    <wps:wsp>
                      <wps:cNvSpPr/>
                      <wps:spPr>
                        <a:xfrm>
                          <a:off x="0" y="0"/>
                          <a:ext cx="985520" cy="2965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41EFA" id="矩形 18" o:spid="_x0000_s1026" style="position:absolute;left:0;text-align:left;margin-left:256.6pt;margin-top:171.15pt;width:77.6pt;height:2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679744" behindDoc="0" locked="0" layoutInCell="1" allowOverlap="1" wp14:anchorId="247471F7" wp14:editId="210FB67D">
                <wp:simplePos x="0" y="0"/>
                <wp:positionH relativeFrom="column">
                  <wp:posOffset>2719396</wp:posOffset>
                </wp:positionH>
                <wp:positionV relativeFrom="paragraph">
                  <wp:posOffset>3825875</wp:posOffset>
                </wp:positionV>
                <wp:extent cx="757451" cy="259308"/>
                <wp:effectExtent l="19050" t="19050" r="24130" b="26670"/>
                <wp:wrapNone/>
                <wp:docPr id="24" name="矩形 24"/>
                <wp:cNvGraphicFramePr/>
                <a:graphic xmlns:a="http://schemas.openxmlformats.org/drawingml/2006/main">
                  <a:graphicData uri="http://schemas.microsoft.com/office/word/2010/wordprocessingShape">
                    <wps:wsp>
                      <wps:cNvSpPr/>
                      <wps:spPr>
                        <a:xfrm>
                          <a:off x="0" y="0"/>
                          <a:ext cx="757451" cy="25930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72601" id="矩形 24" o:spid="_x0000_s1026" style="position:absolute;left:0;text-align:left;margin-left:214.15pt;margin-top:301.25pt;width:59.65pt;height:2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" filled="f" strokecolor="#c7000b" strokeweight="2.25pt"/>
            </w:pict>
          </mc:Fallback>
        </mc:AlternateContent>
      </w:r>
      <w:r w:rsidR="00D334D3" w:rsidRPr="003B5A0E">
        <w:rPr>
          <w:noProof/>
        </w:rPr>
        <w:drawing>
          <wp:inline distT="0" distB="0" distL="0" distR="0" wp14:anchorId="7C397770" wp14:editId="070ABF81">
            <wp:extent cx="3629025" cy="4124325"/>
            <wp:effectExtent l="19050" t="19050" r="28575" b="285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025" cy="4124325"/>
                    </a:xfrm>
                    <a:prstGeom prst="rect">
                      <a:avLst/>
                    </a:prstGeom>
                    <a:ln w="12700">
                      <a:solidFill>
                        <a:schemeClr val="bg1">
                          <a:lumMod val="85000"/>
                        </a:schemeClr>
                      </a:solidFill>
                    </a:ln>
                  </pic:spPr>
                </pic:pic>
              </a:graphicData>
            </a:graphic>
          </wp:inline>
        </w:drawing>
      </w:r>
    </w:p>
    <w:p w14:paraId="7C727797" w14:textId="08D4BD15" w:rsidR="00D334D3" w:rsidRPr="003B5A0E" w:rsidRDefault="00D334D3" w:rsidP="00933141">
      <w:pPr>
        <w:pStyle w:val="1e"/>
      </w:pPr>
      <w:r w:rsidRPr="003B5A0E">
        <w:t>硬盘大小改为</w:t>
      </w:r>
      <w:r w:rsidRPr="003B5A0E">
        <w:t>10G</w:t>
      </w:r>
      <w:r w:rsidR="00372D89">
        <w:t>B</w:t>
      </w:r>
      <w:r w:rsidRPr="003B5A0E">
        <w:t>（</w:t>
      </w:r>
      <w:r w:rsidRPr="003B5A0E">
        <w:t>10G</w:t>
      </w:r>
      <w:r w:rsidR="00372D89">
        <w:t>B</w:t>
      </w:r>
      <w:r w:rsidRPr="003B5A0E">
        <w:t>表示硬盘自动扩展后所能达到的最大极限大小，在实际使用中可以根据自己情况来做调整），然后点击</w:t>
      </w:r>
      <w:r w:rsidR="00C61C58">
        <w:t>＂</w:t>
      </w:r>
      <w:r w:rsidRPr="003B5A0E">
        <w:t>创建</w:t>
      </w:r>
      <w:r w:rsidR="00C61C58">
        <w:t>＂</w:t>
      </w:r>
      <w:r w:rsidRPr="003B5A0E">
        <w:t>。</w:t>
      </w:r>
      <w:r w:rsidR="002D45EC" w:rsidRPr="003B5A0E">
        <w:rPr>
          <w:smallCaps/>
          <w:noProof/>
          <w:color w:val="0000FF"/>
        </w:rPr>
        <w:t xml:space="preserve"> </w:t>
      </w:r>
    </w:p>
    <w:p w14:paraId="677F22BB" w14:textId="7CBF4B98" w:rsidR="00D334D3" w:rsidRPr="003B5A0E" w:rsidRDefault="0063422B" w:rsidP="00933141">
      <w:pPr>
        <w:pStyle w:val="1e"/>
      </w:pPr>
      <w:r w:rsidRPr="003B5A0E">
        <w:rPr>
          <w:noProof/>
        </w:rPr>
        <w:drawing>
          <wp:inline distT="0" distB="0" distL="0" distR="0" wp14:anchorId="0859A127" wp14:editId="27BF3C36">
            <wp:extent cx="5253852" cy="2728318"/>
            <wp:effectExtent l="19050" t="19050" r="23495"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5095" cy="2739349"/>
                    </a:xfrm>
                    <a:prstGeom prst="rect">
                      <a:avLst/>
                    </a:prstGeom>
                    <a:ln w="12700">
                      <a:solidFill>
                        <a:schemeClr val="bg1">
                          <a:lumMod val="85000"/>
                        </a:schemeClr>
                      </a:solidFill>
                    </a:ln>
                  </pic:spPr>
                </pic:pic>
              </a:graphicData>
            </a:graphic>
          </wp:inline>
        </w:drawing>
      </w:r>
    </w:p>
    <w:p w14:paraId="13645520" w14:textId="07948F1F" w:rsidR="00D334D3" w:rsidRPr="003B5A0E" w:rsidRDefault="000B554C" w:rsidP="00933141">
      <w:pPr>
        <w:pStyle w:val="1e"/>
      </w:pPr>
      <w:r w:rsidRPr="003B5A0E">
        <w:t>新建虚拟电脑已经完成，接下来对虚拟电脑进行设置。</w:t>
      </w:r>
    </w:p>
    <w:p w14:paraId="1E45667B" w14:textId="538AE6C8" w:rsidR="00D334D3" w:rsidRPr="003B5A0E" w:rsidRDefault="000B554C" w:rsidP="003D70A6">
      <w:pPr>
        <w:pStyle w:val="30"/>
      </w:pPr>
      <w:r w:rsidRPr="003B5A0E">
        <w:t>设置虚拟电脑</w:t>
      </w:r>
      <w:r w:rsidR="006173B9" w:rsidRPr="003B5A0E">
        <w:t>并安装</w:t>
      </w:r>
      <w:r w:rsidRPr="003B5A0E">
        <w:t>。</w:t>
      </w:r>
    </w:p>
    <w:p w14:paraId="138E6A42" w14:textId="7BD627D7" w:rsidR="009A4058" w:rsidRPr="003B5A0E" w:rsidRDefault="009A4058" w:rsidP="00933141">
      <w:pPr>
        <w:pStyle w:val="1e"/>
      </w:pPr>
      <w:r w:rsidRPr="003B5A0E">
        <w:t>在</w:t>
      </w:r>
      <w:r w:rsidRPr="003B5A0E">
        <w:t>VirtualBox</w:t>
      </w:r>
      <w:r w:rsidRPr="003B5A0E">
        <w:t>的管理器上点击</w:t>
      </w:r>
      <w:r w:rsidR="00C61C58">
        <w:t>＂</w:t>
      </w:r>
      <w:r w:rsidRPr="003B5A0E">
        <w:t>设置</w:t>
      </w:r>
      <w:r w:rsidR="00C61C58">
        <w:t>＂</w:t>
      </w:r>
      <w:r w:rsidRPr="003B5A0E">
        <w:t>，具体如下：</w:t>
      </w:r>
    </w:p>
    <w:p w14:paraId="3DC5CB19" w14:textId="6BA96974" w:rsidR="000B554C" w:rsidRPr="003B5A0E" w:rsidRDefault="002D45EC" w:rsidP="00933141">
      <w:pPr>
        <w:pStyle w:val="1e"/>
      </w:pPr>
      <w:r w:rsidRPr="003B5A0E">
        <w:rPr>
          <w:smallCaps/>
          <w:noProof/>
          <w:color w:val="0000FF"/>
        </w:rPr>
        <w:lastRenderedPageBreak/>
        <mc:AlternateContent>
          <mc:Choice Requires="wps">
            <w:drawing>
              <wp:anchor distT="0" distB="0" distL="114300" distR="114300" simplePos="0" relativeHeight="251681792" behindDoc="0" locked="0" layoutInCell="1" allowOverlap="1" wp14:anchorId="0978A129" wp14:editId="6A0D34AA">
                <wp:simplePos x="0" y="0"/>
                <wp:positionH relativeFrom="column">
                  <wp:posOffset>1980239</wp:posOffset>
                </wp:positionH>
                <wp:positionV relativeFrom="paragraph">
                  <wp:posOffset>186072</wp:posOffset>
                </wp:positionV>
                <wp:extent cx="338357" cy="393163"/>
                <wp:effectExtent l="19050" t="19050" r="24130" b="26035"/>
                <wp:wrapNone/>
                <wp:docPr id="26" name="矩形 26"/>
                <wp:cNvGraphicFramePr/>
                <a:graphic xmlns:a="http://schemas.openxmlformats.org/drawingml/2006/main">
                  <a:graphicData uri="http://schemas.microsoft.com/office/word/2010/wordprocessingShape">
                    <wps:wsp>
                      <wps:cNvSpPr/>
                      <wps:spPr>
                        <a:xfrm>
                          <a:off x="0" y="0"/>
                          <a:ext cx="338357"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02DE9" id="矩形 26" o:spid="_x0000_s1026" style="position:absolute;left:0;text-align:left;margin-left:155.9pt;margin-top:14.65pt;width:26.65pt;height:30.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5wqwIAAI0FAAAOAAAAZHJzL2Uyb0RvYy54bWysVM1u2zAMvg/YOwi6r3aSpm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" filled="f" strokecolor="#c7000b" strokeweight="2.25pt"/>
            </w:pict>
          </mc:Fallback>
        </mc:AlternateContent>
      </w:r>
      <w:r w:rsidR="000B4AEE" w:rsidRPr="003B5A0E">
        <w:rPr>
          <w:noProof/>
        </w:rPr>
        <w:drawing>
          <wp:inline distT="0" distB="0" distL="0" distR="0" wp14:anchorId="445DC996" wp14:editId="4E2E37DC">
            <wp:extent cx="5253852" cy="3119168"/>
            <wp:effectExtent l="19050" t="19050" r="23495" b="2413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232" cy="3128892"/>
                    </a:xfrm>
                    <a:prstGeom prst="rect">
                      <a:avLst/>
                    </a:prstGeom>
                    <a:ln w="12700">
                      <a:solidFill>
                        <a:schemeClr val="bg1">
                          <a:lumMod val="85000"/>
                        </a:schemeClr>
                      </a:solidFill>
                    </a:ln>
                  </pic:spPr>
                </pic:pic>
              </a:graphicData>
            </a:graphic>
          </wp:inline>
        </w:drawing>
      </w:r>
    </w:p>
    <w:p w14:paraId="7AD87FAD" w14:textId="66870C4B" w:rsidR="000B4AEE" w:rsidRPr="003B5A0E" w:rsidRDefault="00A32693" w:rsidP="00933141">
      <w:pPr>
        <w:pStyle w:val="1e"/>
      </w:pPr>
      <w:r w:rsidRPr="003B5A0E">
        <w:t>在设置页面上点击</w:t>
      </w:r>
      <w:r w:rsidR="00C61C58">
        <w:t>＂</w:t>
      </w:r>
      <w:r w:rsidRPr="003B5A0E">
        <w:t>系统</w:t>
      </w:r>
      <w:r w:rsidR="00C61C58">
        <w:t>＂</w:t>
      </w:r>
      <w:r w:rsidRPr="003B5A0E">
        <w:t>，进行系统设置，在启动顺序中把</w:t>
      </w:r>
      <w:r w:rsidR="00C61C58">
        <w:t>＂</w:t>
      </w:r>
      <w:r w:rsidRPr="003B5A0E">
        <w:t>光驱</w:t>
      </w:r>
      <w:r w:rsidR="00C61C58">
        <w:t>＂</w:t>
      </w:r>
      <w:r w:rsidRPr="003B5A0E">
        <w:t>、</w:t>
      </w:r>
      <w:r w:rsidR="00C61C58">
        <w:t>＂</w:t>
      </w:r>
      <w:r w:rsidRPr="003B5A0E">
        <w:t>硬盘</w:t>
      </w:r>
      <w:r w:rsidR="00C61C58">
        <w:t>＂</w:t>
      </w:r>
      <w:r w:rsidRPr="003B5A0E">
        <w:t>移动至第一、二启动，</w:t>
      </w:r>
      <w:r w:rsidR="00C61C58">
        <w:t>＂</w:t>
      </w:r>
      <w:r w:rsidRPr="003B5A0E">
        <w:t>软驱</w:t>
      </w:r>
      <w:r w:rsidR="00C61C58">
        <w:t>＂</w:t>
      </w:r>
      <w:r w:rsidRPr="003B5A0E">
        <w:t>去掉勾选，具体如下：</w:t>
      </w:r>
    </w:p>
    <w:p w14:paraId="163F3D2B" w14:textId="0B01C27C" w:rsidR="00A32693" w:rsidRPr="003B5A0E" w:rsidRDefault="003923BB" w:rsidP="00933141">
      <w:pPr>
        <w:pStyle w:val="1e"/>
      </w:pPr>
      <w:r w:rsidRPr="003B5A0E">
        <w:rPr>
          <w:noProof/>
        </w:rPr>
        <mc:AlternateContent>
          <mc:Choice Requires="wps">
            <w:drawing>
              <wp:anchor distT="0" distB="0" distL="114300" distR="114300" simplePos="0" relativeHeight="251685888" behindDoc="0" locked="0" layoutInCell="1" allowOverlap="1" wp14:anchorId="038745CB" wp14:editId="04853CE3">
                <wp:simplePos x="0" y="0"/>
                <wp:positionH relativeFrom="column">
                  <wp:posOffset>2173931</wp:posOffset>
                </wp:positionH>
                <wp:positionV relativeFrom="paragraph">
                  <wp:posOffset>1207100</wp:posOffset>
                </wp:positionV>
                <wp:extent cx="866433" cy="593627"/>
                <wp:effectExtent l="19050" t="19050" r="10160" b="16510"/>
                <wp:wrapNone/>
                <wp:docPr id="57" name="矩形 57"/>
                <wp:cNvGraphicFramePr/>
                <a:graphic xmlns:a="http://schemas.openxmlformats.org/drawingml/2006/main">
                  <a:graphicData uri="http://schemas.microsoft.com/office/word/2010/wordprocessingShape">
                    <wps:wsp>
                      <wps:cNvSpPr/>
                      <wps:spPr>
                        <a:xfrm>
                          <a:off x="0" y="0"/>
                          <a:ext cx="866433" cy="5936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2D95E" id="矩形 57" o:spid="_x0000_s1026" style="position:absolute;left:0;text-align:left;margin-left:171.2pt;margin-top:95.05pt;width:68.2pt;height:4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683840" behindDoc="0" locked="0" layoutInCell="1" allowOverlap="1" wp14:anchorId="231183CE" wp14:editId="5D8EC691">
                <wp:simplePos x="0" y="0"/>
                <wp:positionH relativeFrom="column">
                  <wp:posOffset>709621</wp:posOffset>
                </wp:positionH>
                <wp:positionV relativeFrom="paragraph">
                  <wp:posOffset>544178</wp:posOffset>
                </wp:positionV>
                <wp:extent cx="600661" cy="257224"/>
                <wp:effectExtent l="19050" t="19050" r="28575" b="28575"/>
                <wp:wrapNone/>
                <wp:docPr id="47" name="矩形 47"/>
                <wp:cNvGraphicFramePr/>
                <a:graphic xmlns:a="http://schemas.openxmlformats.org/drawingml/2006/main">
                  <a:graphicData uri="http://schemas.microsoft.com/office/word/2010/wordprocessingShape">
                    <wps:wsp>
                      <wps:cNvSpPr/>
                      <wps:spPr>
                        <a:xfrm>
                          <a:off x="0" y="0"/>
                          <a:ext cx="600661" cy="25722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1DBA4" id="矩形 47" o:spid="_x0000_s1026" style="position:absolute;left:0;text-align:left;margin-left:55.9pt;margin-top:42.85pt;width:4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" filled="f" strokecolor="#c7000b" strokeweight="2.25pt"/>
            </w:pict>
          </mc:Fallback>
        </mc:AlternateContent>
      </w:r>
      <w:r w:rsidR="00A32693" w:rsidRPr="003B5A0E">
        <w:rPr>
          <w:noProof/>
        </w:rPr>
        <w:drawing>
          <wp:inline distT="0" distB="0" distL="0" distR="0" wp14:anchorId="2F60EC5D" wp14:editId="1401241B">
            <wp:extent cx="5253852" cy="3863800"/>
            <wp:effectExtent l="19050" t="19050" r="23495" b="228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223" cy="3878046"/>
                    </a:xfrm>
                    <a:prstGeom prst="rect">
                      <a:avLst/>
                    </a:prstGeom>
                    <a:ln w="12700">
                      <a:solidFill>
                        <a:schemeClr val="bg1">
                          <a:lumMod val="85000"/>
                        </a:schemeClr>
                      </a:solidFill>
                    </a:ln>
                  </pic:spPr>
                </pic:pic>
              </a:graphicData>
            </a:graphic>
          </wp:inline>
        </w:drawing>
      </w:r>
    </w:p>
    <w:p w14:paraId="1836670A" w14:textId="3D835A1E" w:rsidR="00235798" w:rsidRPr="003B5A0E" w:rsidRDefault="00235798" w:rsidP="00933141">
      <w:pPr>
        <w:pStyle w:val="1e"/>
      </w:pPr>
      <w:r w:rsidRPr="003B5A0E">
        <w:t>处理器中</w:t>
      </w:r>
      <w:r w:rsidR="00BE7AA6" w:rsidRPr="003B5A0E">
        <w:t>，</w:t>
      </w:r>
      <w:r w:rsidRPr="003B5A0E">
        <w:t>CPU</w:t>
      </w:r>
      <w:r w:rsidRPr="003B5A0E">
        <w:t>设置为</w:t>
      </w:r>
      <w:r w:rsidRPr="003B5A0E">
        <w:t>2</w:t>
      </w:r>
      <w:r w:rsidRPr="003B5A0E">
        <w:t>，具体如下：</w:t>
      </w:r>
    </w:p>
    <w:p w14:paraId="557D6DAD" w14:textId="37530A76" w:rsidR="00235798" w:rsidRPr="003B5A0E" w:rsidRDefault="003923BB" w:rsidP="00933141">
      <w:pPr>
        <w:pStyle w:val="1e"/>
      </w:pPr>
      <w:r w:rsidRPr="003B5A0E">
        <w:rPr>
          <w:noProof/>
        </w:rPr>
        <w:lastRenderedPageBreak/>
        <mc:AlternateContent>
          <mc:Choice Requires="wps">
            <w:drawing>
              <wp:anchor distT="0" distB="0" distL="114300" distR="114300" simplePos="0" relativeHeight="251689984" behindDoc="0" locked="0" layoutInCell="1" allowOverlap="1" wp14:anchorId="40A22F0A" wp14:editId="0F236738">
                <wp:simplePos x="0" y="0"/>
                <wp:positionH relativeFrom="column">
                  <wp:posOffset>5313337</wp:posOffset>
                </wp:positionH>
                <wp:positionV relativeFrom="paragraph">
                  <wp:posOffset>757572</wp:posOffset>
                </wp:positionV>
                <wp:extent cx="481965" cy="213848"/>
                <wp:effectExtent l="19050" t="19050" r="13335" b="15240"/>
                <wp:wrapNone/>
                <wp:docPr id="67" name="矩形 67"/>
                <wp:cNvGraphicFramePr/>
                <a:graphic xmlns:a="http://schemas.openxmlformats.org/drawingml/2006/main">
                  <a:graphicData uri="http://schemas.microsoft.com/office/word/2010/wordprocessingShape">
                    <wps:wsp>
                      <wps:cNvSpPr/>
                      <wps:spPr>
                        <a:xfrm>
                          <a:off x="0" y="0"/>
                          <a:ext cx="481965" cy="2138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8407F" id="矩形 67" o:spid="_x0000_s1026" style="position:absolute;left:0;text-align:left;margin-left:418.35pt;margin-top:59.65pt;width:37.95pt;height:16.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SpqwIAAI0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687936" behindDoc="0" locked="0" layoutInCell="1" allowOverlap="1" wp14:anchorId="6D7F1F39" wp14:editId="07C51428">
                <wp:simplePos x="0" y="0"/>
                <wp:positionH relativeFrom="column">
                  <wp:posOffset>1993557</wp:posOffset>
                </wp:positionH>
                <wp:positionV relativeFrom="paragraph">
                  <wp:posOffset>528251</wp:posOffset>
                </wp:positionV>
                <wp:extent cx="666603" cy="312322"/>
                <wp:effectExtent l="19050" t="19050" r="19685" b="12065"/>
                <wp:wrapNone/>
                <wp:docPr id="66" name="矩形 66"/>
                <wp:cNvGraphicFramePr/>
                <a:graphic xmlns:a="http://schemas.openxmlformats.org/drawingml/2006/main">
                  <a:graphicData uri="http://schemas.microsoft.com/office/word/2010/wordprocessingShape">
                    <wps:wsp>
                      <wps:cNvSpPr/>
                      <wps:spPr>
                        <a:xfrm>
                          <a:off x="0" y="0"/>
                          <a:ext cx="666603" cy="31232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AA2A3" id="矩形 66" o:spid="_x0000_s1026" style="position:absolute;left:0;text-align:left;margin-left:156.95pt;margin-top:41.6pt;width:52.5pt;height:24.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" filled="f" strokecolor="#c7000b" strokeweight="2.25pt"/>
            </w:pict>
          </mc:Fallback>
        </mc:AlternateContent>
      </w:r>
      <w:r w:rsidR="00235798" w:rsidRPr="003B5A0E">
        <w:rPr>
          <w:noProof/>
        </w:rPr>
        <w:drawing>
          <wp:inline distT="0" distB="0" distL="0" distR="0" wp14:anchorId="6E5781F0" wp14:editId="55F82837">
            <wp:extent cx="5187177" cy="3790547"/>
            <wp:effectExtent l="19050" t="19050" r="13970" b="196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3094" cy="3794871"/>
                    </a:xfrm>
                    <a:prstGeom prst="rect">
                      <a:avLst/>
                    </a:prstGeom>
                    <a:ln w="12700">
                      <a:solidFill>
                        <a:schemeClr val="bg1">
                          <a:lumMod val="85000"/>
                        </a:schemeClr>
                      </a:solidFill>
                    </a:ln>
                  </pic:spPr>
                </pic:pic>
              </a:graphicData>
            </a:graphic>
          </wp:inline>
        </w:drawing>
      </w:r>
    </w:p>
    <w:p w14:paraId="7406D125" w14:textId="17B84915" w:rsidR="00387AFE" w:rsidRDefault="00BE7AA6" w:rsidP="00933141">
      <w:pPr>
        <w:pStyle w:val="1e"/>
      </w:pPr>
      <w:r w:rsidRPr="003B5A0E">
        <w:t>点击</w:t>
      </w:r>
      <w:r w:rsidR="00C61C58">
        <w:t>＂</w:t>
      </w:r>
      <w:r w:rsidRPr="003B5A0E">
        <w:t>存储</w:t>
      </w:r>
      <w:r w:rsidR="00C61C58">
        <w:t>＂</w:t>
      </w:r>
      <w:r w:rsidRPr="003B5A0E">
        <w:t>设置项，选择光盘并在分配光驱后面点击加载按钮将前面下载的</w:t>
      </w:r>
      <w:r w:rsidRPr="003B5A0E">
        <w:t>centos 7.8 ISO</w:t>
      </w:r>
      <w:r w:rsidRPr="003B5A0E">
        <w:t>文件加载至光驱中，具体如下：</w:t>
      </w:r>
    </w:p>
    <w:p w14:paraId="2B125FE2" w14:textId="53372AA2" w:rsidR="0099490D" w:rsidRPr="003B5A0E" w:rsidRDefault="0099490D" w:rsidP="00933141">
      <w:pPr>
        <w:pStyle w:val="1e"/>
      </w:pPr>
      <w:r w:rsidRPr="005B6C51">
        <w:rPr>
          <w:noProof/>
        </w:rPr>
        <mc:AlternateContent>
          <mc:Choice Requires="wps">
            <w:drawing>
              <wp:anchor distT="0" distB="0" distL="114300" distR="114300" simplePos="0" relativeHeight="251813888" behindDoc="0" locked="0" layoutInCell="1" allowOverlap="1" wp14:anchorId="066B5F06" wp14:editId="26D63072">
                <wp:simplePos x="0" y="0"/>
                <wp:positionH relativeFrom="column">
                  <wp:posOffset>4619680</wp:posOffset>
                </wp:positionH>
                <wp:positionV relativeFrom="paragraph">
                  <wp:posOffset>609688</wp:posOffset>
                </wp:positionV>
                <wp:extent cx="139217" cy="132889"/>
                <wp:effectExtent l="19050" t="19050" r="13335" b="19685"/>
                <wp:wrapNone/>
                <wp:docPr id="122" name="矩形 122"/>
                <wp:cNvGraphicFramePr/>
                <a:graphic xmlns:a="http://schemas.openxmlformats.org/drawingml/2006/main">
                  <a:graphicData uri="http://schemas.microsoft.com/office/word/2010/wordprocessingShape">
                    <wps:wsp>
                      <wps:cNvSpPr/>
                      <wps:spPr>
                        <a:xfrm>
                          <a:off x="0" y="0"/>
                          <a:ext cx="139217" cy="13288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DCD88" id="矩形 122" o:spid="_x0000_s1026" style="position:absolute;left:0;text-align:left;margin-left:363.75pt;margin-top:48pt;width:10.95pt;height:10.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" filled="f" strokecolor="#c7000b" strokeweight="2.25pt"/>
            </w:pict>
          </mc:Fallback>
        </mc:AlternateContent>
      </w:r>
      <w:r w:rsidRPr="005B6C51">
        <w:rPr>
          <w:noProof/>
        </w:rPr>
        <mc:AlternateContent>
          <mc:Choice Requires="wps">
            <w:drawing>
              <wp:anchor distT="0" distB="0" distL="114300" distR="114300" simplePos="0" relativeHeight="251811840" behindDoc="0" locked="0" layoutInCell="1" allowOverlap="1" wp14:anchorId="568C486D" wp14:editId="3D21B687">
                <wp:simplePos x="0" y="0"/>
                <wp:positionH relativeFrom="column">
                  <wp:posOffset>4601775</wp:posOffset>
                </wp:positionH>
                <wp:positionV relativeFrom="paragraph">
                  <wp:posOffset>847221</wp:posOffset>
                </wp:positionV>
                <wp:extent cx="686591" cy="158200"/>
                <wp:effectExtent l="19050" t="19050" r="18415" b="13335"/>
                <wp:wrapNone/>
                <wp:docPr id="121" name="矩形 121"/>
                <wp:cNvGraphicFramePr/>
                <a:graphic xmlns:a="http://schemas.openxmlformats.org/drawingml/2006/main">
                  <a:graphicData uri="http://schemas.microsoft.com/office/word/2010/wordprocessingShape">
                    <wps:wsp>
                      <wps:cNvSpPr/>
                      <wps:spPr>
                        <a:xfrm>
                          <a:off x="0" y="0"/>
                          <a:ext cx="686591" cy="1582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4C5EA" id="矩形 121" o:spid="_x0000_s1026" style="position:absolute;left:0;text-align:left;margin-left:362.35pt;margin-top:66.7pt;width:54.05pt;height:12.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" filled="f" strokecolor="#c7000b" strokeweight="2.25pt"/>
            </w:pict>
          </mc:Fallback>
        </mc:AlternateContent>
      </w:r>
      <w:r w:rsidRPr="005B6C51">
        <w:rPr>
          <w:noProof/>
        </w:rPr>
        <mc:AlternateContent>
          <mc:Choice Requires="wps">
            <w:drawing>
              <wp:anchor distT="0" distB="0" distL="114300" distR="114300" simplePos="0" relativeHeight="251809792" behindDoc="0" locked="0" layoutInCell="1" allowOverlap="1" wp14:anchorId="73F534C9" wp14:editId="7AF8BE45">
                <wp:simplePos x="0" y="0"/>
                <wp:positionH relativeFrom="column">
                  <wp:posOffset>1472535</wp:posOffset>
                </wp:positionH>
                <wp:positionV relativeFrom="paragraph">
                  <wp:posOffset>885059</wp:posOffset>
                </wp:positionV>
                <wp:extent cx="1363690" cy="180348"/>
                <wp:effectExtent l="19050" t="19050" r="27305" b="10160"/>
                <wp:wrapNone/>
                <wp:docPr id="120" name="矩形 120"/>
                <wp:cNvGraphicFramePr/>
                <a:graphic xmlns:a="http://schemas.openxmlformats.org/drawingml/2006/main">
                  <a:graphicData uri="http://schemas.microsoft.com/office/word/2010/wordprocessingShape">
                    <wps:wsp>
                      <wps:cNvSpPr/>
                      <wps:spPr>
                        <a:xfrm>
                          <a:off x="0" y="0"/>
                          <a:ext cx="1363690" cy="18034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C8212" id="矩形 120" o:spid="_x0000_s1026" style="position:absolute;left:0;text-align:left;margin-left:115.95pt;margin-top:69.7pt;width:107.4pt;height:14.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" filled="f" strokecolor="#c7000b" strokeweight="2.25pt"/>
            </w:pict>
          </mc:Fallback>
        </mc:AlternateContent>
      </w:r>
      <w:r w:rsidRPr="005B6C51">
        <w:rPr>
          <w:noProof/>
        </w:rPr>
        <mc:AlternateContent>
          <mc:Choice Requires="wps">
            <w:drawing>
              <wp:anchor distT="0" distB="0" distL="114300" distR="114300" simplePos="0" relativeHeight="251807744" behindDoc="0" locked="0" layoutInCell="1" allowOverlap="1" wp14:anchorId="427A93F2" wp14:editId="6087111C">
                <wp:simplePos x="0" y="0"/>
                <wp:positionH relativeFrom="column">
                  <wp:posOffset>730887</wp:posOffset>
                </wp:positionH>
                <wp:positionV relativeFrom="paragraph">
                  <wp:posOffset>848021</wp:posOffset>
                </wp:positionV>
                <wp:extent cx="686591" cy="158201"/>
                <wp:effectExtent l="19050" t="19050" r="18415" b="13335"/>
                <wp:wrapNone/>
                <wp:docPr id="116" name="矩形 116"/>
                <wp:cNvGraphicFramePr/>
                <a:graphic xmlns:a="http://schemas.openxmlformats.org/drawingml/2006/main">
                  <a:graphicData uri="http://schemas.microsoft.com/office/word/2010/wordprocessingShape">
                    <wps:wsp>
                      <wps:cNvSpPr/>
                      <wps:spPr>
                        <a:xfrm>
                          <a:off x="0" y="0"/>
                          <a:ext cx="686591" cy="15820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AC91E" id="矩形 116" o:spid="_x0000_s1026" style="position:absolute;left:0;text-align:left;margin-left:57.55pt;margin-top:66.75pt;width:54.05pt;height:12.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" filled="f" strokecolor="#c7000b" strokeweight="2.25pt"/>
            </w:pict>
          </mc:Fallback>
        </mc:AlternateContent>
      </w:r>
      <w:r>
        <w:rPr>
          <w:noProof/>
        </w:rPr>
        <w:drawing>
          <wp:inline distT="0" distB="0" distL="0" distR="0" wp14:anchorId="5CFEEFE3" wp14:editId="55621A93">
            <wp:extent cx="5454000" cy="3409200"/>
            <wp:effectExtent l="19050" t="19050" r="13970" b="203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208" t="12488" r="47241" b="12117"/>
                    <a:stretch/>
                  </pic:blipFill>
                  <pic:spPr bwMode="auto">
                    <a:xfrm>
                      <a:off x="0" y="0"/>
                      <a:ext cx="5454000" cy="3409200"/>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A6DB4E" w14:textId="076EC749" w:rsidR="00BE7AA6" w:rsidRPr="003B5A0E" w:rsidRDefault="003923BB" w:rsidP="00933141">
      <w:pPr>
        <w:pStyle w:val="1e"/>
      </w:pPr>
      <w:r w:rsidRPr="003B5A0E">
        <w:rPr>
          <w:noProof/>
        </w:rPr>
        <w:lastRenderedPageBreak/>
        <mc:AlternateContent>
          <mc:Choice Requires="wps">
            <w:drawing>
              <wp:anchor distT="0" distB="0" distL="114300" distR="114300" simplePos="0" relativeHeight="251692032" behindDoc="0" locked="0" layoutInCell="1" allowOverlap="1" wp14:anchorId="1DEBB3ED" wp14:editId="56283DA5">
                <wp:simplePos x="0" y="0"/>
                <wp:positionH relativeFrom="column">
                  <wp:posOffset>706463</wp:posOffset>
                </wp:positionH>
                <wp:positionV relativeFrom="paragraph">
                  <wp:posOffset>1045159</wp:posOffset>
                </wp:positionV>
                <wp:extent cx="728882" cy="200318"/>
                <wp:effectExtent l="19050" t="19050" r="14605" b="28575"/>
                <wp:wrapNone/>
                <wp:docPr id="68" name="矩形 68"/>
                <wp:cNvGraphicFramePr/>
                <a:graphic xmlns:a="http://schemas.openxmlformats.org/drawingml/2006/main">
                  <a:graphicData uri="http://schemas.microsoft.com/office/word/2010/wordprocessingShape">
                    <wps:wsp>
                      <wps:cNvSpPr/>
                      <wps:spPr>
                        <a:xfrm>
                          <a:off x="0" y="0"/>
                          <a:ext cx="728882" cy="20031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05314" id="矩形 68" o:spid="_x0000_s1026" style="position:absolute;left:0;text-align:left;margin-left:55.65pt;margin-top:82.3pt;width:57.4pt;height:15.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694080" behindDoc="0" locked="0" layoutInCell="1" allowOverlap="1" wp14:anchorId="012883AE" wp14:editId="0DE00F95">
                <wp:simplePos x="0" y="0"/>
                <wp:positionH relativeFrom="column">
                  <wp:posOffset>1711703</wp:posOffset>
                </wp:positionH>
                <wp:positionV relativeFrom="paragraph">
                  <wp:posOffset>1092200</wp:posOffset>
                </wp:positionV>
                <wp:extent cx="1665027" cy="191154"/>
                <wp:effectExtent l="19050" t="19050" r="11430" b="18415"/>
                <wp:wrapNone/>
                <wp:docPr id="69" name="矩形 69"/>
                <wp:cNvGraphicFramePr/>
                <a:graphic xmlns:a="http://schemas.openxmlformats.org/drawingml/2006/main">
                  <a:graphicData uri="http://schemas.microsoft.com/office/word/2010/wordprocessingShape">
                    <wps:wsp>
                      <wps:cNvSpPr/>
                      <wps:spPr>
                        <a:xfrm>
                          <a:off x="0" y="0"/>
                          <a:ext cx="1665027" cy="191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EF359" id="矩形 69" o:spid="_x0000_s1026" style="position:absolute;left:0;text-align:left;margin-left:134.8pt;margin-top:86pt;width:131.1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" filled="f" strokecolor="#c7000b" strokeweight="2.25pt"/>
            </w:pict>
          </mc:Fallback>
        </mc:AlternateContent>
      </w:r>
      <w:r w:rsidR="006A3D7A" w:rsidRPr="003B5A0E">
        <w:rPr>
          <w:noProof/>
        </w:rPr>
        <mc:AlternateContent>
          <mc:Choice Requires="wps">
            <w:drawing>
              <wp:anchor distT="0" distB="0" distL="114300" distR="114300" simplePos="0" relativeHeight="251696128" behindDoc="0" locked="0" layoutInCell="1" allowOverlap="1" wp14:anchorId="57EA595B" wp14:editId="3FDFE900">
                <wp:simplePos x="0" y="0"/>
                <wp:positionH relativeFrom="column">
                  <wp:posOffset>5689273</wp:posOffset>
                </wp:positionH>
                <wp:positionV relativeFrom="paragraph">
                  <wp:posOffset>733391</wp:posOffset>
                </wp:positionV>
                <wp:extent cx="236097" cy="201930"/>
                <wp:effectExtent l="19050" t="19050" r="12065" b="26670"/>
                <wp:wrapNone/>
                <wp:docPr id="70" name="矩形 70"/>
                <wp:cNvGraphicFramePr/>
                <a:graphic xmlns:a="http://schemas.openxmlformats.org/drawingml/2006/main">
                  <a:graphicData uri="http://schemas.microsoft.com/office/word/2010/wordprocessingShape">
                    <wps:wsp>
                      <wps:cNvSpPr/>
                      <wps:spPr>
                        <a:xfrm flipV="1">
                          <a:off x="0" y="0"/>
                          <a:ext cx="236097" cy="2019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9562B" id="矩形 70" o:spid="_x0000_s1026" style="position:absolute;left:0;text-align:left;margin-left:447.95pt;margin-top:57.75pt;width:18.6pt;height:15.9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" filled="f" strokecolor="#c7000b" strokeweight="2.25pt"/>
            </w:pict>
          </mc:Fallback>
        </mc:AlternateContent>
      </w:r>
      <w:r w:rsidR="00BE7AA6" w:rsidRPr="003B5A0E">
        <w:rPr>
          <w:noProof/>
        </w:rPr>
        <w:drawing>
          <wp:inline distT="0" distB="0" distL="0" distR="0" wp14:anchorId="1993D9BD" wp14:editId="06A55579">
            <wp:extent cx="5253852" cy="3847991"/>
            <wp:effectExtent l="19050" t="19050" r="23495" b="196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2976" cy="3861998"/>
                    </a:xfrm>
                    <a:prstGeom prst="rect">
                      <a:avLst/>
                    </a:prstGeom>
                    <a:ln w="12700">
                      <a:solidFill>
                        <a:schemeClr val="bg1">
                          <a:lumMod val="85000"/>
                        </a:schemeClr>
                      </a:solidFill>
                    </a:ln>
                  </pic:spPr>
                </pic:pic>
              </a:graphicData>
            </a:graphic>
          </wp:inline>
        </w:drawing>
      </w:r>
    </w:p>
    <w:p w14:paraId="0D7D1EF7" w14:textId="765174FE" w:rsidR="00BE7AA6" w:rsidRPr="003B5A0E" w:rsidRDefault="0057410D" w:rsidP="00933141">
      <w:pPr>
        <w:pStyle w:val="1e"/>
      </w:pPr>
      <w:r w:rsidRPr="003B5A0E">
        <w:t>点击</w:t>
      </w:r>
      <w:r w:rsidR="00C61C58">
        <w:t>＂</w:t>
      </w:r>
      <w:r w:rsidRPr="003B5A0E">
        <w:t>网络</w:t>
      </w:r>
      <w:r w:rsidR="00C61C58">
        <w:t>＂</w:t>
      </w:r>
      <w:r w:rsidR="00372D89">
        <w:t>设置项，这里用到两张</w:t>
      </w:r>
      <w:r w:rsidRPr="003B5A0E">
        <w:t>张网卡，网卡</w:t>
      </w:r>
      <w:r w:rsidRPr="003B5A0E">
        <w:t>1</w:t>
      </w:r>
      <w:r w:rsidRPr="003B5A0E">
        <w:t>连接方式</w:t>
      </w:r>
      <w:r w:rsidR="007D3A0A" w:rsidRPr="003B5A0E">
        <w:t>下拉</w:t>
      </w:r>
      <w:r w:rsidRPr="003B5A0E">
        <w:t>选择</w:t>
      </w:r>
      <w:r w:rsidR="007D3A0A" w:rsidRPr="003B5A0E">
        <w:t>为</w:t>
      </w:r>
      <w:r w:rsidR="00C61C58">
        <w:t>＂</w:t>
      </w:r>
      <w:r w:rsidRPr="003B5A0E">
        <w:t>仅主机（</w:t>
      </w:r>
      <w:r w:rsidRPr="003B5A0E">
        <w:t>Host-Only</w:t>
      </w:r>
      <w:r w:rsidRPr="003B5A0E">
        <w:t>）网络</w:t>
      </w:r>
      <w:r w:rsidR="00C61C58">
        <w:t>＂</w:t>
      </w:r>
      <w:r w:rsidR="00FA4A75" w:rsidRPr="003B5A0E">
        <w:t>，主要用于本地电脑与虚拟电脑相连</w:t>
      </w:r>
      <w:r w:rsidRPr="003B5A0E">
        <w:t>，具体如下：</w:t>
      </w:r>
    </w:p>
    <w:p w14:paraId="0E7E1991" w14:textId="00E2D175" w:rsidR="0057410D" w:rsidRPr="003B5A0E" w:rsidRDefault="003923BB" w:rsidP="00933141">
      <w:pPr>
        <w:pStyle w:val="1e"/>
      </w:pPr>
      <w:r w:rsidRPr="003B5A0E">
        <w:rPr>
          <w:noProof/>
        </w:rPr>
        <mc:AlternateContent>
          <mc:Choice Requires="wps">
            <w:drawing>
              <wp:anchor distT="0" distB="0" distL="114300" distR="114300" simplePos="0" relativeHeight="251702272" behindDoc="0" locked="0" layoutInCell="1" allowOverlap="1" wp14:anchorId="1B7DBFCF" wp14:editId="0755B8BF">
                <wp:simplePos x="0" y="0"/>
                <wp:positionH relativeFrom="column">
                  <wp:posOffset>2384734</wp:posOffset>
                </wp:positionH>
                <wp:positionV relativeFrom="paragraph">
                  <wp:posOffset>958798</wp:posOffset>
                </wp:positionV>
                <wp:extent cx="1467436" cy="198804"/>
                <wp:effectExtent l="19050" t="19050" r="19050" b="10795"/>
                <wp:wrapNone/>
                <wp:docPr id="73" name="矩形 73"/>
                <wp:cNvGraphicFramePr/>
                <a:graphic xmlns:a="http://schemas.openxmlformats.org/drawingml/2006/main">
                  <a:graphicData uri="http://schemas.microsoft.com/office/word/2010/wordprocessingShape">
                    <wps:wsp>
                      <wps:cNvSpPr/>
                      <wps:spPr>
                        <a:xfrm>
                          <a:off x="0" y="0"/>
                          <a:ext cx="1467436" cy="19880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F4CD9" id="矩形 73" o:spid="_x0000_s1026" style="position:absolute;left:0;text-align:left;margin-left:187.75pt;margin-top:75.5pt;width:115.55pt;height:15.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698176" behindDoc="0" locked="0" layoutInCell="1" allowOverlap="1" wp14:anchorId="61B2F464" wp14:editId="53A63BBE">
                <wp:simplePos x="0" y="0"/>
                <wp:positionH relativeFrom="column">
                  <wp:posOffset>705811</wp:posOffset>
                </wp:positionH>
                <wp:positionV relativeFrom="paragraph">
                  <wp:posOffset>1472479</wp:posOffset>
                </wp:positionV>
                <wp:extent cx="737675" cy="294933"/>
                <wp:effectExtent l="19050" t="19050" r="24765" b="10160"/>
                <wp:wrapNone/>
                <wp:docPr id="71" name="矩形 71"/>
                <wp:cNvGraphicFramePr/>
                <a:graphic xmlns:a="http://schemas.openxmlformats.org/drawingml/2006/main">
                  <a:graphicData uri="http://schemas.microsoft.com/office/word/2010/wordprocessingShape">
                    <wps:wsp>
                      <wps:cNvSpPr/>
                      <wps:spPr>
                        <a:xfrm>
                          <a:off x="0" y="0"/>
                          <a:ext cx="737675" cy="2949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C54E6" id="矩形 71" o:spid="_x0000_s1026" style="position:absolute;left:0;text-align:left;margin-left:55.6pt;margin-top:115.95pt;width:58.1pt;height:2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700224" behindDoc="0" locked="0" layoutInCell="1" allowOverlap="1" wp14:anchorId="2047E7DF" wp14:editId="188A222A">
                <wp:simplePos x="0" y="0"/>
                <wp:positionH relativeFrom="column">
                  <wp:posOffset>1564880</wp:posOffset>
                </wp:positionH>
                <wp:positionV relativeFrom="paragraph">
                  <wp:posOffset>551146</wp:posOffset>
                </wp:positionV>
                <wp:extent cx="453390" cy="202663"/>
                <wp:effectExtent l="19050" t="19050" r="22860" b="26035"/>
                <wp:wrapNone/>
                <wp:docPr id="72" name="矩形 72"/>
                <wp:cNvGraphicFramePr/>
                <a:graphic xmlns:a="http://schemas.openxmlformats.org/drawingml/2006/main">
                  <a:graphicData uri="http://schemas.microsoft.com/office/word/2010/wordprocessingShape">
                    <wps:wsp>
                      <wps:cNvSpPr/>
                      <wps:spPr>
                        <a:xfrm>
                          <a:off x="0" y="0"/>
                          <a:ext cx="453390" cy="2026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B9A2C" id="矩形 72" o:spid="_x0000_s1026" style="position:absolute;left:0;text-align:left;margin-left:123.2pt;margin-top:43.4pt;width:35.7pt;height:15.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" filled="f" strokecolor="#c7000b" strokeweight="2.25pt"/>
            </w:pict>
          </mc:Fallback>
        </mc:AlternateContent>
      </w:r>
      <w:r w:rsidR="0057410D" w:rsidRPr="003B5A0E">
        <w:rPr>
          <w:noProof/>
        </w:rPr>
        <w:drawing>
          <wp:inline distT="0" distB="0" distL="0" distR="0" wp14:anchorId="555D96C1" wp14:editId="2DE7A7B3">
            <wp:extent cx="5187177" cy="3796467"/>
            <wp:effectExtent l="19050" t="19050" r="1397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6879" cy="3803568"/>
                    </a:xfrm>
                    <a:prstGeom prst="rect">
                      <a:avLst/>
                    </a:prstGeom>
                    <a:ln w="12700">
                      <a:solidFill>
                        <a:schemeClr val="bg1">
                          <a:lumMod val="85000"/>
                        </a:schemeClr>
                      </a:solidFill>
                    </a:ln>
                  </pic:spPr>
                </pic:pic>
              </a:graphicData>
            </a:graphic>
          </wp:inline>
        </w:drawing>
      </w:r>
    </w:p>
    <w:p w14:paraId="7093CEE4" w14:textId="3B2AFA2E" w:rsidR="007D3A0A" w:rsidRPr="003B5A0E" w:rsidRDefault="007D3A0A" w:rsidP="00933141">
      <w:pPr>
        <w:pStyle w:val="1e"/>
      </w:pPr>
      <w:r w:rsidRPr="003B5A0E">
        <w:lastRenderedPageBreak/>
        <w:t>网卡</w:t>
      </w:r>
      <w:r w:rsidRPr="003B5A0E">
        <w:t>2</w:t>
      </w:r>
      <w:r w:rsidRPr="003B5A0E">
        <w:t>设置，勾选</w:t>
      </w:r>
      <w:r w:rsidR="00C61C58">
        <w:t>＂</w:t>
      </w:r>
      <w:r w:rsidRPr="003B5A0E">
        <w:t>启用网络连接</w:t>
      </w:r>
      <w:r w:rsidR="00C61C58">
        <w:t>＂</w:t>
      </w:r>
      <w:r w:rsidRPr="003B5A0E">
        <w:t>，并且</w:t>
      </w:r>
      <w:r w:rsidR="00C61C58">
        <w:t>＂</w:t>
      </w:r>
      <w:r w:rsidRPr="003B5A0E">
        <w:t>连接方式选择</w:t>
      </w:r>
      <w:r w:rsidR="00C61C58">
        <w:t>＂</w:t>
      </w:r>
      <w:r w:rsidRPr="003B5A0E">
        <w:t>下拉选择为</w:t>
      </w:r>
      <w:r w:rsidR="00C61C58">
        <w:t>＂</w:t>
      </w:r>
      <w:r w:rsidRPr="003B5A0E">
        <w:t>网络地址转换</w:t>
      </w:r>
      <w:r w:rsidR="002E1B65">
        <w:t>（</w:t>
      </w:r>
      <w:r w:rsidRPr="003B5A0E">
        <w:t>NAT</w:t>
      </w:r>
      <w:r w:rsidR="002E1B65">
        <w:t>）</w:t>
      </w:r>
      <w:r w:rsidR="00C61C58">
        <w:t>＂</w:t>
      </w:r>
      <w:r w:rsidRPr="003B5A0E">
        <w:t>，主要用于虚拟电脑与</w:t>
      </w:r>
      <w:r w:rsidR="00540570" w:rsidRPr="003B5A0E">
        <w:t>互联网</w:t>
      </w:r>
      <w:r w:rsidRPr="003B5A0E">
        <w:t>相连，具体如下：</w:t>
      </w:r>
    </w:p>
    <w:p w14:paraId="107130D5" w14:textId="23266219" w:rsidR="00387AFE" w:rsidRPr="003B5A0E" w:rsidRDefault="003923BB" w:rsidP="00933141">
      <w:pPr>
        <w:pStyle w:val="1e"/>
      </w:pPr>
      <w:r w:rsidRPr="003B5A0E">
        <w:rPr>
          <w:noProof/>
        </w:rPr>
        <mc:AlternateContent>
          <mc:Choice Requires="wps">
            <w:drawing>
              <wp:anchor distT="0" distB="0" distL="114300" distR="114300" simplePos="0" relativeHeight="251710464" behindDoc="0" locked="0" layoutInCell="1" allowOverlap="1" wp14:anchorId="7E9EE5E8" wp14:editId="6E36136F">
                <wp:simplePos x="0" y="0"/>
                <wp:positionH relativeFrom="column">
                  <wp:posOffset>4458627</wp:posOffset>
                </wp:positionH>
                <wp:positionV relativeFrom="paragraph">
                  <wp:posOffset>3433445</wp:posOffset>
                </wp:positionV>
                <wp:extent cx="601052" cy="234950"/>
                <wp:effectExtent l="19050" t="19050" r="27940" b="12700"/>
                <wp:wrapNone/>
                <wp:docPr id="77" name="矩形 77"/>
                <wp:cNvGraphicFramePr/>
                <a:graphic xmlns:a="http://schemas.openxmlformats.org/drawingml/2006/main">
                  <a:graphicData uri="http://schemas.microsoft.com/office/word/2010/wordprocessingShape">
                    <wps:wsp>
                      <wps:cNvSpPr/>
                      <wps:spPr>
                        <a:xfrm>
                          <a:off x="0" y="0"/>
                          <a:ext cx="601052" cy="2349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580B0" id="矩形 77" o:spid="_x0000_s1026" style="position:absolute;left:0;text-align:left;margin-left:351.05pt;margin-top:270.35pt;width:47.35pt;height:1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" filled="f" strokecolor="#c7000b" strokeweight="2.25pt"/>
            </w:pict>
          </mc:Fallback>
        </mc:AlternateContent>
      </w:r>
      <w:r w:rsidRPr="003B5A0E">
        <w:rPr>
          <w:noProof/>
        </w:rPr>
        <mc:AlternateContent>
          <mc:Choice Requires="wps">
            <w:drawing>
              <wp:anchor distT="0" distB="0" distL="114300" distR="114300" simplePos="0" relativeHeight="251704320" behindDoc="0" locked="0" layoutInCell="1" allowOverlap="1" wp14:anchorId="2C006D1E" wp14:editId="61AEE2D8">
                <wp:simplePos x="0" y="0"/>
                <wp:positionH relativeFrom="column">
                  <wp:posOffset>1556436</wp:posOffset>
                </wp:positionH>
                <wp:positionV relativeFrom="paragraph">
                  <wp:posOffset>767715</wp:posOffset>
                </wp:positionV>
                <wp:extent cx="782515" cy="193675"/>
                <wp:effectExtent l="19050" t="19050" r="17780" b="15875"/>
                <wp:wrapNone/>
                <wp:docPr id="74" name="矩形 74"/>
                <wp:cNvGraphicFramePr/>
                <a:graphic xmlns:a="http://schemas.openxmlformats.org/drawingml/2006/main">
                  <a:graphicData uri="http://schemas.microsoft.com/office/word/2010/wordprocessingShape">
                    <wps:wsp>
                      <wps:cNvSpPr/>
                      <wps:spPr>
                        <a:xfrm>
                          <a:off x="0" y="0"/>
                          <a:ext cx="782515" cy="1936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7F325" id="矩形 74" o:spid="_x0000_s1026" style="position:absolute;left:0;text-align:left;margin-left:122.55pt;margin-top:60.45pt;width:61.6pt;height:15.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708416" behindDoc="0" locked="0" layoutInCell="1" allowOverlap="1" wp14:anchorId="48E024B4" wp14:editId="37E52345">
                <wp:simplePos x="0" y="0"/>
                <wp:positionH relativeFrom="column">
                  <wp:posOffset>2330725</wp:posOffset>
                </wp:positionH>
                <wp:positionV relativeFrom="paragraph">
                  <wp:posOffset>905424</wp:posOffset>
                </wp:positionV>
                <wp:extent cx="1404425" cy="198560"/>
                <wp:effectExtent l="19050" t="19050" r="24765" b="11430"/>
                <wp:wrapNone/>
                <wp:docPr id="76" name="矩形 76"/>
                <wp:cNvGraphicFramePr/>
                <a:graphic xmlns:a="http://schemas.openxmlformats.org/drawingml/2006/main">
                  <a:graphicData uri="http://schemas.microsoft.com/office/word/2010/wordprocessingShape">
                    <wps:wsp>
                      <wps:cNvSpPr/>
                      <wps:spPr>
                        <a:xfrm>
                          <a:off x="0" y="0"/>
                          <a:ext cx="1404425" cy="19856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82B31" id="矩形 76" o:spid="_x0000_s1026" style="position:absolute;left:0;text-align:left;margin-left:183.5pt;margin-top:71.3pt;width:110.6pt;height:15.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06368" behindDoc="0" locked="0" layoutInCell="1" allowOverlap="1" wp14:anchorId="32B1FFA1" wp14:editId="128E1C72">
                <wp:simplePos x="0" y="0"/>
                <wp:positionH relativeFrom="column">
                  <wp:posOffset>1954221</wp:posOffset>
                </wp:positionH>
                <wp:positionV relativeFrom="paragraph">
                  <wp:posOffset>468630</wp:posOffset>
                </wp:positionV>
                <wp:extent cx="435317" cy="298938"/>
                <wp:effectExtent l="19050" t="19050" r="22225" b="25400"/>
                <wp:wrapNone/>
                <wp:docPr id="75" name="矩形 75"/>
                <wp:cNvGraphicFramePr/>
                <a:graphic xmlns:a="http://schemas.openxmlformats.org/drawingml/2006/main">
                  <a:graphicData uri="http://schemas.microsoft.com/office/word/2010/wordprocessingShape">
                    <wps:wsp>
                      <wps:cNvSpPr/>
                      <wps:spPr>
                        <a:xfrm>
                          <a:off x="0" y="0"/>
                          <a:ext cx="435317" cy="29893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2AE26" id="矩形 75" o:spid="_x0000_s1026" style="position:absolute;left:0;text-align:left;margin-left:153.9pt;margin-top:36.9pt;width:34.3pt;height:23.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" filled="f" strokecolor="#c7000b" strokeweight="2.25pt"/>
            </w:pict>
          </mc:Fallback>
        </mc:AlternateContent>
      </w:r>
      <w:r w:rsidR="007D3A0A" w:rsidRPr="003B5A0E">
        <w:rPr>
          <w:noProof/>
        </w:rPr>
        <w:drawing>
          <wp:inline distT="0" distB="0" distL="0" distR="0" wp14:anchorId="18DA61AF" wp14:editId="3E38B21E">
            <wp:extent cx="4987152" cy="3666110"/>
            <wp:effectExtent l="19050" t="19050" r="2349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481" cy="3672233"/>
                    </a:xfrm>
                    <a:prstGeom prst="rect">
                      <a:avLst/>
                    </a:prstGeom>
                    <a:ln w="12700">
                      <a:solidFill>
                        <a:schemeClr val="bg1">
                          <a:lumMod val="85000"/>
                        </a:schemeClr>
                      </a:solidFill>
                    </a:ln>
                  </pic:spPr>
                </pic:pic>
              </a:graphicData>
            </a:graphic>
          </wp:inline>
        </w:drawing>
      </w:r>
    </w:p>
    <w:p w14:paraId="2F8EA473" w14:textId="11817355" w:rsidR="00540570" w:rsidRPr="003B5A0E" w:rsidRDefault="00821CAC" w:rsidP="00933141">
      <w:pPr>
        <w:pStyle w:val="1e"/>
      </w:pPr>
      <w:r w:rsidRPr="003B5A0E">
        <w:t>最后点击</w:t>
      </w:r>
      <w:r w:rsidR="00C61C58">
        <w:t>＂</w:t>
      </w:r>
      <w:r w:rsidRPr="003B5A0E">
        <w:t>OK</w:t>
      </w:r>
      <w:r w:rsidR="00C61C58">
        <w:t>＂</w:t>
      </w:r>
      <w:r w:rsidRPr="003B5A0E">
        <w:t>按钮，设置完成，设置完成页面如下：</w:t>
      </w:r>
    </w:p>
    <w:p w14:paraId="21060EF5" w14:textId="3EADC5AB" w:rsidR="00821CAC" w:rsidRPr="003B5A0E" w:rsidRDefault="00CD745B" w:rsidP="00933141">
      <w:pPr>
        <w:pStyle w:val="1e"/>
      </w:pPr>
      <w:r w:rsidRPr="003B5A0E">
        <w:rPr>
          <w:smallCaps/>
          <w:noProof/>
          <w:color w:val="0000FF"/>
        </w:rPr>
        <mc:AlternateContent>
          <mc:Choice Requires="wps">
            <w:drawing>
              <wp:anchor distT="0" distB="0" distL="114300" distR="114300" simplePos="0" relativeHeight="251712512" behindDoc="0" locked="0" layoutInCell="1" allowOverlap="1" wp14:anchorId="23CDA8DF" wp14:editId="43312F37">
                <wp:simplePos x="0" y="0"/>
                <wp:positionH relativeFrom="column">
                  <wp:posOffset>2479280</wp:posOffset>
                </wp:positionH>
                <wp:positionV relativeFrom="paragraph">
                  <wp:posOffset>146050</wp:posOffset>
                </wp:positionV>
                <wp:extent cx="472440" cy="296447"/>
                <wp:effectExtent l="19050" t="19050" r="22860" b="27940"/>
                <wp:wrapNone/>
                <wp:docPr id="78" name="矩形 78"/>
                <wp:cNvGraphicFramePr/>
                <a:graphic xmlns:a="http://schemas.openxmlformats.org/drawingml/2006/main">
                  <a:graphicData uri="http://schemas.microsoft.com/office/word/2010/wordprocessingShape">
                    <wps:wsp>
                      <wps:cNvSpPr/>
                      <wps:spPr>
                        <a:xfrm>
                          <a:off x="0" y="0"/>
                          <a:ext cx="472440" cy="29644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66F17" id="矩形 78" o:spid="_x0000_s1026" style="position:absolute;left:0;text-align:left;margin-left:195.2pt;margin-top:11.5pt;width:37.2pt;height:23.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" filled="f" strokecolor="#c7000b" strokeweight="2.25pt"/>
            </w:pict>
          </mc:Fallback>
        </mc:AlternateContent>
      </w:r>
      <w:r w:rsidR="00821CAC" w:rsidRPr="003B5A0E">
        <w:rPr>
          <w:noProof/>
        </w:rPr>
        <w:drawing>
          <wp:inline distT="0" distB="0" distL="0" distR="0" wp14:anchorId="37610C4B" wp14:editId="2B84F588">
            <wp:extent cx="5253852" cy="2758845"/>
            <wp:effectExtent l="19050" t="19050" r="23495" b="2286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0320" cy="2762241"/>
                    </a:xfrm>
                    <a:prstGeom prst="rect">
                      <a:avLst/>
                    </a:prstGeom>
                    <a:ln w="12700">
                      <a:solidFill>
                        <a:schemeClr val="bg1">
                          <a:lumMod val="85000"/>
                        </a:schemeClr>
                      </a:solidFill>
                    </a:ln>
                  </pic:spPr>
                </pic:pic>
              </a:graphicData>
            </a:graphic>
          </wp:inline>
        </w:drawing>
      </w:r>
    </w:p>
    <w:p w14:paraId="4A7EF320" w14:textId="241FE7F6" w:rsidR="00821CAC" w:rsidRPr="003B5A0E" w:rsidRDefault="00352C9D" w:rsidP="00933141">
      <w:pPr>
        <w:pStyle w:val="1e"/>
      </w:pPr>
      <w:r w:rsidRPr="003B5A0E">
        <w:t>点击启动按钮，开始进入系统安装。</w:t>
      </w:r>
    </w:p>
    <w:p w14:paraId="77127F96" w14:textId="61DAB1E5" w:rsidR="00352C9D" w:rsidRPr="003B5A0E" w:rsidRDefault="003923BB" w:rsidP="00933141">
      <w:pPr>
        <w:pStyle w:val="1e"/>
      </w:pPr>
      <w:r w:rsidRPr="003B5A0E">
        <w:rPr>
          <w:noProof/>
        </w:rPr>
        <w:lastRenderedPageBreak/>
        <mc:AlternateContent>
          <mc:Choice Requires="wps">
            <w:drawing>
              <wp:anchor distT="0" distB="0" distL="114300" distR="114300" simplePos="0" relativeHeight="251716608" behindDoc="0" locked="0" layoutInCell="1" allowOverlap="1" wp14:anchorId="110BB2E0" wp14:editId="72C6CCFF">
                <wp:simplePos x="0" y="0"/>
                <wp:positionH relativeFrom="column">
                  <wp:posOffset>3023595</wp:posOffset>
                </wp:positionH>
                <wp:positionV relativeFrom="paragraph">
                  <wp:posOffset>3288699</wp:posOffset>
                </wp:positionV>
                <wp:extent cx="641445" cy="224799"/>
                <wp:effectExtent l="19050" t="19050" r="25400" b="22860"/>
                <wp:wrapNone/>
                <wp:docPr id="80" name="矩形 80"/>
                <wp:cNvGraphicFramePr/>
                <a:graphic xmlns:a="http://schemas.openxmlformats.org/drawingml/2006/main">
                  <a:graphicData uri="http://schemas.microsoft.com/office/word/2010/wordprocessingShape">
                    <wps:wsp>
                      <wps:cNvSpPr/>
                      <wps:spPr>
                        <a:xfrm>
                          <a:off x="0" y="0"/>
                          <a:ext cx="641445" cy="22479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BAFD7" id="矩形 80" o:spid="_x0000_s1026" style="position:absolute;left:0;text-align:left;margin-left:238.1pt;margin-top:258.95pt;width:50.5pt;height:1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714560" behindDoc="0" locked="0" layoutInCell="1" allowOverlap="1" wp14:anchorId="1E6A86FA" wp14:editId="1DE79B66">
                <wp:simplePos x="0" y="0"/>
                <wp:positionH relativeFrom="column">
                  <wp:posOffset>2499703</wp:posOffset>
                </wp:positionH>
                <wp:positionV relativeFrom="paragraph">
                  <wp:posOffset>2904456</wp:posOffset>
                </wp:positionV>
                <wp:extent cx="1602252" cy="299427"/>
                <wp:effectExtent l="19050" t="19050" r="17145" b="24765"/>
                <wp:wrapNone/>
                <wp:docPr id="79" name="矩形 79"/>
                <wp:cNvGraphicFramePr/>
                <a:graphic xmlns:a="http://schemas.openxmlformats.org/drawingml/2006/main">
                  <a:graphicData uri="http://schemas.microsoft.com/office/word/2010/wordprocessingShape">
                    <wps:wsp>
                      <wps:cNvSpPr/>
                      <wps:spPr>
                        <a:xfrm>
                          <a:off x="0" y="0"/>
                          <a:ext cx="1602252" cy="2994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C2542" id="矩形 79" o:spid="_x0000_s1026" style="position:absolute;left:0;text-align:left;margin-left:196.85pt;margin-top:228.7pt;width:126.1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" filled="f" strokecolor="#c7000b" strokeweight="2.25pt"/>
            </w:pict>
          </mc:Fallback>
        </mc:AlternateContent>
      </w:r>
      <w:r w:rsidR="005A2AAF" w:rsidRPr="003B5A0E">
        <w:rPr>
          <w:noProof/>
        </w:rPr>
        <w:drawing>
          <wp:inline distT="0" distB="0" distL="0" distR="0" wp14:anchorId="40725A29" wp14:editId="1AFEC33D">
            <wp:extent cx="5363072" cy="4625650"/>
            <wp:effectExtent l="19050" t="19050" r="28575" b="228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349" cy="4632789"/>
                    </a:xfrm>
                    <a:prstGeom prst="rect">
                      <a:avLst/>
                    </a:prstGeom>
                    <a:ln w="12700">
                      <a:solidFill>
                        <a:schemeClr val="bg1">
                          <a:lumMod val="85000"/>
                        </a:schemeClr>
                      </a:solidFill>
                    </a:ln>
                  </pic:spPr>
                </pic:pic>
              </a:graphicData>
            </a:graphic>
          </wp:inline>
        </w:drawing>
      </w:r>
    </w:p>
    <w:p w14:paraId="397BF893" w14:textId="18DB432F" w:rsidR="00352C9D" w:rsidRPr="003B5A0E" w:rsidRDefault="005A2AAF" w:rsidP="00933141">
      <w:pPr>
        <w:pStyle w:val="1e"/>
      </w:pPr>
      <w:r w:rsidRPr="003B5A0E">
        <w:t>确定光驱中的</w:t>
      </w:r>
      <w:r w:rsidRPr="003B5A0E">
        <w:t>ISO</w:t>
      </w:r>
      <w:r w:rsidRPr="003B5A0E">
        <w:t>内容正确后，点击</w:t>
      </w:r>
      <w:r w:rsidR="00C61C58">
        <w:t>＂</w:t>
      </w:r>
      <w:r w:rsidRPr="003B5A0E">
        <w:t>启动</w:t>
      </w:r>
      <w:r w:rsidR="00C61C58">
        <w:t>＂</w:t>
      </w:r>
      <w:r w:rsidRPr="003B5A0E">
        <w:t>。</w:t>
      </w:r>
    </w:p>
    <w:p w14:paraId="792927D3" w14:textId="6B65B091" w:rsidR="00E46EC7" w:rsidRPr="003B5A0E" w:rsidRDefault="005A2AAF" w:rsidP="00933141">
      <w:pPr>
        <w:pStyle w:val="1e"/>
      </w:pPr>
      <w:r w:rsidRPr="003B5A0E">
        <w:t>启动安装第一界面，直接按下</w:t>
      </w:r>
      <w:r w:rsidR="00C61C58">
        <w:t>＂</w:t>
      </w:r>
      <w:r w:rsidRPr="003B5A0E">
        <w:t>Enter</w:t>
      </w:r>
      <w:r w:rsidR="00C61C58">
        <w:t>＂</w:t>
      </w:r>
      <w:r w:rsidR="00E46EC7" w:rsidRPr="003B5A0E">
        <w:t>键后就会进入自检界面。</w:t>
      </w:r>
    </w:p>
    <w:p w14:paraId="35760DCB" w14:textId="610C7481" w:rsidR="00E46EC7" w:rsidRPr="003B5A0E" w:rsidRDefault="006A3D7A" w:rsidP="00933141">
      <w:pPr>
        <w:pStyle w:val="1e"/>
      </w:pPr>
      <w:r w:rsidRPr="003B5A0E">
        <w:rPr>
          <w:smallCaps/>
          <w:noProof/>
          <w:color w:val="0000FF"/>
        </w:rPr>
        <mc:AlternateContent>
          <mc:Choice Requires="wps">
            <w:drawing>
              <wp:anchor distT="0" distB="0" distL="114300" distR="114300" simplePos="0" relativeHeight="251786240" behindDoc="0" locked="0" layoutInCell="1" allowOverlap="1" wp14:anchorId="36A4A9E5" wp14:editId="5D262684">
                <wp:simplePos x="0" y="0"/>
                <wp:positionH relativeFrom="column">
                  <wp:posOffset>661327</wp:posOffset>
                </wp:positionH>
                <wp:positionV relativeFrom="paragraph">
                  <wp:posOffset>585487</wp:posOffset>
                </wp:positionV>
                <wp:extent cx="1533307" cy="314154"/>
                <wp:effectExtent l="19050" t="19050" r="10160" b="10160"/>
                <wp:wrapNone/>
                <wp:docPr id="27" name="矩形 27"/>
                <wp:cNvGraphicFramePr/>
                <a:graphic xmlns:a="http://schemas.openxmlformats.org/drawingml/2006/main">
                  <a:graphicData uri="http://schemas.microsoft.com/office/word/2010/wordprocessingShape">
                    <wps:wsp>
                      <wps:cNvSpPr/>
                      <wps:spPr>
                        <a:xfrm>
                          <a:off x="0" y="0"/>
                          <a:ext cx="1533307" cy="31415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C7810" id="矩形 27" o:spid="_x0000_s1026" style="position:absolute;left:0;text-align:left;margin-left:52.05pt;margin-top:46.1pt;width:120.75pt;height:24.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" filled="f" strokecolor="#c7000b" strokeweight="2.25pt"/>
            </w:pict>
          </mc:Fallback>
        </mc:AlternateContent>
      </w:r>
      <w:r w:rsidR="00E46EC7" w:rsidRPr="003B5A0E">
        <w:rPr>
          <w:noProof/>
        </w:rPr>
        <w:drawing>
          <wp:inline distT="0" distB="0" distL="0" distR="0" wp14:anchorId="0FDD942C" wp14:editId="69DB4BCF">
            <wp:extent cx="5254234" cy="955117"/>
            <wp:effectExtent l="19050" t="19050" r="2286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1986" cy="961980"/>
                    </a:xfrm>
                    <a:prstGeom prst="rect">
                      <a:avLst/>
                    </a:prstGeom>
                    <a:ln w="12700">
                      <a:solidFill>
                        <a:schemeClr val="bg1">
                          <a:lumMod val="85000"/>
                        </a:schemeClr>
                      </a:solidFill>
                    </a:ln>
                  </pic:spPr>
                </pic:pic>
              </a:graphicData>
            </a:graphic>
          </wp:inline>
        </w:drawing>
      </w:r>
    </w:p>
    <w:p w14:paraId="0F520B3F" w14:textId="23EDEC67" w:rsidR="005A2AAF" w:rsidRPr="003B5A0E" w:rsidRDefault="005A2AAF" w:rsidP="00933141">
      <w:pPr>
        <w:pStyle w:val="1e"/>
      </w:pPr>
      <w:r w:rsidRPr="003B5A0E">
        <w:t>在自检界面按下</w:t>
      </w:r>
      <w:r w:rsidR="00C61C58">
        <w:t>＂</w:t>
      </w:r>
      <w:r w:rsidRPr="003B5A0E">
        <w:t>Esc</w:t>
      </w:r>
      <w:r w:rsidR="00C61C58">
        <w:t>＂</w:t>
      </w:r>
      <w:r w:rsidRPr="003B5A0E">
        <w:t>键跳过自检，然后进入如下界面：</w:t>
      </w:r>
    </w:p>
    <w:p w14:paraId="61708A44" w14:textId="780BF6B9" w:rsidR="005A2AAF" w:rsidRPr="003B5A0E" w:rsidRDefault="003923BB" w:rsidP="00933141">
      <w:pPr>
        <w:pStyle w:val="1e"/>
      </w:pPr>
      <w:r w:rsidRPr="003B5A0E">
        <w:rPr>
          <w:noProof/>
        </w:rPr>
        <w:lastRenderedPageBreak/>
        <mc:AlternateContent>
          <mc:Choice Requires="wps">
            <w:drawing>
              <wp:anchor distT="0" distB="0" distL="114300" distR="114300" simplePos="0" relativeHeight="251720704" behindDoc="0" locked="0" layoutInCell="1" allowOverlap="1" wp14:anchorId="1D58B8F7" wp14:editId="0016F8DE">
                <wp:simplePos x="0" y="0"/>
                <wp:positionH relativeFrom="column">
                  <wp:posOffset>5319086</wp:posOffset>
                </wp:positionH>
                <wp:positionV relativeFrom="paragraph">
                  <wp:posOffset>4055110</wp:posOffset>
                </wp:positionV>
                <wp:extent cx="597061" cy="238835"/>
                <wp:effectExtent l="19050" t="19050" r="12700" b="27940"/>
                <wp:wrapNone/>
                <wp:docPr id="82" name="矩形 82"/>
                <wp:cNvGraphicFramePr/>
                <a:graphic xmlns:a="http://schemas.openxmlformats.org/drawingml/2006/main">
                  <a:graphicData uri="http://schemas.microsoft.com/office/word/2010/wordprocessingShape">
                    <wps:wsp>
                      <wps:cNvSpPr/>
                      <wps:spPr>
                        <a:xfrm>
                          <a:off x="0" y="0"/>
                          <a:ext cx="597061"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3C0340" id="矩形 82" o:spid="_x0000_s1026" style="position:absolute;left:0;text-align:left;margin-left:418.85pt;margin-top:319.3pt;width:47pt;height:18.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" filled="f" strokecolor="#c7000b" strokeweight="2.25pt"/>
            </w:pict>
          </mc:Fallback>
        </mc:AlternateContent>
      </w:r>
      <w:r w:rsidRPr="003B5A0E">
        <w:rPr>
          <w:noProof/>
        </w:rPr>
        <mc:AlternateContent>
          <mc:Choice Requires="wps">
            <w:drawing>
              <wp:anchor distT="0" distB="0" distL="114300" distR="114300" simplePos="0" relativeHeight="251718656" behindDoc="0" locked="0" layoutInCell="1" allowOverlap="1" wp14:anchorId="29C83D5D" wp14:editId="7E04FDDB">
                <wp:simplePos x="0" y="0"/>
                <wp:positionH relativeFrom="column">
                  <wp:posOffset>1847524</wp:posOffset>
                </wp:positionH>
                <wp:positionV relativeFrom="paragraph">
                  <wp:posOffset>3061936</wp:posOffset>
                </wp:positionV>
                <wp:extent cx="1781033" cy="172095"/>
                <wp:effectExtent l="19050" t="19050" r="10160" b="18415"/>
                <wp:wrapNone/>
                <wp:docPr id="81" name="矩形 81"/>
                <wp:cNvGraphicFramePr/>
                <a:graphic xmlns:a="http://schemas.openxmlformats.org/drawingml/2006/main">
                  <a:graphicData uri="http://schemas.microsoft.com/office/word/2010/wordprocessingShape">
                    <wps:wsp>
                      <wps:cNvSpPr/>
                      <wps:spPr>
                        <a:xfrm>
                          <a:off x="0" y="0"/>
                          <a:ext cx="1781033" cy="1720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5594B6" id="矩形 81" o:spid="_x0000_s1026" style="position:absolute;left:0;text-align:left;margin-left:145.45pt;margin-top:241.1pt;width:140.25pt;height:13.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" filled="f" strokecolor="#c7000b" strokeweight="2.25pt"/>
            </w:pict>
          </mc:Fallback>
        </mc:AlternateContent>
      </w:r>
      <w:r w:rsidR="005A2AAF" w:rsidRPr="003B5A0E">
        <w:rPr>
          <w:noProof/>
        </w:rPr>
        <w:drawing>
          <wp:inline distT="0" distB="0" distL="0" distR="0" wp14:anchorId="475DE874" wp14:editId="19FAED91">
            <wp:extent cx="5253852" cy="4320609"/>
            <wp:effectExtent l="19050" t="19050" r="23495" b="228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7449" cy="4348238"/>
                    </a:xfrm>
                    <a:prstGeom prst="rect">
                      <a:avLst/>
                    </a:prstGeom>
                    <a:ln w="12700">
                      <a:solidFill>
                        <a:schemeClr val="bg1">
                          <a:lumMod val="85000"/>
                        </a:schemeClr>
                      </a:solidFill>
                    </a:ln>
                  </pic:spPr>
                </pic:pic>
              </a:graphicData>
            </a:graphic>
          </wp:inline>
        </w:drawing>
      </w:r>
    </w:p>
    <w:p w14:paraId="59863053" w14:textId="18129FA9" w:rsidR="005A2AAF" w:rsidRPr="003B5A0E" w:rsidRDefault="005A2AAF" w:rsidP="00933141">
      <w:pPr>
        <w:pStyle w:val="1e"/>
      </w:pPr>
      <w:r w:rsidRPr="003B5A0E">
        <w:t>语言选择中文</w:t>
      </w:r>
      <w:r w:rsidR="00372D89">
        <w:sym w:font="Wingdings" w:char="F0E0"/>
      </w:r>
      <w:r w:rsidRPr="003B5A0E">
        <w:t>简体中文（中国），然后点击</w:t>
      </w:r>
      <w:r w:rsidR="00C61C58">
        <w:t>＂</w:t>
      </w:r>
      <w:r w:rsidRPr="003B5A0E">
        <w:t>继续</w:t>
      </w:r>
      <w:r w:rsidR="00C61C58">
        <w:t>＂</w:t>
      </w:r>
      <w:r w:rsidRPr="003B5A0E">
        <w:t>。</w:t>
      </w:r>
    </w:p>
    <w:p w14:paraId="79002295" w14:textId="7DC76FED" w:rsidR="005A2AAF" w:rsidRPr="003B5A0E" w:rsidRDefault="00A3773D" w:rsidP="00933141">
      <w:pPr>
        <w:pStyle w:val="1e"/>
      </w:pPr>
      <w:r w:rsidRPr="003B5A0E">
        <w:rPr>
          <w:smallCaps/>
          <w:noProof/>
          <w:color w:val="0000FF"/>
        </w:rPr>
        <mc:AlternateContent>
          <mc:Choice Requires="wps">
            <w:drawing>
              <wp:anchor distT="0" distB="0" distL="114300" distR="114300" simplePos="0" relativeHeight="251722752" behindDoc="0" locked="0" layoutInCell="1" allowOverlap="1" wp14:anchorId="70678063" wp14:editId="5A832117">
                <wp:simplePos x="0" y="0"/>
                <wp:positionH relativeFrom="column">
                  <wp:posOffset>1616453</wp:posOffset>
                </wp:positionH>
                <wp:positionV relativeFrom="paragraph">
                  <wp:posOffset>1412858</wp:posOffset>
                </wp:positionV>
                <wp:extent cx="1005840" cy="268615"/>
                <wp:effectExtent l="19050" t="19050" r="22860" b="17145"/>
                <wp:wrapNone/>
                <wp:docPr id="83" name="矩形 83"/>
                <wp:cNvGraphicFramePr/>
                <a:graphic xmlns:a="http://schemas.openxmlformats.org/drawingml/2006/main">
                  <a:graphicData uri="http://schemas.microsoft.com/office/word/2010/wordprocessingShape">
                    <wps:wsp>
                      <wps:cNvSpPr/>
                      <wps:spPr>
                        <a:xfrm>
                          <a:off x="0" y="0"/>
                          <a:ext cx="1005840" cy="2686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FEF23" id="矩形 83" o:spid="_x0000_s1026" style="position:absolute;left:0;text-align:left;margin-left:127.3pt;margin-top:111.25pt;width:79.2pt;height:21.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" filled="f" strokecolor="#c7000b" strokeweight="2.25pt"/>
            </w:pict>
          </mc:Fallback>
        </mc:AlternateContent>
      </w:r>
      <w:r w:rsidR="005A2AAF" w:rsidRPr="003B5A0E">
        <w:rPr>
          <w:noProof/>
        </w:rPr>
        <w:drawing>
          <wp:inline distT="0" distB="0" distL="0" distR="0" wp14:anchorId="4A4044CC" wp14:editId="73B5A297">
            <wp:extent cx="4133069" cy="2348544"/>
            <wp:effectExtent l="19050" t="19050" r="20320"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1514" cy="2370390"/>
                    </a:xfrm>
                    <a:prstGeom prst="rect">
                      <a:avLst/>
                    </a:prstGeom>
                    <a:ln w="12700">
                      <a:solidFill>
                        <a:schemeClr val="bg1">
                          <a:lumMod val="85000"/>
                        </a:schemeClr>
                      </a:solidFill>
                    </a:ln>
                  </pic:spPr>
                </pic:pic>
              </a:graphicData>
            </a:graphic>
          </wp:inline>
        </w:drawing>
      </w:r>
    </w:p>
    <w:p w14:paraId="153B9FA6" w14:textId="37589C1C" w:rsidR="005A2AAF" w:rsidRPr="003B5A0E" w:rsidRDefault="005A2AAF" w:rsidP="00933141">
      <w:pPr>
        <w:pStyle w:val="1e"/>
      </w:pPr>
      <w:r w:rsidRPr="003B5A0E">
        <w:t>在此页面，点击</w:t>
      </w:r>
      <w:r w:rsidR="00C61C58">
        <w:t>＂</w:t>
      </w:r>
      <w:r w:rsidRPr="003B5A0E">
        <w:t>安装位置</w:t>
      </w:r>
      <w:r w:rsidR="00C61C58">
        <w:t>＂</w:t>
      </w:r>
      <w:r w:rsidRPr="003B5A0E">
        <w:t>先进行分区，具体如下：</w:t>
      </w:r>
    </w:p>
    <w:p w14:paraId="200E92F6" w14:textId="7491A909" w:rsidR="005A2AAF" w:rsidRPr="003B5A0E" w:rsidRDefault="00B16102" w:rsidP="00933141">
      <w:pPr>
        <w:pStyle w:val="1e"/>
      </w:pPr>
      <w:r>
        <w:rPr>
          <w:noProof/>
        </w:rPr>
        <w:lastRenderedPageBreak/>
        <mc:AlternateContent>
          <mc:Choice Requires="wps">
            <w:drawing>
              <wp:anchor distT="0" distB="0" distL="114300" distR="114300" simplePos="0" relativeHeight="251791360" behindDoc="0" locked="0" layoutInCell="1" allowOverlap="1" wp14:anchorId="130EAA65" wp14:editId="151D4E9E">
                <wp:simplePos x="0" y="0"/>
                <wp:positionH relativeFrom="column">
                  <wp:posOffset>664955</wp:posOffset>
                </wp:positionH>
                <wp:positionV relativeFrom="paragraph">
                  <wp:posOffset>98526</wp:posOffset>
                </wp:positionV>
                <wp:extent cx="335386" cy="329057"/>
                <wp:effectExtent l="0" t="0" r="0" b="0"/>
                <wp:wrapNone/>
                <wp:docPr id="110" name="文本框 110"/>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1BAB96AA" w14:textId="0ACEC0C7"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0EAA65" id="_x0000_t202" coordsize="21600,21600" o:spt="202" path="m,l,21600r21600,l21600,xe">
                <v:stroke joinstyle="miter"/>
                <v:path gradientshapeok="t" o:connecttype="rect"/>
              </v:shapetype>
              <v:shape id="文本框 110" o:spid="_x0000_s1026" type="#_x0000_t202" style="position:absolute;left:0;text-align:left;margin-left:52.35pt;margin-top:7.75pt;width:26.4pt;height:25.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" filled="f" stroked="f" strokeweight=".5pt">
                <v:textbox>
                  <w:txbxContent>
                    <w:p w14:paraId="1BAB96AA" w14:textId="0ACEC0C7"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29413F26" wp14:editId="6E0B677F">
                <wp:simplePos x="0" y="0"/>
                <wp:positionH relativeFrom="column">
                  <wp:posOffset>1567378</wp:posOffset>
                </wp:positionH>
                <wp:positionV relativeFrom="paragraph">
                  <wp:posOffset>3224932</wp:posOffset>
                </wp:positionV>
                <wp:extent cx="335386" cy="329057"/>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11942ECC" w14:textId="48CB0EC3" w:rsidR="00B16102" w:rsidRPr="00B16102" w:rsidRDefault="00B16102">
                            <w:pPr>
                              <w:ind w:left="0"/>
                              <w:rPr>
                                <w:color w:val="C00000"/>
                                <w:sz w:val="21"/>
                                <w:szCs w:val="21"/>
                              </w:rPr>
                            </w:pPr>
                            <w:r w:rsidRPr="00B16102">
                              <w:rPr>
                                <w:rFonts w:hint="eastAsia"/>
                                <w:color w:val="C00000"/>
                                <w:sz w:val="21"/>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13F26" id="文本框 35" o:spid="_x0000_s1027" type="#_x0000_t202" style="position:absolute;left:0;text-align:left;margin-left:123.4pt;margin-top:253.95pt;width:26.4pt;height:25.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" filled="f" stroked="f" strokeweight=".5pt">
                <v:textbox>
                  <w:txbxContent>
                    <w:p w14:paraId="11942ECC" w14:textId="48CB0EC3" w:rsidR="00B16102" w:rsidRPr="00B16102" w:rsidRDefault="00B16102">
                      <w:pPr>
                        <w:ind w:left="0"/>
                        <w:rPr>
                          <w:color w:val="C00000"/>
                          <w:sz w:val="21"/>
                          <w:szCs w:val="21"/>
                        </w:rPr>
                      </w:pPr>
                      <w:r w:rsidRPr="00B16102">
                        <w:rPr>
                          <w:rFonts w:hint="eastAsia"/>
                          <w:color w:val="C00000"/>
                          <w:sz w:val="21"/>
                          <w:szCs w:val="21"/>
                        </w:rPr>
                        <w:t>1.</w:t>
                      </w:r>
                    </w:p>
                  </w:txbxContent>
                </v:textbox>
              </v:shape>
            </w:pict>
          </mc:Fallback>
        </mc:AlternateContent>
      </w:r>
      <w:r w:rsidR="003923BB" w:rsidRPr="003B5A0E">
        <w:rPr>
          <w:noProof/>
        </w:rPr>
        <mc:AlternateContent>
          <mc:Choice Requires="wps">
            <w:drawing>
              <wp:anchor distT="0" distB="0" distL="114300" distR="114300" simplePos="0" relativeHeight="251724800" behindDoc="0" locked="0" layoutInCell="1" allowOverlap="1" wp14:anchorId="15BDBB59" wp14:editId="43E5C8A0">
                <wp:simplePos x="0" y="0"/>
                <wp:positionH relativeFrom="column">
                  <wp:posOffset>1700874</wp:posOffset>
                </wp:positionH>
                <wp:positionV relativeFrom="paragraph">
                  <wp:posOffset>3505218</wp:posOffset>
                </wp:positionV>
                <wp:extent cx="982639" cy="225188"/>
                <wp:effectExtent l="19050" t="19050" r="27305" b="22860"/>
                <wp:wrapNone/>
                <wp:docPr id="84" name="矩形 84"/>
                <wp:cNvGraphicFramePr/>
                <a:graphic xmlns:a="http://schemas.openxmlformats.org/drawingml/2006/main">
                  <a:graphicData uri="http://schemas.microsoft.com/office/word/2010/wordprocessingShape">
                    <wps:wsp>
                      <wps:cNvSpPr/>
                      <wps:spPr>
                        <a:xfrm>
                          <a:off x="0" y="0"/>
                          <a:ext cx="982639" cy="225188"/>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A8213" id="矩形 84" o:spid="_x0000_s1026" style="position:absolute;left:0;text-align:left;margin-left:133.95pt;margin-top:276pt;width:77.35pt;height:1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" filled="f" strokecolor="#c7000b" strokeweight="2.25pt"/>
            </w:pict>
          </mc:Fallback>
        </mc:AlternateContent>
      </w:r>
      <w:r w:rsidR="003923BB" w:rsidRPr="003B5A0E">
        <w:rPr>
          <w:noProof/>
        </w:rPr>
        <mc:AlternateContent>
          <mc:Choice Requires="wps">
            <w:drawing>
              <wp:anchor distT="0" distB="0" distL="114300" distR="114300" simplePos="0" relativeHeight="251726848" behindDoc="0" locked="0" layoutInCell="1" allowOverlap="1" wp14:anchorId="1912E16D" wp14:editId="49FCB5FA">
                <wp:simplePos x="0" y="0"/>
                <wp:positionH relativeFrom="column">
                  <wp:posOffset>731159</wp:posOffset>
                </wp:positionH>
                <wp:positionV relativeFrom="paragraph">
                  <wp:posOffset>553703</wp:posOffset>
                </wp:positionV>
                <wp:extent cx="620973" cy="266132"/>
                <wp:effectExtent l="19050" t="19050" r="27305" b="19685"/>
                <wp:wrapNone/>
                <wp:docPr id="85" name="矩形 85"/>
                <wp:cNvGraphicFramePr/>
                <a:graphic xmlns:a="http://schemas.openxmlformats.org/drawingml/2006/main">
                  <a:graphicData uri="http://schemas.microsoft.com/office/word/2010/wordprocessingShape">
                    <wps:wsp>
                      <wps:cNvSpPr/>
                      <wps:spPr>
                        <a:xfrm>
                          <a:off x="0" y="0"/>
                          <a:ext cx="620973" cy="26613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106D6" id="矩形 85" o:spid="_x0000_s1026" style="position:absolute;left:0;text-align:left;margin-left:57.55pt;margin-top:43.6pt;width:48.9pt;height:20.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" filled="f" strokecolor="#c7000b" strokeweight="2.25pt"/>
            </w:pict>
          </mc:Fallback>
        </mc:AlternateContent>
      </w:r>
      <w:r w:rsidR="005A2AAF" w:rsidRPr="003B5A0E">
        <w:rPr>
          <w:noProof/>
        </w:rPr>
        <w:drawing>
          <wp:inline distT="0" distB="0" distL="0" distR="0" wp14:anchorId="5BBAAB45" wp14:editId="4019DA3D">
            <wp:extent cx="5253852" cy="4273184"/>
            <wp:effectExtent l="19050" t="19050" r="23495" b="133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8052" cy="4276600"/>
                    </a:xfrm>
                    <a:prstGeom prst="rect">
                      <a:avLst/>
                    </a:prstGeom>
                    <a:ln w="12700">
                      <a:solidFill>
                        <a:schemeClr val="bg1">
                          <a:lumMod val="85000"/>
                        </a:schemeClr>
                      </a:solidFill>
                    </a:ln>
                  </pic:spPr>
                </pic:pic>
              </a:graphicData>
            </a:graphic>
          </wp:inline>
        </w:drawing>
      </w:r>
    </w:p>
    <w:p w14:paraId="63FBE828" w14:textId="2BB28FE0" w:rsidR="00352C9D" w:rsidRPr="003B5A0E" w:rsidRDefault="005A2AAF" w:rsidP="00933141">
      <w:pPr>
        <w:pStyle w:val="1e"/>
      </w:pPr>
      <w:r w:rsidRPr="003B5A0E">
        <w:t>选择</w:t>
      </w:r>
      <w:r w:rsidR="00C61C58">
        <w:t>＂</w:t>
      </w:r>
      <w:r w:rsidRPr="003B5A0E">
        <w:t>我要配置分区</w:t>
      </w:r>
      <w:r w:rsidR="00C61C58">
        <w:t>＂</w:t>
      </w:r>
      <w:r w:rsidRPr="003B5A0E">
        <w:t>，然后点击</w:t>
      </w:r>
      <w:r w:rsidR="00C61C58">
        <w:t>＂</w:t>
      </w:r>
      <w:r w:rsidRPr="003B5A0E">
        <w:t>完成</w:t>
      </w:r>
      <w:r w:rsidR="00C61C58">
        <w:t>＂</w:t>
      </w:r>
      <w:r w:rsidRPr="003B5A0E">
        <w:t>。</w:t>
      </w:r>
    </w:p>
    <w:p w14:paraId="7B380E8C" w14:textId="622AB81D" w:rsidR="005A2AAF" w:rsidRPr="003B5A0E" w:rsidRDefault="003923BB" w:rsidP="00933141">
      <w:pPr>
        <w:pStyle w:val="1e"/>
      </w:pPr>
      <w:r w:rsidRPr="003B5A0E">
        <w:rPr>
          <w:noProof/>
        </w:rPr>
        <mc:AlternateContent>
          <mc:Choice Requires="wps">
            <w:drawing>
              <wp:anchor distT="0" distB="0" distL="114300" distR="114300" simplePos="0" relativeHeight="251776000" behindDoc="0" locked="0" layoutInCell="1" allowOverlap="1" wp14:anchorId="062D57AE" wp14:editId="072D632E">
                <wp:simplePos x="0" y="0"/>
                <wp:positionH relativeFrom="column">
                  <wp:posOffset>835660</wp:posOffset>
                </wp:positionH>
                <wp:positionV relativeFrom="paragraph">
                  <wp:posOffset>1071880</wp:posOffset>
                </wp:positionV>
                <wp:extent cx="1600200" cy="201295"/>
                <wp:effectExtent l="19050" t="19050" r="19050" b="27305"/>
                <wp:wrapNone/>
                <wp:docPr id="6" name="矩形 6"/>
                <wp:cNvGraphicFramePr/>
                <a:graphic xmlns:a="http://schemas.openxmlformats.org/drawingml/2006/main">
                  <a:graphicData uri="http://schemas.microsoft.com/office/word/2010/wordprocessingShape">
                    <wps:wsp>
                      <wps:cNvSpPr/>
                      <wps:spPr>
                        <a:xfrm>
                          <a:off x="0" y="0"/>
                          <a:ext cx="1600200" cy="20129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CC3D0" id="矩形 6" o:spid="_x0000_s1026" style="position:absolute;left:0;text-align:left;margin-left:65.8pt;margin-top:84.4pt;width:126pt;height:15.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" filled="f" strokecolor="#c7000b" strokeweight="2.25pt"/>
            </w:pict>
          </mc:Fallback>
        </mc:AlternateContent>
      </w:r>
      <w:r w:rsidRPr="003B5A0E">
        <w:rPr>
          <w:noProof/>
        </w:rPr>
        <mc:AlternateContent>
          <mc:Choice Requires="wps">
            <w:drawing>
              <wp:anchor distT="0" distB="0" distL="114300" distR="114300" simplePos="0" relativeHeight="251728896" behindDoc="0" locked="0" layoutInCell="1" allowOverlap="1" wp14:anchorId="0E98CF4E" wp14:editId="608270C7">
                <wp:simplePos x="0" y="0"/>
                <wp:positionH relativeFrom="column">
                  <wp:posOffset>833600</wp:posOffset>
                </wp:positionH>
                <wp:positionV relativeFrom="paragraph">
                  <wp:posOffset>1280160</wp:posOffset>
                </wp:positionV>
                <wp:extent cx="1600200" cy="201490"/>
                <wp:effectExtent l="19050" t="19050" r="19050" b="27305"/>
                <wp:wrapNone/>
                <wp:docPr id="86" name="矩形 86"/>
                <wp:cNvGraphicFramePr/>
                <a:graphic xmlns:a="http://schemas.openxmlformats.org/drawingml/2006/main">
                  <a:graphicData uri="http://schemas.microsoft.com/office/word/2010/wordprocessingShape">
                    <wps:wsp>
                      <wps:cNvSpPr/>
                      <wps:spPr>
                        <a:xfrm>
                          <a:off x="0" y="0"/>
                          <a:ext cx="1600200" cy="20149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F12E6" id="矩形 86" o:spid="_x0000_s1026" style="position:absolute;left:0;text-align:left;margin-left:65.65pt;margin-top:100.8pt;width:126pt;height:15.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" filled="f" strokecolor="#c7000b" strokeweight="2.25pt"/>
            </w:pict>
          </mc:Fallback>
        </mc:AlternateContent>
      </w:r>
      <w:r w:rsidR="005A2AAF" w:rsidRPr="003B5A0E">
        <w:rPr>
          <w:noProof/>
        </w:rPr>
        <w:drawing>
          <wp:inline distT="0" distB="0" distL="0" distR="0" wp14:anchorId="7194B770" wp14:editId="0E218864">
            <wp:extent cx="4320402" cy="3546692"/>
            <wp:effectExtent l="19050" t="19050" r="23495" b="158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40098" cy="3562861"/>
                    </a:xfrm>
                    <a:prstGeom prst="rect">
                      <a:avLst/>
                    </a:prstGeom>
                    <a:ln w="12700">
                      <a:solidFill>
                        <a:schemeClr val="bg1">
                          <a:lumMod val="85000"/>
                        </a:schemeClr>
                      </a:solidFill>
                    </a:ln>
                  </pic:spPr>
                </pic:pic>
              </a:graphicData>
            </a:graphic>
          </wp:inline>
        </w:drawing>
      </w:r>
    </w:p>
    <w:p w14:paraId="522B1153" w14:textId="7C22D236" w:rsidR="005A2AAF" w:rsidRPr="003B5A0E" w:rsidRDefault="005A2AAF" w:rsidP="00933141">
      <w:pPr>
        <w:pStyle w:val="1e"/>
      </w:pPr>
      <w:r w:rsidRPr="003B5A0E">
        <w:t>下拉选择</w:t>
      </w:r>
      <w:r w:rsidR="00C61C58">
        <w:t>＂</w:t>
      </w:r>
      <w:r w:rsidRPr="003B5A0E">
        <w:t>标准分区</w:t>
      </w:r>
      <w:r w:rsidR="00C61C58">
        <w:t>＂</w:t>
      </w:r>
      <w:r w:rsidRPr="003B5A0E">
        <w:t>，然后点击</w:t>
      </w:r>
      <w:r w:rsidR="00C61C58">
        <w:t>＂</w:t>
      </w:r>
      <w:r w:rsidRPr="003B5A0E">
        <w:t>点击这里自动创建他们</w:t>
      </w:r>
      <w:r w:rsidR="00C61C58">
        <w:t>＂</w:t>
      </w:r>
      <w:r w:rsidRPr="003B5A0E">
        <w:t>。</w:t>
      </w:r>
    </w:p>
    <w:p w14:paraId="461E2465" w14:textId="20634EB8" w:rsidR="005A2AAF" w:rsidRPr="003B5A0E" w:rsidRDefault="00A3773D" w:rsidP="00933141">
      <w:pPr>
        <w:pStyle w:val="1e"/>
      </w:pPr>
      <w:r w:rsidRPr="003B5A0E">
        <w:rPr>
          <w:smallCaps/>
          <w:noProof/>
          <w:color w:val="0000FF"/>
        </w:rPr>
        <w:lastRenderedPageBreak/>
        <mc:AlternateContent>
          <mc:Choice Requires="wps">
            <w:drawing>
              <wp:anchor distT="0" distB="0" distL="114300" distR="114300" simplePos="0" relativeHeight="251730944" behindDoc="0" locked="0" layoutInCell="1" allowOverlap="1" wp14:anchorId="3DF1DF98" wp14:editId="73007E4A">
                <wp:simplePos x="0" y="0"/>
                <wp:positionH relativeFrom="column">
                  <wp:posOffset>666510</wp:posOffset>
                </wp:positionH>
                <wp:positionV relativeFrom="paragraph">
                  <wp:posOffset>510386</wp:posOffset>
                </wp:positionV>
                <wp:extent cx="511791" cy="230211"/>
                <wp:effectExtent l="19050" t="19050" r="22225" b="17780"/>
                <wp:wrapNone/>
                <wp:docPr id="87" name="矩形 87"/>
                <wp:cNvGraphicFramePr/>
                <a:graphic xmlns:a="http://schemas.openxmlformats.org/drawingml/2006/main">
                  <a:graphicData uri="http://schemas.microsoft.com/office/word/2010/wordprocessingShape">
                    <wps:wsp>
                      <wps:cNvSpPr/>
                      <wps:spPr>
                        <a:xfrm>
                          <a:off x="0" y="0"/>
                          <a:ext cx="511791" cy="23021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DAB1F" id="矩形 87" o:spid="_x0000_s1026" style="position:absolute;left:0;text-align:left;margin-left:52.5pt;margin-top:40.2pt;width:40.3pt;height:18.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" filled="f" strokecolor="#c7000b" strokeweight="2.25pt"/>
            </w:pict>
          </mc:Fallback>
        </mc:AlternateContent>
      </w:r>
      <w:r w:rsidR="005A2AAF" w:rsidRPr="003B5A0E">
        <w:rPr>
          <w:noProof/>
        </w:rPr>
        <w:drawing>
          <wp:inline distT="0" distB="0" distL="0" distR="0" wp14:anchorId="32124143" wp14:editId="1CCFBCD7">
            <wp:extent cx="5187177" cy="4192582"/>
            <wp:effectExtent l="19050" t="19050" r="13970" b="177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7909" cy="4201256"/>
                    </a:xfrm>
                    <a:prstGeom prst="rect">
                      <a:avLst/>
                    </a:prstGeom>
                    <a:ln w="12700">
                      <a:solidFill>
                        <a:schemeClr val="bg1">
                          <a:lumMod val="85000"/>
                        </a:schemeClr>
                      </a:solidFill>
                    </a:ln>
                  </pic:spPr>
                </pic:pic>
              </a:graphicData>
            </a:graphic>
          </wp:inline>
        </w:drawing>
      </w:r>
    </w:p>
    <w:p w14:paraId="4151F542" w14:textId="1EDC8B47" w:rsidR="005A2AAF" w:rsidRPr="003B5A0E" w:rsidRDefault="005A2AAF" w:rsidP="00933141">
      <w:pPr>
        <w:pStyle w:val="1e"/>
      </w:pPr>
      <w:r w:rsidRPr="003B5A0E">
        <w:t>点击</w:t>
      </w:r>
      <w:r w:rsidR="00C61C58">
        <w:t>＂</w:t>
      </w:r>
      <w:r w:rsidRPr="003B5A0E">
        <w:t>完成</w:t>
      </w:r>
      <w:r w:rsidR="00C61C58">
        <w:t>＂</w:t>
      </w:r>
      <w:r w:rsidRPr="003B5A0E">
        <w:t>，</w:t>
      </w:r>
      <w:r w:rsidR="007E7F8A" w:rsidRPr="003B5A0E">
        <w:t>进入下一步设置。</w:t>
      </w:r>
      <w:r w:rsidR="007E7F8A" w:rsidRPr="003B5A0E">
        <w:t xml:space="preserve"> </w:t>
      </w:r>
    </w:p>
    <w:p w14:paraId="16ED87E7" w14:textId="55A9CC69" w:rsidR="007E7F8A" w:rsidRPr="003B5A0E" w:rsidRDefault="00A3773D" w:rsidP="00933141">
      <w:pPr>
        <w:pStyle w:val="1e"/>
      </w:pPr>
      <w:r w:rsidRPr="003B5A0E">
        <w:rPr>
          <w:smallCaps/>
          <w:noProof/>
          <w:color w:val="0000FF"/>
        </w:rPr>
        <mc:AlternateContent>
          <mc:Choice Requires="wps">
            <w:drawing>
              <wp:anchor distT="0" distB="0" distL="114300" distR="114300" simplePos="0" relativeHeight="251732992" behindDoc="0" locked="0" layoutInCell="1" allowOverlap="1" wp14:anchorId="58633B41" wp14:editId="1F444B02">
                <wp:simplePos x="0" y="0"/>
                <wp:positionH relativeFrom="column">
                  <wp:posOffset>3733817</wp:posOffset>
                </wp:positionH>
                <wp:positionV relativeFrom="paragraph">
                  <wp:posOffset>2939415</wp:posOffset>
                </wp:positionV>
                <wp:extent cx="673198" cy="203835"/>
                <wp:effectExtent l="19050" t="19050" r="12700" b="24765"/>
                <wp:wrapNone/>
                <wp:docPr id="88" name="矩形 88"/>
                <wp:cNvGraphicFramePr/>
                <a:graphic xmlns:a="http://schemas.openxmlformats.org/drawingml/2006/main">
                  <a:graphicData uri="http://schemas.microsoft.com/office/word/2010/wordprocessingShape">
                    <wps:wsp>
                      <wps:cNvSpPr/>
                      <wps:spPr>
                        <a:xfrm>
                          <a:off x="0" y="0"/>
                          <a:ext cx="673198" cy="203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6591B" id="矩形 88" o:spid="_x0000_s1026" style="position:absolute;left:0;text-align:left;margin-left:294pt;margin-top:231.45pt;width:53pt;height:16.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" filled="f" strokecolor="#c7000b" strokeweight="2.25pt"/>
            </w:pict>
          </mc:Fallback>
        </mc:AlternateContent>
      </w:r>
      <w:r w:rsidR="007E7F8A" w:rsidRPr="003B5A0E">
        <w:rPr>
          <w:noProof/>
        </w:rPr>
        <w:drawing>
          <wp:inline distT="0" distB="0" distL="0" distR="0" wp14:anchorId="3BEBBB2E" wp14:editId="6E13AED6">
            <wp:extent cx="4587102" cy="3555742"/>
            <wp:effectExtent l="19050" t="19050" r="23495" b="260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0288" cy="3573715"/>
                    </a:xfrm>
                    <a:prstGeom prst="rect">
                      <a:avLst/>
                    </a:prstGeom>
                    <a:ln w="12700">
                      <a:solidFill>
                        <a:schemeClr val="bg1">
                          <a:lumMod val="85000"/>
                        </a:schemeClr>
                      </a:solidFill>
                    </a:ln>
                  </pic:spPr>
                </pic:pic>
              </a:graphicData>
            </a:graphic>
          </wp:inline>
        </w:drawing>
      </w:r>
    </w:p>
    <w:p w14:paraId="193859C3" w14:textId="779097E7" w:rsidR="007E7F8A" w:rsidRPr="003B5A0E" w:rsidRDefault="007E7F8A" w:rsidP="00933141">
      <w:pPr>
        <w:pStyle w:val="1e"/>
      </w:pPr>
      <w:r w:rsidRPr="003B5A0E">
        <w:t>点击</w:t>
      </w:r>
      <w:r w:rsidR="00C61C58">
        <w:t>＂</w:t>
      </w:r>
      <w:r w:rsidRPr="003B5A0E">
        <w:t>接受更改</w:t>
      </w:r>
      <w:r w:rsidR="00C61C58">
        <w:t>＂</w:t>
      </w:r>
      <w:r w:rsidRPr="003B5A0E">
        <w:t>，完成分区设置，接下来进行网络和主机名设置。</w:t>
      </w:r>
    </w:p>
    <w:p w14:paraId="557FC2AC" w14:textId="7E78F217" w:rsidR="007E7F8A" w:rsidRPr="003B5A0E" w:rsidRDefault="00525C24" w:rsidP="00933141">
      <w:pPr>
        <w:pStyle w:val="1e"/>
      </w:pPr>
      <w:r w:rsidRPr="003B5A0E">
        <w:lastRenderedPageBreak/>
        <w:t>在安装信息摘要页面，点击</w:t>
      </w:r>
      <w:r w:rsidR="00C61C58">
        <w:t>＂</w:t>
      </w:r>
      <w:r w:rsidRPr="003B5A0E">
        <w:t>网络和主机名</w:t>
      </w:r>
      <w:r w:rsidR="00C61C58">
        <w:t>＂</w:t>
      </w:r>
      <w:r w:rsidRPr="003B5A0E">
        <w:t>进行网络和主机名设置，具体如下：</w:t>
      </w:r>
    </w:p>
    <w:p w14:paraId="6FE4C2DA" w14:textId="4351FC9F" w:rsidR="007E7F8A" w:rsidRPr="003B5A0E" w:rsidRDefault="005A0AD7" w:rsidP="00933141">
      <w:pPr>
        <w:pStyle w:val="1e"/>
      </w:pPr>
      <w:r w:rsidRPr="003B5A0E">
        <w:rPr>
          <w:smallCaps/>
          <w:noProof/>
          <w:color w:val="0000FF"/>
        </w:rPr>
        <mc:AlternateContent>
          <mc:Choice Requires="wps">
            <w:drawing>
              <wp:anchor distT="0" distB="0" distL="114300" distR="114300" simplePos="0" relativeHeight="251735040" behindDoc="0" locked="0" layoutInCell="1" allowOverlap="1" wp14:anchorId="46C85DB4" wp14:editId="47E705C5">
                <wp:simplePos x="0" y="0"/>
                <wp:positionH relativeFrom="column">
                  <wp:posOffset>777635</wp:posOffset>
                </wp:positionH>
                <wp:positionV relativeFrom="paragraph">
                  <wp:posOffset>985520</wp:posOffset>
                </wp:positionV>
                <wp:extent cx="2134186" cy="593041"/>
                <wp:effectExtent l="19050" t="19050" r="19050" b="17145"/>
                <wp:wrapNone/>
                <wp:docPr id="89" name="矩形 89"/>
                <wp:cNvGraphicFramePr/>
                <a:graphic xmlns:a="http://schemas.openxmlformats.org/drawingml/2006/main">
                  <a:graphicData uri="http://schemas.microsoft.com/office/word/2010/wordprocessingShape">
                    <wps:wsp>
                      <wps:cNvSpPr/>
                      <wps:spPr>
                        <a:xfrm>
                          <a:off x="0" y="0"/>
                          <a:ext cx="2134186" cy="5930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09279" id="矩形 89" o:spid="_x0000_s1026" style="position:absolute;left:0;text-align:left;margin-left:61.25pt;margin-top:77.6pt;width:168.05pt;height:46.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" filled="f" strokecolor="#c7000b" strokeweight="2.25pt"/>
            </w:pict>
          </mc:Fallback>
        </mc:AlternateContent>
      </w:r>
      <w:r w:rsidR="00525C24" w:rsidRPr="003B5A0E">
        <w:rPr>
          <w:noProof/>
        </w:rPr>
        <w:drawing>
          <wp:inline distT="0" distB="0" distL="0" distR="0" wp14:anchorId="4E5ABA80" wp14:editId="3E314775">
            <wp:extent cx="5187177" cy="3849749"/>
            <wp:effectExtent l="19050" t="19050" r="13970" b="1778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1315" cy="3860242"/>
                    </a:xfrm>
                    <a:prstGeom prst="rect">
                      <a:avLst/>
                    </a:prstGeom>
                    <a:ln w="12700">
                      <a:solidFill>
                        <a:schemeClr val="bg1">
                          <a:lumMod val="85000"/>
                        </a:schemeClr>
                      </a:solidFill>
                    </a:ln>
                  </pic:spPr>
                </pic:pic>
              </a:graphicData>
            </a:graphic>
          </wp:inline>
        </w:drawing>
      </w:r>
    </w:p>
    <w:p w14:paraId="79C9CD5D" w14:textId="5A5F1F69" w:rsidR="00D46C50" w:rsidRPr="003B5A0E" w:rsidRDefault="00372D89" w:rsidP="00933141">
      <w:pPr>
        <w:pStyle w:val="1e"/>
      </w:pPr>
      <w:r>
        <w:t>分别针对两张</w:t>
      </w:r>
      <w:r w:rsidR="00D46C50" w:rsidRPr="003B5A0E">
        <w:t>网卡进行设置，如以太网（</w:t>
      </w:r>
      <w:r w:rsidR="00D46C50" w:rsidRPr="003B5A0E">
        <w:t>enpOs3</w:t>
      </w:r>
      <w:r w:rsidR="00D46C50" w:rsidRPr="003B5A0E">
        <w:t>）网卡，先点击</w:t>
      </w:r>
      <w:r w:rsidR="00C61C58">
        <w:t>＂</w:t>
      </w:r>
      <w:r w:rsidR="00D46C50" w:rsidRPr="003B5A0E">
        <w:t>关闭</w:t>
      </w:r>
      <w:r w:rsidR="00C61C58">
        <w:t>＂</w:t>
      </w:r>
      <w:r w:rsidR="00D46C50" w:rsidRPr="003B5A0E">
        <w:t>边上的按钮把网卡打开。</w:t>
      </w:r>
    </w:p>
    <w:p w14:paraId="081E5E78" w14:textId="7D49A517" w:rsidR="00D46C50" w:rsidRPr="003B5A0E" w:rsidRDefault="00B16102" w:rsidP="00933141">
      <w:pPr>
        <w:pStyle w:val="1e"/>
      </w:pPr>
      <w:r>
        <w:rPr>
          <w:noProof/>
        </w:rPr>
        <mc:AlternateContent>
          <mc:Choice Requires="wps">
            <w:drawing>
              <wp:anchor distT="0" distB="0" distL="114300" distR="114300" simplePos="0" relativeHeight="251801600" behindDoc="0" locked="0" layoutInCell="1" allowOverlap="1" wp14:anchorId="23F06933" wp14:editId="0D4F55A0">
                <wp:simplePos x="0" y="0"/>
                <wp:positionH relativeFrom="column">
                  <wp:posOffset>4610939</wp:posOffset>
                </wp:positionH>
                <wp:positionV relativeFrom="paragraph">
                  <wp:posOffset>2332513</wp:posOffset>
                </wp:positionV>
                <wp:extent cx="335386" cy="329057"/>
                <wp:effectExtent l="0" t="0" r="0" b="0"/>
                <wp:wrapNone/>
                <wp:docPr id="115" name="文本框 115"/>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0C2B1F66" w14:textId="6EA9C61D" w:rsidR="00B16102" w:rsidRPr="00B16102" w:rsidRDefault="00B16102" w:rsidP="00B16102">
                            <w:pPr>
                              <w:ind w:left="0"/>
                              <w:rPr>
                                <w:color w:val="C00000"/>
                                <w:sz w:val="21"/>
                                <w:szCs w:val="21"/>
                              </w:rPr>
                            </w:pPr>
                            <w:r>
                              <w:rPr>
                                <w:color w:val="C00000"/>
                                <w:sz w:val="21"/>
                                <w:szCs w:val="21"/>
                              </w:rPr>
                              <w:t>5</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06933" id="文本框 115" o:spid="_x0000_s1028" type="#_x0000_t202" style="position:absolute;left:0;text-align:left;margin-left:363.05pt;margin-top:183.65pt;width:26.4pt;height:25.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" filled="f" stroked="f" strokeweight=".5pt">
                <v:textbox>
                  <w:txbxContent>
                    <w:p w14:paraId="0C2B1F66" w14:textId="6EA9C61D" w:rsidR="00B16102" w:rsidRPr="00B16102" w:rsidRDefault="00B16102" w:rsidP="00B16102">
                      <w:pPr>
                        <w:ind w:left="0"/>
                        <w:rPr>
                          <w:color w:val="C00000"/>
                          <w:sz w:val="21"/>
                          <w:szCs w:val="21"/>
                        </w:rPr>
                      </w:pPr>
                      <w:r>
                        <w:rPr>
                          <w:color w:val="C00000"/>
                          <w:sz w:val="21"/>
                          <w:szCs w:val="21"/>
                        </w:rPr>
                        <w:t>5</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77F09073" wp14:editId="1E113273">
                <wp:simplePos x="0" y="0"/>
                <wp:positionH relativeFrom="column">
                  <wp:posOffset>3221937</wp:posOffset>
                </wp:positionH>
                <wp:positionV relativeFrom="paragraph">
                  <wp:posOffset>2737507</wp:posOffset>
                </wp:positionV>
                <wp:extent cx="335386" cy="329057"/>
                <wp:effectExtent l="0" t="0" r="0" b="0"/>
                <wp:wrapNone/>
                <wp:docPr id="114" name="文本框 114"/>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5F278F3C" w14:textId="02FFD719" w:rsidR="00B16102" w:rsidRPr="00B16102" w:rsidRDefault="00B16102" w:rsidP="00B16102">
                            <w:pPr>
                              <w:ind w:left="0"/>
                              <w:rPr>
                                <w:color w:val="C00000"/>
                                <w:sz w:val="21"/>
                                <w:szCs w:val="21"/>
                              </w:rPr>
                            </w:pPr>
                            <w:r>
                              <w:rPr>
                                <w:color w:val="C00000"/>
                                <w:sz w:val="21"/>
                                <w:szCs w:val="21"/>
                              </w:rPr>
                              <w:t>4</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09073" id="文本框 114" o:spid="_x0000_s1029" type="#_x0000_t202" style="position:absolute;left:0;text-align:left;margin-left:253.7pt;margin-top:215.55pt;width:26.4pt;height:25.9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" filled="f" stroked="f" strokeweight=".5pt">
                <v:textbox>
                  <w:txbxContent>
                    <w:p w14:paraId="5F278F3C" w14:textId="02FFD719" w:rsidR="00B16102" w:rsidRPr="00B16102" w:rsidRDefault="00B16102" w:rsidP="00B16102">
                      <w:pPr>
                        <w:ind w:left="0"/>
                        <w:rPr>
                          <w:color w:val="C00000"/>
                          <w:sz w:val="21"/>
                          <w:szCs w:val="21"/>
                        </w:rPr>
                      </w:pPr>
                      <w:r>
                        <w:rPr>
                          <w:color w:val="C00000"/>
                          <w:sz w:val="21"/>
                          <w:szCs w:val="21"/>
                        </w:rPr>
                        <w:t>4</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7504" behindDoc="0" locked="0" layoutInCell="1" allowOverlap="1" wp14:anchorId="13460761" wp14:editId="77EC65D1">
                <wp:simplePos x="0" y="0"/>
                <wp:positionH relativeFrom="column">
                  <wp:posOffset>687562</wp:posOffset>
                </wp:positionH>
                <wp:positionV relativeFrom="paragraph">
                  <wp:posOffset>2769147</wp:posOffset>
                </wp:positionV>
                <wp:extent cx="335386" cy="329057"/>
                <wp:effectExtent l="0" t="0" r="0" b="0"/>
                <wp:wrapNone/>
                <wp:docPr id="113" name="文本框 113"/>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4D28AA0C" w14:textId="17EE6176" w:rsidR="00B16102" w:rsidRPr="00B16102" w:rsidRDefault="00B16102" w:rsidP="00B16102">
                            <w:pPr>
                              <w:ind w:left="0"/>
                              <w:rPr>
                                <w:color w:val="C00000"/>
                                <w:sz w:val="21"/>
                                <w:szCs w:val="21"/>
                              </w:rPr>
                            </w:pPr>
                            <w:r>
                              <w:rPr>
                                <w:color w:val="C00000"/>
                                <w:sz w:val="21"/>
                                <w:szCs w:val="21"/>
                              </w:rPr>
                              <w:t>3</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60761" id="文本框 113" o:spid="_x0000_s1030" type="#_x0000_t202" style="position:absolute;left:0;text-align:left;margin-left:54.15pt;margin-top:218.05pt;width:26.4pt;height:25.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" filled="f" stroked="f" strokeweight=".5pt">
                <v:textbox>
                  <w:txbxContent>
                    <w:p w14:paraId="4D28AA0C" w14:textId="17EE6176" w:rsidR="00B16102" w:rsidRPr="00B16102" w:rsidRDefault="00B16102" w:rsidP="00B16102">
                      <w:pPr>
                        <w:ind w:left="0"/>
                        <w:rPr>
                          <w:color w:val="C00000"/>
                          <w:sz w:val="21"/>
                          <w:szCs w:val="21"/>
                        </w:rPr>
                      </w:pPr>
                      <w:r>
                        <w:rPr>
                          <w:color w:val="C00000"/>
                          <w:sz w:val="21"/>
                          <w:szCs w:val="21"/>
                        </w:rPr>
                        <w:t>3</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5456" behindDoc="0" locked="0" layoutInCell="1" allowOverlap="1" wp14:anchorId="4B256583" wp14:editId="326FF52D">
                <wp:simplePos x="0" y="0"/>
                <wp:positionH relativeFrom="column">
                  <wp:posOffset>4610939</wp:posOffset>
                </wp:positionH>
                <wp:positionV relativeFrom="paragraph">
                  <wp:posOffset>570158</wp:posOffset>
                </wp:positionV>
                <wp:extent cx="335386" cy="329057"/>
                <wp:effectExtent l="0" t="0" r="0" b="0"/>
                <wp:wrapNone/>
                <wp:docPr id="112" name="文本框 112"/>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526E591F" w14:textId="6296C5A1"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56583" id="文本框 112" o:spid="_x0000_s1031" type="#_x0000_t202" style="position:absolute;left:0;text-align:left;margin-left:363.05pt;margin-top:44.9pt;width:26.4pt;height:25.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" filled="f" stroked="f" strokeweight=".5pt">
                <v:textbox>
                  <w:txbxContent>
                    <w:p w14:paraId="526E591F" w14:textId="6296C5A1" w:rsidR="00B16102" w:rsidRPr="00B16102" w:rsidRDefault="00B16102" w:rsidP="00B16102">
                      <w:pPr>
                        <w:ind w:left="0"/>
                        <w:rPr>
                          <w:color w:val="C00000"/>
                          <w:sz w:val="21"/>
                          <w:szCs w:val="21"/>
                        </w:rPr>
                      </w:pPr>
                      <w:r>
                        <w:rPr>
                          <w:color w:val="C00000"/>
                          <w:sz w:val="21"/>
                          <w:szCs w:val="21"/>
                        </w:rPr>
                        <w:t>2</w:t>
                      </w:r>
                      <w:r w:rsidRPr="00B16102">
                        <w:rPr>
                          <w:rFonts w:hint="eastAsia"/>
                          <w:color w:val="C00000"/>
                          <w:sz w:val="21"/>
                          <w:szCs w:val="21"/>
                        </w:rPr>
                        <w:t>.</w:t>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49F1546D" wp14:editId="52A8EF80">
                <wp:simplePos x="0" y="0"/>
                <wp:positionH relativeFrom="column">
                  <wp:posOffset>538854</wp:posOffset>
                </wp:positionH>
                <wp:positionV relativeFrom="paragraph">
                  <wp:posOffset>459417</wp:posOffset>
                </wp:positionV>
                <wp:extent cx="335386" cy="329057"/>
                <wp:effectExtent l="0" t="0" r="0" b="0"/>
                <wp:wrapNone/>
                <wp:docPr id="111" name="文本框 111"/>
                <wp:cNvGraphicFramePr/>
                <a:graphic xmlns:a="http://schemas.openxmlformats.org/drawingml/2006/main">
                  <a:graphicData uri="http://schemas.microsoft.com/office/word/2010/wordprocessingShape">
                    <wps:wsp>
                      <wps:cNvSpPr txBox="1"/>
                      <wps:spPr>
                        <a:xfrm>
                          <a:off x="0" y="0"/>
                          <a:ext cx="335386" cy="329057"/>
                        </a:xfrm>
                        <a:prstGeom prst="rect">
                          <a:avLst/>
                        </a:prstGeom>
                        <a:noFill/>
                        <a:ln w="6350">
                          <a:noFill/>
                        </a:ln>
                      </wps:spPr>
                      <wps:txbx>
                        <w:txbxContent>
                          <w:p w14:paraId="205DAD6F" w14:textId="77777777" w:rsidR="00B16102" w:rsidRPr="00B16102" w:rsidRDefault="00B16102" w:rsidP="00B16102">
                            <w:pPr>
                              <w:ind w:left="0"/>
                              <w:rPr>
                                <w:color w:val="C00000"/>
                                <w:sz w:val="21"/>
                                <w:szCs w:val="21"/>
                              </w:rPr>
                            </w:pPr>
                            <w:r w:rsidRPr="00B16102">
                              <w:rPr>
                                <w:rFonts w:hint="eastAsia"/>
                                <w:color w:val="C00000"/>
                                <w:sz w:val="21"/>
                                <w:szCs w:val="2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1546D" id="文本框 111" o:spid="_x0000_s1032" type="#_x0000_t202" style="position:absolute;left:0;text-align:left;margin-left:42.45pt;margin-top:36.15pt;width:26.4pt;height:25.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" filled="f" stroked="f" strokeweight=".5pt">
                <v:textbox>
                  <w:txbxContent>
                    <w:p w14:paraId="205DAD6F" w14:textId="77777777" w:rsidR="00B16102" w:rsidRPr="00B16102" w:rsidRDefault="00B16102" w:rsidP="00B16102">
                      <w:pPr>
                        <w:ind w:left="0"/>
                        <w:rPr>
                          <w:color w:val="C00000"/>
                          <w:sz w:val="21"/>
                          <w:szCs w:val="21"/>
                        </w:rPr>
                      </w:pPr>
                      <w:r w:rsidRPr="00B16102">
                        <w:rPr>
                          <w:rFonts w:hint="eastAsia"/>
                          <w:color w:val="C00000"/>
                          <w:sz w:val="21"/>
                          <w:szCs w:val="21"/>
                        </w:rPr>
                        <w:t>1.</w:t>
                      </w:r>
                    </w:p>
                  </w:txbxContent>
                </v:textbox>
              </v:shape>
            </w:pict>
          </mc:Fallback>
        </mc:AlternateContent>
      </w:r>
      <w:r w:rsidR="003923BB" w:rsidRPr="003B5A0E">
        <w:rPr>
          <w:noProof/>
        </w:rPr>
        <mc:AlternateContent>
          <mc:Choice Requires="wps">
            <w:drawing>
              <wp:anchor distT="0" distB="0" distL="114300" distR="114300" simplePos="0" relativeHeight="251741184" behindDoc="0" locked="0" layoutInCell="1" allowOverlap="1" wp14:anchorId="0419E96D" wp14:editId="0E3CDFC1">
                <wp:simplePos x="0" y="0"/>
                <wp:positionH relativeFrom="column">
                  <wp:posOffset>771714</wp:posOffset>
                </wp:positionH>
                <wp:positionV relativeFrom="paragraph">
                  <wp:posOffset>3041632</wp:posOffset>
                </wp:positionV>
                <wp:extent cx="1604450" cy="197485"/>
                <wp:effectExtent l="19050" t="19050" r="15240" b="12065"/>
                <wp:wrapNone/>
                <wp:docPr id="92" name="矩形 92"/>
                <wp:cNvGraphicFramePr/>
                <a:graphic xmlns:a="http://schemas.openxmlformats.org/drawingml/2006/main">
                  <a:graphicData uri="http://schemas.microsoft.com/office/word/2010/wordprocessingShape">
                    <wps:wsp>
                      <wps:cNvSpPr/>
                      <wps:spPr>
                        <a:xfrm>
                          <a:off x="0" y="0"/>
                          <a:ext cx="160445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65546" id="矩形 92" o:spid="_x0000_s1026" style="position:absolute;left:0;text-align:left;margin-left:60.75pt;margin-top:239.5pt;width:126.35pt;height:15.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" filled="f" strokecolor="#c7000b" strokeweight="2.25pt"/>
            </w:pict>
          </mc:Fallback>
        </mc:AlternateContent>
      </w:r>
      <w:r w:rsidR="003923BB" w:rsidRPr="003B5A0E">
        <w:rPr>
          <w:noProof/>
        </w:rPr>
        <mc:AlternateContent>
          <mc:Choice Requires="wps">
            <w:drawing>
              <wp:anchor distT="0" distB="0" distL="114300" distR="114300" simplePos="0" relativeHeight="251778048" behindDoc="0" locked="0" layoutInCell="1" allowOverlap="1" wp14:anchorId="3C94605E" wp14:editId="2161A2DF">
                <wp:simplePos x="0" y="0"/>
                <wp:positionH relativeFrom="column">
                  <wp:posOffset>3259094</wp:posOffset>
                </wp:positionH>
                <wp:positionV relativeFrom="paragraph">
                  <wp:posOffset>3041633</wp:posOffset>
                </wp:positionV>
                <wp:extent cx="542290" cy="197485"/>
                <wp:effectExtent l="19050" t="19050" r="10160" b="12065"/>
                <wp:wrapNone/>
                <wp:docPr id="7" name="矩形 7"/>
                <wp:cNvGraphicFramePr/>
                <a:graphic xmlns:a="http://schemas.openxmlformats.org/drawingml/2006/main">
                  <a:graphicData uri="http://schemas.microsoft.com/office/word/2010/wordprocessingShape">
                    <wps:wsp>
                      <wps:cNvSpPr/>
                      <wps:spPr>
                        <a:xfrm>
                          <a:off x="0" y="0"/>
                          <a:ext cx="542290" cy="19748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1E53E" id="矩形 7" o:spid="_x0000_s1026" style="position:absolute;left:0;text-align:left;margin-left:256.6pt;margin-top:239.5pt;width:42.7pt;height:15.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" filled="f" strokecolor="#c7000b" strokeweight="2.25pt"/>
            </w:pict>
          </mc:Fallback>
        </mc:AlternateContent>
      </w:r>
      <w:r w:rsidR="003923BB" w:rsidRPr="003B5A0E">
        <w:rPr>
          <w:noProof/>
        </w:rPr>
        <mc:AlternateContent>
          <mc:Choice Requires="wps">
            <w:drawing>
              <wp:anchor distT="0" distB="0" distL="114300" distR="114300" simplePos="0" relativeHeight="251743232" behindDoc="0" locked="0" layoutInCell="1" allowOverlap="1" wp14:anchorId="46A6FA23" wp14:editId="3564C881">
                <wp:simplePos x="0" y="0"/>
                <wp:positionH relativeFrom="column">
                  <wp:posOffset>4882430</wp:posOffset>
                </wp:positionH>
                <wp:positionV relativeFrom="paragraph">
                  <wp:posOffset>2566670</wp:posOffset>
                </wp:positionV>
                <wp:extent cx="631522" cy="267979"/>
                <wp:effectExtent l="19050" t="19050" r="16510" b="17780"/>
                <wp:wrapNone/>
                <wp:docPr id="93" name="矩形 93"/>
                <wp:cNvGraphicFramePr/>
                <a:graphic xmlns:a="http://schemas.openxmlformats.org/drawingml/2006/main">
                  <a:graphicData uri="http://schemas.microsoft.com/office/word/2010/wordprocessingShape">
                    <wps:wsp>
                      <wps:cNvSpPr/>
                      <wps:spPr>
                        <a:xfrm>
                          <a:off x="0" y="0"/>
                          <a:ext cx="631522" cy="26797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179EF" id="矩形 93" o:spid="_x0000_s1026" style="position:absolute;left:0;text-align:left;margin-left:384.45pt;margin-top:202.1pt;width:49.75pt;height:2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" filled="f" strokecolor="#c7000b" strokeweight="2.25pt"/>
            </w:pict>
          </mc:Fallback>
        </mc:AlternateContent>
      </w:r>
      <w:r w:rsidR="003923BB" w:rsidRPr="003B5A0E">
        <w:rPr>
          <w:noProof/>
        </w:rPr>
        <mc:AlternateContent>
          <mc:Choice Requires="wps">
            <w:drawing>
              <wp:anchor distT="0" distB="0" distL="114300" distR="114300" simplePos="0" relativeHeight="251739136" behindDoc="0" locked="0" layoutInCell="1" allowOverlap="1" wp14:anchorId="56885957" wp14:editId="604FE2B5">
                <wp:simplePos x="0" y="0"/>
                <wp:positionH relativeFrom="column">
                  <wp:posOffset>4894031</wp:posOffset>
                </wp:positionH>
                <wp:positionV relativeFrom="paragraph">
                  <wp:posOffset>660400</wp:posOffset>
                </wp:positionV>
                <wp:extent cx="602127" cy="194212"/>
                <wp:effectExtent l="19050" t="19050" r="26670" b="15875"/>
                <wp:wrapNone/>
                <wp:docPr id="91" name="矩形 91"/>
                <wp:cNvGraphicFramePr/>
                <a:graphic xmlns:a="http://schemas.openxmlformats.org/drawingml/2006/main">
                  <a:graphicData uri="http://schemas.microsoft.com/office/word/2010/wordprocessingShape">
                    <wps:wsp>
                      <wps:cNvSpPr/>
                      <wps:spPr>
                        <a:xfrm>
                          <a:off x="0" y="0"/>
                          <a:ext cx="602127" cy="1942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508C4" id="矩形 91" o:spid="_x0000_s1026" style="position:absolute;left:0;text-align:left;margin-left:385.35pt;margin-top:52pt;width:47.4pt;height:15.3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" filled="f" strokecolor="#c7000b" strokeweight="2.25pt"/>
            </w:pict>
          </mc:Fallback>
        </mc:AlternateContent>
      </w:r>
      <w:r w:rsidR="003923BB" w:rsidRPr="003B5A0E">
        <w:rPr>
          <w:noProof/>
        </w:rPr>
        <mc:AlternateContent>
          <mc:Choice Requires="wps">
            <w:drawing>
              <wp:anchor distT="0" distB="0" distL="114300" distR="114300" simplePos="0" relativeHeight="251737088" behindDoc="0" locked="0" layoutInCell="1" allowOverlap="1" wp14:anchorId="7A34F9FA" wp14:editId="037D8C68">
                <wp:simplePos x="0" y="0"/>
                <wp:positionH relativeFrom="column">
                  <wp:posOffset>776296</wp:posOffset>
                </wp:positionH>
                <wp:positionV relativeFrom="paragraph">
                  <wp:posOffset>550974</wp:posOffset>
                </wp:positionV>
                <wp:extent cx="2000836" cy="301723"/>
                <wp:effectExtent l="19050" t="19050" r="19050" b="22225"/>
                <wp:wrapNone/>
                <wp:docPr id="90" name="矩形 90"/>
                <wp:cNvGraphicFramePr/>
                <a:graphic xmlns:a="http://schemas.openxmlformats.org/drawingml/2006/main">
                  <a:graphicData uri="http://schemas.microsoft.com/office/word/2010/wordprocessingShape">
                    <wps:wsp>
                      <wps:cNvSpPr/>
                      <wps:spPr>
                        <a:xfrm>
                          <a:off x="0" y="0"/>
                          <a:ext cx="2000836" cy="30172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91DA" id="矩形 90" o:spid="_x0000_s1026" style="position:absolute;left:0;text-align:left;margin-left:61.15pt;margin-top:43.4pt;width:157.55pt;height:2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" filled="f" strokecolor="#c7000b" strokeweight="2.25pt"/>
            </w:pict>
          </mc:Fallback>
        </mc:AlternateContent>
      </w:r>
      <w:r w:rsidR="006E1FC7" w:rsidRPr="003B5A0E">
        <w:rPr>
          <w:noProof/>
        </w:rPr>
        <w:drawing>
          <wp:inline distT="0" distB="0" distL="0" distR="0" wp14:anchorId="297206CF" wp14:editId="167BE99A">
            <wp:extent cx="4961890" cy="3366135"/>
            <wp:effectExtent l="0" t="0" r="0" b="5715"/>
            <wp:docPr id="5" name="图片 5"/>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5"/>
                    <a:stretch>
                      <a:fillRect/>
                    </a:stretch>
                  </pic:blipFill>
                  <pic:spPr>
                    <a:xfrm>
                      <a:off x="0" y="0"/>
                      <a:ext cx="4961890" cy="3366135"/>
                    </a:xfrm>
                    <a:prstGeom prst="rect">
                      <a:avLst/>
                    </a:prstGeom>
                  </pic:spPr>
                </pic:pic>
              </a:graphicData>
            </a:graphic>
          </wp:inline>
        </w:drawing>
      </w:r>
    </w:p>
    <w:p w14:paraId="5921D6BF" w14:textId="00EA9B9C" w:rsidR="00D46C50" w:rsidRPr="003B5A0E" w:rsidRDefault="00D46C50" w:rsidP="00933141">
      <w:pPr>
        <w:pStyle w:val="1e"/>
      </w:pPr>
      <w:r w:rsidRPr="003B5A0E">
        <w:t>接着设置主机名（如：</w:t>
      </w:r>
      <w:r w:rsidR="00FA51EF" w:rsidRPr="003B5A0E">
        <w:t>db</w:t>
      </w:r>
      <w:r w:rsidRPr="003B5A0E">
        <w:t>1</w:t>
      </w:r>
      <w:r w:rsidRPr="003B5A0E">
        <w:t>），并</w:t>
      </w:r>
      <w:r w:rsidR="005B1788" w:rsidRPr="003B5A0E">
        <w:t>点击</w:t>
      </w:r>
      <w:r w:rsidR="00C61C58">
        <w:t>＂</w:t>
      </w:r>
      <w:r w:rsidRPr="003B5A0E">
        <w:t>应用</w:t>
      </w:r>
      <w:r w:rsidR="0043041F" w:rsidRPr="003B5A0E">
        <w:t>（</w:t>
      </w:r>
      <w:r w:rsidR="0043041F" w:rsidRPr="003B5A0E">
        <w:t>A</w:t>
      </w:r>
      <w:r w:rsidR="0043041F" w:rsidRPr="003B5A0E">
        <w:t>）</w:t>
      </w:r>
      <w:r w:rsidR="00C61C58">
        <w:t>＂</w:t>
      </w:r>
      <w:r w:rsidRPr="003B5A0E">
        <w:t>，然后点击</w:t>
      </w:r>
      <w:r w:rsidR="00C61C58">
        <w:t>＂</w:t>
      </w:r>
      <w:r w:rsidRPr="003B5A0E">
        <w:t>配置</w:t>
      </w:r>
      <w:r w:rsidR="00C61C58">
        <w:t>＂</w:t>
      </w:r>
      <w:r w:rsidRPr="003B5A0E">
        <w:t>。</w:t>
      </w:r>
    </w:p>
    <w:p w14:paraId="26DB8F52" w14:textId="17E11593" w:rsidR="0043041F" w:rsidRPr="003B5A0E" w:rsidRDefault="0043041F" w:rsidP="00933141">
      <w:pPr>
        <w:pStyle w:val="1e"/>
      </w:pPr>
      <w:r w:rsidRPr="003B5A0E">
        <w:lastRenderedPageBreak/>
        <w:t>说明：设置主机名时一定要注意，如果在同一网段内有多位学员按此文档来安装，请</w:t>
      </w:r>
      <w:r w:rsidR="00260E4B" w:rsidRPr="003B5A0E">
        <w:t>尽量</w:t>
      </w:r>
      <w:r w:rsidRPr="003B5A0E">
        <w:t>把主机名</w:t>
      </w:r>
      <w:r w:rsidR="00260E4B" w:rsidRPr="003B5A0E">
        <w:t>设成不一样</w:t>
      </w:r>
      <w:r w:rsidRPr="003B5A0E">
        <w:t>。</w:t>
      </w:r>
    </w:p>
    <w:p w14:paraId="4596D3E6" w14:textId="666CF12A" w:rsidR="00D46C50" w:rsidRPr="003B5A0E" w:rsidRDefault="003923BB" w:rsidP="00933141">
      <w:pPr>
        <w:pStyle w:val="1e"/>
      </w:pPr>
      <w:r w:rsidRPr="003B5A0E">
        <w:rPr>
          <w:noProof/>
        </w:rPr>
        <mc:AlternateContent>
          <mc:Choice Requires="wps">
            <w:drawing>
              <wp:anchor distT="0" distB="0" distL="114300" distR="114300" simplePos="0" relativeHeight="251749376" behindDoc="0" locked="0" layoutInCell="1" allowOverlap="1" wp14:anchorId="687F49C2" wp14:editId="294BBA1F">
                <wp:simplePos x="0" y="0"/>
                <wp:positionH relativeFrom="column">
                  <wp:posOffset>4635208</wp:posOffset>
                </wp:positionH>
                <wp:positionV relativeFrom="paragraph">
                  <wp:posOffset>4022691</wp:posOffset>
                </wp:positionV>
                <wp:extent cx="667141" cy="291953"/>
                <wp:effectExtent l="19050" t="19050" r="19050" b="13335"/>
                <wp:wrapNone/>
                <wp:docPr id="96" name="矩形 96"/>
                <wp:cNvGraphicFramePr/>
                <a:graphic xmlns:a="http://schemas.openxmlformats.org/drawingml/2006/main">
                  <a:graphicData uri="http://schemas.microsoft.com/office/word/2010/wordprocessingShape">
                    <wps:wsp>
                      <wps:cNvSpPr/>
                      <wps:spPr>
                        <a:xfrm>
                          <a:off x="0" y="0"/>
                          <a:ext cx="667141" cy="29195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4492C" id="矩形 96" o:spid="_x0000_s1026" style="position:absolute;left:0;text-align:left;margin-left:365pt;margin-top:316.75pt;width:52.55pt;height:2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" filled="f" strokecolor="#c7000b" strokeweight="2.25pt"/>
            </w:pict>
          </mc:Fallback>
        </mc:AlternateContent>
      </w:r>
      <w:r w:rsidRPr="003B5A0E">
        <w:rPr>
          <w:noProof/>
        </w:rPr>
        <mc:AlternateContent>
          <mc:Choice Requires="wps">
            <w:drawing>
              <wp:anchor distT="0" distB="0" distL="114300" distR="114300" simplePos="0" relativeHeight="251747328" behindDoc="0" locked="0" layoutInCell="1" allowOverlap="1" wp14:anchorId="4237165E" wp14:editId="08260321">
                <wp:simplePos x="0" y="0"/>
                <wp:positionH relativeFrom="column">
                  <wp:posOffset>759820</wp:posOffset>
                </wp:positionH>
                <wp:positionV relativeFrom="paragraph">
                  <wp:posOffset>857216</wp:posOffset>
                </wp:positionV>
                <wp:extent cx="1600786" cy="295275"/>
                <wp:effectExtent l="19050" t="19050" r="19050" b="28575"/>
                <wp:wrapNone/>
                <wp:docPr id="95" name="矩形 95"/>
                <wp:cNvGraphicFramePr/>
                <a:graphic xmlns:a="http://schemas.openxmlformats.org/drawingml/2006/main">
                  <a:graphicData uri="http://schemas.microsoft.com/office/word/2010/wordprocessingShape">
                    <wps:wsp>
                      <wps:cNvSpPr/>
                      <wps:spPr>
                        <a:xfrm>
                          <a:off x="0" y="0"/>
                          <a:ext cx="1600786" cy="2952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4B788" id="矩形 95" o:spid="_x0000_s1026" style="position:absolute;left:0;text-align:left;margin-left:59.85pt;margin-top:67.5pt;width:126.05pt;height:2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45280" behindDoc="0" locked="0" layoutInCell="1" allowOverlap="1" wp14:anchorId="7F4C6B23" wp14:editId="7C6CD1CA">
                <wp:simplePos x="0" y="0"/>
                <wp:positionH relativeFrom="column">
                  <wp:posOffset>771714</wp:posOffset>
                </wp:positionH>
                <wp:positionV relativeFrom="paragraph">
                  <wp:posOffset>541655</wp:posOffset>
                </wp:positionV>
                <wp:extent cx="537650" cy="297033"/>
                <wp:effectExtent l="19050" t="19050" r="15240" b="27305"/>
                <wp:wrapNone/>
                <wp:docPr id="94" name="矩形 94"/>
                <wp:cNvGraphicFramePr/>
                <a:graphic xmlns:a="http://schemas.openxmlformats.org/drawingml/2006/main">
                  <a:graphicData uri="http://schemas.microsoft.com/office/word/2010/wordprocessingShape">
                    <wps:wsp>
                      <wps:cNvSpPr/>
                      <wps:spPr>
                        <a:xfrm>
                          <a:off x="0" y="0"/>
                          <a:ext cx="537650" cy="29703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59F90" id="矩形 94" o:spid="_x0000_s1026" style="position:absolute;left:0;text-align:left;margin-left:60.75pt;margin-top:42.65pt;width:42.35pt;height:23.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" filled="f" strokecolor="#c7000b" strokeweight="2.25pt"/>
            </w:pict>
          </mc:Fallback>
        </mc:AlternateContent>
      </w:r>
      <w:r w:rsidR="00D46C50" w:rsidRPr="003B5A0E">
        <w:rPr>
          <w:noProof/>
        </w:rPr>
        <w:drawing>
          <wp:inline distT="0" distB="0" distL="0" distR="0" wp14:anchorId="027FB147" wp14:editId="73F7A007">
            <wp:extent cx="4667011" cy="4317365"/>
            <wp:effectExtent l="19050" t="19050" r="19685" b="260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013" cy="4343269"/>
                    </a:xfrm>
                    <a:prstGeom prst="rect">
                      <a:avLst/>
                    </a:prstGeom>
                    <a:ln w="12700">
                      <a:solidFill>
                        <a:schemeClr val="bg1">
                          <a:lumMod val="85000"/>
                        </a:schemeClr>
                      </a:solidFill>
                    </a:ln>
                  </pic:spPr>
                </pic:pic>
              </a:graphicData>
            </a:graphic>
          </wp:inline>
        </w:drawing>
      </w:r>
    </w:p>
    <w:p w14:paraId="12D739DE" w14:textId="0C166B21" w:rsidR="00D46C50" w:rsidRPr="003B5A0E" w:rsidRDefault="00D46C50" w:rsidP="00933141">
      <w:pPr>
        <w:pStyle w:val="1e"/>
      </w:pPr>
      <w:r w:rsidRPr="003B5A0E">
        <w:t>在配置页中，选择</w:t>
      </w:r>
      <w:r w:rsidR="00C61C58">
        <w:t>＂</w:t>
      </w:r>
      <w:r w:rsidRPr="003B5A0E">
        <w:t>常规</w:t>
      </w:r>
      <w:r w:rsidR="00C61C58">
        <w:t>＂</w:t>
      </w:r>
      <w:r w:rsidRPr="003B5A0E">
        <w:t>，然后勾选</w:t>
      </w:r>
      <w:r w:rsidR="00C61C58">
        <w:t>＂</w:t>
      </w:r>
      <w:r w:rsidRPr="003B5A0E">
        <w:t>可用时自动链接到这个网络</w:t>
      </w:r>
      <w:r w:rsidR="00C61C58">
        <w:t>＂</w:t>
      </w:r>
      <w:r w:rsidRPr="003B5A0E">
        <w:t>，接着点击</w:t>
      </w:r>
      <w:r w:rsidR="00C61C58">
        <w:t>＂</w:t>
      </w:r>
      <w:r w:rsidRPr="003B5A0E">
        <w:t>保存</w:t>
      </w:r>
      <w:r w:rsidR="00C61C58">
        <w:t>＂</w:t>
      </w:r>
      <w:r w:rsidRPr="003B5A0E">
        <w:t>。</w:t>
      </w:r>
    </w:p>
    <w:p w14:paraId="370134AA" w14:textId="724F45E8" w:rsidR="00D46C50" w:rsidRPr="003B5A0E" w:rsidRDefault="00B16102" w:rsidP="00933141">
      <w:pPr>
        <w:pStyle w:val="1e"/>
      </w:pPr>
      <w:r w:rsidRPr="003B5A0E">
        <w:rPr>
          <w:noProof/>
        </w:rPr>
        <mc:AlternateContent>
          <mc:Choice Requires="wps">
            <w:drawing>
              <wp:anchor distT="0" distB="0" distL="114300" distR="114300" simplePos="0" relativeHeight="251805696" behindDoc="0" locked="0" layoutInCell="1" allowOverlap="1" wp14:anchorId="084911FE" wp14:editId="719F0D30">
                <wp:simplePos x="0" y="0"/>
                <wp:positionH relativeFrom="column">
                  <wp:posOffset>4696434</wp:posOffset>
                </wp:positionH>
                <wp:positionV relativeFrom="paragraph">
                  <wp:posOffset>2493309</wp:posOffset>
                </wp:positionV>
                <wp:extent cx="680263" cy="257329"/>
                <wp:effectExtent l="19050" t="19050" r="24765" b="28575"/>
                <wp:wrapNone/>
                <wp:docPr id="118" name="矩形 118"/>
                <wp:cNvGraphicFramePr/>
                <a:graphic xmlns:a="http://schemas.openxmlformats.org/drawingml/2006/main">
                  <a:graphicData uri="http://schemas.microsoft.com/office/word/2010/wordprocessingShape">
                    <wps:wsp>
                      <wps:cNvSpPr/>
                      <wps:spPr>
                        <a:xfrm>
                          <a:off x="0" y="0"/>
                          <a:ext cx="680263" cy="2573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1E214" id="矩形 118" o:spid="_x0000_s1026" style="position:absolute;left:0;text-align:left;margin-left:369.8pt;margin-top:196.3pt;width:53.55pt;height:2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G3E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803648" behindDoc="0" locked="0" layoutInCell="1" allowOverlap="1" wp14:anchorId="59353B5B" wp14:editId="22B17DA3">
                <wp:simplePos x="0" y="0"/>
                <wp:positionH relativeFrom="column">
                  <wp:posOffset>4696460</wp:posOffset>
                </wp:positionH>
                <wp:positionV relativeFrom="paragraph">
                  <wp:posOffset>638931</wp:posOffset>
                </wp:positionV>
                <wp:extent cx="680263" cy="257329"/>
                <wp:effectExtent l="19050" t="19050" r="24765" b="28575"/>
                <wp:wrapNone/>
                <wp:docPr id="117" name="矩形 117"/>
                <wp:cNvGraphicFramePr/>
                <a:graphic xmlns:a="http://schemas.openxmlformats.org/drawingml/2006/main">
                  <a:graphicData uri="http://schemas.microsoft.com/office/word/2010/wordprocessingShape">
                    <wps:wsp>
                      <wps:cNvSpPr/>
                      <wps:spPr>
                        <a:xfrm>
                          <a:off x="0" y="0"/>
                          <a:ext cx="680263" cy="25732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63622" id="矩形 117" o:spid="_x0000_s1026" style="position:absolute;left:0;text-align:left;margin-left:369.8pt;margin-top:50.3pt;width:53.55pt;height:20.2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" filled="f" strokecolor="#c7000b" strokeweight="2.25pt"/>
            </w:pict>
          </mc:Fallback>
        </mc:AlternateContent>
      </w:r>
      <w:r w:rsidR="00927944" w:rsidRPr="003B5A0E">
        <w:rPr>
          <w:smallCaps/>
          <w:noProof/>
          <w:color w:val="0000FF"/>
        </w:rPr>
        <mc:AlternateContent>
          <mc:Choice Requires="wps">
            <w:drawing>
              <wp:anchor distT="0" distB="0" distL="114300" distR="114300" simplePos="0" relativeHeight="251751424" behindDoc="0" locked="0" layoutInCell="1" allowOverlap="1" wp14:anchorId="03D1D001" wp14:editId="6639D029">
                <wp:simplePos x="0" y="0"/>
                <wp:positionH relativeFrom="column">
                  <wp:posOffset>788361</wp:posOffset>
                </wp:positionH>
                <wp:positionV relativeFrom="paragraph">
                  <wp:posOffset>866157</wp:posOffset>
                </wp:positionV>
                <wp:extent cx="1835624" cy="268141"/>
                <wp:effectExtent l="19050" t="19050" r="12700" b="17780"/>
                <wp:wrapNone/>
                <wp:docPr id="97" name="矩形 97"/>
                <wp:cNvGraphicFramePr/>
                <a:graphic xmlns:a="http://schemas.openxmlformats.org/drawingml/2006/main">
                  <a:graphicData uri="http://schemas.microsoft.com/office/word/2010/wordprocessingShape">
                    <wps:wsp>
                      <wps:cNvSpPr/>
                      <wps:spPr>
                        <a:xfrm>
                          <a:off x="0" y="0"/>
                          <a:ext cx="1835624" cy="26814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B50AC" id="矩形 97" o:spid="_x0000_s1026" style="position:absolute;left:0;text-align:left;margin-left:62.1pt;margin-top:68.2pt;width:144.55pt;height:21.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" filled="f" strokecolor="#c7000b" strokeweight="2.25pt"/>
            </w:pict>
          </mc:Fallback>
        </mc:AlternateContent>
      </w:r>
      <w:r w:rsidR="00D46C50" w:rsidRPr="003B5A0E">
        <w:rPr>
          <w:noProof/>
        </w:rPr>
        <w:drawing>
          <wp:inline distT="0" distB="0" distL="0" distR="0" wp14:anchorId="7738C727" wp14:editId="02263C82">
            <wp:extent cx="4785730" cy="2848707"/>
            <wp:effectExtent l="19050" t="19050" r="15240" b="279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3244"/>
                    <a:stretch/>
                  </pic:blipFill>
                  <pic:spPr bwMode="auto">
                    <a:xfrm>
                      <a:off x="0" y="0"/>
                      <a:ext cx="4813192" cy="2865054"/>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7E0B072" w14:textId="1FE6A1D1" w:rsidR="00D46C50" w:rsidRPr="003B5A0E" w:rsidRDefault="007B515B" w:rsidP="00933141">
      <w:pPr>
        <w:pStyle w:val="1e"/>
      </w:pPr>
      <w:r>
        <w:t>参考</w:t>
      </w:r>
      <w:r w:rsidR="00D46C50" w:rsidRPr="003B5A0E">
        <w:t>第一张网卡的设置步骤对第二张网卡进行设置，先打开网卡，接着进行配置，具体如下：</w:t>
      </w:r>
    </w:p>
    <w:p w14:paraId="29C97E6E" w14:textId="13C914FE" w:rsidR="00D46C50" w:rsidRPr="003B5A0E" w:rsidRDefault="003923BB" w:rsidP="00933141">
      <w:pPr>
        <w:pStyle w:val="1e"/>
      </w:pPr>
      <w:r w:rsidRPr="003B5A0E">
        <w:rPr>
          <w:noProof/>
        </w:rPr>
        <w:lastRenderedPageBreak/>
        <mc:AlternateContent>
          <mc:Choice Requires="wps">
            <w:drawing>
              <wp:anchor distT="0" distB="0" distL="114300" distR="114300" simplePos="0" relativeHeight="251755520" behindDoc="0" locked="0" layoutInCell="1" allowOverlap="1" wp14:anchorId="734095D9" wp14:editId="7744D25F">
                <wp:simplePos x="0" y="0"/>
                <wp:positionH relativeFrom="column">
                  <wp:posOffset>4601554</wp:posOffset>
                </wp:positionH>
                <wp:positionV relativeFrom="paragraph">
                  <wp:posOffset>3508341</wp:posOffset>
                </wp:positionV>
                <wp:extent cx="543698" cy="223862"/>
                <wp:effectExtent l="19050" t="19050" r="27940" b="24130"/>
                <wp:wrapNone/>
                <wp:docPr id="99" name="矩形 99"/>
                <wp:cNvGraphicFramePr/>
                <a:graphic xmlns:a="http://schemas.openxmlformats.org/drawingml/2006/main">
                  <a:graphicData uri="http://schemas.microsoft.com/office/word/2010/wordprocessingShape">
                    <wps:wsp>
                      <wps:cNvSpPr/>
                      <wps:spPr>
                        <a:xfrm>
                          <a:off x="0" y="0"/>
                          <a:ext cx="543698" cy="22386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7B805" id="矩形 99" o:spid="_x0000_s1026" style="position:absolute;left:0;text-align:left;margin-left:362.35pt;margin-top:276.25pt;width:42.8pt;height:17.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53472" behindDoc="0" locked="0" layoutInCell="1" allowOverlap="1" wp14:anchorId="1314DB6E" wp14:editId="2436FF49">
                <wp:simplePos x="0" y="0"/>
                <wp:positionH relativeFrom="column">
                  <wp:posOffset>1311584</wp:posOffset>
                </wp:positionH>
                <wp:positionV relativeFrom="paragraph">
                  <wp:posOffset>845168</wp:posOffset>
                </wp:positionV>
                <wp:extent cx="1406623" cy="197680"/>
                <wp:effectExtent l="19050" t="19050" r="22225" b="12065"/>
                <wp:wrapNone/>
                <wp:docPr id="98" name="矩形 98"/>
                <wp:cNvGraphicFramePr/>
                <a:graphic xmlns:a="http://schemas.openxmlformats.org/drawingml/2006/main">
                  <a:graphicData uri="http://schemas.microsoft.com/office/word/2010/wordprocessingShape">
                    <wps:wsp>
                      <wps:cNvSpPr/>
                      <wps:spPr>
                        <a:xfrm>
                          <a:off x="0" y="0"/>
                          <a:ext cx="1406623" cy="19768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2723F" id="矩形 98" o:spid="_x0000_s1026" style="position:absolute;left:0;text-align:left;margin-left:103.25pt;margin-top:66.55pt;width:110.75pt;height:15.5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" filled="f" strokecolor="#c7000b" strokeweight="2.25pt"/>
            </w:pict>
          </mc:Fallback>
        </mc:AlternateContent>
      </w:r>
      <w:r w:rsidR="00D46C50" w:rsidRPr="003B5A0E">
        <w:rPr>
          <w:noProof/>
        </w:rPr>
        <w:drawing>
          <wp:inline distT="0" distB="0" distL="0" distR="0" wp14:anchorId="0DC541A2" wp14:editId="185C1B75">
            <wp:extent cx="5120502" cy="3719509"/>
            <wp:effectExtent l="19050" t="19050" r="23495" b="146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1439" cy="3734718"/>
                    </a:xfrm>
                    <a:prstGeom prst="rect">
                      <a:avLst/>
                    </a:prstGeom>
                    <a:ln w="12700">
                      <a:solidFill>
                        <a:schemeClr val="bg1">
                          <a:lumMod val="85000"/>
                        </a:schemeClr>
                      </a:solidFill>
                    </a:ln>
                  </pic:spPr>
                </pic:pic>
              </a:graphicData>
            </a:graphic>
          </wp:inline>
        </w:drawing>
      </w:r>
    </w:p>
    <w:p w14:paraId="1242A68E" w14:textId="35EB1D41" w:rsidR="00D46C50" w:rsidRPr="003B5A0E" w:rsidRDefault="00C30A97" w:rsidP="00933141">
      <w:pPr>
        <w:pStyle w:val="1e"/>
      </w:pPr>
      <w:r>
        <w:t>勾选</w:t>
      </w:r>
      <w:r w:rsidR="00C61C58">
        <w:rPr>
          <w:rFonts w:hint="eastAsia"/>
        </w:rPr>
        <w:t>＂</w:t>
      </w:r>
      <w:r>
        <w:rPr>
          <w:rFonts w:hint="eastAsia"/>
        </w:rPr>
        <w:t>可用时自动链接到这个网络</w:t>
      </w:r>
      <w:r w:rsidR="00C61C58">
        <w:rPr>
          <w:rFonts w:hint="eastAsia"/>
        </w:rPr>
        <w:t>＂</w:t>
      </w:r>
      <w:r>
        <w:rPr>
          <w:rFonts w:hint="eastAsia"/>
        </w:rPr>
        <w:t>，然后</w:t>
      </w:r>
      <w:r w:rsidR="00D46C50" w:rsidRPr="003B5A0E">
        <w:t>点击</w:t>
      </w:r>
      <w:r w:rsidR="00C61C58">
        <w:t>＂</w:t>
      </w:r>
      <w:r w:rsidR="00D46C50" w:rsidRPr="003B5A0E">
        <w:t>保存</w:t>
      </w:r>
      <w:r w:rsidR="00C61C58">
        <w:t>＂</w:t>
      </w:r>
      <w:r w:rsidR="00D46C50" w:rsidRPr="003B5A0E">
        <w:t>。</w:t>
      </w:r>
    </w:p>
    <w:p w14:paraId="35B080B5" w14:textId="2B2A7C76" w:rsidR="00D46C50" w:rsidRPr="003B5A0E" w:rsidRDefault="00927944" w:rsidP="00933141">
      <w:pPr>
        <w:pStyle w:val="1e"/>
      </w:pPr>
      <w:r w:rsidRPr="003B5A0E">
        <w:rPr>
          <w:smallCaps/>
          <w:noProof/>
          <w:color w:val="0000FF"/>
        </w:rPr>
        <mc:AlternateContent>
          <mc:Choice Requires="wps">
            <w:drawing>
              <wp:anchor distT="0" distB="0" distL="114300" distR="114300" simplePos="0" relativeHeight="251757568" behindDoc="0" locked="0" layoutInCell="1" allowOverlap="1" wp14:anchorId="6DA89C53" wp14:editId="6A07C894">
                <wp:simplePos x="0" y="0"/>
                <wp:positionH relativeFrom="column">
                  <wp:posOffset>756731</wp:posOffset>
                </wp:positionH>
                <wp:positionV relativeFrom="paragraph">
                  <wp:posOffset>248920</wp:posOffset>
                </wp:positionV>
                <wp:extent cx="549768" cy="197827"/>
                <wp:effectExtent l="19050" t="19050" r="22225" b="12065"/>
                <wp:wrapNone/>
                <wp:docPr id="100" name="矩形 100"/>
                <wp:cNvGraphicFramePr/>
                <a:graphic xmlns:a="http://schemas.openxmlformats.org/drawingml/2006/main">
                  <a:graphicData uri="http://schemas.microsoft.com/office/word/2010/wordprocessingShape">
                    <wps:wsp>
                      <wps:cNvSpPr/>
                      <wps:spPr>
                        <a:xfrm>
                          <a:off x="0" y="0"/>
                          <a:ext cx="549768" cy="1978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DF2955" id="矩形 100" o:spid="_x0000_s1026" style="position:absolute;left:0;text-align:left;margin-left:59.6pt;margin-top:19.6pt;width:43.3pt;height:15.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" filled="f" strokecolor="#c7000b" strokeweight="2.25pt"/>
            </w:pict>
          </mc:Fallback>
        </mc:AlternateContent>
      </w:r>
      <w:r w:rsidR="00D46C50" w:rsidRPr="003B5A0E">
        <w:rPr>
          <w:noProof/>
        </w:rPr>
        <w:drawing>
          <wp:inline distT="0" distB="0" distL="0" distR="0" wp14:anchorId="05CC1C72" wp14:editId="0D1E40B2">
            <wp:extent cx="5120005" cy="3068516"/>
            <wp:effectExtent l="19050" t="19050" r="23495" b="177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1053"/>
                    <a:stretch/>
                  </pic:blipFill>
                  <pic:spPr bwMode="auto">
                    <a:xfrm>
                      <a:off x="0" y="0"/>
                      <a:ext cx="5131027" cy="3075122"/>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96B8E98" w14:textId="561D734D" w:rsidR="00D46C50" w:rsidRDefault="00D46C50" w:rsidP="00933141">
      <w:pPr>
        <w:pStyle w:val="1e"/>
      </w:pPr>
      <w:r w:rsidRPr="003B5A0E">
        <w:t>点击</w:t>
      </w:r>
      <w:r w:rsidR="00C61C58">
        <w:t>＂</w:t>
      </w:r>
      <w:r w:rsidRPr="003B5A0E">
        <w:t>完成</w:t>
      </w:r>
      <w:r w:rsidR="00C61C58">
        <w:t>＂</w:t>
      </w:r>
      <w:r w:rsidRPr="003B5A0E">
        <w:t>，结束网络和主机名的设置</w:t>
      </w:r>
      <w:r w:rsidR="00675132">
        <w:t>，进入</w:t>
      </w:r>
      <w:r w:rsidR="00675132" w:rsidRPr="003B5A0E">
        <w:t>安装信息摘要页面</w:t>
      </w:r>
      <w:r w:rsidR="00675132">
        <w:t>，具体如下：</w:t>
      </w:r>
    </w:p>
    <w:p w14:paraId="0DB0A705" w14:textId="745203B7" w:rsidR="00675132" w:rsidRPr="003B5A0E" w:rsidRDefault="00675132" w:rsidP="00933141">
      <w:pPr>
        <w:pStyle w:val="1e"/>
      </w:pPr>
      <w:r w:rsidRPr="003B5A0E">
        <w:rPr>
          <w:noProof/>
        </w:rPr>
        <w:lastRenderedPageBreak/>
        <mc:AlternateContent>
          <mc:Choice Requires="wps">
            <w:drawing>
              <wp:anchor distT="0" distB="0" distL="114300" distR="114300" simplePos="0" relativeHeight="251815936" behindDoc="0" locked="0" layoutInCell="1" allowOverlap="1" wp14:anchorId="5B304699" wp14:editId="728EA8C3">
                <wp:simplePos x="0" y="0"/>
                <wp:positionH relativeFrom="column">
                  <wp:posOffset>3432810</wp:posOffset>
                </wp:positionH>
                <wp:positionV relativeFrom="paragraph">
                  <wp:posOffset>2520314</wp:posOffset>
                </wp:positionV>
                <wp:extent cx="1457325" cy="638175"/>
                <wp:effectExtent l="19050" t="19050" r="28575" b="28575"/>
                <wp:wrapNone/>
                <wp:docPr id="124" name="矩形 124"/>
                <wp:cNvGraphicFramePr/>
                <a:graphic xmlns:a="http://schemas.openxmlformats.org/drawingml/2006/main">
                  <a:graphicData uri="http://schemas.microsoft.com/office/word/2010/wordprocessingShape">
                    <wps:wsp>
                      <wps:cNvSpPr/>
                      <wps:spPr>
                        <a:xfrm>
                          <a:off x="0" y="0"/>
                          <a:ext cx="1457325" cy="63817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1F7DB" id="矩形 124" o:spid="_x0000_s1026" style="position:absolute;left:0;text-align:left;margin-left:270.3pt;margin-top:198.45pt;width:114.75pt;height:50.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" filled="f" strokecolor="#c7000b" strokeweight="2.25pt"/>
            </w:pict>
          </mc:Fallback>
        </mc:AlternateContent>
      </w:r>
      <w:r>
        <w:rPr>
          <w:noProof/>
        </w:rPr>
        <w:drawing>
          <wp:inline distT="0" distB="0" distL="0" distR="0" wp14:anchorId="6BEEAD60" wp14:editId="09656A49">
            <wp:extent cx="5093419" cy="4029075"/>
            <wp:effectExtent l="19050" t="19050" r="1206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03496" cy="4037046"/>
                    </a:xfrm>
                    <a:prstGeom prst="rect">
                      <a:avLst/>
                    </a:prstGeom>
                    <a:ln w="12700">
                      <a:solidFill>
                        <a:schemeClr val="bg1">
                          <a:lumMod val="85000"/>
                        </a:schemeClr>
                      </a:solidFill>
                    </a:ln>
                  </pic:spPr>
                </pic:pic>
              </a:graphicData>
            </a:graphic>
          </wp:inline>
        </w:drawing>
      </w:r>
    </w:p>
    <w:p w14:paraId="25EB8DDF" w14:textId="4ED725FF" w:rsidR="00D46C50" w:rsidRPr="003B5A0E" w:rsidRDefault="00D46C50" w:rsidP="00933141">
      <w:pPr>
        <w:pStyle w:val="1e"/>
      </w:pPr>
      <w:r w:rsidRPr="003B5A0E">
        <w:t>在安装信息摘要页面，点击</w:t>
      </w:r>
      <w:r w:rsidR="00C61C58">
        <w:t>＂</w:t>
      </w:r>
      <w:r w:rsidRPr="003B5A0E">
        <w:t>软件选择</w:t>
      </w:r>
      <w:r w:rsidRPr="003B5A0E">
        <w:t xml:space="preserve"> </w:t>
      </w:r>
      <w:r w:rsidR="00C61C58">
        <w:t>＂</w:t>
      </w:r>
      <w:r w:rsidRPr="003B5A0E">
        <w:t>进行软件安装设置，具体如下：</w:t>
      </w:r>
    </w:p>
    <w:p w14:paraId="365AF28F" w14:textId="7BD29962" w:rsidR="00D46C50" w:rsidRPr="003B5A0E" w:rsidRDefault="003923BB" w:rsidP="00933141">
      <w:pPr>
        <w:pStyle w:val="1e"/>
      </w:pPr>
      <w:r w:rsidRPr="003B5A0E">
        <w:rPr>
          <w:noProof/>
        </w:rPr>
        <mc:AlternateContent>
          <mc:Choice Requires="wps">
            <w:drawing>
              <wp:anchor distT="0" distB="0" distL="114300" distR="114300" simplePos="0" relativeHeight="251761664" behindDoc="0" locked="0" layoutInCell="1" allowOverlap="1" wp14:anchorId="4972E3FE" wp14:editId="78396BB6">
                <wp:simplePos x="0" y="0"/>
                <wp:positionH relativeFrom="column">
                  <wp:posOffset>3324517</wp:posOffset>
                </wp:positionH>
                <wp:positionV relativeFrom="paragraph">
                  <wp:posOffset>1284605</wp:posOffset>
                </wp:positionV>
                <wp:extent cx="2335677" cy="2094327"/>
                <wp:effectExtent l="19050" t="19050" r="26670" b="20320"/>
                <wp:wrapNone/>
                <wp:docPr id="102" name="矩形 102"/>
                <wp:cNvGraphicFramePr/>
                <a:graphic xmlns:a="http://schemas.openxmlformats.org/drawingml/2006/main">
                  <a:graphicData uri="http://schemas.microsoft.com/office/word/2010/wordprocessingShape">
                    <wps:wsp>
                      <wps:cNvSpPr/>
                      <wps:spPr>
                        <a:xfrm>
                          <a:off x="0" y="0"/>
                          <a:ext cx="2335677" cy="2094327"/>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872FA" id="矩形 102" o:spid="_x0000_s1026" style="position:absolute;left:0;text-align:left;margin-left:261.75pt;margin-top:101.15pt;width:183.9pt;height:164.9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" filled="f" strokecolor="#c7000b" strokeweight="2.25pt"/>
            </w:pict>
          </mc:Fallback>
        </mc:AlternateContent>
      </w:r>
      <w:r w:rsidRPr="003B5A0E">
        <w:rPr>
          <w:noProof/>
        </w:rPr>
        <mc:AlternateContent>
          <mc:Choice Requires="wps">
            <w:drawing>
              <wp:anchor distT="0" distB="0" distL="114300" distR="114300" simplePos="0" relativeHeight="251759616" behindDoc="0" locked="0" layoutInCell="1" allowOverlap="1" wp14:anchorId="02E63466" wp14:editId="36F0EDB3">
                <wp:simplePos x="0" y="0"/>
                <wp:positionH relativeFrom="column">
                  <wp:posOffset>813178</wp:posOffset>
                </wp:positionH>
                <wp:positionV relativeFrom="paragraph">
                  <wp:posOffset>1835768</wp:posOffset>
                </wp:positionV>
                <wp:extent cx="2272665" cy="291465"/>
                <wp:effectExtent l="19050" t="19050" r="13335" b="13335"/>
                <wp:wrapNone/>
                <wp:docPr id="101" name="矩形 101"/>
                <wp:cNvGraphicFramePr/>
                <a:graphic xmlns:a="http://schemas.openxmlformats.org/drawingml/2006/main">
                  <a:graphicData uri="http://schemas.microsoft.com/office/word/2010/wordprocessingShape">
                    <wps:wsp>
                      <wps:cNvSpPr/>
                      <wps:spPr>
                        <a:xfrm>
                          <a:off x="0" y="0"/>
                          <a:ext cx="2272665" cy="29146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809B0" id="矩形 101" o:spid="_x0000_s1026" style="position:absolute;left:0;text-align:left;margin-left:64.05pt;margin-top:144.55pt;width:178.95pt;height:22.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" filled="f" strokecolor="#c7000b" strokeweight="2.25pt"/>
            </w:pict>
          </mc:Fallback>
        </mc:AlternateContent>
      </w:r>
      <w:r w:rsidR="002A439D" w:rsidRPr="003B5A0E">
        <w:rPr>
          <w:noProof/>
        </w:rPr>
        <mc:AlternateContent>
          <mc:Choice Requires="wps">
            <w:drawing>
              <wp:anchor distT="0" distB="0" distL="114300" distR="114300" simplePos="0" relativeHeight="251763712" behindDoc="0" locked="0" layoutInCell="1" allowOverlap="1" wp14:anchorId="6DEE8D96" wp14:editId="59533452">
                <wp:simplePos x="0" y="0"/>
                <wp:positionH relativeFrom="column">
                  <wp:posOffset>759168</wp:posOffset>
                </wp:positionH>
                <wp:positionV relativeFrom="paragraph">
                  <wp:posOffset>248937</wp:posOffset>
                </wp:positionV>
                <wp:extent cx="545484" cy="238835"/>
                <wp:effectExtent l="19050" t="19050" r="26035" b="27940"/>
                <wp:wrapNone/>
                <wp:docPr id="103" name="矩形 103"/>
                <wp:cNvGraphicFramePr/>
                <a:graphic xmlns:a="http://schemas.openxmlformats.org/drawingml/2006/main">
                  <a:graphicData uri="http://schemas.microsoft.com/office/word/2010/wordprocessingShape">
                    <wps:wsp>
                      <wps:cNvSpPr/>
                      <wps:spPr>
                        <a:xfrm>
                          <a:off x="0" y="0"/>
                          <a:ext cx="545484" cy="23883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93F66" id="矩形 103" o:spid="_x0000_s1026" style="position:absolute;left:0;text-align:left;margin-left:59.8pt;margin-top:19.6pt;width:42.95pt;height:18.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" filled="f" strokecolor="#c7000b" strokeweight="2.25pt"/>
            </w:pict>
          </mc:Fallback>
        </mc:AlternateContent>
      </w:r>
      <w:r w:rsidR="00A775A2" w:rsidRPr="003B5A0E">
        <w:rPr>
          <w:noProof/>
        </w:rPr>
        <w:drawing>
          <wp:inline distT="0" distB="0" distL="0" distR="0" wp14:anchorId="0A906251" wp14:editId="723944AF">
            <wp:extent cx="5053827" cy="3360653"/>
            <wp:effectExtent l="19050" t="1905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58579" cy="3363813"/>
                    </a:xfrm>
                    <a:prstGeom prst="rect">
                      <a:avLst/>
                    </a:prstGeom>
                    <a:ln w="12700">
                      <a:solidFill>
                        <a:schemeClr val="bg1">
                          <a:lumMod val="85000"/>
                        </a:schemeClr>
                      </a:solidFill>
                    </a:ln>
                  </pic:spPr>
                </pic:pic>
              </a:graphicData>
            </a:graphic>
          </wp:inline>
        </w:drawing>
      </w:r>
    </w:p>
    <w:p w14:paraId="6914E8F6" w14:textId="3D684C03" w:rsidR="00D46C50" w:rsidRPr="003B5A0E" w:rsidRDefault="00A775A2" w:rsidP="00933141">
      <w:pPr>
        <w:pStyle w:val="1e"/>
      </w:pPr>
      <w:r w:rsidRPr="003B5A0E">
        <w:t>在此页面选择</w:t>
      </w:r>
      <w:r w:rsidR="00C61C58">
        <w:t>＂</w:t>
      </w:r>
      <w:r w:rsidRPr="003B5A0E">
        <w:t>虚拟化主机</w:t>
      </w:r>
      <w:r w:rsidR="00C61C58">
        <w:t>＂</w:t>
      </w:r>
      <w:r w:rsidRPr="003B5A0E">
        <w:t>，</w:t>
      </w:r>
      <w:r w:rsidR="00D222AF" w:rsidRPr="003B5A0E">
        <w:t>并在右边勾选</w:t>
      </w:r>
      <w:r w:rsidR="00C61C58">
        <w:t>＂</w:t>
      </w:r>
      <w:r w:rsidRPr="003B5A0E">
        <w:t>Linux</w:t>
      </w:r>
      <w:r w:rsidRPr="003B5A0E">
        <w:t>的远程管理</w:t>
      </w:r>
      <w:r w:rsidR="00C61C58">
        <w:t>＂</w:t>
      </w:r>
      <w:r w:rsidRPr="003B5A0E">
        <w:t>、</w:t>
      </w:r>
      <w:r w:rsidR="00C61C58">
        <w:t>＂</w:t>
      </w:r>
      <w:r w:rsidRPr="003B5A0E">
        <w:t>开发工具</w:t>
      </w:r>
      <w:r w:rsidR="00C61C58">
        <w:t>＂</w:t>
      </w:r>
      <w:r w:rsidRPr="003B5A0E">
        <w:t>、</w:t>
      </w:r>
      <w:r w:rsidR="00C61C58">
        <w:t>＂</w:t>
      </w:r>
      <w:r w:rsidRPr="003B5A0E">
        <w:t>安全性</w:t>
      </w:r>
      <w:r w:rsidR="00D222AF" w:rsidRPr="003B5A0E">
        <w:t>工具</w:t>
      </w:r>
      <w:r w:rsidR="00C61C58">
        <w:t>＂</w:t>
      </w:r>
      <w:r w:rsidR="00D222AF" w:rsidRPr="003B5A0E">
        <w:t>、</w:t>
      </w:r>
      <w:r w:rsidR="00C61C58">
        <w:t>＂</w:t>
      </w:r>
      <w:r w:rsidR="00D222AF" w:rsidRPr="003B5A0E">
        <w:t>系统管理工具</w:t>
      </w:r>
      <w:r w:rsidR="00C61C58">
        <w:t>＂</w:t>
      </w:r>
      <w:r w:rsidR="00C92469">
        <w:rPr>
          <w:rFonts w:hint="eastAsia"/>
        </w:rPr>
        <w:t>，</w:t>
      </w:r>
      <w:r w:rsidR="00D222AF" w:rsidRPr="003B5A0E">
        <w:t>然后点击完成。</w:t>
      </w:r>
    </w:p>
    <w:p w14:paraId="50FBF2A9" w14:textId="0E97F4F3" w:rsidR="00D222AF" w:rsidRPr="003B5A0E" w:rsidRDefault="002A439D" w:rsidP="00933141">
      <w:pPr>
        <w:pStyle w:val="1e"/>
      </w:pPr>
      <w:r w:rsidRPr="003B5A0E">
        <w:rPr>
          <w:smallCaps/>
          <w:noProof/>
          <w:color w:val="0000FF"/>
        </w:rPr>
        <w:lastRenderedPageBreak/>
        <mc:AlternateContent>
          <mc:Choice Requires="wps">
            <w:drawing>
              <wp:anchor distT="0" distB="0" distL="114300" distR="114300" simplePos="0" relativeHeight="251765760" behindDoc="0" locked="0" layoutInCell="1" allowOverlap="1" wp14:anchorId="4C9317D9" wp14:editId="281429D6">
                <wp:simplePos x="0" y="0"/>
                <wp:positionH relativeFrom="column">
                  <wp:posOffset>5094331</wp:posOffset>
                </wp:positionH>
                <wp:positionV relativeFrom="paragraph">
                  <wp:posOffset>3432175</wp:posOffset>
                </wp:positionV>
                <wp:extent cx="689903" cy="203249"/>
                <wp:effectExtent l="19050" t="19050" r="15240" b="25400"/>
                <wp:wrapNone/>
                <wp:docPr id="104" name="矩形 104"/>
                <wp:cNvGraphicFramePr/>
                <a:graphic xmlns:a="http://schemas.openxmlformats.org/drawingml/2006/main">
                  <a:graphicData uri="http://schemas.microsoft.com/office/word/2010/wordprocessingShape">
                    <wps:wsp>
                      <wps:cNvSpPr/>
                      <wps:spPr>
                        <a:xfrm>
                          <a:off x="0" y="0"/>
                          <a:ext cx="689903" cy="203249"/>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02BD6" id="矩形 104" o:spid="_x0000_s1026" style="position:absolute;left:0;text-align:left;margin-left:401.15pt;margin-top:270.25pt;width:54.3pt;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" filled="f" strokecolor="#c7000b" strokeweight="2.25pt"/>
            </w:pict>
          </mc:Fallback>
        </mc:AlternateContent>
      </w:r>
      <w:r w:rsidR="00D222AF" w:rsidRPr="003B5A0E">
        <w:rPr>
          <w:noProof/>
        </w:rPr>
        <w:drawing>
          <wp:inline distT="0" distB="0" distL="0" distR="0" wp14:anchorId="26F18B2E" wp14:editId="769CBC48">
            <wp:extent cx="5139515" cy="3761050"/>
            <wp:effectExtent l="19050" t="19050" r="23495" b="1143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53976" cy="3771633"/>
                    </a:xfrm>
                    <a:prstGeom prst="rect">
                      <a:avLst/>
                    </a:prstGeom>
                    <a:ln w="12700">
                      <a:solidFill>
                        <a:schemeClr val="bg1">
                          <a:lumMod val="85000"/>
                        </a:schemeClr>
                      </a:solidFill>
                    </a:ln>
                  </pic:spPr>
                </pic:pic>
              </a:graphicData>
            </a:graphic>
          </wp:inline>
        </w:drawing>
      </w:r>
    </w:p>
    <w:p w14:paraId="623A14EF" w14:textId="6FF12180" w:rsidR="00D46C50" w:rsidRPr="003B5A0E" w:rsidRDefault="00D222AF" w:rsidP="00933141">
      <w:pPr>
        <w:pStyle w:val="1e"/>
      </w:pPr>
      <w:r w:rsidRPr="003B5A0E">
        <w:t>设置结束，点击</w:t>
      </w:r>
      <w:r w:rsidR="00C61C58">
        <w:t>＂</w:t>
      </w:r>
      <w:r w:rsidRPr="003B5A0E">
        <w:t>开始安装</w:t>
      </w:r>
      <w:r w:rsidR="00C61C58">
        <w:t>＂</w:t>
      </w:r>
      <w:r w:rsidRPr="003B5A0E">
        <w:t>，具体如下：</w:t>
      </w:r>
    </w:p>
    <w:p w14:paraId="64221EFD" w14:textId="16DA1917" w:rsidR="00B16376" w:rsidRPr="003B5A0E" w:rsidRDefault="003923BB" w:rsidP="00933141">
      <w:pPr>
        <w:pStyle w:val="1e"/>
      </w:pPr>
      <w:r w:rsidRPr="003B5A0E">
        <w:rPr>
          <w:noProof/>
        </w:rPr>
        <mc:AlternateContent>
          <mc:Choice Requires="wps">
            <w:drawing>
              <wp:anchor distT="0" distB="0" distL="114300" distR="114300" simplePos="0" relativeHeight="251769856" behindDoc="0" locked="0" layoutInCell="1" allowOverlap="1" wp14:anchorId="6424CD4F" wp14:editId="21EE22E4">
                <wp:simplePos x="0" y="0"/>
                <wp:positionH relativeFrom="column">
                  <wp:posOffset>3939163</wp:posOffset>
                </wp:positionH>
                <wp:positionV relativeFrom="paragraph">
                  <wp:posOffset>1196323</wp:posOffset>
                </wp:positionV>
                <wp:extent cx="1471100" cy="393163"/>
                <wp:effectExtent l="19050" t="19050" r="15240" b="26035"/>
                <wp:wrapNone/>
                <wp:docPr id="106" name="矩形 106"/>
                <wp:cNvGraphicFramePr/>
                <a:graphic xmlns:a="http://schemas.openxmlformats.org/drawingml/2006/main">
                  <a:graphicData uri="http://schemas.microsoft.com/office/word/2010/wordprocessingShape">
                    <wps:wsp>
                      <wps:cNvSpPr/>
                      <wps:spPr>
                        <a:xfrm>
                          <a:off x="0" y="0"/>
                          <a:ext cx="1471100"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D73B2" id="矩形 106" o:spid="_x0000_s1026" style="position:absolute;left:0;text-align:left;margin-left:310.15pt;margin-top:94.2pt;width:115.85pt;height:30.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4ia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" filled="f" strokecolor="#c7000b" strokeweight="2.25pt"/>
            </w:pict>
          </mc:Fallback>
        </mc:AlternateContent>
      </w:r>
      <w:r w:rsidRPr="003B5A0E">
        <w:rPr>
          <w:noProof/>
        </w:rPr>
        <mc:AlternateContent>
          <mc:Choice Requires="wps">
            <w:drawing>
              <wp:anchor distT="0" distB="0" distL="114300" distR="114300" simplePos="0" relativeHeight="251767808" behindDoc="0" locked="0" layoutInCell="1" allowOverlap="1" wp14:anchorId="66CC3F45" wp14:editId="480153DB">
                <wp:simplePos x="0" y="0"/>
                <wp:positionH relativeFrom="column">
                  <wp:posOffset>1568158</wp:posOffset>
                </wp:positionH>
                <wp:positionV relativeFrom="paragraph">
                  <wp:posOffset>1171609</wp:posOffset>
                </wp:positionV>
                <wp:extent cx="1400761" cy="393163"/>
                <wp:effectExtent l="19050" t="19050" r="28575" b="26035"/>
                <wp:wrapNone/>
                <wp:docPr id="105" name="矩形 105"/>
                <wp:cNvGraphicFramePr/>
                <a:graphic xmlns:a="http://schemas.openxmlformats.org/drawingml/2006/main">
                  <a:graphicData uri="http://schemas.microsoft.com/office/word/2010/wordprocessingShape">
                    <wps:wsp>
                      <wps:cNvSpPr/>
                      <wps:spPr>
                        <a:xfrm>
                          <a:off x="0" y="0"/>
                          <a:ext cx="1400761" cy="393163"/>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09A7" id="矩形 105" o:spid="_x0000_s1026" style="position:absolute;left:0;text-align:left;margin-left:123.5pt;margin-top:92.25pt;width:110.3pt;height:3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" filled="f" strokecolor="#c7000b" strokeweight="2.25pt"/>
            </w:pict>
          </mc:Fallback>
        </mc:AlternateContent>
      </w:r>
      <w:r w:rsidR="00B16376" w:rsidRPr="003B5A0E">
        <w:rPr>
          <w:noProof/>
        </w:rPr>
        <w:drawing>
          <wp:inline distT="0" distB="0" distL="0" distR="0" wp14:anchorId="79F8032E" wp14:editId="3641A731">
            <wp:extent cx="5187177" cy="3793238"/>
            <wp:effectExtent l="19050" t="19050" r="13970" b="171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02132" cy="3804174"/>
                    </a:xfrm>
                    <a:prstGeom prst="rect">
                      <a:avLst/>
                    </a:prstGeom>
                    <a:ln w="12700">
                      <a:solidFill>
                        <a:schemeClr val="bg1">
                          <a:lumMod val="85000"/>
                        </a:schemeClr>
                      </a:solidFill>
                    </a:ln>
                  </pic:spPr>
                </pic:pic>
              </a:graphicData>
            </a:graphic>
          </wp:inline>
        </w:drawing>
      </w:r>
    </w:p>
    <w:p w14:paraId="363A7B08" w14:textId="16D363FE" w:rsidR="00B16376" w:rsidRPr="003B5A0E" w:rsidRDefault="00B16376" w:rsidP="00933141">
      <w:pPr>
        <w:pStyle w:val="1e"/>
      </w:pPr>
      <w:r w:rsidRPr="003B5A0E">
        <w:t>点击</w:t>
      </w:r>
      <w:r w:rsidR="00C61C58">
        <w:t>＂</w:t>
      </w:r>
      <w:r w:rsidRPr="003B5A0E">
        <w:t>ROOT</w:t>
      </w:r>
      <w:r w:rsidRPr="003B5A0E">
        <w:t>密码</w:t>
      </w:r>
      <w:r w:rsidR="00C61C58">
        <w:t>＂</w:t>
      </w:r>
      <w:r w:rsidRPr="003B5A0E">
        <w:t>，给</w:t>
      </w:r>
      <w:r w:rsidRPr="003B5A0E">
        <w:t>R</w:t>
      </w:r>
      <w:r w:rsidR="00C92469">
        <w:t>oot</w:t>
      </w:r>
      <w:r w:rsidRPr="003B5A0E">
        <w:t>用户设置密码（如：</w:t>
      </w:r>
      <w:r w:rsidRPr="003B5A0E">
        <w:t>openGauss@123</w:t>
      </w:r>
      <w:r w:rsidRPr="003B5A0E">
        <w:t>）</w:t>
      </w:r>
      <w:r w:rsidR="00637A37" w:rsidRPr="003B5A0E">
        <w:t>。</w:t>
      </w:r>
    </w:p>
    <w:p w14:paraId="7137B9B1" w14:textId="2FF603F5" w:rsidR="00B16376" w:rsidRPr="003B5A0E" w:rsidRDefault="00B16376" w:rsidP="00933141">
      <w:pPr>
        <w:pStyle w:val="1e"/>
      </w:pPr>
      <w:r w:rsidRPr="003B5A0E">
        <w:rPr>
          <w:noProof/>
        </w:rPr>
        <w:lastRenderedPageBreak/>
        <w:drawing>
          <wp:inline distT="0" distB="0" distL="0" distR="0" wp14:anchorId="0C0290C5" wp14:editId="6F48EFC8">
            <wp:extent cx="4987152" cy="1723098"/>
            <wp:effectExtent l="19050" t="19050" r="23495"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08117" cy="1730341"/>
                    </a:xfrm>
                    <a:prstGeom prst="rect">
                      <a:avLst/>
                    </a:prstGeom>
                    <a:ln w="12700">
                      <a:solidFill>
                        <a:schemeClr val="bg1">
                          <a:lumMod val="85000"/>
                        </a:schemeClr>
                      </a:solidFill>
                    </a:ln>
                  </pic:spPr>
                </pic:pic>
              </a:graphicData>
            </a:graphic>
          </wp:inline>
        </w:drawing>
      </w:r>
    </w:p>
    <w:p w14:paraId="7E6053DD" w14:textId="34701E17" w:rsidR="00B16376" w:rsidRPr="003B5A0E" w:rsidRDefault="000C34C1" w:rsidP="00933141">
      <w:pPr>
        <w:pStyle w:val="1e"/>
      </w:pPr>
      <w:r>
        <w:t>（</w:t>
      </w:r>
      <w:r w:rsidRPr="00852C1C">
        <w:rPr>
          <w:b/>
          <w:color w:val="C7000B"/>
        </w:rPr>
        <w:t>此步可选</w:t>
      </w:r>
      <w:r w:rsidR="00852C1C" w:rsidRPr="00852C1C">
        <w:rPr>
          <w:b/>
          <w:color w:val="C7000B"/>
        </w:rPr>
        <w:t>操作</w:t>
      </w:r>
      <w:r>
        <w:t>）</w:t>
      </w:r>
      <w:r w:rsidR="00B16376" w:rsidRPr="003B5A0E">
        <w:t>点击</w:t>
      </w:r>
      <w:r w:rsidR="00C61C58">
        <w:t>＂</w:t>
      </w:r>
      <w:r w:rsidR="00B16376" w:rsidRPr="003B5A0E">
        <w:t>创建用户</w:t>
      </w:r>
      <w:r w:rsidR="00C61C58">
        <w:t>＂</w:t>
      </w:r>
      <w:r w:rsidR="00B16376" w:rsidRPr="003B5A0E">
        <w:t>，在此新创建一个用户（如：</w:t>
      </w:r>
      <w:r w:rsidR="00324803" w:rsidRPr="003B5A0E">
        <w:t>用户</w:t>
      </w:r>
      <w:r w:rsidR="00B16376" w:rsidRPr="003B5A0E">
        <w:t>test</w:t>
      </w:r>
      <w:r w:rsidR="00324803" w:rsidRPr="003B5A0E">
        <w:t>，密码</w:t>
      </w:r>
      <w:r w:rsidR="00324803" w:rsidRPr="003B5A0E">
        <w:t>openGauss@123</w:t>
      </w:r>
      <w:r w:rsidR="00B16376" w:rsidRPr="003B5A0E">
        <w:t>）</w:t>
      </w:r>
      <w:r w:rsidR="00C92469">
        <w:t>，</w:t>
      </w:r>
      <w:r w:rsidR="00B16376" w:rsidRPr="003B5A0E">
        <w:t>具体如下：</w:t>
      </w:r>
    </w:p>
    <w:p w14:paraId="20262302" w14:textId="3B541C14" w:rsidR="00B16376" w:rsidRPr="003B5A0E" w:rsidRDefault="00B16376" w:rsidP="00933141">
      <w:pPr>
        <w:pStyle w:val="1e"/>
      </w:pPr>
      <w:r w:rsidRPr="003B5A0E">
        <w:rPr>
          <w:noProof/>
        </w:rPr>
        <w:drawing>
          <wp:inline distT="0" distB="0" distL="0" distR="0" wp14:anchorId="24C610DF" wp14:editId="1CCE285E">
            <wp:extent cx="3737124" cy="2054295"/>
            <wp:effectExtent l="19050" t="19050" r="15875" b="222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5860" cy="2075588"/>
                    </a:xfrm>
                    <a:prstGeom prst="rect">
                      <a:avLst/>
                    </a:prstGeom>
                    <a:ln w="12700">
                      <a:solidFill>
                        <a:schemeClr val="bg1">
                          <a:lumMod val="85000"/>
                        </a:schemeClr>
                      </a:solidFill>
                    </a:ln>
                  </pic:spPr>
                </pic:pic>
              </a:graphicData>
            </a:graphic>
          </wp:inline>
        </w:drawing>
      </w:r>
    </w:p>
    <w:p w14:paraId="3B9E5064" w14:textId="4FF3DC74" w:rsidR="00B16376" w:rsidRPr="003B5A0E" w:rsidRDefault="00851C1C" w:rsidP="00933141">
      <w:pPr>
        <w:pStyle w:val="1e"/>
      </w:pPr>
      <w:r w:rsidRPr="003B5A0E">
        <w:rPr>
          <w:smallCaps/>
          <w:noProof/>
          <w:color w:val="0000FF"/>
        </w:rPr>
        <mc:AlternateContent>
          <mc:Choice Requires="wps">
            <w:drawing>
              <wp:anchor distT="0" distB="0" distL="114300" distR="114300" simplePos="0" relativeHeight="251771904" behindDoc="0" locked="0" layoutInCell="1" allowOverlap="1" wp14:anchorId="548973EB" wp14:editId="6EEAA489">
                <wp:simplePos x="0" y="0"/>
                <wp:positionH relativeFrom="column">
                  <wp:posOffset>5106379</wp:posOffset>
                </wp:positionH>
                <wp:positionV relativeFrom="paragraph">
                  <wp:posOffset>3240388</wp:posOffset>
                </wp:positionV>
                <wp:extent cx="604422" cy="237670"/>
                <wp:effectExtent l="19050" t="19050" r="24765" b="10160"/>
                <wp:wrapNone/>
                <wp:docPr id="107" name="矩形 107"/>
                <wp:cNvGraphicFramePr/>
                <a:graphic xmlns:a="http://schemas.openxmlformats.org/drawingml/2006/main">
                  <a:graphicData uri="http://schemas.microsoft.com/office/word/2010/wordprocessingShape">
                    <wps:wsp>
                      <wps:cNvSpPr/>
                      <wps:spPr>
                        <a:xfrm>
                          <a:off x="0" y="0"/>
                          <a:ext cx="604422" cy="23767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D611D2" id="矩形 107" o:spid="_x0000_s1026" style="position:absolute;left:0;text-align:left;margin-left:402.1pt;margin-top:255.15pt;width:47.6pt;height:18.7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" filled="f" strokecolor="#c7000b" strokeweight="2.25pt"/>
            </w:pict>
          </mc:Fallback>
        </mc:AlternateContent>
      </w:r>
      <w:r w:rsidR="00B16376" w:rsidRPr="003B5A0E">
        <w:rPr>
          <w:noProof/>
        </w:rPr>
        <w:drawing>
          <wp:inline distT="0" distB="0" distL="0" distR="0" wp14:anchorId="2D1FB037" wp14:editId="595D243B">
            <wp:extent cx="5053827" cy="3554668"/>
            <wp:effectExtent l="19050" t="19050" r="13970" b="273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0762" cy="3559546"/>
                    </a:xfrm>
                    <a:prstGeom prst="rect">
                      <a:avLst/>
                    </a:prstGeom>
                    <a:ln w="12700">
                      <a:solidFill>
                        <a:schemeClr val="bg1">
                          <a:lumMod val="85000"/>
                        </a:schemeClr>
                      </a:solidFill>
                    </a:ln>
                  </pic:spPr>
                </pic:pic>
              </a:graphicData>
            </a:graphic>
          </wp:inline>
        </w:drawing>
      </w:r>
    </w:p>
    <w:p w14:paraId="77630DE9" w14:textId="262A9377" w:rsidR="00B16376" w:rsidRPr="003B5A0E" w:rsidRDefault="00B16376" w:rsidP="00933141">
      <w:pPr>
        <w:pStyle w:val="1e"/>
      </w:pPr>
      <w:r w:rsidRPr="003B5A0E">
        <w:t>点击</w:t>
      </w:r>
      <w:r w:rsidR="00C61C58">
        <w:t>＂</w:t>
      </w:r>
      <w:r w:rsidRPr="003B5A0E">
        <w:t>完成配置</w:t>
      </w:r>
      <w:r w:rsidR="00C61C58">
        <w:t>＂</w:t>
      </w:r>
      <w:r w:rsidRPr="003B5A0E">
        <w:t>，</w:t>
      </w:r>
      <w:r w:rsidR="001B2C8E" w:rsidRPr="003B5A0E">
        <w:t>系统安装中，等待数分钟后会出现如下界面：</w:t>
      </w:r>
    </w:p>
    <w:p w14:paraId="77E433E5" w14:textId="2D7641C9" w:rsidR="001B2C8E" w:rsidRPr="003B5A0E" w:rsidRDefault="00851C1C" w:rsidP="00933141">
      <w:pPr>
        <w:pStyle w:val="1e"/>
      </w:pPr>
      <w:r w:rsidRPr="003B5A0E">
        <w:rPr>
          <w:smallCaps/>
          <w:noProof/>
          <w:color w:val="0000FF"/>
        </w:rPr>
        <w:lastRenderedPageBreak/>
        <mc:AlternateContent>
          <mc:Choice Requires="wps">
            <w:drawing>
              <wp:anchor distT="0" distB="0" distL="114300" distR="114300" simplePos="0" relativeHeight="251773952" behindDoc="0" locked="0" layoutInCell="1" allowOverlap="1" wp14:anchorId="587E84C8" wp14:editId="4D417E42">
                <wp:simplePos x="0" y="0"/>
                <wp:positionH relativeFrom="column">
                  <wp:posOffset>5390172</wp:posOffset>
                </wp:positionH>
                <wp:positionV relativeFrom="paragraph">
                  <wp:posOffset>2879708</wp:posOffset>
                </wp:positionV>
                <wp:extent cx="471985" cy="232012"/>
                <wp:effectExtent l="19050" t="19050" r="23495" b="15875"/>
                <wp:wrapNone/>
                <wp:docPr id="108" name="矩形 108"/>
                <wp:cNvGraphicFramePr/>
                <a:graphic xmlns:a="http://schemas.openxmlformats.org/drawingml/2006/main">
                  <a:graphicData uri="http://schemas.microsoft.com/office/word/2010/wordprocessingShape">
                    <wps:wsp>
                      <wps:cNvSpPr/>
                      <wps:spPr>
                        <a:xfrm>
                          <a:off x="0" y="0"/>
                          <a:ext cx="471985" cy="23201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A97B3" id="矩形 108" o:spid="_x0000_s1026" style="position:absolute;left:0;text-align:left;margin-left:424.4pt;margin-top:226.75pt;width:37.15pt;height:1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" filled="f" strokecolor="#c7000b" strokeweight="2.25pt"/>
            </w:pict>
          </mc:Fallback>
        </mc:AlternateContent>
      </w:r>
      <w:r w:rsidR="001B2C8E" w:rsidRPr="003B5A0E">
        <w:rPr>
          <w:noProof/>
        </w:rPr>
        <w:drawing>
          <wp:inline distT="0" distB="0" distL="0" distR="0" wp14:anchorId="678204E5" wp14:editId="257DD298">
            <wp:extent cx="5187177" cy="3139862"/>
            <wp:effectExtent l="19050" t="19050" r="13970" b="2286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6259" cy="3151413"/>
                    </a:xfrm>
                    <a:prstGeom prst="rect">
                      <a:avLst/>
                    </a:prstGeom>
                    <a:ln w="12700">
                      <a:solidFill>
                        <a:schemeClr val="bg1">
                          <a:lumMod val="85000"/>
                        </a:schemeClr>
                      </a:solidFill>
                    </a:ln>
                  </pic:spPr>
                </pic:pic>
              </a:graphicData>
            </a:graphic>
          </wp:inline>
        </w:drawing>
      </w:r>
    </w:p>
    <w:p w14:paraId="14F0D893" w14:textId="295823F6" w:rsidR="001B2C8E" w:rsidRPr="003B5A0E" w:rsidRDefault="001B2C8E" w:rsidP="00933141">
      <w:pPr>
        <w:pStyle w:val="1e"/>
      </w:pPr>
      <w:r w:rsidRPr="003B5A0E">
        <w:t>出现此界面表示，系统安装完成，然后点击</w:t>
      </w:r>
      <w:r w:rsidR="00C61C58">
        <w:t>＂</w:t>
      </w:r>
      <w:r w:rsidRPr="003B5A0E">
        <w:t>重启</w:t>
      </w:r>
      <w:r w:rsidR="00C61C58">
        <w:t>＂</w:t>
      </w:r>
      <w:r w:rsidRPr="003B5A0E">
        <w:t>。</w:t>
      </w:r>
    </w:p>
    <w:p w14:paraId="5797A26E" w14:textId="1D831C4D" w:rsidR="001B2C8E" w:rsidRPr="003B5A0E" w:rsidRDefault="00853922" w:rsidP="00933141">
      <w:pPr>
        <w:pStyle w:val="1e"/>
      </w:pPr>
      <w:r w:rsidRPr="003B5A0E">
        <w:rPr>
          <w:smallCaps/>
          <w:noProof/>
          <w:color w:val="0000FF"/>
        </w:rPr>
        <mc:AlternateContent>
          <mc:Choice Requires="wps">
            <w:drawing>
              <wp:anchor distT="0" distB="0" distL="114300" distR="114300" simplePos="0" relativeHeight="251788288" behindDoc="0" locked="0" layoutInCell="1" allowOverlap="1" wp14:anchorId="5D05CE2A" wp14:editId="23D0AFE7">
                <wp:simplePos x="0" y="0"/>
                <wp:positionH relativeFrom="column">
                  <wp:posOffset>651836</wp:posOffset>
                </wp:positionH>
                <wp:positionV relativeFrom="paragraph">
                  <wp:posOffset>710530</wp:posOffset>
                </wp:positionV>
                <wp:extent cx="925091" cy="296526"/>
                <wp:effectExtent l="19050" t="19050" r="27940" b="27940"/>
                <wp:wrapNone/>
                <wp:docPr id="28" name="矩形 28"/>
                <wp:cNvGraphicFramePr/>
                <a:graphic xmlns:a="http://schemas.openxmlformats.org/drawingml/2006/main">
                  <a:graphicData uri="http://schemas.microsoft.com/office/word/2010/wordprocessingShape">
                    <wps:wsp>
                      <wps:cNvSpPr/>
                      <wps:spPr>
                        <a:xfrm>
                          <a:off x="0" y="0"/>
                          <a:ext cx="925091" cy="2965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6C469" id="矩形 28" o:spid="_x0000_s1026" style="position:absolute;left:0;text-align:left;margin-left:51.35pt;margin-top:55.95pt;width:72.85pt;height:23.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" filled="f" strokecolor="#c7000b" strokeweight="2.25pt"/>
            </w:pict>
          </mc:Fallback>
        </mc:AlternateContent>
      </w:r>
      <w:r w:rsidR="002A416A" w:rsidRPr="003B5A0E">
        <w:rPr>
          <w:noProof/>
        </w:rPr>
        <w:drawing>
          <wp:inline distT="0" distB="0" distL="0" distR="0" wp14:anchorId="64E73D58" wp14:editId="228D5C3C">
            <wp:extent cx="5187177" cy="1772833"/>
            <wp:effectExtent l="19050" t="19050" r="13970" b="184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05795" cy="1779196"/>
                    </a:xfrm>
                    <a:prstGeom prst="rect">
                      <a:avLst/>
                    </a:prstGeom>
                    <a:ln w="12700">
                      <a:solidFill>
                        <a:schemeClr val="bg1">
                          <a:lumMod val="85000"/>
                        </a:schemeClr>
                      </a:solidFill>
                    </a:ln>
                  </pic:spPr>
                </pic:pic>
              </a:graphicData>
            </a:graphic>
          </wp:inline>
        </w:drawing>
      </w:r>
    </w:p>
    <w:p w14:paraId="76847683" w14:textId="77777777" w:rsidR="00B16102" w:rsidRDefault="002A416A" w:rsidP="00933141">
      <w:pPr>
        <w:pStyle w:val="1e"/>
      </w:pPr>
      <w:r w:rsidRPr="003B5A0E">
        <w:t>重启后，要求输入用户名及密码，这里用</w:t>
      </w:r>
      <w:r w:rsidR="00B55FB3" w:rsidRPr="003B5A0E">
        <w:t>root</w:t>
      </w:r>
      <w:r w:rsidRPr="003B5A0E">
        <w:t>用户登录</w:t>
      </w:r>
      <w:r w:rsidR="006B3459" w:rsidRPr="003B5A0E">
        <w:t>，密码比如：</w:t>
      </w:r>
      <w:r w:rsidR="006B3459" w:rsidRPr="003B5A0E">
        <w:t>openGauss@123</w:t>
      </w:r>
      <w:r w:rsidRPr="003B5A0E">
        <w:t>。</w:t>
      </w:r>
    </w:p>
    <w:p w14:paraId="0689F394" w14:textId="62431F0D" w:rsidR="002A416A" w:rsidRPr="00B16102" w:rsidRDefault="00B16102" w:rsidP="00933141">
      <w:pPr>
        <w:pStyle w:val="1e"/>
        <w:rPr>
          <w:color w:val="C00000"/>
        </w:rPr>
      </w:pPr>
      <w:r w:rsidRPr="00B16102">
        <w:rPr>
          <w:color w:val="C00000"/>
        </w:rPr>
        <w:t>注意</w:t>
      </w:r>
      <w:r w:rsidRPr="00B16102">
        <w:rPr>
          <w:rFonts w:hint="eastAsia"/>
          <w:color w:val="C00000"/>
        </w:rPr>
        <w:t>：</w:t>
      </w:r>
      <w:r w:rsidRPr="00B16102">
        <w:rPr>
          <w:color w:val="C00000"/>
        </w:rPr>
        <w:t>命令行环境下</w:t>
      </w:r>
      <w:r w:rsidRPr="00B16102">
        <w:rPr>
          <w:rFonts w:hint="eastAsia"/>
          <w:color w:val="C00000"/>
        </w:rPr>
        <w:t>，</w:t>
      </w:r>
      <w:r w:rsidRPr="00B16102">
        <w:rPr>
          <w:color w:val="C00000"/>
        </w:rPr>
        <w:t>输入密码</w:t>
      </w:r>
      <w:r>
        <w:rPr>
          <w:color w:val="C00000"/>
        </w:rPr>
        <w:t>没有回显</w:t>
      </w:r>
      <w:r>
        <w:rPr>
          <w:rFonts w:hint="eastAsia"/>
          <w:color w:val="C00000"/>
        </w:rPr>
        <w:t>，</w:t>
      </w:r>
      <w:r w:rsidR="00576EC4">
        <w:rPr>
          <w:rFonts w:hint="eastAsia"/>
          <w:color w:val="C00000"/>
        </w:rPr>
        <w:t>输入的内容不显示在界面上，</w:t>
      </w:r>
      <w:r w:rsidR="00576EC4">
        <w:rPr>
          <w:color w:val="C00000"/>
        </w:rPr>
        <w:t>直接输入密码后回车即可</w:t>
      </w:r>
      <w:r w:rsidR="00576EC4">
        <w:rPr>
          <w:rFonts w:hint="eastAsia"/>
          <w:color w:val="C00000"/>
        </w:rPr>
        <w:t>。</w:t>
      </w:r>
    </w:p>
    <w:p w14:paraId="6CFC47B1" w14:textId="17E1A454" w:rsidR="002A416A" w:rsidRPr="003B5A0E" w:rsidRDefault="00242469" w:rsidP="003D70A6">
      <w:pPr>
        <w:pStyle w:val="30"/>
      </w:pPr>
      <w:r w:rsidRPr="003B5A0E">
        <w:t>确认网络</w:t>
      </w:r>
      <w:r w:rsidR="00373060" w:rsidRPr="003B5A0E">
        <w:t>。</w:t>
      </w:r>
    </w:p>
    <w:p w14:paraId="02A6D030" w14:textId="6348F917" w:rsidR="00F35BFB" w:rsidRPr="003B5A0E" w:rsidRDefault="00242469" w:rsidP="00933141">
      <w:pPr>
        <w:pStyle w:val="1e"/>
      </w:pPr>
      <w:r w:rsidRPr="003B5A0E">
        <w:t>在</w:t>
      </w:r>
      <w:r w:rsidRPr="003B5A0E">
        <w:t>Linux</w:t>
      </w:r>
      <w:r w:rsidRPr="003B5A0E">
        <w:t>操作系统上，通过</w:t>
      </w:r>
      <w:r w:rsidRPr="003B5A0E">
        <w:t>ifconfig</w:t>
      </w:r>
      <w:r w:rsidR="00C92469">
        <w:t>来查看两</w:t>
      </w:r>
      <w:r w:rsidRPr="003B5A0E">
        <w:t>张网卡是否都正常启动，具体如下：</w:t>
      </w:r>
    </w:p>
    <w:p w14:paraId="610EE1D0" w14:textId="77777777" w:rsidR="00242469" w:rsidRPr="003B5A0E" w:rsidRDefault="00242469" w:rsidP="00933141">
      <w:pPr>
        <w:pStyle w:val="affffc"/>
      </w:pPr>
      <w:r w:rsidRPr="003B5A0E">
        <w:t xml:space="preserve">[root@db1 ~]# </w:t>
      </w:r>
      <w:r w:rsidRPr="003B5A0E">
        <w:rPr>
          <w:b/>
          <w:color w:val="C7000B"/>
        </w:rPr>
        <w:t>ifconfig</w:t>
      </w:r>
    </w:p>
    <w:p w14:paraId="12F9DDFB" w14:textId="77777777" w:rsidR="00242469" w:rsidRPr="003B5A0E" w:rsidRDefault="00242469" w:rsidP="00933141">
      <w:pPr>
        <w:pStyle w:val="affffc"/>
      </w:pPr>
      <w:r w:rsidRPr="003B5A0E">
        <w:rPr>
          <w:b/>
          <w:color w:val="C7000B"/>
        </w:rPr>
        <w:t xml:space="preserve">enp0s3: </w:t>
      </w:r>
      <w:r w:rsidRPr="003B5A0E">
        <w:t>flags=4163&lt;UP,BROADCAST,RUNNING,MULTICAST&gt;  mtu 1500</w:t>
      </w:r>
    </w:p>
    <w:p w14:paraId="16C5A281" w14:textId="77777777" w:rsidR="00242469" w:rsidRPr="003B5A0E" w:rsidRDefault="00242469" w:rsidP="00933141">
      <w:pPr>
        <w:pStyle w:val="affffc"/>
      </w:pPr>
      <w:r w:rsidRPr="003B5A0E">
        <w:t xml:space="preserve">        inet </w:t>
      </w:r>
      <w:r w:rsidRPr="003B5A0E">
        <w:rPr>
          <w:b/>
          <w:color w:val="C7000B"/>
        </w:rPr>
        <w:t xml:space="preserve">192.168.56.108 </w:t>
      </w:r>
      <w:r w:rsidRPr="003B5A0E">
        <w:t xml:space="preserve"> netmask 255.255.255.0  broadcast 192.168.56.255</w:t>
      </w:r>
    </w:p>
    <w:p w14:paraId="36F7EACF" w14:textId="77777777" w:rsidR="00242469" w:rsidRPr="003B5A0E" w:rsidRDefault="00242469" w:rsidP="00933141">
      <w:pPr>
        <w:pStyle w:val="affffc"/>
      </w:pPr>
      <w:r w:rsidRPr="003B5A0E">
        <w:t xml:space="preserve">        inet6 fe80::ac2f:dc4f:edfe:1d57  prefixlen 64  scopeid 0x20&lt;link&gt;</w:t>
      </w:r>
    </w:p>
    <w:p w14:paraId="5FF7C6A9" w14:textId="77777777" w:rsidR="00242469" w:rsidRPr="003B5A0E" w:rsidRDefault="00242469" w:rsidP="00933141">
      <w:pPr>
        <w:pStyle w:val="affffc"/>
      </w:pPr>
      <w:r w:rsidRPr="003B5A0E">
        <w:t xml:space="preserve">        ether 08:00:27:0f:78:e3  txqueuelen 1000  (Ethernet)</w:t>
      </w:r>
    </w:p>
    <w:p w14:paraId="3F8D3BD4" w14:textId="77777777" w:rsidR="00242469" w:rsidRPr="003B5A0E" w:rsidRDefault="00242469" w:rsidP="00933141">
      <w:pPr>
        <w:pStyle w:val="affffc"/>
      </w:pPr>
      <w:r w:rsidRPr="003B5A0E">
        <w:t xml:space="preserve">        RX packets 519  bytes 48509 (47.3 KiB)</w:t>
      </w:r>
    </w:p>
    <w:p w14:paraId="283D0637" w14:textId="77777777" w:rsidR="00242469" w:rsidRPr="003B5A0E" w:rsidRDefault="00242469" w:rsidP="00933141">
      <w:pPr>
        <w:pStyle w:val="affffc"/>
      </w:pPr>
      <w:r w:rsidRPr="003B5A0E">
        <w:t xml:space="preserve">        RX errors 0  dropped 0  overruns 0  frame 0</w:t>
      </w:r>
    </w:p>
    <w:p w14:paraId="4824296C" w14:textId="77777777" w:rsidR="00242469" w:rsidRPr="003B5A0E" w:rsidRDefault="00242469" w:rsidP="00933141">
      <w:pPr>
        <w:pStyle w:val="affffc"/>
      </w:pPr>
      <w:r w:rsidRPr="003B5A0E">
        <w:t xml:space="preserve">        TX packets 178  bytes 52937 (51.6 KiB)</w:t>
      </w:r>
    </w:p>
    <w:p w14:paraId="2E55EBFA" w14:textId="77777777" w:rsidR="00242469" w:rsidRPr="003B5A0E" w:rsidRDefault="00242469" w:rsidP="00933141">
      <w:pPr>
        <w:pStyle w:val="affffc"/>
      </w:pPr>
      <w:r w:rsidRPr="003B5A0E">
        <w:t xml:space="preserve">        TX errors 0  dropped 0 overruns 0  carrier 0  collisions 0</w:t>
      </w:r>
    </w:p>
    <w:p w14:paraId="314AA432" w14:textId="77777777" w:rsidR="00242469" w:rsidRPr="003B5A0E" w:rsidRDefault="00242469" w:rsidP="00933141">
      <w:pPr>
        <w:pStyle w:val="affffc"/>
      </w:pPr>
    </w:p>
    <w:p w14:paraId="1789EBDB" w14:textId="77777777" w:rsidR="00242469" w:rsidRPr="003B5A0E" w:rsidRDefault="00242469" w:rsidP="00933141">
      <w:pPr>
        <w:pStyle w:val="affffc"/>
      </w:pPr>
      <w:r w:rsidRPr="003B5A0E">
        <w:rPr>
          <w:b/>
          <w:color w:val="C7000B"/>
        </w:rPr>
        <w:lastRenderedPageBreak/>
        <w:t xml:space="preserve">enp0s8: </w:t>
      </w:r>
      <w:r w:rsidRPr="003B5A0E">
        <w:t>flags=4163&lt;UP,BROADCAST,RUNNING,MULTICAST&gt;  mtu 1500</w:t>
      </w:r>
    </w:p>
    <w:p w14:paraId="2129F44C" w14:textId="77777777" w:rsidR="00242469" w:rsidRPr="003B5A0E" w:rsidRDefault="00242469" w:rsidP="00933141">
      <w:pPr>
        <w:pStyle w:val="affffc"/>
      </w:pPr>
      <w:r w:rsidRPr="003B5A0E">
        <w:t xml:space="preserve">        inet </w:t>
      </w:r>
      <w:r w:rsidRPr="003B5A0E">
        <w:rPr>
          <w:b/>
          <w:color w:val="C7000B"/>
        </w:rPr>
        <w:t xml:space="preserve">10.0.3.15 </w:t>
      </w:r>
      <w:r w:rsidRPr="003B5A0E">
        <w:t xml:space="preserve"> netmask 255.255.255.0  broadcast 10.0.3.255</w:t>
      </w:r>
    </w:p>
    <w:p w14:paraId="618DC2E0" w14:textId="77777777" w:rsidR="00242469" w:rsidRPr="003B5A0E" w:rsidRDefault="00242469" w:rsidP="00933141">
      <w:pPr>
        <w:pStyle w:val="affffc"/>
      </w:pPr>
      <w:r w:rsidRPr="003B5A0E">
        <w:t xml:space="preserve">        inet6 fe80::bedc:2040:4b9:23ed  prefixlen 64  scopeid 0x20&lt;link&gt;</w:t>
      </w:r>
    </w:p>
    <w:p w14:paraId="1679FF38" w14:textId="77777777" w:rsidR="00242469" w:rsidRPr="003B5A0E" w:rsidRDefault="00242469" w:rsidP="00933141">
      <w:pPr>
        <w:pStyle w:val="affffc"/>
      </w:pPr>
      <w:r w:rsidRPr="003B5A0E">
        <w:t xml:space="preserve">        ether 08:00:27:45:8d:f0  txqueuelen 1000  (Ethernet)</w:t>
      </w:r>
    </w:p>
    <w:p w14:paraId="6140B3C6" w14:textId="77777777" w:rsidR="00242469" w:rsidRPr="003B5A0E" w:rsidRDefault="00242469" w:rsidP="00933141">
      <w:pPr>
        <w:pStyle w:val="affffc"/>
      </w:pPr>
      <w:r w:rsidRPr="003B5A0E">
        <w:t xml:space="preserve">        RX packets 72  bytes 10702 (10.4 KiB)</w:t>
      </w:r>
    </w:p>
    <w:p w14:paraId="0A3DA81F" w14:textId="77777777" w:rsidR="00242469" w:rsidRPr="003B5A0E" w:rsidRDefault="00242469" w:rsidP="00933141">
      <w:pPr>
        <w:pStyle w:val="affffc"/>
      </w:pPr>
      <w:r w:rsidRPr="003B5A0E">
        <w:t xml:space="preserve">        RX errors 0  dropped 0  overruns 0  frame 0</w:t>
      </w:r>
    </w:p>
    <w:p w14:paraId="7A676408" w14:textId="77777777" w:rsidR="00242469" w:rsidRPr="003B5A0E" w:rsidRDefault="00242469" w:rsidP="00933141">
      <w:pPr>
        <w:pStyle w:val="affffc"/>
      </w:pPr>
      <w:r w:rsidRPr="003B5A0E">
        <w:t xml:space="preserve">        TX packets 124  bytes 11664 (11.3 KiB)</w:t>
      </w:r>
    </w:p>
    <w:p w14:paraId="6B757EA4" w14:textId="77777777" w:rsidR="00242469" w:rsidRPr="003B5A0E" w:rsidRDefault="00242469" w:rsidP="00933141">
      <w:pPr>
        <w:pStyle w:val="affffc"/>
      </w:pPr>
      <w:r w:rsidRPr="003B5A0E">
        <w:t xml:space="preserve">        TX errors 0  dropped 0 overruns 0  carrier 0  collisions 0</w:t>
      </w:r>
    </w:p>
    <w:p w14:paraId="15883D9C" w14:textId="04245DD5" w:rsidR="00242469" w:rsidRPr="003B5A0E" w:rsidRDefault="00ED2E70" w:rsidP="00933141">
      <w:pPr>
        <w:pStyle w:val="affffc"/>
      </w:pPr>
      <w:r w:rsidRPr="003B5A0E">
        <w:t>……………………………..</w:t>
      </w:r>
    </w:p>
    <w:p w14:paraId="7C92A883" w14:textId="77777777" w:rsidR="00242469" w:rsidRPr="003B5A0E" w:rsidRDefault="00242469" w:rsidP="00933141">
      <w:pPr>
        <w:pStyle w:val="affffc"/>
      </w:pPr>
      <w:r w:rsidRPr="003B5A0E">
        <w:t>virbr0: flags=4099&lt;UP,BROADCAST,MULTICAST&gt;  mtu 1500</w:t>
      </w:r>
    </w:p>
    <w:p w14:paraId="21579D95" w14:textId="77777777" w:rsidR="00242469" w:rsidRPr="003B5A0E" w:rsidRDefault="00242469" w:rsidP="00933141">
      <w:pPr>
        <w:pStyle w:val="affffc"/>
      </w:pPr>
      <w:r w:rsidRPr="003B5A0E">
        <w:t xml:space="preserve">        inet 192.168.122.1  netmask 255.255.255.0  broadcast 192.168.122.255</w:t>
      </w:r>
    </w:p>
    <w:p w14:paraId="39451780" w14:textId="77777777" w:rsidR="00242469" w:rsidRPr="003B5A0E" w:rsidRDefault="00242469" w:rsidP="00933141">
      <w:pPr>
        <w:pStyle w:val="affffc"/>
      </w:pPr>
      <w:r w:rsidRPr="003B5A0E">
        <w:t xml:space="preserve">        ether 52:54:00:05:11:90  txqueuelen 1000  (Ethernet)</w:t>
      </w:r>
    </w:p>
    <w:p w14:paraId="2AA35016" w14:textId="77777777" w:rsidR="00242469" w:rsidRPr="003B5A0E" w:rsidRDefault="00242469" w:rsidP="00933141">
      <w:pPr>
        <w:pStyle w:val="affffc"/>
      </w:pPr>
      <w:r w:rsidRPr="003B5A0E">
        <w:t xml:space="preserve">        RX packets 0  bytes 0 (0.0 B)</w:t>
      </w:r>
    </w:p>
    <w:p w14:paraId="56441383" w14:textId="77777777" w:rsidR="00242469" w:rsidRPr="003B5A0E" w:rsidRDefault="00242469" w:rsidP="00933141">
      <w:pPr>
        <w:pStyle w:val="affffc"/>
      </w:pPr>
      <w:r w:rsidRPr="003B5A0E">
        <w:t xml:space="preserve">        RX errors 0  dropped 0  overruns 0  frame 0</w:t>
      </w:r>
    </w:p>
    <w:p w14:paraId="0CAD7949" w14:textId="77777777" w:rsidR="00242469" w:rsidRPr="003B5A0E" w:rsidRDefault="00242469" w:rsidP="00933141">
      <w:pPr>
        <w:pStyle w:val="affffc"/>
      </w:pPr>
      <w:r w:rsidRPr="003B5A0E">
        <w:t xml:space="preserve">        TX packets 0  bytes 0 (0.0 B)</w:t>
      </w:r>
    </w:p>
    <w:p w14:paraId="07C2AEF2" w14:textId="7612A02F" w:rsidR="00242469" w:rsidRPr="003B5A0E" w:rsidRDefault="00242469" w:rsidP="00933141">
      <w:pPr>
        <w:pStyle w:val="affffc"/>
      </w:pPr>
      <w:r w:rsidRPr="003B5A0E">
        <w:t xml:space="preserve">        TX errors 0  dropped 0 overruns 0  carrier 0  collisions 0</w:t>
      </w:r>
    </w:p>
    <w:p w14:paraId="165879C3" w14:textId="17E34811" w:rsidR="00F35BFB" w:rsidRPr="003B5A0E" w:rsidRDefault="00242469" w:rsidP="00933141">
      <w:pPr>
        <w:pStyle w:val="1e"/>
      </w:pPr>
      <w:r w:rsidRPr="003B5A0E">
        <w:t>通过</w:t>
      </w:r>
      <w:r w:rsidRPr="003B5A0E">
        <w:t>ping baidu.com</w:t>
      </w:r>
      <w:r w:rsidRPr="003B5A0E">
        <w:t>确认是否能上网，具体如下：</w:t>
      </w:r>
    </w:p>
    <w:p w14:paraId="77B292E3" w14:textId="77777777" w:rsidR="00242469" w:rsidRPr="003B5A0E" w:rsidRDefault="00242469" w:rsidP="00933141">
      <w:pPr>
        <w:pStyle w:val="affffc"/>
      </w:pPr>
      <w:r w:rsidRPr="003B5A0E">
        <w:t xml:space="preserve">[root@db1 ~]# </w:t>
      </w:r>
      <w:r w:rsidRPr="003B5A0E">
        <w:rPr>
          <w:b/>
          <w:color w:val="C7000B"/>
        </w:rPr>
        <w:t>ping baidu.com</w:t>
      </w:r>
    </w:p>
    <w:p w14:paraId="18B9F3D8" w14:textId="77777777" w:rsidR="00242469" w:rsidRPr="003B5A0E" w:rsidRDefault="00242469" w:rsidP="00933141">
      <w:pPr>
        <w:pStyle w:val="affffc"/>
      </w:pPr>
      <w:r w:rsidRPr="003B5A0E">
        <w:t>PING baidu.com (39.156.69.79) 56(84) bytes of data.</w:t>
      </w:r>
    </w:p>
    <w:p w14:paraId="30CC762B" w14:textId="77777777" w:rsidR="00242469" w:rsidRPr="003B5A0E" w:rsidRDefault="00242469" w:rsidP="00933141">
      <w:pPr>
        <w:pStyle w:val="affffc"/>
      </w:pPr>
      <w:r w:rsidRPr="003B5A0E">
        <w:t>64 bytes from 39.156.69.79 (39.156.69.79): icmp_seq=1 ttl=47 time=48.1 ms</w:t>
      </w:r>
    </w:p>
    <w:p w14:paraId="2EDE1B26" w14:textId="77777777" w:rsidR="00242469" w:rsidRPr="003B5A0E" w:rsidRDefault="00242469" w:rsidP="00933141">
      <w:pPr>
        <w:pStyle w:val="affffc"/>
      </w:pPr>
      <w:r w:rsidRPr="003B5A0E">
        <w:t>64 bytes from 39.156.69.79 (39.156.69.79): icmp_seq=2 ttl=47 time=46.5 ms</w:t>
      </w:r>
    </w:p>
    <w:p w14:paraId="19C45E3E" w14:textId="77777777" w:rsidR="00242469" w:rsidRPr="003B5A0E" w:rsidRDefault="00242469" w:rsidP="00933141">
      <w:pPr>
        <w:pStyle w:val="affffc"/>
      </w:pPr>
      <w:r w:rsidRPr="003B5A0E">
        <w:t>64 bytes from 39.156.69.79 (39.156.69.79): icmp_seq=3 ttl=47 time=49.2 ms</w:t>
      </w:r>
    </w:p>
    <w:p w14:paraId="1D603768" w14:textId="77777777" w:rsidR="00242469" w:rsidRPr="003B5A0E" w:rsidRDefault="00242469" w:rsidP="00933141">
      <w:pPr>
        <w:pStyle w:val="affffc"/>
      </w:pPr>
      <w:r w:rsidRPr="003B5A0E">
        <w:t>64 bytes from 39.156.69.79 (39.156.69.79): icmp_seq=4 ttl=47 time=47.3 ms</w:t>
      </w:r>
    </w:p>
    <w:p w14:paraId="0F3A642E" w14:textId="77777777" w:rsidR="00242469" w:rsidRPr="003B5A0E" w:rsidRDefault="00242469" w:rsidP="00933141">
      <w:pPr>
        <w:pStyle w:val="affffc"/>
      </w:pPr>
      <w:r w:rsidRPr="003B5A0E">
        <w:t>64 bytes from 39.156.69.79 (39.156.69.79): icmp_seq=5 ttl=47 time=46.7 ms</w:t>
      </w:r>
    </w:p>
    <w:p w14:paraId="4E21F28E" w14:textId="77777777" w:rsidR="00242469" w:rsidRPr="003B5A0E" w:rsidRDefault="00242469" w:rsidP="00933141">
      <w:pPr>
        <w:pStyle w:val="affffc"/>
      </w:pPr>
      <w:r w:rsidRPr="003B5A0E">
        <w:t>64 bytes from 39.156.69.79 (39.156.69.79): icmp_seq=6 ttl=47 time=45.9 ms</w:t>
      </w:r>
    </w:p>
    <w:p w14:paraId="0763141F" w14:textId="77777777" w:rsidR="00242469" w:rsidRPr="003B5A0E" w:rsidRDefault="00242469" w:rsidP="00933141">
      <w:pPr>
        <w:pStyle w:val="affffc"/>
      </w:pPr>
      <w:r w:rsidRPr="003B5A0E">
        <w:t>64 bytes from 39.156.69.79 (39.156.69.79): icmp_seq=7 ttl=47 time=46.7 ms</w:t>
      </w:r>
    </w:p>
    <w:p w14:paraId="0550682E" w14:textId="7F079744" w:rsidR="00242469" w:rsidRPr="003B5A0E" w:rsidRDefault="00242469" w:rsidP="00933141">
      <w:pPr>
        <w:pStyle w:val="affffc"/>
      </w:pPr>
      <w:r w:rsidRPr="003B5A0E">
        <w:t>64 bytes from 39.156.69.79 (39.156.69.79): icmp_seq=8 ttl=47 time=48.3 ms</w:t>
      </w:r>
    </w:p>
    <w:p w14:paraId="5A60F829" w14:textId="60FE1006" w:rsidR="003A1F58" w:rsidRPr="003B5A0E" w:rsidRDefault="003A1F58" w:rsidP="00933141">
      <w:pPr>
        <w:pStyle w:val="1e"/>
      </w:pPr>
      <w:r w:rsidRPr="003B5A0E">
        <w:t>使用</w:t>
      </w:r>
      <w:r w:rsidRPr="003B5A0E">
        <w:t xml:space="preserve"> ctrl+c</w:t>
      </w:r>
      <w:r w:rsidR="00F950F1" w:rsidRPr="003B5A0E">
        <w:t>组合键</w:t>
      </w:r>
      <w:r w:rsidRPr="003B5A0E">
        <w:t>可以结束输出。</w:t>
      </w:r>
    </w:p>
    <w:p w14:paraId="1307B6A8" w14:textId="36670B3F" w:rsidR="00D267B4" w:rsidRPr="003B5A0E" w:rsidRDefault="00863875" w:rsidP="00863875">
      <w:pPr>
        <w:pStyle w:val="2"/>
        <w:rPr>
          <w:rFonts w:ascii="Huawei Sans" w:hAnsi="Huawei Sans" w:cs="Huawei Sans"/>
        </w:rPr>
      </w:pPr>
      <w:bookmarkStart w:id="51" w:name="_Toc80868959"/>
      <w:r w:rsidRPr="003B5A0E">
        <w:rPr>
          <w:rFonts w:ascii="Huawei Sans" w:hAnsi="Huawei Sans" w:cs="Huawei Sans"/>
        </w:rPr>
        <w:t>操作系统环境准备</w:t>
      </w:r>
      <w:bookmarkEnd w:id="51"/>
    </w:p>
    <w:p w14:paraId="064B3C44" w14:textId="31A6C7D2" w:rsidR="003D70A6" w:rsidRPr="003B5A0E" w:rsidRDefault="003D70A6" w:rsidP="00933141">
      <w:pPr>
        <w:pStyle w:val="1e"/>
      </w:pPr>
      <w:r w:rsidRPr="003B5A0E">
        <w:t>为了操作方便，可以使用</w:t>
      </w:r>
      <w:r w:rsidRPr="003B5A0E">
        <w:t>SSH</w:t>
      </w:r>
      <w:r w:rsidRPr="003B5A0E">
        <w:t>工具（比如：</w:t>
      </w:r>
      <w:r w:rsidR="00D055C0" w:rsidRPr="003B5A0E">
        <w:t>PuTTY</w:t>
      </w:r>
      <w:r w:rsidRPr="003B5A0E">
        <w:t>等）从本地电脑通过配置</w:t>
      </w:r>
      <w:r w:rsidRPr="003B5A0E">
        <w:t>enp0s3</w:t>
      </w:r>
      <w:r w:rsidRPr="003B5A0E">
        <w:t>网卡的</w:t>
      </w:r>
      <w:r w:rsidRPr="003B5A0E">
        <w:t>IP</w:t>
      </w:r>
      <w:r w:rsidRPr="003B5A0E">
        <w:t>地址（如：</w:t>
      </w:r>
      <w:r w:rsidRPr="003B5A0E">
        <w:rPr>
          <w:b/>
          <w:color w:val="C7000B"/>
          <w:spacing w:val="-4"/>
          <w:kern w:val="2"/>
          <w:szCs w:val="21"/>
          <w:shd w:val="pct15" w:color="auto" w:fill="FFFFFF"/>
        </w:rPr>
        <w:t>192.168.56.</w:t>
      </w:r>
      <w:r w:rsidR="00191684">
        <w:rPr>
          <w:b/>
          <w:color w:val="C7000B"/>
          <w:spacing w:val="-4"/>
          <w:kern w:val="2"/>
          <w:szCs w:val="21"/>
          <w:shd w:val="pct15" w:color="auto" w:fill="FFFFFF"/>
        </w:rPr>
        <w:t>56</w:t>
      </w:r>
      <w:r w:rsidRPr="003B5A0E">
        <w:t>）来连接虚拟机，并使用</w:t>
      </w:r>
      <w:r w:rsidR="00C92469">
        <w:t>root</w:t>
      </w:r>
      <w:r w:rsidRPr="003B5A0E">
        <w:t>用户来登录。</w:t>
      </w:r>
    </w:p>
    <w:p w14:paraId="40574A1C" w14:textId="04A1285E" w:rsidR="007E7896" w:rsidRDefault="007E7896" w:rsidP="00933141">
      <w:pPr>
        <w:pStyle w:val="1e"/>
      </w:pPr>
    </w:p>
    <w:p w14:paraId="647039D4" w14:textId="36391720" w:rsidR="00683CC2" w:rsidRPr="003B5A0E" w:rsidRDefault="00683CC2" w:rsidP="00933141">
      <w:pPr>
        <w:pStyle w:val="1e"/>
        <w:rPr>
          <w:rFonts w:hint="eastAsia"/>
        </w:rPr>
      </w:pPr>
      <w:r>
        <w:rPr>
          <w:noProof/>
        </w:rPr>
        <w:lastRenderedPageBreak/>
        <w:drawing>
          <wp:inline distT="0" distB="0" distL="0" distR="0" wp14:anchorId="4738F53A" wp14:editId="10A0D1E6">
            <wp:extent cx="3485515" cy="3181410"/>
            <wp:effectExtent l="19050" t="19050" r="19685" b="190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4055" cy="3189205"/>
                    </a:xfrm>
                    <a:prstGeom prst="rect">
                      <a:avLst/>
                    </a:prstGeom>
                    <a:ln w="12700">
                      <a:solidFill>
                        <a:schemeClr val="bg1">
                          <a:lumMod val="85000"/>
                        </a:schemeClr>
                      </a:solidFill>
                    </a:ln>
                  </pic:spPr>
                </pic:pic>
              </a:graphicData>
            </a:graphic>
          </wp:inline>
        </w:drawing>
      </w:r>
    </w:p>
    <w:p w14:paraId="4A7318BD" w14:textId="3C7EFB37" w:rsidR="00863875" w:rsidRPr="003B5A0E" w:rsidRDefault="00863875" w:rsidP="003D70A6">
      <w:pPr>
        <w:pStyle w:val="30"/>
      </w:pPr>
      <w:r w:rsidRPr="003B5A0E">
        <w:t>修改操作系统版本</w:t>
      </w:r>
      <w:r w:rsidR="00373060" w:rsidRPr="003B5A0E">
        <w:t>。</w:t>
      </w:r>
    </w:p>
    <w:p w14:paraId="1A32BC2F" w14:textId="5C225625" w:rsidR="00863875" w:rsidRPr="003B5A0E" w:rsidRDefault="00863875" w:rsidP="00933141">
      <w:pPr>
        <w:pStyle w:val="1e"/>
      </w:pPr>
      <w:r w:rsidRPr="003B5A0E">
        <w:t>如果</w:t>
      </w:r>
      <w:r w:rsidRPr="003B5A0E">
        <w:t>CentOS</w:t>
      </w:r>
      <w:r w:rsidRPr="003B5A0E">
        <w:t>版本不是</w:t>
      </w:r>
      <w:r w:rsidRPr="003B5A0E">
        <w:t>7.6</w:t>
      </w:r>
      <w:r w:rsidRPr="003B5A0E">
        <w:t>的需要进行修改，如果是</w:t>
      </w:r>
      <w:r w:rsidRPr="003B5A0E">
        <w:t>7.6</w:t>
      </w:r>
      <w:r w:rsidRPr="003B5A0E">
        <w:t>则无需修改</w:t>
      </w:r>
      <w:r w:rsidR="00104B55" w:rsidRPr="003B5A0E">
        <w:t>，</w:t>
      </w:r>
    </w:p>
    <w:p w14:paraId="7E519BE3" w14:textId="1E1F4C2D" w:rsidR="00863875" w:rsidRPr="003B5A0E" w:rsidRDefault="00C92469" w:rsidP="00933141">
      <w:pPr>
        <w:pStyle w:val="1e"/>
      </w:pPr>
      <w:r>
        <w:t>执行命令</w:t>
      </w:r>
      <w:r w:rsidR="00863875" w:rsidRPr="003B5A0E">
        <w:t xml:space="preserve">vi </w:t>
      </w:r>
      <w:r w:rsidR="007D7323" w:rsidRPr="003B5A0E">
        <w:t>/etc/redhat-releas</w:t>
      </w:r>
      <w:r w:rsidR="00A73A69" w:rsidRPr="003B5A0E">
        <w:t xml:space="preserve"> </w:t>
      </w:r>
      <w:r w:rsidR="00A73A69" w:rsidRPr="003B5A0E">
        <w:t>打开编辑文件，然后</w:t>
      </w:r>
      <w:r w:rsidR="007D7323" w:rsidRPr="003B5A0E">
        <w:t>将内容</w:t>
      </w:r>
      <w:r w:rsidR="00863875" w:rsidRPr="003B5A0E">
        <w:t>改为</w:t>
      </w:r>
      <w:r w:rsidR="00863875" w:rsidRPr="003B5A0E">
        <w:t>CentOS Linux release 7.6</w:t>
      </w:r>
      <w:r w:rsidR="007D7323" w:rsidRPr="003B5A0E">
        <w:t xml:space="preserve">.2003 </w:t>
      </w:r>
      <w:r w:rsidR="002E1B65">
        <w:t>（</w:t>
      </w:r>
      <w:r w:rsidR="00863875" w:rsidRPr="003B5A0E">
        <w:t>Core</w:t>
      </w:r>
      <w:r w:rsidR="002E1B65">
        <w:t>）</w:t>
      </w:r>
      <w:r w:rsidR="00524E53">
        <w:rPr>
          <w:rFonts w:hint="eastAsia"/>
        </w:rPr>
        <w:t>。</w:t>
      </w:r>
      <w:r w:rsidR="00524E53">
        <w:t>输入</w:t>
      </w:r>
      <w:r w:rsidR="00C61C58">
        <w:t>＂</w:t>
      </w:r>
      <w:r w:rsidR="00524E53">
        <w:t>i</w:t>
      </w:r>
      <w:r w:rsidR="00C61C58">
        <w:t>＂</w:t>
      </w:r>
      <w:r w:rsidR="00524E53">
        <w:rPr>
          <w:rFonts w:hint="eastAsia"/>
        </w:rPr>
        <w:t>切换到编辑模式，移动鼠标到修改位置修改内容，然后按下</w:t>
      </w:r>
      <w:r w:rsidR="00424CF1">
        <w:rPr>
          <w:rFonts w:hint="eastAsia"/>
        </w:rPr>
        <w:t>ESC</w:t>
      </w:r>
      <w:r w:rsidR="00524E53">
        <w:rPr>
          <w:rFonts w:hint="eastAsia"/>
        </w:rPr>
        <w:t>键退出编辑模式，然后输入</w:t>
      </w:r>
      <w:r w:rsidR="00C61C58">
        <w:t>＂</w:t>
      </w:r>
      <w:r w:rsidR="00524E53">
        <w:t>:wq</w:t>
      </w:r>
      <w:r w:rsidR="00C61C58">
        <w:t>＂</w:t>
      </w:r>
      <w:r w:rsidR="00524E53">
        <w:t>退出并进行保存</w:t>
      </w:r>
      <w:r w:rsidR="00524E53">
        <w:rPr>
          <w:rFonts w:hint="eastAsia"/>
        </w:rPr>
        <w:t>，</w:t>
      </w:r>
      <w:r w:rsidR="007D7323" w:rsidRPr="003B5A0E">
        <w:t>具体如下：</w:t>
      </w:r>
    </w:p>
    <w:p w14:paraId="66B69D56" w14:textId="77777777" w:rsidR="007D7323" w:rsidRPr="009B6474" w:rsidRDefault="007D7323" w:rsidP="00933141">
      <w:pPr>
        <w:pStyle w:val="affffc"/>
        <w:rPr>
          <w:b/>
          <w:color w:val="C7000B"/>
        </w:rPr>
      </w:pPr>
      <w:r w:rsidRPr="003B5A0E">
        <w:t xml:space="preserve">[root@db1 ~]# </w:t>
      </w:r>
      <w:r w:rsidRPr="009B6474">
        <w:rPr>
          <w:b/>
          <w:color w:val="C7000B"/>
        </w:rPr>
        <w:t>vi /etc/redhat-release</w:t>
      </w:r>
    </w:p>
    <w:p w14:paraId="06BED5F8" w14:textId="77777777" w:rsidR="007D7323" w:rsidRPr="003B5A0E" w:rsidRDefault="007D7323" w:rsidP="00933141">
      <w:pPr>
        <w:pStyle w:val="affffc"/>
      </w:pPr>
    </w:p>
    <w:p w14:paraId="6FAD495F" w14:textId="622349E2" w:rsidR="007D7323" w:rsidRPr="003B5A0E" w:rsidRDefault="007D7323" w:rsidP="00933141">
      <w:pPr>
        <w:pStyle w:val="affffc"/>
      </w:pPr>
      <w:r w:rsidRPr="003B5A0E">
        <w:t xml:space="preserve">CentOS Linux release </w:t>
      </w:r>
      <w:r w:rsidRPr="00C9060C">
        <w:rPr>
          <w:b/>
          <w:color w:val="C7000B"/>
        </w:rPr>
        <w:t>7.6.</w:t>
      </w:r>
      <w:r w:rsidRPr="003B5A0E">
        <w:t>2003 (Core)</w:t>
      </w:r>
    </w:p>
    <w:p w14:paraId="1BD644FC" w14:textId="2A2A86B8" w:rsidR="00863875" w:rsidRPr="003B5A0E" w:rsidRDefault="00863875" w:rsidP="003D70A6">
      <w:pPr>
        <w:pStyle w:val="30"/>
      </w:pPr>
      <w:r w:rsidRPr="003B5A0E">
        <w:t>关闭防火墙</w:t>
      </w:r>
      <w:r w:rsidR="00373060" w:rsidRPr="003B5A0E">
        <w:t>。</w:t>
      </w:r>
    </w:p>
    <w:p w14:paraId="25DECCDE" w14:textId="5CF4857C" w:rsidR="00045D69" w:rsidRPr="003B5A0E" w:rsidRDefault="00045D69" w:rsidP="00933141">
      <w:pPr>
        <w:pStyle w:val="1e"/>
      </w:pPr>
      <w:r w:rsidRPr="003B5A0E">
        <w:t>执行以下</w:t>
      </w:r>
      <w:r w:rsidR="00F43774">
        <w:t>两条命令将防火墙关闭</w:t>
      </w:r>
      <w:r w:rsidR="00F43774">
        <w:rPr>
          <w:rFonts w:hint="eastAsia"/>
        </w:rPr>
        <w:t>。</w:t>
      </w:r>
    </w:p>
    <w:p w14:paraId="06213238" w14:textId="6F662F8C" w:rsidR="00863875" w:rsidRPr="003B5A0E" w:rsidRDefault="00863875" w:rsidP="00933141">
      <w:pPr>
        <w:pStyle w:val="1e"/>
      </w:pPr>
      <w:r w:rsidRPr="003B5A0E">
        <w:t>systemctl stop firewalld.service</w:t>
      </w:r>
    </w:p>
    <w:p w14:paraId="42904A70" w14:textId="459D7E21" w:rsidR="00863875" w:rsidRPr="003B5A0E" w:rsidRDefault="00863875" w:rsidP="00933141">
      <w:pPr>
        <w:pStyle w:val="1e"/>
      </w:pPr>
      <w:r w:rsidRPr="003B5A0E">
        <w:t>systemctl disable firewalld.service</w:t>
      </w:r>
      <w:r w:rsidR="00045D69" w:rsidRPr="003B5A0E">
        <w:t>，具体如下：</w:t>
      </w:r>
    </w:p>
    <w:p w14:paraId="325A590A" w14:textId="77777777" w:rsidR="00045D69" w:rsidRPr="009B6474" w:rsidRDefault="00045D69" w:rsidP="00933141">
      <w:pPr>
        <w:pStyle w:val="affffc"/>
        <w:rPr>
          <w:b/>
          <w:color w:val="C7000B"/>
        </w:rPr>
      </w:pPr>
      <w:r w:rsidRPr="003B5A0E">
        <w:t xml:space="preserve">[root@db1 ~]# </w:t>
      </w:r>
      <w:r w:rsidRPr="009B6474">
        <w:rPr>
          <w:b/>
          <w:color w:val="C7000B"/>
        </w:rPr>
        <w:t>systemctl stop firewalld.service</w:t>
      </w:r>
    </w:p>
    <w:p w14:paraId="4F169E96" w14:textId="77777777" w:rsidR="00045D69" w:rsidRPr="009B6474" w:rsidRDefault="00045D69" w:rsidP="00933141">
      <w:pPr>
        <w:pStyle w:val="affffc"/>
        <w:rPr>
          <w:b/>
          <w:color w:val="C7000B"/>
        </w:rPr>
      </w:pPr>
      <w:r w:rsidRPr="003B5A0E">
        <w:t xml:space="preserve">[root@db1 ~]# </w:t>
      </w:r>
      <w:r w:rsidRPr="009B6474">
        <w:rPr>
          <w:b/>
          <w:color w:val="C7000B"/>
        </w:rPr>
        <w:t>systemctl disable firewalld.service</w:t>
      </w:r>
    </w:p>
    <w:p w14:paraId="31CEC50C" w14:textId="77777777" w:rsidR="00045D69" w:rsidRPr="003B5A0E" w:rsidRDefault="00045D69" w:rsidP="00933141">
      <w:pPr>
        <w:pStyle w:val="affffc"/>
      </w:pPr>
      <w:r w:rsidRPr="003B5A0E">
        <w:t>Removed symlink /etc/systemd/system/multi-user.target.wants/firewalld.service.</w:t>
      </w:r>
    </w:p>
    <w:p w14:paraId="646A2E0E" w14:textId="77777777" w:rsidR="00045D69" w:rsidRPr="003B5A0E" w:rsidRDefault="00045D69" w:rsidP="00933141">
      <w:pPr>
        <w:pStyle w:val="affffc"/>
      </w:pPr>
      <w:r w:rsidRPr="003B5A0E">
        <w:t>Removed symlink /etc/systemd/system/dbus-org.fedoraproject.FirewallD1.service.</w:t>
      </w:r>
    </w:p>
    <w:p w14:paraId="46F68984" w14:textId="5875C0FA" w:rsidR="00863875" w:rsidRPr="003B5A0E" w:rsidRDefault="00045D69" w:rsidP="00933141">
      <w:pPr>
        <w:pStyle w:val="affffc"/>
      </w:pPr>
      <w:r w:rsidRPr="003B5A0E">
        <w:t>[root@db1 ~]#</w:t>
      </w:r>
    </w:p>
    <w:p w14:paraId="75DEC8EA" w14:textId="4271FE03" w:rsidR="0094105A" w:rsidRPr="003B5A0E" w:rsidRDefault="00140BD0" w:rsidP="003D70A6">
      <w:pPr>
        <w:pStyle w:val="30"/>
      </w:pPr>
      <w:r w:rsidRPr="003B5A0E">
        <w:t>设置</w:t>
      </w:r>
      <w:r w:rsidR="00373060" w:rsidRPr="003B5A0E">
        <w:t>字符集</w:t>
      </w:r>
      <w:r w:rsidRPr="003B5A0E">
        <w:t>及</w:t>
      </w:r>
      <w:r w:rsidR="00373060" w:rsidRPr="003B5A0E">
        <w:t>环境变量。</w:t>
      </w:r>
    </w:p>
    <w:p w14:paraId="27060843" w14:textId="77777777" w:rsidR="00140BD0" w:rsidRPr="009B6474" w:rsidRDefault="00140BD0" w:rsidP="00933141">
      <w:pPr>
        <w:pStyle w:val="affffc"/>
        <w:rPr>
          <w:b/>
          <w:color w:val="C7000B"/>
        </w:rPr>
      </w:pPr>
      <w:r w:rsidRPr="003B5A0E">
        <w:t xml:space="preserve">[root@db1 ~]# </w:t>
      </w:r>
      <w:r w:rsidRPr="009B6474">
        <w:rPr>
          <w:b/>
          <w:color w:val="C7000B"/>
        </w:rPr>
        <w:t>cat &gt;&gt;/etc/profile&lt;&lt;EOF</w:t>
      </w:r>
    </w:p>
    <w:p w14:paraId="2D77B10E" w14:textId="43E83351" w:rsidR="00140BD0" w:rsidRPr="009B6474" w:rsidRDefault="00140BD0" w:rsidP="00933141">
      <w:pPr>
        <w:pStyle w:val="affffc"/>
        <w:rPr>
          <w:b/>
          <w:color w:val="C7000B"/>
        </w:rPr>
      </w:pPr>
      <w:r w:rsidRPr="009B6474">
        <w:rPr>
          <w:b/>
          <w:color w:val="C7000B"/>
        </w:rPr>
        <w:t>export LANG=en_US.UTF</w:t>
      </w:r>
      <w:r w:rsidRPr="009B6474">
        <w:rPr>
          <w:rFonts w:ascii="宋体" w:eastAsia="宋体" w:hAnsi="宋体" w:cs="宋体" w:hint="eastAsia"/>
          <w:b/>
          <w:color w:val="C7000B"/>
        </w:rPr>
        <w:t>‐</w:t>
      </w:r>
      <w:r w:rsidRPr="009B6474">
        <w:rPr>
          <w:b/>
          <w:color w:val="C7000B"/>
        </w:rPr>
        <w:t>8</w:t>
      </w:r>
    </w:p>
    <w:p w14:paraId="63D04132" w14:textId="3E0580BE" w:rsidR="00140BD0" w:rsidRPr="009B6474" w:rsidRDefault="00140BD0" w:rsidP="00933141">
      <w:pPr>
        <w:pStyle w:val="affffc"/>
        <w:rPr>
          <w:b/>
          <w:color w:val="C7000B"/>
        </w:rPr>
      </w:pPr>
      <w:r w:rsidRPr="009B6474">
        <w:rPr>
          <w:b/>
          <w:color w:val="C7000B"/>
        </w:rPr>
        <w:t>EOF</w:t>
      </w:r>
    </w:p>
    <w:p w14:paraId="47621692" w14:textId="77777777" w:rsidR="00140BD0" w:rsidRPr="003B5A0E" w:rsidRDefault="00140BD0" w:rsidP="00933141">
      <w:pPr>
        <w:pStyle w:val="affffc"/>
      </w:pPr>
      <w:r w:rsidRPr="003B5A0E">
        <w:t xml:space="preserve">[root@db1 ~]# </w:t>
      </w:r>
    </w:p>
    <w:p w14:paraId="1908BF1A" w14:textId="77777777" w:rsidR="00140BD0" w:rsidRPr="009B6474" w:rsidRDefault="00140BD0" w:rsidP="00933141">
      <w:pPr>
        <w:pStyle w:val="affffc"/>
        <w:rPr>
          <w:b/>
          <w:color w:val="C7000B"/>
        </w:rPr>
      </w:pPr>
      <w:r w:rsidRPr="003B5A0E">
        <w:t xml:space="preserve">[root@db1 ~]# </w:t>
      </w:r>
      <w:r w:rsidRPr="009B6474">
        <w:rPr>
          <w:b/>
          <w:color w:val="C7000B"/>
        </w:rPr>
        <w:t>cat &gt;&gt;/etc/profile&lt;&lt;EOF</w:t>
      </w:r>
    </w:p>
    <w:p w14:paraId="7F97F6AC" w14:textId="553CF926" w:rsidR="00140BD0" w:rsidRPr="009B6474" w:rsidRDefault="00140BD0" w:rsidP="00933141">
      <w:pPr>
        <w:pStyle w:val="affffc"/>
        <w:rPr>
          <w:b/>
          <w:color w:val="C7000B"/>
        </w:rPr>
      </w:pPr>
      <w:r w:rsidRPr="009B6474">
        <w:rPr>
          <w:b/>
          <w:color w:val="C7000B"/>
        </w:rPr>
        <w:lastRenderedPageBreak/>
        <w:t>export packagePath=/opt/software/openGauss</w:t>
      </w:r>
    </w:p>
    <w:p w14:paraId="03DF2777" w14:textId="33A82916" w:rsidR="00140BD0" w:rsidRPr="009B6474" w:rsidRDefault="00140BD0" w:rsidP="00933141">
      <w:pPr>
        <w:pStyle w:val="affffc"/>
        <w:rPr>
          <w:b/>
          <w:color w:val="C7000B"/>
        </w:rPr>
      </w:pPr>
      <w:r w:rsidRPr="009B6474">
        <w:rPr>
          <w:b/>
          <w:color w:val="C7000B"/>
        </w:rPr>
        <w:t>EOF</w:t>
      </w:r>
    </w:p>
    <w:p w14:paraId="22F9A0D4" w14:textId="01E050E0" w:rsidR="00140BD0" w:rsidRPr="003B5A0E" w:rsidRDefault="00140BD0" w:rsidP="00933141">
      <w:pPr>
        <w:pStyle w:val="affffc"/>
      </w:pPr>
      <w:r w:rsidRPr="003B5A0E">
        <w:t xml:space="preserve">[root@db1 ~]# </w:t>
      </w:r>
      <w:r w:rsidR="006C1552" w:rsidRPr="009B6474">
        <w:rPr>
          <w:b/>
          <w:color w:val="C7000B"/>
        </w:rPr>
        <w:t>source /etc/profile</w:t>
      </w:r>
    </w:p>
    <w:p w14:paraId="5D9B9904" w14:textId="77777777" w:rsidR="00140BD0" w:rsidRPr="009B6474" w:rsidRDefault="00140BD0" w:rsidP="00933141">
      <w:pPr>
        <w:pStyle w:val="affffc"/>
        <w:rPr>
          <w:b/>
          <w:color w:val="C7000B"/>
        </w:rPr>
      </w:pPr>
      <w:r w:rsidRPr="003B5A0E">
        <w:t xml:space="preserve">[root@db1 ~]# </w:t>
      </w:r>
      <w:r w:rsidRPr="005F10BD">
        <w:rPr>
          <w:b/>
          <w:color w:val="C7000B"/>
        </w:rPr>
        <w:t>c</w:t>
      </w:r>
      <w:r w:rsidRPr="009B6474">
        <w:rPr>
          <w:b/>
          <w:color w:val="C7000B"/>
        </w:rPr>
        <w:t>at &gt;&gt;/etc/profile&lt;&lt;EOF</w:t>
      </w:r>
    </w:p>
    <w:p w14:paraId="354A0A8A" w14:textId="03566208" w:rsidR="00140BD0" w:rsidRPr="009B6474" w:rsidRDefault="00140BD0" w:rsidP="00933141">
      <w:pPr>
        <w:pStyle w:val="affffc"/>
        <w:rPr>
          <w:b/>
          <w:color w:val="C7000B"/>
        </w:rPr>
      </w:pPr>
      <w:r w:rsidRPr="009B6474">
        <w:rPr>
          <w:b/>
          <w:color w:val="C7000B"/>
        </w:rPr>
        <w:t>export LD_LIBRARY_PATH=$packagePath/script/gspylib/clib:$LD_LIBRARY_PATH</w:t>
      </w:r>
    </w:p>
    <w:p w14:paraId="74833309" w14:textId="761E2F56" w:rsidR="00140BD0" w:rsidRPr="009B6474" w:rsidRDefault="00140BD0" w:rsidP="00933141">
      <w:pPr>
        <w:pStyle w:val="affffc"/>
        <w:rPr>
          <w:b/>
          <w:color w:val="C7000B"/>
        </w:rPr>
      </w:pPr>
      <w:r w:rsidRPr="009B6474">
        <w:rPr>
          <w:b/>
          <w:color w:val="C7000B"/>
        </w:rPr>
        <w:t>EOF</w:t>
      </w:r>
    </w:p>
    <w:p w14:paraId="6849D77A" w14:textId="3D124C5C" w:rsidR="00140BD0" w:rsidRPr="003B5A0E" w:rsidRDefault="00140BD0" w:rsidP="00933141">
      <w:pPr>
        <w:pStyle w:val="affffc"/>
      </w:pPr>
      <w:r w:rsidRPr="003B5A0E">
        <w:t xml:space="preserve">[root@db1 ~]# </w:t>
      </w:r>
    </w:p>
    <w:p w14:paraId="7F3B402C" w14:textId="73DC6338" w:rsidR="0094105A" w:rsidRPr="009B6474" w:rsidRDefault="00140BD0" w:rsidP="00933141">
      <w:pPr>
        <w:pStyle w:val="affffc"/>
        <w:rPr>
          <w:b/>
          <w:color w:val="C7000B"/>
        </w:rPr>
      </w:pPr>
      <w:r w:rsidRPr="003B5A0E">
        <w:t>[root@db1 ~]#</w:t>
      </w:r>
      <w:r w:rsidRPr="009B6474">
        <w:rPr>
          <w:b/>
          <w:color w:val="C7000B"/>
        </w:rPr>
        <w:t xml:space="preserve"> source /etc/profile</w:t>
      </w:r>
    </w:p>
    <w:p w14:paraId="6EB7778E" w14:textId="35584ACE" w:rsidR="00147477" w:rsidRPr="003B5A0E" w:rsidRDefault="00147477" w:rsidP="00933141">
      <w:pPr>
        <w:pStyle w:val="1e"/>
      </w:pPr>
      <w:r w:rsidRPr="003B5A0E">
        <w:t>验证变量是否生效</w:t>
      </w:r>
      <w:r w:rsidR="002302C0" w:rsidRPr="003B5A0E">
        <w:t>。</w:t>
      </w:r>
    </w:p>
    <w:p w14:paraId="70F46263" w14:textId="6910C2B9" w:rsidR="00147477" w:rsidRDefault="008D5BA5" w:rsidP="00933141">
      <w:pPr>
        <w:pStyle w:val="affffc"/>
        <w:rPr>
          <w:b/>
          <w:color w:val="C7000B"/>
        </w:rPr>
      </w:pPr>
      <w:r w:rsidRPr="003B5A0E">
        <w:t>[root@db1</w:t>
      </w:r>
      <w:r w:rsidR="00147477" w:rsidRPr="003B5A0E">
        <w:t xml:space="preserve"> ~]# </w:t>
      </w:r>
      <w:r w:rsidR="00147477" w:rsidRPr="009B6474">
        <w:rPr>
          <w:b/>
          <w:color w:val="C7000B"/>
        </w:rPr>
        <w:t>echo $LD_LIBRARY_PATH</w:t>
      </w:r>
    </w:p>
    <w:p w14:paraId="020D4E66" w14:textId="77777777" w:rsidR="0099490D" w:rsidRPr="009B6474" w:rsidRDefault="0099490D" w:rsidP="00933141">
      <w:pPr>
        <w:pStyle w:val="affffc"/>
        <w:rPr>
          <w:b/>
          <w:color w:val="C7000B"/>
        </w:rPr>
      </w:pPr>
    </w:p>
    <w:p w14:paraId="03FA040A" w14:textId="6F5495B2" w:rsidR="00147477" w:rsidRPr="003B5A0E" w:rsidRDefault="00147477" w:rsidP="00933141">
      <w:pPr>
        <w:pStyle w:val="affffc"/>
      </w:pPr>
      <w:r w:rsidRPr="003B5A0E">
        <w:t>/opt/software/openGauss/script/gspylib/clib:</w:t>
      </w:r>
    </w:p>
    <w:p w14:paraId="6CA50ECC" w14:textId="753306B8" w:rsidR="007843CC" w:rsidRPr="003B5A0E" w:rsidRDefault="007843CC" w:rsidP="003D70A6">
      <w:pPr>
        <w:pStyle w:val="30"/>
      </w:pPr>
      <w:r w:rsidRPr="003B5A0E">
        <w:t>关闭</w:t>
      </w:r>
      <w:r w:rsidRPr="003B5A0E">
        <w:t>swap</w:t>
      </w:r>
      <w:r w:rsidRPr="003B5A0E">
        <w:t>交换内存。</w:t>
      </w:r>
    </w:p>
    <w:p w14:paraId="4944C926" w14:textId="4123C39C" w:rsidR="007843CC" w:rsidRPr="003B5A0E" w:rsidRDefault="007843CC" w:rsidP="00933141">
      <w:pPr>
        <w:pStyle w:val="affffc"/>
        <w:rPr>
          <w:b/>
          <w:color w:val="C7000B"/>
        </w:rPr>
      </w:pPr>
      <w:r w:rsidRPr="003B5A0E">
        <w:t xml:space="preserve"> [root@db1 ~]# </w:t>
      </w:r>
      <w:r w:rsidRPr="003B5A0E">
        <w:rPr>
          <w:b/>
          <w:color w:val="C7000B"/>
        </w:rPr>
        <w:t>swapoff -a</w:t>
      </w:r>
    </w:p>
    <w:p w14:paraId="0B4AA50A" w14:textId="69F849C5" w:rsidR="007843CC" w:rsidRPr="003B5A0E" w:rsidRDefault="007843CC" w:rsidP="003D70A6">
      <w:pPr>
        <w:pStyle w:val="30"/>
      </w:pPr>
      <w:r w:rsidRPr="003B5A0E">
        <w:t>准备</w:t>
      </w:r>
      <w:r w:rsidRPr="003B5A0E">
        <w:t>yum</w:t>
      </w:r>
      <w:r w:rsidRPr="003B5A0E">
        <w:t>环境。</w:t>
      </w:r>
    </w:p>
    <w:p w14:paraId="49AA2395" w14:textId="7362A127" w:rsidR="007843CC" w:rsidRPr="003B5A0E" w:rsidRDefault="007843CC" w:rsidP="00933141">
      <w:pPr>
        <w:pStyle w:val="1e"/>
      </w:pPr>
      <w:r w:rsidRPr="003B5A0E">
        <w:t>备份原有的</w:t>
      </w:r>
      <w:r w:rsidRPr="003B5A0E">
        <w:t>yum</w:t>
      </w:r>
      <w:r w:rsidR="00435D12" w:rsidRPr="003B5A0E">
        <w:t>配置文件</w:t>
      </w:r>
      <w:r w:rsidR="00E56D91" w:rsidRPr="003B5A0E">
        <w:t>。</w:t>
      </w:r>
    </w:p>
    <w:p w14:paraId="4CBE28C8" w14:textId="77777777" w:rsidR="00435D12" w:rsidRPr="009B6474" w:rsidRDefault="00435D12" w:rsidP="00933141">
      <w:pPr>
        <w:pStyle w:val="affffc"/>
        <w:rPr>
          <w:b/>
          <w:color w:val="C7000B"/>
        </w:rPr>
      </w:pPr>
      <w:r w:rsidRPr="003B5A0E">
        <w:t xml:space="preserve">[root@db1 ~]# </w:t>
      </w:r>
      <w:r w:rsidRPr="009B6474">
        <w:rPr>
          <w:b/>
          <w:color w:val="C7000B"/>
        </w:rPr>
        <w:t>mv /etc/yum.repos.d/CentOS-Base.repo /etc/yum.repos.d/CentOS-Base.repo.bak</w:t>
      </w:r>
    </w:p>
    <w:p w14:paraId="329A17BA" w14:textId="362F4FDB" w:rsidR="00435D12" w:rsidRPr="003B5A0E" w:rsidRDefault="00435D12" w:rsidP="00933141">
      <w:pPr>
        <w:pStyle w:val="affffc"/>
      </w:pPr>
      <w:r w:rsidRPr="003B5A0E">
        <w:t>[root@db1 ~]#</w:t>
      </w:r>
    </w:p>
    <w:p w14:paraId="5C8CFE3B" w14:textId="64710E45" w:rsidR="00435D12" w:rsidRPr="003B5A0E" w:rsidRDefault="00435D12" w:rsidP="00933141">
      <w:pPr>
        <w:pStyle w:val="1e"/>
      </w:pPr>
      <w:r w:rsidRPr="003B5A0E">
        <w:t>下载可用源的</w:t>
      </w:r>
      <w:r w:rsidRPr="003B5A0E">
        <w:t>repo</w:t>
      </w:r>
      <w:r w:rsidRPr="003B5A0E">
        <w:t>文件</w:t>
      </w:r>
      <w:r w:rsidR="00701C6E">
        <w:rPr>
          <w:rFonts w:hint="eastAsia"/>
        </w:rPr>
        <w:t>，</w:t>
      </w:r>
      <w:r w:rsidR="00DE48FA" w:rsidRPr="003B5A0E">
        <w:t>可通过以下</w:t>
      </w:r>
      <w:r w:rsidR="00701C6E">
        <w:t>两种</w:t>
      </w:r>
      <w:r w:rsidR="00DE48FA" w:rsidRPr="003B5A0E">
        <w:t>方式下载：</w:t>
      </w:r>
    </w:p>
    <w:p w14:paraId="392D9223" w14:textId="6441195B" w:rsidR="00DE48FA" w:rsidRPr="003B5A0E" w:rsidRDefault="00DE48FA" w:rsidP="00933141">
      <w:pPr>
        <w:pStyle w:val="1e"/>
      </w:pPr>
      <w:r w:rsidRPr="003B5A0E">
        <w:t>方式一：</w:t>
      </w:r>
    </w:p>
    <w:p w14:paraId="0C7013EB" w14:textId="6D0FD41E" w:rsidR="00DE48FA" w:rsidRPr="003B5A0E" w:rsidRDefault="00DE48FA" w:rsidP="00933141">
      <w:pPr>
        <w:pStyle w:val="1e"/>
      </w:pPr>
      <w:r w:rsidRPr="003B5A0E">
        <w:t>curl -o /etc/yum.repos.d/CentOS-Base.repo http://mirrors.aliyun.com/repo/Centos-7.repo</w:t>
      </w:r>
    </w:p>
    <w:p w14:paraId="49D054AE" w14:textId="2E13901A" w:rsidR="00DE48FA" w:rsidRPr="003B5A0E" w:rsidRDefault="00DE48FA" w:rsidP="00933141">
      <w:pPr>
        <w:pStyle w:val="1e"/>
      </w:pPr>
      <w:r w:rsidRPr="003B5A0E">
        <w:t>方式二：</w:t>
      </w:r>
    </w:p>
    <w:p w14:paraId="19B08CBC" w14:textId="7AB4BAE1" w:rsidR="00DE48FA" w:rsidRPr="003B5A0E" w:rsidRDefault="00DE48FA" w:rsidP="00933141">
      <w:pPr>
        <w:pStyle w:val="1e"/>
      </w:pPr>
      <w:r w:rsidRPr="003B5A0E">
        <w:t>curl -o /etc/yum.repos.d/CentOS-Base.repo https://mirrors.huaweicloud.com/repository/conf/CentOS-7-anon.repo</w:t>
      </w:r>
    </w:p>
    <w:p w14:paraId="313071E1" w14:textId="63601423" w:rsidR="00C33E86" w:rsidRPr="009B6474" w:rsidRDefault="00C33E86" w:rsidP="00933141">
      <w:pPr>
        <w:pStyle w:val="affffc"/>
        <w:rPr>
          <w:b/>
          <w:color w:val="C7000B"/>
        </w:rPr>
      </w:pPr>
      <w:r w:rsidRPr="003B5A0E">
        <w:t xml:space="preserve">[root@db1 ~]# </w:t>
      </w:r>
      <w:r w:rsidR="00E10B3B" w:rsidRPr="009B6474">
        <w:rPr>
          <w:b/>
          <w:color w:val="C7000B"/>
        </w:rPr>
        <w:t>curl -o /etc/yum.repos.d/CentOS-Base.repo https://mirrors.huaweicloud.com/repository/conf/CentOS-7-anon.repo</w:t>
      </w:r>
    </w:p>
    <w:p w14:paraId="2A8DA2C6" w14:textId="77777777" w:rsidR="00C33E86" w:rsidRPr="003B5A0E" w:rsidRDefault="00C33E86" w:rsidP="00933141">
      <w:pPr>
        <w:pStyle w:val="affffc"/>
      </w:pPr>
      <w:r w:rsidRPr="003B5A0E">
        <w:t xml:space="preserve">  % Total    % Received % Xferd  Average Speed   Time    Time     Time  Current</w:t>
      </w:r>
    </w:p>
    <w:p w14:paraId="16AA5E33" w14:textId="77777777" w:rsidR="00C33E86" w:rsidRPr="003B5A0E" w:rsidRDefault="00C33E86" w:rsidP="00933141">
      <w:pPr>
        <w:pStyle w:val="affffc"/>
      </w:pPr>
      <w:r w:rsidRPr="003B5A0E">
        <w:t xml:space="preserve">                                 Dload  Upload   Total   Spent    Left  Speed</w:t>
      </w:r>
    </w:p>
    <w:p w14:paraId="2B827FD9" w14:textId="77777777" w:rsidR="00C33E86" w:rsidRPr="003B5A0E" w:rsidRDefault="00C33E86" w:rsidP="00933141">
      <w:pPr>
        <w:pStyle w:val="affffc"/>
      </w:pPr>
      <w:r w:rsidRPr="003B5A0E">
        <w:t>100  2523  100  2523    0     0  14065      0 --:--:-- --:--:-- --:--:-- 14094</w:t>
      </w:r>
    </w:p>
    <w:p w14:paraId="12406452" w14:textId="52B3C1EB" w:rsidR="00E56D91" w:rsidRPr="003B5A0E" w:rsidRDefault="00E56D91" w:rsidP="00933141">
      <w:pPr>
        <w:pStyle w:val="1e"/>
      </w:pPr>
      <w:r w:rsidRPr="003B5A0E">
        <w:t>查看</w:t>
      </w:r>
      <w:r w:rsidRPr="003B5A0E">
        <w:t>repo</w:t>
      </w:r>
      <w:r w:rsidRPr="003B5A0E">
        <w:t>文件内容是否正确</w:t>
      </w:r>
      <w:r w:rsidR="00E41BFF" w:rsidRPr="003B5A0E">
        <w:t>，如果显示的内容不正确，请选择另一种方式下载可用源的</w:t>
      </w:r>
      <w:r w:rsidR="00E41BFF" w:rsidRPr="003B5A0E">
        <w:t>repo</w:t>
      </w:r>
      <w:r w:rsidR="00E41BFF" w:rsidRPr="003B5A0E">
        <w:t>文件</w:t>
      </w:r>
      <w:r w:rsidRPr="003B5A0E">
        <w:t>。</w:t>
      </w:r>
    </w:p>
    <w:p w14:paraId="1BD8CA0B" w14:textId="77777777" w:rsidR="00E56D91" w:rsidRPr="009B6474" w:rsidRDefault="00E56D91" w:rsidP="00933141">
      <w:pPr>
        <w:pStyle w:val="affffc"/>
        <w:rPr>
          <w:b/>
          <w:color w:val="C7000B"/>
        </w:rPr>
      </w:pPr>
      <w:r w:rsidRPr="003B5A0E">
        <w:t xml:space="preserve">[root@db1 ~]# </w:t>
      </w:r>
      <w:r w:rsidRPr="009B6474">
        <w:rPr>
          <w:b/>
          <w:color w:val="C7000B"/>
        </w:rPr>
        <w:t>cat /etc/yum.repos.d/CentOS-Base.repo</w:t>
      </w:r>
    </w:p>
    <w:p w14:paraId="66CBC1FD" w14:textId="77777777" w:rsidR="00E56D91" w:rsidRPr="003B5A0E" w:rsidRDefault="00E56D91" w:rsidP="00933141">
      <w:pPr>
        <w:pStyle w:val="affffc"/>
      </w:pPr>
      <w:r w:rsidRPr="003B5A0E">
        <w:t># CentOS-Base.repo</w:t>
      </w:r>
    </w:p>
    <w:p w14:paraId="31DDF761" w14:textId="77777777" w:rsidR="00E56D91" w:rsidRPr="003B5A0E" w:rsidRDefault="00E56D91" w:rsidP="00933141">
      <w:pPr>
        <w:pStyle w:val="affffc"/>
      </w:pPr>
      <w:r w:rsidRPr="003B5A0E">
        <w:t>#</w:t>
      </w:r>
    </w:p>
    <w:p w14:paraId="2B68105E" w14:textId="77777777" w:rsidR="00E56D91" w:rsidRPr="003B5A0E" w:rsidRDefault="00E56D91" w:rsidP="00933141">
      <w:pPr>
        <w:pStyle w:val="affffc"/>
      </w:pPr>
      <w:r w:rsidRPr="003B5A0E">
        <w:t># The mirror system uses the connecting IP address of the client and the</w:t>
      </w:r>
    </w:p>
    <w:p w14:paraId="5248AE9A" w14:textId="77777777" w:rsidR="00E56D91" w:rsidRPr="003B5A0E" w:rsidRDefault="00E56D91" w:rsidP="00933141">
      <w:pPr>
        <w:pStyle w:val="affffc"/>
      </w:pPr>
      <w:r w:rsidRPr="003B5A0E">
        <w:t># update status of each mirror to pick mirrors that are updated to and</w:t>
      </w:r>
    </w:p>
    <w:p w14:paraId="495F3C96" w14:textId="77777777" w:rsidR="00E56D91" w:rsidRPr="003B5A0E" w:rsidRDefault="00E56D91" w:rsidP="00933141">
      <w:pPr>
        <w:pStyle w:val="affffc"/>
      </w:pPr>
      <w:r w:rsidRPr="003B5A0E">
        <w:t># geographically close to the client.  You should use this for CentOS updates</w:t>
      </w:r>
    </w:p>
    <w:p w14:paraId="65A41CE2" w14:textId="77777777" w:rsidR="00E56D91" w:rsidRPr="003B5A0E" w:rsidRDefault="00E56D91" w:rsidP="00933141">
      <w:pPr>
        <w:pStyle w:val="affffc"/>
      </w:pPr>
      <w:r w:rsidRPr="003B5A0E">
        <w:t># unless you are manually picking other mirrors.</w:t>
      </w:r>
    </w:p>
    <w:p w14:paraId="63F4F47F" w14:textId="77777777" w:rsidR="00E56D91" w:rsidRPr="003B5A0E" w:rsidRDefault="00E56D91" w:rsidP="00933141">
      <w:pPr>
        <w:pStyle w:val="affffc"/>
      </w:pPr>
      <w:r w:rsidRPr="003B5A0E">
        <w:t>#</w:t>
      </w:r>
    </w:p>
    <w:p w14:paraId="4754A9A4" w14:textId="77777777" w:rsidR="00E56D91" w:rsidRPr="003B5A0E" w:rsidRDefault="00E56D91" w:rsidP="00933141">
      <w:pPr>
        <w:pStyle w:val="affffc"/>
      </w:pPr>
      <w:r w:rsidRPr="003B5A0E">
        <w:t xml:space="preserve"># If the mirrorlist= does not work for you, as a fall back you can try the </w:t>
      </w:r>
    </w:p>
    <w:p w14:paraId="15FCDBF0" w14:textId="77777777" w:rsidR="00E56D91" w:rsidRPr="003B5A0E" w:rsidRDefault="00E56D91" w:rsidP="00933141">
      <w:pPr>
        <w:pStyle w:val="affffc"/>
      </w:pPr>
      <w:r w:rsidRPr="003B5A0E">
        <w:lastRenderedPageBreak/>
        <w:t># remarked out baseurl= line instead.</w:t>
      </w:r>
    </w:p>
    <w:p w14:paraId="5D8DB971" w14:textId="200BD02E" w:rsidR="00E56D91" w:rsidRPr="003B5A0E" w:rsidRDefault="00E56D91" w:rsidP="00933141">
      <w:pPr>
        <w:pStyle w:val="affffc"/>
      </w:pPr>
      <w:r w:rsidRPr="003B5A0E">
        <w:t xml:space="preserve"># </w:t>
      </w:r>
    </w:p>
    <w:p w14:paraId="210FFCEB" w14:textId="77777777" w:rsidR="00E56D91" w:rsidRPr="003B5A0E" w:rsidRDefault="00E56D91" w:rsidP="00933141">
      <w:pPr>
        <w:pStyle w:val="affffc"/>
      </w:pPr>
      <w:r w:rsidRPr="003B5A0E">
        <w:t>[base]</w:t>
      </w:r>
    </w:p>
    <w:p w14:paraId="7D66872E" w14:textId="77777777" w:rsidR="00E56D91" w:rsidRPr="003B5A0E" w:rsidRDefault="00E56D91" w:rsidP="00933141">
      <w:pPr>
        <w:pStyle w:val="affffc"/>
      </w:pPr>
      <w:r w:rsidRPr="003B5A0E">
        <w:t>name=CentOS-$releasever - Base - mirrors.aliyun.com</w:t>
      </w:r>
    </w:p>
    <w:p w14:paraId="615CD84F" w14:textId="77777777" w:rsidR="00E56D91" w:rsidRPr="003B5A0E" w:rsidRDefault="00E56D91" w:rsidP="00933141">
      <w:pPr>
        <w:pStyle w:val="affffc"/>
      </w:pPr>
      <w:r w:rsidRPr="003B5A0E">
        <w:t>failovermethod=priority</w:t>
      </w:r>
    </w:p>
    <w:p w14:paraId="41E33E6B" w14:textId="77777777" w:rsidR="00E56D91" w:rsidRPr="003B5A0E" w:rsidRDefault="00E56D91" w:rsidP="00933141">
      <w:pPr>
        <w:pStyle w:val="affffc"/>
      </w:pPr>
      <w:r w:rsidRPr="003B5A0E">
        <w:t>baseurl=http://mirrors.aliyun.com/centos/$releasever/os/$basearch/</w:t>
      </w:r>
    </w:p>
    <w:p w14:paraId="45DE620B" w14:textId="77777777" w:rsidR="00E56D91" w:rsidRPr="003B5A0E" w:rsidRDefault="00E56D91" w:rsidP="00933141">
      <w:pPr>
        <w:pStyle w:val="affffc"/>
      </w:pPr>
      <w:r w:rsidRPr="003B5A0E">
        <w:t xml:space="preserve">        http://mirrors.aliyuncs.com/centos/$releasever/os/$basearch/</w:t>
      </w:r>
    </w:p>
    <w:p w14:paraId="7F640B4C" w14:textId="77777777" w:rsidR="00E56D91" w:rsidRPr="003B5A0E" w:rsidRDefault="00E56D91" w:rsidP="00933141">
      <w:pPr>
        <w:pStyle w:val="affffc"/>
      </w:pPr>
      <w:r w:rsidRPr="003B5A0E">
        <w:t xml:space="preserve">        http://mirrors.cloud.aliyuncs.com/centos/$releasever/os/$basearch/</w:t>
      </w:r>
    </w:p>
    <w:p w14:paraId="29CD3E98" w14:textId="3C125181" w:rsidR="00E56D91" w:rsidRPr="003B5A0E" w:rsidRDefault="00E56D91" w:rsidP="00933141">
      <w:pPr>
        <w:pStyle w:val="affffc"/>
      </w:pPr>
      <w:r w:rsidRPr="003B5A0E">
        <w:t>gpgcheck=1</w:t>
      </w:r>
    </w:p>
    <w:p w14:paraId="003E4AE2" w14:textId="5779B84F" w:rsidR="00E56D91" w:rsidRPr="003B5A0E" w:rsidRDefault="00E56D91" w:rsidP="00933141">
      <w:pPr>
        <w:pStyle w:val="affffc"/>
      </w:pPr>
      <w:r w:rsidRPr="003B5A0E">
        <w:t>……………………………..</w:t>
      </w:r>
    </w:p>
    <w:p w14:paraId="2EA01E95" w14:textId="6A3AB9D6" w:rsidR="007843CC" w:rsidRPr="003B5A0E" w:rsidRDefault="007843CC" w:rsidP="003D70A6">
      <w:pPr>
        <w:pStyle w:val="30"/>
      </w:pPr>
      <w:r w:rsidRPr="003B5A0E">
        <w:t>yum</w:t>
      </w:r>
      <w:r w:rsidRPr="003B5A0E">
        <w:t>安装相关包。</w:t>
      </w:r>
    </w:p>
    <w:p w14:paraId="4FC20DE6" w14:textId="603D6506" w:rsidR="007843CC" w:rsidRPr="003B5A0E" w:rsidRDefault="00AE263D" w:rsidP="00933141">
      <w:pPr>
        <w:pStyle w:val="1e"/>
      </w:pPr>
      <w:r w:rsidRPr="003B5A0E">
        <w:t>执行以下命令，</w:t>
      </w:r>
      <w:r w:rsidR="007843CC" w:rsidRPr="003B5A0E">
        <w:t>安装所需的包</w:t>
      </w:r>
      <w:r w:rsidR="00701C6E">
        <w:t>。</w:t>
      </w:r>
    </w:p>
    <w:p w14:paraId="629C0D3D" w14:textId="77777777" w:rsidR="007843CC" w:rsidRPr="003B5A0E" w:rsidRDefault="007843CC" w:rsidP="00933141">
      <w:pPr>
        <w:pStyle w:val="1e"/>
      </w:pPr>
      <w:r w:rsidRPr="003B5A0E">
        <w:t>yum install -y libaio-devel flex bison ncurses-devel glibc.devel patch lsb_release wget python3</w:t>
      </w:r>
    </w:p>
    <w:p w14:paraId="55ACB07C" w14:textId="5907A85D" w:rsidR="006F7B06" w:rsidRPr="003B5A0E" w:rsidRDefault="006F7B06" w:rsidP="006F7B06">
      <w:pPr>
        <w:pStyle w:val="2f2"/>
      </w:pPr>
      <w:r w:rsidRPr="003B5A0E">
        <w:t>如下：</w:t>
      </w:r>
    </w:p>
    <w:p w14:paraId="1DD94D1E" w14:textId="77777777" w:rsidR="006F7B06" w:rsidRPr="003B5A0E" w:rsidRDefault="006F7B06" w:rsidP="00933141">
      <w:pPr>
        <w:pStyle w:val="affffc"/>
      </w:pPr>
      <w:r w:rsidRPr="003B5A0E">
        <w:t>[root@db1 ~]#</w:t>
      </w:r>
      <w:r w:rsidRPr="00C65424">
        <w:rPr>
          <w:b/>
          <w:color w:val="C7000B"/>
        </w:rPr>
        <w:t xml:space="preserve"> yum install -y libaio-devel flex bison ncurses-devel glibc.devel patch lsb_release wget python3</w:t>
      </w:r>
    </w:p>
    <w:p w14:paraId="34702AC7" w14:textId="77777777" w:rsidR="006F7B06" w:rsidRPr="003B5A0E" w:rsidRDefault="006F7B06" w:rsidP="00933141">
      <w:pPr>
        <w:pStyle w:val="affffc"/>
      </w:pPr>
      <w:r w:rsidRPr="003B5A0E">
        <w:t>Loaded plugins: fastestmirror, langpacks</w:t>
      </w:r>
    </w:p>
    <w:p w14:paraId="4E25D495" w14:textId="77777777" w:rsidR="006F7B06" w:rsidRPr="003B5A0E" w:rsidRDefault="006F7B06" w:rsidP="00933141">
      <w:pPr>
        <w:pStyle w:val="affffc"/>
      </w:pPr>
      <w:r w:rsidRPr="003B5A0E">
        <w:t>Determining fastest mirrors</w:t>
      </w:r>
    </w:p>
    <w:p w14:paraId="1C592C20" w14:textId="2F4C0B65" w:rsidR="006F7B06" w:rsidRPr="003B5A0E" w:rsidRDefault="006F7B06" w:rsidP="00933141">
      <w:pPr>
        <w:pStyle w:val="affffc"/>
      </w:pPr>
      <w:r w:rsidRPr="003B5A0E">
        <w:t xml:space="preserve">base               | 3.6 kB  00:00:00                                                                                                                              </w:t>
      </w:r>
    </w:p>
    <w:p w14:paraId="23FE92DB" w14:textId="511AA654" w:rsidR="006F7B06" w:rsidRPr="003B5A0E" w:rsidRDefault="006F7B06" w:rsidP="00933141">
      <w:pPr>
        <w:pStyle w:val="affffc"/>
      </w:pPr>
      <w:r w:rsidRPr="003B5A0E">
        <w:t xml:space="preserve">extras              | 2.9 kB  00:00:00     </w:t>
      </w:r>
    </w:p>
    <w:p w14:paraId="15D2CFFB" w14:textId="066BB285" w:rsidR="006F7B06" w:rsidRPr="003B5A0E" w:rsidRDefault="006F7B06" w:rsidP="00933141">
      <w:pPr>
        <w:pStyle w:val="affffc"/>
      </w:pPr>
      <w:r w:rsidRPr="003B5A0E">
        <w:t>updates            | 2.9 kB  00:00:00</w:t>
      </w:r>
    </w:p>
    <w:p w14:paraId="5CFB622E" w14:textId="2F25574C" w:rsidR="006F7B06" w:rsidRPr="003B5A0E" w:rsidRDefault="000300ED" w:rsidP="00933141">
      <w:pPr>
        <w:pStyle w:val="affffc"/>
      </w:pPr>
      <w:r w:rsidRPr="003B5A0E">
        <w:t>………………….</w:t>
      </w:r>
    </w:p>
    <w:p w14:paraId="17B4D174" w14:textId="12E805FF" w:rsidR="007843CC" w:rsidRPr="003B5A0E" w:rsidRDefault="007843CC" w:rsidP="003D70A6">
      <w:pPr>
        <w:pStyle w:val="30"/>
      </w:pPr>
      <w:r w:rsidRPr="003B5A0E">
        <w:t>设置默认</w:t>
      </w:r>
      <w:r w:rsidRPr="003B5A0E">
        <w:t>Python</w:t>
      </w:r>
      <w:r w:rsidRPr="003B5A0E">
        <w:t>版本为</w:t>
      </w:r>
      <w:r w:rsidRPr="003B5A0E">
        <w:t>3.x</w:t>
      </w:r>
      <w:r w:rsidRPr="003B5A0E">
        <w:t>。</w:t>
      </w:r>
    </w:p>
    <w:p w14:paraId="79E40D27" w14:textId="77777777" w:rsidR="00777DFD" w:rsidRPr="003B5A0E" w:rsidRDefault="00777DFD" w:rsidP="00933141">
      <w:pPr>
        <w:pStyle w:val="affffc"/>
      </w:pPr>
      <w:r w:rsidRPr="003B5A0E">
        <w:t xml:space="preserve">[root@db1 ~]# </w:t>
      </w:r>
      <w:r w:rsidRPr="003B5A0E">
        <w:rPr>
          <w:b/>
          <w:color w:val="C7000B"/>
        </w:rPr>
        <w:t>cd /usr/bin</w:t>
      </w:r>
    </w:p>
    <w:p w14:paraId="3CD98A2D" w14:textId="77777777" w:rsidR="00777DFD" w:rsidRPr="00B3445D" w:rsidRDefault="00777DFD" w:rsidP="00933141">
      <w:pPr>
        <w:pStyle w:val="affffc"/>
        <w:rPr>
          <w:b/>
          <w:color w:val="C7000B"/>
        </w:rPr>
      </w:pPr>
      <w:r w:rsidRPr="003B5A0E">
        <w:t xml:space="preserve">[root@db1 bin]# </w:t>
      </w:r>
      <w:r w:rsidRPr="00B3445D">
        <w:rPr>
          <w:b/>
          <w:color w:val="C7000B"/>
        </w:rPr>
        <w:t>mv python python.bak</w:t>
      </w:r>
    </w:p>
    <w:p w14:paraId="394FA471" w14:textId="0096C7AE" w:rsidR="00777DFD" w:rsidRPr="00B3445D" w:rsidRDefault="00777DFD" w:rsidP="00933141">
      <w:pPr>
        <w:pStyle w:val="affffc"/>
        <w:rPr>
          <w:b/>
          <w:color w:val="C7000B"/>
        </w:rPr>
      </w:pPr>
      <w:r w:rsidRPr="003B5A0E">
        <w:t xml:space="preserve">[root@db1 bin]# </w:t>
      </w:r>
      <w:r w:rsidRPr="00B3445D">
        <w:rPr>
          <w:b/>
          <w:color w:val="C7000B"/>
        </w:rPr>
        <w:t>ln -s python3 /usr/bin/python</w:t>
      </w:r>
    </w:p>
    <w:p w14:paraId="5D628CC1" w14:textId="77777777" w:rsidR="00777DFD" w:rsidRPr="003B5A0E" w:rsidRDefault="00777DFD" w:rsidP="00933141">
      <w:pPr>
        <w:pStyle w:val="affffc"/>
        <w:rPr>
          <w:b/>
          <w:color w:val="C7000B"/>
        </w:rPr>
      </w:pPr>
      <w:r w:rsidRPr="003B5A0E">
        <w:t xml:space="preserve">[root@db1 bin]# </w:t>
      </w:r>
      <w:r w:rsidRPr="003B5A0E">
        <w:rPr>
          <w:b/>
          <w:color w:val="C7000B"/>
        </w:rPr>
        <w:t>python -V</w:t>
      </w:r>
    </w:p>
    <w:p w14:paraId="3F6447E9" w14:textId="28BE9ECF" w:rsidR="00777DFD" w:rsidRPr="003B5A0E" w:rsidRDefault="00777DFD" w:rsidP="00933141">
      <w:pPr>
        <w:pStyle w:val="affffc"/>
      </w:pPr>
      <w:r w:rsidRPr="003B5A0E">
        <w:t>Python 3.6.8</w:t>
      </w:r>
    </w:p>
    <w:p w14:paraId="548E760B" w14:textId="0B6A4D8C" w:rsidR="00E87DA0" w:rsidRPr="003B5A0E" w:rsidRDefault="007843CC" w:rsidP="006F7B06">
      <w:pPr>
        <w:pStyle w:val="2f2"/>
      </w:pPr>
      <w:r w:rsidRPr="003B5A0E">
        <w:t>修改完成后，需要确认</w:t>
      </w:r>
      <w:r w:rsidRPr="003B5A0E">
        <w:t>yum</w:t>
      </w:r>
      <w:r w:rsidRPr="003B5A0E">
        <w:t>是否能使用，如果不能使用需要修改</w:t>
      </w:r>
      <w:r w:rsidRPr="003B5A0E">
        <w:t>/usr/bin/yum</w:t>
      </w:r>
      <w:r w:rsidR="00E87DA0" w:rsidRPr="003B5A0E">
        <w:t>文件</w:t>
      </w:r>
      <w:r w:rsidRPr="003B5A0E">
        <w:t>，把</w:t>
      </w:r>
      <w:r w:rsidRPr="003B5A0E">
        <w:t>#!/usr/bin/python</w:t>
      </w:r>
      <w:r w:rsidR="00E87DA0" w:rsidRPr="003B5A0E">
        <w:t>这行</w:t>
      </w:r>
      <w:r w:rsidRPr="003B5A0E">
        <w:t>修改为</w:t>
      </w:r>
      <w:r w:rsidRPr="003B5A0E">
        <w:t>#!/usr/bin/python2.7</w:t>
      </w:r>
      <w:r w:rsidRPr="003B5A0E">
        <w:t>（或者对应的</w:t>
      </w:r>
      <w:r w:rsidRPr="003B5A0E">
        <w:t>python 2.x</w:t>
      </w:r>
      <w:r w:rsidRPr="003B5A0E">
        <w:t>的版本）</w:t>
      </w:r>
      <w:r w:rsidR="00524E53">
        <w:rPr>
          <w:rFonts w:hint="eastAsia"/>
        </w:rPr>
        <w:t>。</w:t>
      </w:r>
      <w:r w:rsidR="00524E53">
        <w:t>输入</w:t>
      </w:r>
      <w:r w:rsidR="00C61C58">
        <w:t>＂</w:t>
      </w:r>
      <w:r w:rsidR="00524E53">
        <w:t>i</w:t>
      </w:r>
      <w:r w:rsidR="00C61C58">
        <w:t>＂</w:t>
      </w:r>
      <w:r w:rsidR="00524E53">
        <w:rPr>
          <w:rFonts w:hint="eastAsia"/>
        </w:rPr>
        <w:t>切换到编辑模式，移动鼠标到修改位置修改内容，然后按下</w:t>
      </w:r>
      <w:r w:rsidR="00424CF1">
        <w:rPr>
          <w:rFonts w:hint="eastAsia"/>
        </w:rPr>
        <w:t>ESC</w:t>
      </w:r>
      <w:r w:rsidR="00524E53">
        <w:rPr>
          <w:rFonts w:hint="eastAsia"/>
        </w:rPr>
        <w:t>键退出编辑模式，然后输入</w:t>
      </w:r>
      <w:r w:rsidR="00C61C58">
        <w:t>＂</w:t>
      </w:r>
      <w:r w:rsidR="00524E53">
        <w:t>:wq</w:t>
      </w:r>
      <w:r w:rsidR="00C61C58">
        <w:t>＂</w:t>
      </w:r>
      <w:r w:rsidR="00524E53">
        <w:t>退出并进行保存</w:t>
      </w:r>
      <w:r w:rsidR="00524E53">
        <w:rPr>
          <w:rFonts w:hint="eastAsia"/>
        </w:rPr>
        <w:t>。</w:t>
      </w:r>
      <w:r w:rsidR="00E87DA0" w:rsidRPr="003B5A0E">
        <w:t>如下：</w:t>
      </w:r>
    </w:p>
    <w:p w14:paraId="1AC16511" w14:textId="77777777" w:rsidR="00E87DA0" w:rsidRPr="00B3445D" w:rsidRDefault="00E87DA0" w:rsidP="00933141">
      <w:pPr>
        <w:pStyle w:val="affffc"/>
        <w:rPr>
          <w:b/>
          <w:color w:val="C7000B"/>
        </w:rPr>
      </w:pPr>
      <w:r w:rsidRPr="003B5A0E">
        <w:t>[root@db1 bin]#</w:t>
      </w:r>
      <w:r w:rsidRPr="00B3445D">
        <w:rPr>
          <w:b/>
          <w:color w:val="C7000B"/>
        </w:rPr>
        <w:t xml:space="preserve"> vi /usr/bin/yum</w:t>
      </w:r>
    </w:p>
    <w:p w14:paraId="084EEDA8" w14:textId="77777777" w:rsidR="00E87DA0" w:rsidRPr="003B5A0E" w:rsidRDefault="00E87DA0" w:rsidP="00933141">
      <w:pPr>
        <w:pStyle w:val="affffc"/>
      </w:pPr>
    </w:p>
    <w:p w14:paraId="57000D83" w14:textId="77777777" w:rsidR="00E87DA0" w:rsidRPr="008B52F9" w:rsidRDefault="00E87DA0" w:rsidP="00933141">
      <w:pPr>
        <w:pStyle w:val="affffc"/>
        <w:rPr>
          <w:b/>
          <w:color w:val="C7000B"/>
        </w:rPr>
      </w:pPr>
      <w:r w:rsidRPr="003B5A0E">
        <w:t>#!/usr/bin/python</w:t>
      </w:r>
      <w:r w:rsidRPr="008B52F9">
        <w:rPr>
          <w:b/>
          <w:color w:val="C7000B"/>
        </w:rPr>
        <w:t>2.7</w:t>
      </w:r>
    </w:p>
    <w:p w14:paraId="5A99A296" w14:textId="38133F5F" w:rsidR="00E87DA0" w:rsidRPr="003B5A0E" w:rsidRDefault="00E87DA0" w:rsidP="00933141">
      <w:pPr>
        <w:pStyle w:val="affffc"/>
      </w:pPr>
      <w:r w:rsidRPr="003B5A0E">
        <w:t>import sys</w:t>
      </w:r>
    </w:p>
    <w:p w14:paraId="19C0C806" w14:textId="77777777" w:rsidR="000300ED" w:rsidRPr="003B5A0E" w:rsidRDefault="000300ED" w:rsidP="00933141">
      <w:pPr>
        <w:pStyle w:val="affffc"/>
      </w:pPr>
      <w:r w:rsidRPr="003B5A0E">
        <w:t>……………………….</w:t>
      </w:r>
    </w:p>
    <w:p w14:paraId="52FF2E2E" w14:textId="63B16D21" w:rsidR="00E87DA0" w:rsidRPr="003B5A0E" w:rsidRDefault="003648F5" w:rsidP="006F7B06">
      <w:pPr>
        <w:pStyle w:val="2f2"/>
      </w:pPr>
      <w:r w:rsidRPr="003B5A0E">
        <w:t>用</w:t>
      </w:r>
      <w:r w:rsidRPr="003B5A0E">
        <w:t>yum --help</w:t>
      </w:r>
      <w:r w:rsidRPr="003B5A0E">
        <w:t>命令来验证</w:t>
      </w:r>
      <w:r w:rsidRPr="003B5A0E">
        <w:t>yum</w:t>
      </w:r>
      <w:r w:rsidRPr="003B5A0E">
        <w:t>是否能使用</w:t>
      </w:r>
      <w:r w:rsidR="005B7AAA" w:rsidRPr="003B5A0E">
        <w:t>。</w:t>
      </w:r>
    </w:p>
    <w:p w14:paraId="131C6FEF" w14:textId="77777777" w:rsidR="003648F5" w:rsidRPr="003B5A0E" w:rsidRDefault="003648F5" w:rsidP="00933141">
      <w:pPr>
        <w:pStyle w:val="affffc"/>
        <w:rPr>
          <w:b/>
          <w:color w:val="C7000B"/>
        </w:rPr>
      </w:pPr>
      <w:r w:rsidRPr="003B5A0E">
        <w:t>[root@db1 bin]#</w:t>
      </w:r>
      <w:r w:rsidRPr="003B5A0E">
        <w:rPr>
          <w:b/>
          <w:color w:val="FF0000"/>
        </w:rPr>
        <w:t xml:space="preserve"> </w:t>
      </w:r>
      <w:r w:rsidRPr="003B5A0E">
        <w:rPr>
          <w:b/>
          <w:color w:val="C7000B"/>
        </w:rPr>
        <w:t>yum --help</w:t>
      </w:r>
    </w:p>
    <w:p w14:paraId="44FEE8AF" w14:textId="77777777" w:rsidR="003648F5" w:rsidRPr="003B5A0E" w:rsidRDefault="003648F5" w:rsidP="00933141">
      <w:pPr>
        <w:pStyle w:val="affffc"/>
      </w:pPr>
      <w:r w:rsidRPr="003B5A0E">
        <w:t>Loaded plugins: fastestmirror, langpacks</w:t>
      </w:r>
    </w:p>
    <w:p w14:paraId="023158A5" w14:textId="77777777" w:rsidR="003648F5" w:rsidRPr="003B5A0E" w:rsidRDefault="003648F5" w:rsidP="00933141">
      <w:pPr>
        <w:pStyle w:val="affffc"/>
      </w:pPr>
      <w:r w:rsidRPr="003B5A0E">
        <w:t>Usage: yum [options] COMMAND</w:t>
      </w:r>
    </w:p>
    <w:p w14:paraId="54FB4726" w14:textId="77777777" w:rsidR="003648F5" w:rsidRPr="003B5A0E" w:rsidRDefault="003648F5" w:rsidP="00933141">
      <w:pPr>
        <w:pStyle w:val="affffc"/>
      </w:pPr>
      <w:r w:rsidRPr="003B5A0E">
        <w:t>List of Commands:</w:t>
      </w:r>
    </w:p>
    <w:p w14:paraId="66DAEDE1" w14:textId="77777777" w:rsidR="003648F5" w:rsidRPr="003B5A0E" w:rsidRDefault="003648F5" w:rsidP="00933141">
      <w:pPr>
        <w:pStyle w:val="affffc"/>
      </w:pPr>
      <w:r w:rsidRPr="003B5A0E">
        <w:lastRenderedPageBreak/>
        <w:t>check          Check for problems in the rpmdb</w:t>
      </w:r>
    </w:p>
    <w:p w14:paraId="77E4BF08" w14:textId="77777777" w:rsidR="003648F5" w:rsidRPr="003B5A0E" w:rsidRDefault="003648F5" w:rsidP="00933141">
      <w:pPr>
        <w:pStyle w:val="affffc"/>
      </w:pPr>
      <w:r w:rsidRPr="003B5A0E">
        <w:t>check-update   Check for available package updates</w:t>
      </w:r>
    </w:p>
    <w:p w14:paraId="173705D3" w14:textId="794BE018" w:rsidR="003648F5" w:rsidRPr="003B5A0E" w:rsidRDefault="000300ED" w:rsidP="00933141">
      <w:pPr>
        <w:pStyle w:val="affffc"/>
      </w:pPr>
      <w:r w:rsidRPr="003B5A0E">
        <w:t>……………………….</w:t>
      </w:r>
    </w:p>
    <w:p w14:paraId="722AC302" w14:textId="2E598FF7" w:rsidR="00933141" w:rsidRPr="003B5A0E" w:rsidRDefault="00933141" w:rsidP="00933141">
      <w:pPr>
        <w:pStyle w:val="30"/>
        <w:ind w:left="1293"/>
      </w:pPr>
      <w:r w:rsidRPr="003B5A0E">
        <w:t>创建存放数据库</w:t>
      </w:r>
      <w:r w:rsidR="00701C6E">
        <w:t>的</w:t>
      </w:r>
      <w:r w:rsidRPr="003B5A0E">
        <w:t>安装目录。</w:t>
      </w:r>
    </w:p>
    <w:p w14:paraId="6D881B76" w14:textId="77777777" w:rsidR="00933141" w:rsidRPr="003B5A0E" w:rsidRDefault="00933141" w:rsidP="00933141">
      <w:pPr>
        <w:pStyle w:val="affffc"/>
      </w:pPr>
      <w:r w:rsidRPr="003B5A0E">
        <w:t xml:space="preserve">[root@db1 ~]# </w:t>
      </w:r>
      <w:r w:rsidRPr="00AC0204">
        <w:rPr>
          <w:b/>
          <w:color w:val="C7000B"/>
        </w:rPr>
        <w:t>mkdir -p /opt/software/openGauss</w:t>
      </w:r>
    </w:p>
    <w:p w14:paraId="199261E6" w14:textId="77777777" w:rsidR="00933141" w:rsidRPr="00AC0204" w:rsidRDefault="00933141" w:rsidP="00933141">
      <w:pPr>
        <w:pStyle w:val="affffc"/>
        <w:rPr>
          <w:b/>
          <w:color w:val="C7000B"/>
        </w:rPr>
      </w:pPr>
      <w:r w:rsidRPr="003B5A0E">
        <w:t xml:space="preserve">[root@db1 ~]# </w:t>
      </w:r>
      <w:r w:rsidRPr="00AC0204">
        <w:rPr>
          <w:b/>
          <w:color w:val="C7000B"/>
        </w:rPr>
        <w:t>cd /opt/software/openGauss</w:t>
      </w:r>
    </w:p>
    <w:p w14:paraId="1FC27AEA" w14:textId="77777777" w:rsidR="00933141" w:rsidRPr="003B5A0E" w:rsidRDefault="00933141" w:rsidP="00933141">
      <w:pPr>
        <w:pStyle w:val="affffc"/>
      </w:pPr>
      <w:r w:rsidRPr="003B5A0E">
        <w:t xml:space="preserve">[root@db1 openGauss]# </w:t>
      </w:r>
    </w:p>
    <w:p w14:paraId="5D98126A" w14:textId="77777777" w:rsidR="00933141" w:rsidRDefault="00933141" w:rsidP="00933141">
      <w:pPr>
        <w:pStyle w:val="1e"/>
      </w:pPr>
    </w:p>
    <w:p w14:paraId="1425F278" w14:textId="00388236" w:rsidR="007843CC" w:rsidRPr="003B5A0E" w:rsidRDefault="007843CC" w:rsidP="00933141">
      <w:pPr>
        <w:pStyle w:val="30"/>
        <w:ind w:left="1293"/>
      </w:pPr>
      <w:r w:rsidRPr="003B5A0E">
        <w:t>下载数据库安装包。</w:t>
      </w:r>
    </w:p>
    <w:p w14:paraId="0ED3916E" w14:textId="15D2CFA5" w:rsidR="007843CC" w:rsidRPr="003B5A0E" w:rsidRDefault="007843CC" w:rsidP="00933141">
      <w:pPr>
        <w:pStyle w:val="1e"/>
      </w:pPr>
      <w:r w:rsidRPr="003B5A0E">
        <w:t>使用</w:t>
      </w:r>
      <w:r w:rsidRPr="003B5A0E">
        <w:t>wget</w:t>
      </w:r>
      <w:r w:rsidRPr="003B5A0E">
        <w:t>下载数据库安装包</w:t>
      </w:r>
      <w:r w:rsidR="00701C6E">
        <w:t>。</w:t>
      </w:r>
    </w:p>
    <w:p w14:paraId="657EE666" w14:textId="77777777" w:rsidR="007843CC" w:rsidRPr="003B5A0E" w:rsidRDefault="007843CC" w:rsidP="00933141">
      <w:pPr>
        <w:pStyle w:val="1e"/>
      </w:pPr>
      <w:r w:rsidRPr="003B5A0E">
        <w:t>cd /root</w:t>
      </w:r>
    </w:p>
    <w:p w14:paraId="42198F69" w14:textId="3C972C93" w:rsidR="00115990" w:rsidRDefault="00115990" w:rsidP="00933141">
      <w:pPr>
        <w:pStyle w:val="1e"/>
      </w:pPr>
      <w:r w:rsidRPr="00115990">
        <w:t xml:space="preserve">wget  </w:t>
      </w:r>
      <w:hyperlink r:id="rId60" w:history="1">
        <w:r w:rsidR="00D511AB" w:rsidRPr="00795B64">
          <w:rPr>
            <w:rStyle w:val="ad"/>
          </w:rPr>
          <w:t>https://opengauss.obs.cn-south-1.myhuaweicloud.com/2.0.0/x86/openGauss-2.0.0-CentOS-64bit-all.tar.gz</w:t>
        </w:r>
      </w:hyperlink>
    </w:p>
    <w:p w14:paraId="2511A077" w14:textId="22C97F4A" w:rsidR="00B52D2F" w:rsidRPr="003B5A0E" w:rsidRDefault="00B52D2F" w:rsidP="00933141">
      <w:pPr>
        <w:pStyle w:val="1e"/>
      </w:pPr>
      <w:r w:rsidRPr="003B5A0E">
        <w:t>具体如下：</w:t>
      </w:r>
    </w:p>
    <w:p w14:paraId="58A61321" w14:textId="43FD22FF" w:rsidR="006D0AB8" w:rsidRPr="00EE3EC8" w:rsidRDefault="006D0AB8" w:rsidP="00933141">
      <w:pPr>
        <w:pStyle w:val="affffc"/>
        <w:rPr>
          <w:b/>
          <w:color w:val="C7000B"/>
        </w:rPr>
      </w:pPr>
      <w:r w:rsidRPr="003B5A0E">
        <w:t>[</w:t>
      </w:r>
      <w:r w:rsidR="00EE3EC8" w:rsidRPr="003B5A0E">
        <w:t>root@db1 openGauss</w:t>
      </w:r>
      <w:r w:rsidRPr="003B5A0E">
        <w:t xml:space="preserve">]# </w:t>
      </w:r>
      <w:r w:rsidR="00115990" w:rsidRPr="00EE3EC8">
        <w:rPr>
          <w:b/>
          <w:color w:val="C7000B"/>
        </w:rPr>
        <w:t>wget  https://opengauss.obs.cn-south-1.myhuaweicloud.com/</w:t>
      </w:r>
      <w:r w:rsidR="00281E41">
        <w:rPr>
          <w:b/>
          <w:color w:val="C7000B"/>
        </w:rPr>
        <w:t>2.0.0</w:t>
      </w:r>
      <w:r w:rsidR="00115990" w:rsidRPr="00EE3EC8">
        <w:rPr>
          <w:b/>
          <w:color w:val="C7000B"/>
        </w:rPr>
        <w:t>/x86/openGauss-</w:t>
      </w:r>
      <w:r w:rsidR="00281E41">
        <w:rPr>
          <w:b/>
          <w:color w:val="C7000B"/>
        </w:rPr>
        <w:t>2.0.0</w:t>
      </w:r>
      <w:r w:rsidR="00115990" w:rsidRPr="00EE3EC8">
        <w:rPr>
          <w:b/>
          <w:color w:val="C7000B"/>
        </w:rPr>
        <w:t>-CentOS-64bit-all.tar.gz</w:t>
      </w:r>
    </w:p>
    <w:p w14:paraId="59E8B9AD" w14:textId="27194F07" w:rsidR="006D0AB8" w:rsidRPr="003B5A0E" w:rsidRDefault="006D0AB8" w:rsidP="00933141">
      <w:pPr>
        <w:pStyle w:val="affffc"/>
      </w:pPr>
      <w:r w:rsidRPr="003B5A0E">
        <w:t>--2020-09-10 14:23:07--  https://opengauss.obs.cn-south-1.myhuaweicloud.com/</w:t>
      </w:r>
      <w:r w:rsidR="00281E41">
        <w:t>2.0.0</w:t>
      </w:r>
      <w:r w:rsidRPr="003B5A0E">
        <w:t>/x86/openGauss-</w:t>
      </w:r>
      <w:r w:rsidR="00281E41">
        <w:t>2.0.0</w:t>
      </w:r>
      <w:r w:rsidRPr="003B5A0E">
        <w:t>-CentOS</w:t>
      </w:r>
      <w:r w:rsidR="00115990" w:rsidRPr="00115990">
        <w:t>-64bit-all.tar.gz</w:t>
      </w:r>
    </w:p>
    <w:p w14:paraId="57E3AABC" w14:textId="685F0B47" w:rsidR="00DC6966" w:rsidRPr="003B5A0E" w:rsidRDefault="00343B56" w:rsidP="00343B56">
      <w:pPr>
        <w:pStyle w:val="2"/>
        <w:rPr>
          <w:rFonts w:ascii="Huawei Sans" w:hAnsi="Huawei Sans" w:cs="Huawei Sans"/>
        </w:rPr>
      </w:pPr>
      <w:bookmarkStart w:id="52" w:name="_Toc80868960"/>
      <w:r w:rsidRPr="003B5A0E">
        <w:rPr>
          <w:rFonts w:ascii="Huawei Sans" w:hAnsi="Huawei Sans" w:cs="Huawei Sans"/>
        </w:rPr>
        <w:t>安装</w:t>
      </w:r>
      <w:r w:rsidRPr="003B5A0E">
        <w:rPr>
          <w:rFonts w:ascii="Huawei Sans" w:hAnsi="Huawei Sans" w:cs="Huawei Sans"/>
        </w:rPr>
        <w:t>openGauss</w:t>
      </w:r>
      <w:r w:rsidRPr="003B5A0E">
        <w:rPr>
          <w:rFonts w:ascii="Huawei Sans" w:hAnsi="Huawei Sans" w:cs="Huawei Sans"/>
        </w:rPr>
        <w:t>数据库</w:t>
      </w:r>
      <w:bookmarkEnd w:id="52"/>
    </w:p>
    <w:p w14:paraId="3A07D8B0" w14:textId="713B0B8A" w:rsidR="007C61B7" w:rsidRPr="003B5A0E" w:rsidRDefault="007C61B7" w:rsidP="003D70A6">
      <w:pPr>
        <w:pStyle w:val="30"/>
        <w:numPr>
          <w:ilvl w:val="5"/>
          <w:numId w:val="19"/>
        </w:numPr>
      </w:pPr>
      <w:r w:rsidRPr="003B5A0E">
        <w:t>创建</w:t>
      </w:r>
      <w:r w:rsidRPr="003B5A0E">
        <w:t>XML</w:t>
      </w:r>
      <w:r w:rsidRPr="003B5A0E">
        <w:t>配置文件，用于数据库安装。</w:t>
      </w:r>
    </w:p>
    <w:p w14:paraId="1E4FB181" w14:textId="1C52A895" w:rsidR="00611C2B" w:rsidRPr="0021727E" w:rsidRDefault="00424CEF" w:rsidP="00933141">
      <w:pPr>
        <w:pStyle w:val="affffc"/>
        <w:rPr>
          <w:b/>
          <w:color w:val="C7000B"/>
        </w:rPr>
      </w:pPr>
      <w:r w:rsidRPr="003B5A0E">
        <w:t>[root@db1 openGauss]#</w:t>
      </w:r>
      <w:r>
        <w:t xml:space="preserve"> </w:t>
      </w:r>
      <w:r w:rsidR="00611C2B" w:rsidRPr="0021727E">
        <w:rPr>
          <w:b/>
          <w:color w:val="C7000B"/>
        </w:rPr>
        <w:t>vi clusterconfig.xml</w:t>
      </w:r>
    </w:p>
    <w:p w14:paraId="75C79176" w14:textId="653B3732" w:rsidR="00B43AC9" w:rsidRPr="003B5A0E" w:rsidRDefault="00611C2B" w:rsidP="00933141">
      <w:pPr>
        <w:pStyle w:val="1e"/>
      </w:pPr>
      <w:r w:rsidRPr="003B5A0E">
        <w:t>将以下内容添加进</w:t>
      </w:r>
      <w:r w:rsidRPr="003B5A0E">
        <w:t>clusterconfig.xml</w:t>
      </w:r>
      <w:r w:rsidRPr="003B5A0E">
        <w:t>文件中。</w:t>
      </w:r>
      <w:r w:rsidR="00524E53">
        <w:t>输入</w:t>
      </w:r>
      <w:r w:rsidR="00C61C58">
        <w:t>＂</w:t>
      </w:r>
      <w:r w:rsidR="00524E53">
        <w:t>i</w:t>
      </w:r>
      <w:r w:rsidR="00C61C58">
        <w:t>＂</w:t>
      </w:r>
      <w:r w:rsidR="00524E53">
        <w:rPr>
          <w:rFonts w:hint="eastAsia"/>
        </w:rPr>
        <w:t>切换到编辑模式，</w:t>
      </w:r>
      <w:r w:rsidR="002452EF">
        <w:rPr>
          <w:rFonts w:hint="eastAsia"/>
        </w:rPr>
        <w:t>复制内容</w:t>
      </w:r>
      <w:r w:rsidR="00701C6E">
        <w:rPr>
          <w:rFonts w:hint="eastAsia"/>
        </w:rPr>
        <w:t>粘贴</w:t>
      </w:r>
      <w:r w:rsidR="002452EF">
        <w:rPr>
          <w:rFonts w:hint="eastAsia"/>
        </w:rPr>
        <w:t>到文档中</w:t>
      </w:r>
      <w:r w:rsidR="00524E53">
        <w:rPr>
          <w:rFonts w:hint="eastAsia"/>
        </w:rPr>
        <w:t>，然后按下</w:t>
      </w:r>
      <w:r w:rsidR="00424CF1">
        <w:rPr>
          <w:rFonts w:hint="eastAsia"/>
        </w:rPr>
        <w:t>ESC</w:t>
      </w:r>
      <w:r w:rsidR="00524E53">
        <w:rPr>
          <w:rFonts w:hint="eastAsia"/>
        </w:rPr>
        <w:t>键退出编辑模式，然后输入</w:t>
      </w:r>
      <w:r w:rsidR="00C61C58">
        <w:t>＂</w:t>
      </w:r>
      <w:r w:rsidR="00524E53">
        <w:t>:wq</w:t>
      </w:r>
      <w:r w:rsidR="00C61C58">
        <w:t>＂</w:t>
      </w:r>
      <w:r w:rsidR="00524E53">
        <w:t>退出并进行保存</w:t>
      </w:r>
      <w:r w:rsidR="00524E53">
        <w:rPr>
          <w:rFonts w:hint="eastAsia"/>
        </w:rPr>
        <w:t>。</w:t>
      </w:r>
    </w:p>
    <w:p w14:paraId="6E030F7A" w14:textId="77777777" w:rsidR="00611C2B" w:rsidRPr="002452EF" w:rsidRDefault="00611C2B" w:rsidP="002452EF">
      <w:pPr>
        <w:pStyle w:val="affffc"/>
      </w:pPr>
      <w:r w:rsidRPr="002452EF">
        <w:t xml:space="preserve">&lt;?xml version="1.0" encoding="UTF-8"?&gt; </w:t>
      </w:r>
    </w:p>
    <w:p w14:paraId="0675BCF3" w14:textId="77777777" w:rsidR="00611C2B" w:rsidRPr="002452EF" w:rsidRDefault="00611C2B" w:rsidP="002452EF">
      <w:pPr>
        <w:pStyle w:val="affffc"/>
      </w:pPr>
      <w:r w:rsidRPr="002452EF">
        <w:t xml:space="preserve">&lt;ROOT&gt; </w:t>
      </w:r>
    </w:p>
    <w:p w14:paraId="6DDE730B" w14:textId="77777777" w:rsidR="00611C2B" w:rsidRPr="002452EF" w:rsidRDefault="00611C2B" w:rsidP="002452EF">
      <w:pPr>
        <w:pStyle w:val="affffc"/>
      </w:pPr>
      <w:r w:rsidRPr="002452EF">
        <w:t xml:space="preserve">    &lt;!-- openGauss</w:t>
      </w:r>
      <w:r w:rsidRPr="002452EF">
        <w:t>整体信息</w:t>
      </w:r>
      <w:r w:rsidRPr="002452EF">
        <w:t xml:space="preserve"> --&gt; </w:t>
      </w:r>
    </w:p>
    <w:p w14:paraId="09F052C1" w14:textId="77777777" w:rsidR="00611C2B" w:rsidRPr="002452EF" w:rsidRDefault="00611C2B" w:rsidP="002452EF">
      <w:pPr>
        <w:pStyle w:val="affffc"/>
      </w:pPr>
      <w:r w:rsidRPr="002452EF">
        <w:t xml:space="preserve">    &lt;CLUSTER&gt; </w:t>
      </w:r>
    </w:p>
    <w:p w14:paraId="63A35D00" w14:textId="77777777" w:rsidR="00611C2B" w:rsidRPr="003B5A0E" w:rsidRDefault="00611C2B" w:rsidP="00933141">
      <w:pPr>
        <w:pStyle w:val="affffc"/>
      </w:pPr>
      <w:r w:rsidRPr="003B5A0E">
        <w:t xml:space="preserve">        &lt;PARAM name="clusterName" value="dbCluster" /&gt; </w:t>
      </w:r>
    </w:p>
    <w:p w14:paraId="0D33AD42" w14:textId="77777777" w:rsidR="00611C2B" w:rsidRPr="003B5A0E" w:rsidRDefault="00611C2B" w:rsidP="00933141">
      <w:pPr>
        <w:pStyle w:val="affffc"/>
      </w:pPr>
      <w:r w:rsidRPr="003B5A0E">
        <w:t xml:space="preserve">        &lt;PARAM name="nodeNames" value="</w:t>
      </w:r>
      <w:r w:rsidRPr="003B5A0E">
        <w:rPr>
          <w:b/>
          <w:color w:val="C7000B"/>
        </w:rPr>
        <w:t>db1</w:t>
      </w:r>
      <w:r w:rsidRPr="003B5A0E">
        <w:t xml:space="preserve">" /&gt; </w:t>
      </w:r>
    </w:p>
    <w:p w14:paraId="128A71CE" w14:textId="77777777" w:rsidR="00611C2B" w:rsidRPr="003B5A0E" w:rsidRDefault="00611C2B" w:rsidP="00933141">
      <w:pPr>
        <w:pStyle w:val="affffc"/>
      </w:pPr>
      <w:r w:rsidRPr="003B5A0E">
        <w:t xml:space="preserve">        &lt;PARAM name="backIp1s" value="</w:t>
      </w:r>
      <w:r w:rsidRPr="003B5A0E">
        <w:rPr>
          <w:b/>
          <w:color w:val="C7000B"/>
        </w:rPr>
        <w:t>10.0.3.15</w:t>
      </w:r>
      <w:r w:rsidRPr="003B5A0E">
        <w:t xml:space="preserve">"/&gt; </w:t>
      </w:r>
    </w:p>
    <w:p w14:paraId="643CA17C" w14:textId="77777777" w:rsidR="00611C2B" w:rsidRPr="003B5A0E" w:rsidRDefault="00611C2B" w:rsidP="00933141">
      <w:pPr>
        <w:pStyle w:val="affffc"/>
      </w:pPr>
      <w:r w:rsidRPr="003B5A0E">
        <w:t xml:space="preserve">        &lt;PARAM name="gaussdbAppPath" value="/opt/gaussdb/app" /&gt; </w:t>
      </w:r>
    </w:p>
    <w:p w14:paraId="050BEDFD" w14:textId="77777777" w:rsidR="00611C2B" w:rsidRPr="003B5A0E" w:rsidRDefault="00611C2B" w:rsidP="00933141">
      <w:pPr>
        <w:pStyle w:val="affffc"/>
      </w:pPr>
      <w:r w:rsidRPr="003B5A0E">
        <w:t xml:space="preserve">        &lt;PARAM name="gaussdbLogPath" value="/var/log/gaussdb" /&gt; </w:t>
      </w:r>
    </w:p>
    <w:p w14:paraId="35B5B184" w14:textId="77777777" w:rsidR="00611C2B" w:rsidRPr="003B5A0E" w:rsidRDefault="00611C2B" w:rsidP="00933141">
      <w:pPr>
        <w:pStyle w:val="affffc"/>
      </w:pPr>
      <w:r w:rsidRPr="003B5A0E">
        <w:t xml:space="preserve">        &lt;PARAM name="gaussdbToolPath" value="/opt/huawei/wisequery" /&gt; </w:t>
      </w:r>
    </w:p>
    <w:p w14:paraId="1667EE0C" w14:textId="77777777" w:rsidR="00611C2B" w:rsidRPr="003B5A0E" w:rsidRDefault="00611C2B" w:rsidP="00933141">
      <w:pPr>
        <w:pStyle w:val="affffc"/>
      </w:pPr>
      <w:r w:rsidRPr="003B5A0E">
        <w:t xml:space="preserve">        &lt;PARAM name="corePath" value="/opt/opengauss/corefile"/&gt; </w:t>
      </w:r>
    </w:p>
    <w:p w14:paraId="2C23F4B6" w14:textId="77777777" w:rsidR="00611C2B" w:rsidRPr="003B5A0E" w:rsidRDefault="00611C2B" w:rsidP="00933141">
      <w:pPr>
        <w:pStyle w:val="affffc"/>
      </w:pPr>
      <w:r w:rsidRPr="003B5A0E">
        <w:t xml:space="preserve">        &lt;PARAM name="clusterType" value="single-inst"/&gt; </w:t>
      </w:r>
    </w:p>
    <w:p w14:paraId="7A6FC65A" w14:textId="77777777" w:rsidR="00611C2B" w:rsidRPr="003B5A0E" w:rsidRDefault="00611C2B" w:rsidP="00933141">
      <w:pPr>
        <w:pStyle w:val="affffc"/>
      </w:pPr>
      <w:r w:rsidRPr="003B5A0E">
        <w:t xml:space="preserve">    &lt;/CLUSTER&gt; </w:t>
      </w:r>
    </w:p>
    <w:p w14:paraId="2D195B8A" w14:textId="77777777" w:rsidR="00611C2B" w:rsidRPr="003B5A0E" w:rsidRDefault="00611C2B" w:rsidP="00933141">
      <w:pPr>
        <w:pStyle w:val="affffc"/>
      </w:pPr>
      <w:r w:rsidRPr="003B5A0E">
        <w:t xml:space="preserve">    &lt;!-- </w:t>
      </w:r>
      <w:r w:rsidRPr="003B5A0E">
        <w:t>每台服务器上的节点部署信息</w:t>
      </w:r>
      <w:r w:rsidRPr="003B5A0E">
        <w:t xml:space="preserve"> --&gt; </w:t>
      </w:r>
    </w:p>
    <w:p w14:paraId="40D985E3" w14:textId="77777777" w:rsidR="00611C2B" w:rsidRPr="003B5A0E" w:rsidRDefault="00611C2B" w:rsidP="00933141">
      <w:pPr>
        <w:pStyle w:val="affffc"/>
      </w:pPr>
      <w:r w:rsidRPr="003B5A0E">
        <w:t xml:space="preserve">    &lt;DEVICELIST&gt; </w:t>
      </w:r>
    </w:p>
    <w:p w14:paraId="73F23D9D" w14:textId="77777777" w:rsidR="00611C2B" w:rsidRPr="003B5A0E" w:rsidRDefault="00611C2B" w:rsidP="00933141">
      <w:pPr>
        <w:pStyle w:val="affffc"/>
      </w:pPr>
      <w:r w:rsidRPr="003B5A0E">
        <w:lastRenderedPageBreak/>
        <w:t xml:space="preserve">        &lt;!-- node1</w:t>
      </w:r>
      <w:r w:rsidRPr="003B5A0E">
        <w:t>上的节点部署信息</w:t>
      </w:r>
      <w:r w:rsidRPr="003B5A0E">
        <w:t xml:space="preserve"> --&gt; </w:t>
      </w:r>
    </w:p>
    <w:p w14:paraId="2F329C4F" w14:textId="77777777" w:rsidR="00611C2B" w:rsidRPr="003B5A0E" w:rsidRDefault="00611C2B" w:rsidP="00933141">
      <w:pPr>
        <w:pStyle w:val="affffc"/>
      </w:pPr>
      <w:r w:rsidRPr="003B5A0E">
        <w:t xml:space="preserve">        &lt;DEVICE sn="1000001"&gt; </w:t>
      </w:r>
    </w:p>
    <w:p w14:paraId="43A3484F" w14:textId="77777777" w:rsidR="00611C2B" w:rsidRPr="003B5A0E" w:rsidRDefault="00611C2B" w:rsidP="00933141">
      <w:pPr>
        <w:pStyle w:val="affffc"/>
      </w:pPr>
      <w:r w:rsidRPr="003B5A0E">
        <w:t xml:space="preserve">            &lt;PARAM name="name" value="</w:t>
      </w:r>
      <w:r w:rsidRPr="003B5A0E">
        <w:rPr>
          <w:b/>
          <w:color w:val="C7000B"/>
        </w:rPr>
        <w:t>db1</w:t>
      </w:r>
      <w:r w:rsidRPr="003B5A0E">
        <w:t xml:space="preserve">"/&gt; </w:t>
      </w:r>
    </w:p>
    <w:p w14:paraId="6A19CEB8" w14:textId="77777777" w:rsidR="00611C2B" w:rsidRPr="003B5A0E" w:rsidRDefault="00611C2B" w:rsidP="00933141">
      <w:pPr>
        <w:pStyle w:val="affffc"/>
      </w:pPr>
      <w:r w:rsidRPr="003B5A0E">
        <w:t xml:space="preserve">            &lt;PARAM name="azName" value="AZ1"/&gt; </w:t>
      </w:r>
    </w:p>
    <w:p w14:paraId="7B1C68BE" w14:textId="77777777" w:rsidR="00611C2B" w:rsidRPr="003B5A0E" w:rsidRDefault="00611C2B" w:rsidP="00933141">
      <w:pPr>
        <w:pStyle w:val="affffc"/>
      </w:pPr>
      <w:r w:rsidRPr="003B5A0E">
        <w:t xml:space="preserve">            &lt;PARAM name="azPriority" value="1"/&gt; </w:t>
      </w:r>
    </w:p>
    <w:p w14:paraId="0BEB438D" w14:textId="77777777" w:rsidR="00611C2B" w:rsidRPr="003B5A0E" w:rsidRDefault="00611C2B" w:rsidP="00933141">
      <w:pPr>
        <w:pStyle w:val="affffc"/>
      </w:pPr>
      <w:r w:rsidRPr="003B5A0E">
        <w:t xml:space="preserve">            &lt;!-- </w:t>
      </w:r>
      <w:r w:rsidRPr="003B5A0E">
        <w:t>如果服务器只有一个网卡可用，将</w:t>
      </w:r>
      <w:r w:rsidRPr="003B5A0E">
        <w:t>backIP1</w:t>
      </w:r>
      <w:r w:rsidRPr="003B5A0E">
        <w:t>和</w:t>
      </w:r>
      <w:r w:rsidRPr="003B5A0E">
        <w:t>sshIP1</w:t>
      </w:r>
      <w:r w:rsidRPr="003B5A0E">
        <w:t>配置成同一个</w:t>
      </w:r>
      <w:r w:rsidRPr="003B5A0E">
        <w:t xml:space="preserve">IP --&gt; </w:t>
      </w:r>
    </w:p>
    <w:p w14:paraId="5B8B3BE2" w14:textId="77777777" w:rsidR="00611C2B" w:rsidRPr="003B5A0E" w:rsidRDefault="00611C2B" w:rsidP="00933141">
      <w:pPr>
        <w:pStyle w:val="affffc"/>
      </w:pPr>
      <w:r w:rsidRPr="003B5A0E">
        <w:t xml:space="preserve">            &lt;PARAM name="backIp1" value="</w:t>
      </w:r>
      <w:r w:rsidRPr="003B5A0E">
        <w:rPr>
          <w:b/>
          <w:color w:val="C7000B"/>
        </w:rPr>
        <w:t>10.0.3.15</w:t>
      </w:r>
      <w:r w:rsidRPr="003B5A0E">
        <w:t xml:space="preserve">"/&gt; </w:t>
      </w:r>
    </w:p>
    <w:p w14:paraId="078527C5" w14:textId="77777777" w:rsidR="00611C2B" w:rsidRPr="003B5A0E" w:rsidRDefault="00611C2B" w:rsidP="00933141">
      <w:pPr>
        <w:pStyle w:val="affffc"/>
      </w:pPr>
      <w:r w:rsidRPr="003B5A0E">
        <w:t xml:space="preserve">            &lt;PARAM name="sshIp1" value="</w:t>
      </w:r>
      <w:r w:rsidRPr="003B5A0E">
        <w:rPr>
          <w:b/>
          <w:color w:val="C7000B"/>
        </w:rPr>
        <w:t>10.0.3.15</w:t>
      </w:r>
      <w:r w:rsidRPr="003B5A0E">
        <w:t xml:space="preserve">"/&gt; </w:t>
      </w:r>
    </w:p>
    <w:p w14:paraId="1A535BCD" w14:textId="77777777" w:rsidR="00611C2B" w:rsidRPr="003B5A0E" w:rsidRDefault="00611C2B" w:rsidP="00933141">
      <w:pPr>
        <w:pStyle w:val="affffc"/>
      </w:pPr>
      <w:r w:rsidRPr="003B5A0E">
        <w:t xml:space="preserve">             </w:t>
      </w:r>
    </w:p>
    <w:p w14:paraId="0AF599E6" w14:textId="77777777" w:rsidR="00611C2B" w:rsidRPr="003B5A0E" w:rsidRDefault="00611C2B" w:rsidP="00933141">
      <w:pPr>
        <w:pStyle w:val="affffc"/>
      </w:pPr>
      <w:r w:rsidRPr="003B5A0E">
        <w:tab/>
        <w:t xml:space="preserve">    &lt;!--dbnode--&gt; </w:t>
      </w:r>
    </w:p>
    <w:p w14:paraId="0B1DB88B" w14:textId="77777777" w:rsidR="00611C2B" w:rsidRPr="003B5A0E" w:rsidRDefault="00611C2B" w:rsidP="00933141">
      <w:pPr>
        <w:pStyle w:val="affffc"/>
      </w:pPr>
      <w:r w:rsidRPr="003B5A0E">
        <w:tab/>
        <w:t xml:space="preserve">    &lt;PARAM name="dataNum" value="1"/&gt; </w:t>
      </w:r>
    </w:p>
    <w:p w14:paraId="0E3D5184" w14:textId="77777777" w:rsidR="00611C2B" w:rsidRPr="003B5A0E" w:rsidRDefault="00611C2B" w:rsidP="00933141">
      <w:pPr>
        <w:pStyle w:val="affffc"/>
      </w:pPr>
      <w:r w:rsidRPr="003B5A0E">
        <w:tab/>
        <w:t xml:space="preserve">    &lt;PARAM name="dataPortBase" value="26000"/&gt; </w:t>
      </w:r>
    </w:p>
    <w:p w14:paraId="616CDE16" w14:textId="77777777" w:rsidR="00611C2B" w:rsidRPr="003B5A0E" w:rsidRDefault="00611C2B" w:rsidP="00933141">
      <w:pPr>
        <w:pStyle w:val="affffc"/>
      </w:pPr>
      <w:r w:rsidRPr="003B5A0E">
        <w:tab/>
        <w:t xml:space="preserve">    &lt;PARAM name="dataNode1" value="/gaussdb/data/</w:t>
      </w:r>
      <w:r w:rsidRPr="003B5A0E">
        <w:rPr>
          <w:b/>
          <w:color w:val="C7000B"/>
        </w:rPr>
        <w:t>db1</w:t>
      </w:r>
      <w:r w:rsidRPr="003B5A0E">
        <w:t xml:space="preserve">"/&gt; </w:t>
      </w:r>
    </w:p>
    <w:p w14:paraId="2890E77B" w14:textId="77777777" w:rsidR="00611C2B" w:rsidRPr="003B5A0E" w:rsidRDefault="00611C2B" w:rsidP="00933141">
      <w:pPr>
        <w:pStyle w:val="affffc"/>
      </w:pPr>
      <w:r w:rsidRPr="003B5A0E">
        <w:t xml:space="preserve">        &lt;/DEVICE&gt; </w:t>
      </w:r>
    </w:p>
    <w:p w14:paraId="5A0D2C54" w14:textId="77777777" w:rsidR="00611C2B" w:rsidRPr="003B5A0E" w:rsidRDefault="00611C2B" w:rsidP="00933141">
      <w:pPr>
        <w:pStyle w:val="affffc"/>
      </w:pPr>
      <w:r w:rsidRPr="003B5A0E">
        <w:t xml:space="preserve">    &lt;/DEVICELIST&gt; </w:t>
      </w:r>
    </w:p>
    <w:p w14:paraId="042464D7" w14:textId="466A79C4" w:rsidR="00B43AC9" w:rsidRPr="003B5A0E" w:rsidRDefault="00611C2B" w:rsidP="00933141">
      <w:pPr>
        <w:pStyle w:val="affffc"/>
      </w:pPr>
      <w:r w:rsidRPr="003B5A0E">
        <w:t>&lt;/ROOT&gt;</w:t>
      </w:r>
    </w:p>
    <w:p w14:paraId="12C2C501" w14:textId="5B9D686A" w:rsidR="00611C2B" w:rsidRPr="003B5A0E" w:rsidRDefault="00611C2B" w:rsidP="00933141">
      <w:pPr>
        <w:pStyle w:val="1e"/>
      </w:pPr>
      <w:r w:rsidRPr="003B5A0E">
        <w:t>说明：其中标红的内容，需要根据自己实际的</w:t>
      </w:r>
      <w:r w:rsidRPr="003B5A0E">
        <w:t>IP</w:t>
      </w:r>
      <w:r w:rsidRPr="003B5A0E">
        <w:t>和主机名进行修改</w:t>
      </w:r>
      <w:r w:rsidR="00A53F69" w:rsidRPr="003B5A0E">
        <w:t>，如果其中的中文出现乱码时可以删除这些行</w:t>
      </w:r>
      <w:r w:rsidRPr="003B5A0E">
        <w:t>。</w:t>
      </w:r>
    </w:p>
    <w:p w14:paraId="3034B906" w14:textId="77777777" w:rsidR="004F482C" w:rsidRDefault="00784881" w:rsidP="004F482C">
      <w:pPr>
        <w:pStyle w:val="30"/>
      </w:pPr>
      <w:r w:rsidRPr="003B5A0E">
        <w:t>将下载好的安装包解压至存放目录。</w:t>
      </w:r>
    </w:p>
    <w:p w14:paraId="2AC2E816" w14:textId="4EACC23E" w:rsidR="004F482C" w:rsidRDefault="004F482C" w:rsidP="00933141">
      <w:pPr>
        <w:pStyle w:val="1e"/>
      </w:pPr>
      <w:r>
        <w:rPr>
          <w:rFonts w:hint="eastAsia"/>
        </w:rPr>
        <w:t>先解压</w:t>
      </w:r>
      <w:r w:rsidRPr="006B57B0">
        <w:t>openGauss-</w:t>
      </w:r>
      <w:r w:rsidR="00281E41">
        <w:t>2.0.0</w:t>
      </w:r>
      <w:r w:rsidRPr="006B57B0">
        <w:t>-</w:t>
      </w:r>
      <w:r w:rsidRPr="004F482C">
        <w:t>CentOS</w:t>
      </w:r>
      <w:r w:rsidRPr="006B57B0">
        <w:t>-64bit-all.tar.gz</w:t>
      </w:r>
      <w:r w:rsidRPr="006B57B0">
        <w:rPr>
          <w:rFonts w:hint="eastAsia"/>
        </w:rPr>
        <w:t>包</w:t>
      </w:r>
      <w:r>
        <w:rPr>
          <w:rFonts w:hint="eastAsia"/>
        </w:rPr>
        <w:t>。</w:t>
      </w:r>
    </w:p>
    <w:p w14:paraId="124E655E" w14:textId="4D4D4593" w:rsidR="004F482C" w:rsidRPr="00670E15" w:rsidRDefault="004F482C" w:rsidP="00933141">
      <w:pPr>
        <w:pStyle w:val="affffc"/>
        <w:rPr>
          <w:b/>
          <w:color w:val="C7000B"/>
        </w:rPr>
      </w:pPr>
      <w:r w:rsidRPr="00076094">
        <w:t>[root@</w:t>
      </w:r>
      <w:r>
        <w:t>db1</w:t>
      </w:r>
      <w:r w:rsidRPr="00076094">
        <w:t xml:space="preserve"> openGauss]#</w:t>
      </w:r>
      <w:r w:rsidRPr="00873730">
        <w:t xml:space="preserve"> </w:t>
      </w:r>
      <w:r w:rsidRPr="00670E15">
        <w:rPr>
          <w:b/>
          <w:color w:val="C7000B"/>
        </w:rPr>
        <w:t>tar -zxvf  openGauss-</w:t>
      </w:r>
      <w:r w:rsidR="00281E41">
        <w:rPr>
          <w:b/>
          <w:color w:val="C7000B"/>
        </w:rPr>
        <w:t>2.0.0</w:t>
      </w:r>
      <w:r w:rsidRPr="00670E15">
        <w:rPr>
          <w:b/>
          <w:color w:val="C7000B"/>
        </w:rPr>
        <w:t>-CentOS-64bit-all.tar.gz</w:t>
      </w:r>
    </w:p>
    <w:p w14:paraId="649384AA" w14:textId="5BDE108A" w:rsidR="004F482C" w:rsidRDefault="004F482C" w:rsidP="00933141">
      <w:pPr>
        <w:pStyle w:val="1e"/>
      </w:pPr>
      <w:r>
        <w:rPr>
          <w:rFonts w:hint="eastAsia"/>
        </w:rPr>
        <w:t>再先解压</w:t>
      </w:r>
      <w:r w:rsidRPr="006B57B0">
        <w:t>openGauss-</w:t>
      </w:r>
      <w:r w:rsidR="00281E41">
        <w:t>2.0.0</w:t>
      </w:r>
      <w:r w:rsidRPr="006B57B0">
        <w:t>-</w:t>
      </w:r>
      <w:r w:rsidRPr="004F482C">
        <w:t>CentOS</w:t>
      </w:r>
      <w:r w:rsidRPr="006B57B0">
        <w:t>-64bit-om.tar.gz</w:t>
      </w:r>
      <w:r>
        <w:rPr>
          <w:rFonts w:hint="eastAsia"/>
        </w:rPr>
        <w:t>包。</w:t>
      </w:r>
    </w:p>
    <w:p w14:paraId="0A554C79" w14:textId="76ED5696" w:rsidR="004F482C" w:rsidRPr="00670E15" w:rsidRDefault="004F482C" w:rsidP="00933141">
      <w:pPr>
        <w:pStyle w:val="affffc"/>
        <w:rPr>
          <w:b/>
          <w:color w:val="C7000B"/>
        </w:rPr>
      </w:pPr>
      <w:r w:rsidRPr="00076094">
        <w:t>[root@</w:t>
      </w:r>
      <w:r>
        <w:t>db1</w:t>
      </w:r>
      <w:r w:rsidRPr="00076094">
        <w:t xml:space="preserve"> openGauss]#</w:t>
      </w:r>
      <w:r w:rsidRPr="00670E15">
        <w:rPr>
          <w:color w:val="C7000B"/>
        </w:rPr>
        <w:t xml:space="preserve"> </w:t>
      </w:r>
      <w:r w:rsidRPr="00670E15">
        <w:rPr>
          <w:b/>
          <w:color w:val="C7000B"/>
        </w:rPr>
        <w:t>tar -zxvf  openGauss-</w:t>
      </w:r>
      <w:r w:rsidR="00281E41">
        <w:rPr>
          <w:b/>
          <w:color w:val="C7000B"/>
        </w:rPr>
        <w:t>2.0.0</w:t>
      </w:r>
      <w:r w:rsidRPr="00670E15">
        <w:rPr>
          <w:b/>
          <w:color w:val="C7000B"/>
        </w:rPr>
        <w:t>-CentOS-64bit-om.tar.gz</w:t>
      </w:r>
    </w:p>
    <w:p w14:paraId="056361DA" w14:textId="77777777" w:rsidR="004F482C" w:rsidRPr="0053549F" w:rsidRDefault="004F482C" w:rsidP="00933141">
      <w:pPr>
        <w:pStyle w:val="1e"/>
      </w:pPr>
      <w:r w:rsidRPr="0053549F">
        <w:t>解压后如下</w:t>
      </w:r>
      <w:r>
        <w:rPr>
          <w:rFonts w:hint="eastAsia"/>
        </w:rPr>
        <w:t>，用</w:t>
      </w:r>
      <w:r>
        <w:rPr>
          <w:rFonts w:hint="eastAsia"/>
        </w:rPr>
        <w:t>l</w:t>
      </w:r>
      <w:r>
        <w:t>s</w:t>
      </w:r>
      <w:r>
        <w:rPr>
          <w:rFonts w:hint="eastAsia"/>
        </w:rPr>
        <w:t>命令查看如下</w:t>
      </w:r>
      <w:r w:rsidRPr="0053549F">
        <w:t>：</w:t>
      </w:r>
    </w:p>
    <w:p w14:paraId="50AD9BE5" w14:textId="22AE72E0" w:rsidR="004F482C" w:rsidRPr="00001325" w:rsidRDefault="004F482C" w:rsidP="00933141">
      <w:pPr>
        <w:pStyle w:val="affffc"/>
        <w:rPr>
          <w:b/>
          <w:color w:val="C7000B"/>
        </w:rPr>
      </w:pPr>
      <w:r w:rsidRPr="0053549F">
        <w:t>[root@</w:t>
      </w:r>
      <w:r>
        <w:t>db1</w:t>
      </w:r>
      <w:r w:rsidRPr="0053549F">
        <w:t xml:space="preserve"> openGauss]#</w:t>
      </w:r>
      <w:r w:rsidRPr="00001325">
        <w:rPr>
          <w:color w:val="C7000B"/>
        </w:rPr>
        <w:t xml:space="preserve"> </w:t>
      </w:r>
      <w:r>
        <w:rPr>
          <w:b/>
          <w:color w:val="C7000B"/>
        </w:rPr>
        <w:t>ls</w:t>
      </w:r>
    </w:p>
    <w:p w14:paraId="2F4286C5" w14:textId="77777777" w:rsidR="004F482C" w:rsidRDefault="004F482C" w:rsidP="00933141">
      <w:pPr>
        <w:pStyle w:val="affffc"/>
      </w:pPr>
      <w:r>
        <w:t>clusterconfig.xml                           openGauss-Package-bak_392c0438.tar.gz</w:t>
      </w:r>
    </w:p>
    <w:p w14:paraId="26390098" w14:textId="77777777" w:rsidR="004F482C" w:rsidRDefault="004F482C" w:rsidP="00933141">
      <w:pPr>
        <w:pStyle w:val="affffc"/>
      </w:pPr>
      <w:r>
        <w:t>lib                                         script</w:t>
      </w:r>
    </w:p>
    <w:p w14:paraId="73D89691" w14:textId="7DDAD7F6" w:rsidR="004F482C" w:rsidRDefault="004F482C" w:rsidP="00933141">
      <w:pPr>
        <w:pStyle w:val="affffc"/>
      </w:pPr>
      <w:r>
        <w:t>openGauss-</w:t>
      </w:r>
      <w:r w:rsidR="00281E41">
        <w:t>2.0.0</w:t>
      </w:r>
      <w:r>
        <w:t>-</w:t>
      </w:r>
      <w:r w:rsidRPr="004F482C">
        <w:t xml:space="preserve"> CentOS</w:t>
      </w:r>
      <w:r>
        <w:t>-64bit-all.tar.gz  simpleInstall</w:t>
      </w:r>
    </w:p>
    <w:p w14:paraId="5715203A" w14:textId="2A7F8EB0" w:rsidR="004F482C" w:rsidRDefault="004F482C" w:rsidP="00933141">
      <w:pPr>
        <w:pStyle w:val="affffc"/>
      </w:pPr>
      <w:r>
        <w:t>openGauss-</w:t>
      </w:r>
      <w:r w:rsidR="00281E41">
        <w:t>2.0.0</w:t>
      </w:r>
      <w:r>
        <w:t>-</w:t>
      </w:r>
      <w:r w:rsidRPr="004F482C">
        <w:t xml:space="preserve"> CentOS</w:t>
      </w:r>
      <w:r>
        <w:t>-64bit-om.sha256   upgrade_sql.sha256</w:t>
      </w:r>
    </w:p>
    <w:p w14:paraId="60822C1B" w14:textId="41BB3211" w:rsidR="004F482C" w:rsidRDefault="004F482C" w:rsidP="00933141">
      <w:pPr>
        <w:pStyle w:val="affffc"/>
      </w:pPr>
      <w:r>
        <w:t>openGauss-</w:t>
      </w:r>
      <w:r w:rsidR="00281E41">
        <w:t>2.0.0</w:t>
      </w:r>
      <w:r>
        <w:t>-</w:t>
      </w:r>
      <w:r w:rsidRPr="004F482C">
        <w:t xml:space="preserve"> CentOS</w:t>
      </w:r>
      <w:r>
        <w:t>-64bit-om.tar.gz   upgrade_sql.tar.gz</w:t>
      </w:r>
    </w:p>
    <w:p w14:paraId="7CE2FC3E" w14:textId="572675B1" w:rsidR="004F482C" w:rsidRDefault="004F482C" w:rsidP="00933141">
      <w:pPr>
        <w:pStyle w:val="affffc"/>
      </w:pPr>
      <w:r>
        <w:t>openGauss-</w:t>
      </w:r>
      <w:r w:rsidR="00281E41">
        <w:t>2.0.0</w:t>
      </w:r>
      <w:r>
        <w:t>-</w:t>
      </w:r>
      <w:r w:rsidRPr="004F482C">
        <w:t>CentOS</w:t>
      </w:r>
      <w:r>
        <w:t>-64bit.sha256      version.cfg</w:t>
      </w:r>
    </w:p>
    <w:p w14:paraId="2AF3E111" w14:textId="6FF05431" w:rsidR="004F482C" w:rsidRDefault="004F482C" w:rsidP="00933141">
      <w:pPr>
        <w:pStyle w:val="affffc"/>
      </w:pPr>
      <w:r>
        <w:t>openGauss-</w:t>
      </w:r>
      <w:r w:rsidR="00281E41">
        <w:t>2.0.0</w:t>
      </w:r>
      <w:r>
        <w:t>-</w:t>
      </w:r>
      <w:r w:rsidRPr="004F482C">
        <w:t>CentOS</w:t>
      </w:r>
      <w:r>
        <w:t>-64bit.tar.bz2</w:t>
      </w:r>
    </w:p>
    <w:p w14:paraId="690E1D78" w14:textId="77777777" w:rsidR="004F482C" w:rsidRPr="0053549F" w:rsidRDefault="004F482C" w:rsidP="00933141">
      <w:pPr>
        <w:pStyle w:val="1e"/>
      </w:pPr>
      <w:r w:rsidRPr="0053549F">
        <w:t>安装包解压后，会在</w:t>
      </w:r>
      <w:r w:rsidRPr="0053549F">
        <w:t>/opt/software/openGauss</w:t>
      </w:r>
      <w:r w:rsidRPr="0053549F">
        <w:t>路径下自动生成</w:t>
      </w:r>
      <w:r w:rsidRPr="0053549F">
        <w:t>script</w:t>
      </w:r>
      <w:r w:rsidRPr="0053549F">
        <w:t>子目录，并且在</w:t>
      </w:r>
      <w:r w:rsidRPr="0053549F">
        <w:t>script</w:t>
      </w:r>
      <w:r w:rsidRPr="0053549F">
        <w:t>目录下生成</w:t>
      </w:r>
      <w:r w:rsidRPr="0053549F">
        <w:t>gs_preinstall</w:t>
      </w:r>
      <w:r w:rsidRPr="0053549F">
        <w:t>等各种</w:t>
      </w:r>
      <w:r w:rsidRPr="0053549F">
        <w:t>OM</w:t>
      </w:r>
      <w:r w:rsidRPr="0053549F">
        <w:t>工具脚本。</w:t>
      </w:r>
    </w:p>
    <w:p w14:paraId="1485A3C1" w14:textId="31DBE81A" w:rsidR="00784881" w:rsidRPr="003B5A0E" w:rsidRDefault="00784881" w:rsidP="00933141">
      <w:pPr>
        <w:pStyle w:val="1e"/>
      </w:pPr>
      <w:r w:rsidRPr="003B5A0E">
        <w:t>更改权限。</w:t>
      </w:r>
    </w:p>
    <w:p w14:paraId="6D9C41CE" w14:textId="77777777" w:rsidR="00784881" w:rsidRPr="00670E15" w:rsidRDefault="00784881" w:rsidP="00933141">
      <w:pPr>
        <w:pStyle w:val="affffc"/>
        <w:rPr>
          <w:b/>
          <w:color w:val="C7000B"/>
        </w:rPr>
      </w:pPr>
      <w:r w:rsidRPr="003B5A0E">
        <w:t xml:space="preserve">[root@db1 openGauss]# </w:t>
      </w:r>
      <w:r w:rsidRPr="00670E15">
        <w:rPr>
          <w:b/>
          <w:color w:val="C7000B"/>
        </w:rPr>
        <w:t>chmod 755 -R /opt/software</w:t>
      </w:r>
    </w:p>
    <w:p w14:paraId="033D4115" w14:textId="1E9566C3" w:rsidR="00B43AC9" w:rsidRPr="003B5A0E" w:rsidRDefault="00784881" w:rsidP="00933141">
      <w:pPr>
        <w:pStyle w:val="affffc"/>
      </w:pPr>
      <w:r w:rsidRPr="003B5A0E">
        <w:t>[root@db1 openGauss]#</w:t>
      </w:r>
    </w:p>
    <w:p w14:paraId="5FF68636" w14:textId="3FF40429" w:rsidR="00B43AC9" w:rsidRPr="003B5A0E" w:rsidRDefault="009D371E" w:rsidP="003D70A6">
      <w:pPr>
        <w:pStyle w:val="30"/>
      </w:pPr>
      <w:r w:rsidRPr="003B5A0E">
        <w:t>执行初始化脚本</w:t>
      </w:r>
      <w:r w:rsidR="00295903" w:rsidRPr="003B5A0E">
        <w:t>。</w:t>
      </w:r>
    </w:p>
    <w:p w14:paraId="6D7FAB11" w14:textId="77777777" w:rsidR="009D371E" w:rsidRPr="00C65470" w:rsidRDefault="009D371E" w:rsidP="00933141">
      <w:pPr>
        <w:pStyle w:val="affffc"/>
      </w:pPr>
      <w:r w:rsidRPr="003B5A0E">
        <w:t xml:space="preserve">[root@db1 openGauss]# </w:t>
      </w:r>
      <w:r w:rsidRPr="00670E15">
        <w:rPr>
          <w:b/>
          <w:color w:val="C7000B"/>
        </w:rPr>
        <w:t>cd /opt/software/openGauss/script</w:t>
      </w:r>
    </w:p>
    <w:p w14:paraId="55D2A71B" w14:textId="6FDEE128" w:rsidR="009D371E" w:rsidRPr="00670E15" w:rsidRDefault="009D371E" w:rsidP="00933141">
      <w:pPr>
        <w:pStyle w:val="affffc"/>
        <w:rPr>
          <w:b/>
          <w:color w:val="C7000B"/>
        </w:rPr>
      </w:pPr>
      <w:r w:rsidRPr="003B5A0E">
        <w:t xml:space="preserve">[root@db1 script]# </w:t>
      </w:r>
      <w:r w:rsidRPr="00670E15">
        <w:rPr>
          <w:b/>
          <w:color w:val="C7000B"/>
        </w:rPr>
        <w:t xml:space="preserve">python gs_preinstall -U omm -G dbgrp -X </w:t>
      </w:r>
      <w:r w:rsidR="002452EF">
        <w:rPr>
          <w:b/>
          <w:color w:val="C7000B"/>
        </w:rPr>
        <w:t>/</w:t>
      </w:r>
      <w:r w:rsidRPr="00670E15">
        <w:rPr>
          <w:b/>
          <w:color w:val="C7000B"/>
        </w:rPr>
        <w:t>opt/software/openGauss/clusterconfig.xml</w:t>
      </w:r>
    </w:p>
    <w:p w14:paraId="3622CAFF" w14:textId="77777777" w:rsidR="00B73C90" w:rsidRDefault="00B73C90" w:rsidP="00B73C90">
      <w:pPr>
        <w:pStyle w:val="affffc"/>
      </w:pPr>
      <w:r>
        <w:lastRenderedPageBreak/>
        <w:t>显示如下：</w:t>
      </w:r>
    </w:p>
    <w:p w14:paraId="6FD26716" w14:textId="77777777" w:rsidR="00B73C90" w:rsidRDefault="00B73C90" w:rsidP="00B73C90">
      <w:pPr>
        <w:pStyle w:val="affffc"/>
      </w:pPr>
      <w:r>
        <w:t>Parsing the configuration file.</w:t>
      </w:r>
    </w:p>
    <w:p w14:paraId="75C997A6" w14:textId="77777777" w:rsidR="00B73C90" w:rsidRDefault="00B73C90" w:rsidP="00B73C90">
      <w:pPr>
        <w:pStyle w:val="affffc"/>
      </w:pPr>
      <w:r>
        <w:t>Successfully parsed the configuration file.</w:t>
      </w:r>
    </w:p>
    <w:p w14:paraId="51CBA16E" w14:textId="77777777" w:rsidR="00B73C90" w:rsidRDefault="00B73C90" w:rsidP="00B73C90">
      <w:pPr>
        <w:pStyle w:val="affffc"/>
      </w:pPr>
      <w:r>
        <w:t>Installing the tools on the local node.</w:t>
      </w:r>
    </w:p>
    <w:p w14:paraId="0BFCE8FB" w14:textId="77777777" w:rsidR="00B73C90" w:rsidRDefault="00B73C90" w:rsidP="00B73C90">
      <w:pPr>
        <w:pStyle w:val="affffc"/>
      </w:pPr>
      <w:r>
        <w:t>Successfully installed the tools on the local node.</w:t>
      </w:r>
    </w:p>
    <w:p w14:paraId="0082ADDE" w14:textId="77777777" w:rsidR="00B73C90" w:rsidRDefault="00B73C90" w:rsidP="00B73C90">
      <w:pPr>
        <w:pStyle w:val="affffc"/>
      </w:pPr>
      <w:r>
        <w:t>Setting pssh path</w:t>
      </w:r>
    </w:p>
    <w:p w14:paraId="3054D878" w14:textId="77777777" w:rsidR="00B73C90" w:rsidRDefault="00B73C90" w:rsidP="00B73C90">
      <w:pPr>
        <w:pStyle w:val="affffc"/>
      </w:pPr>
      <w:r>
        <w:t>Successfully set core path.</w:t>
      </w:r>
    </w:p>
    <w:p w14:paraId="42013DA0" w14:textId="77777777" w:rsidR="00B73C90" w:rsidRPr="005B6C51" w:rsidRDefault="00B73C90" w:rsidP="00B73C90">
      <w:pPr>
        <w:pStyle w:val="affffc"/>
        <w:rPr>
          <w:b/>
          <w:color w:val="FF0000"/>
        </w:rPr>
      </w:pPr>
      <w:r w:rsidRPr="005B6C51">
        <w:t>Are you sure you want to create the user[</w:t>
      </w:r>
      <w:r w:rsidRPr="005B6C51">
        <w:rPr>
          <w:b/>
          <w:color w:val="C7000B"/>
        </w:rPr>
        <w:t>omm</w:t>
      </w:r>
      <w:r w:rsidRPr="005B6C51">
        <w:t>] and create trust for it (yes/no)?</w:t>
      </w:r>
      <w:r w:rsidRPr="005B6C51">
        <w:rPr>
          <w:b/>
          <w:color w:val="FF0000"/>
        </w:rPr>
        <w:t xml:space="preserve"> </w:t>
      </w:r>
      <w:r w:rsidRPr="005B6C51">
        <w:rPr>
          <w:b/>
          <w:color w:val="C7000B"/>
        </w:rPr>
        <w:t>yes</w:t>
      </w:r>
    </w:p>
    <w:p w14:paraId="44A5F3C9" w14:textId="77777777" w:rsidR="00B73C90" w:rsidRPr="005B6C51" w:rsidRDefault="00B73C90" w:rsidP="00B73C90">
      <w:pPr>
        <w:pStyle w:val="affffc"/>
      </w:pPr>
      <w:r w:rsidRPr="005B6C51">
        <w:t>Please enter password for cluster user.</w:t>
      </w:r>
    </w:p>
    <w:p w14:paraId="2D864149" w14:textId="77777777" w:rsidR="00B73C90" w:rsidRPr="005B6C51" w:rsidRDefault="00B73C90" w:rsidP="00B73C90">
      <w:pPr>
        <w:pStyle w:val="affffc"/>
      </w:pPr>
      <w:r w:rsidRPr="005B6C51">
        <w:t xml:space="preserve">Password: </w:t>
      </w:r>
      <w:r w:rsidRPr="004300AE">
        <w:rPr>
          <w:rFonts w:ascii="方正兰亭黑简体" w:hint="eastAsia"/>
          <w:b/>
          <w:color w:val="C7000B"/>
        </w:rPr>
        <w:t>--说明：此处输入密码时，屏幕上不会有任何反馈，不用担心，这是LINUX操作系统对密码的保护.</w:t>
      </w:r>
    </w:p>
    <w:p w14:paraId="12834A24" w14:textId="77777777" w:rsidR="00B73C90" w:rsidRPr="005B6C51" w:rsidRDefault="00B73C90" w:rsidP="00B73C90">
      <w:pPr>
        <w:pStyle w:val="affffc"/>
      </w:pPr>
      <w:r w:rsidRPr="005B6C51">
        <w:t>Please enter password for cluster user again.</w:t>
      </w:r>
    </w:p>
    <w:p w14:paraId="51BFF888" w14:textId="77777777" w:rsidR="00B73C90" w:rsidRPr="005B6C51" w:rsidRDefault="00B73C90" w:rsidP="00B73C90">
      <w:pPr>
        <w:pStyle w:val="affffc"/>
      </w:pPr>
      <w:r w:rsidRPr="005B6C51">
        <w:t xml:space="preserve">Password: </w:t>
      </w:r>
      <w:r w:rsidRPr="004300AE">
        <w:rPr>
          <w:rFonts w:ascii="方正兰亭黑简体" w:hint="eastAsia"/>
          <w:b/>
          <w:color w:val="C7000B"/>
        </w:rPr>
        <w:t>--说明：此处输入密码时，屏幕上不会有任何反馈，不用担心，这是LINUX操作系统对密码的保护.</w:t>
      </w:r>
    </w:p>
    <w:p w14:paraId="4CAE4EC0" w14:textId="77777777" w:rsidR="00B73C90" w:rsidRPr="005B6C51" w:rsidRDefault="00B73C90" w:rsidP="00B73C90">
      <w:pPr>
        <w:pStyle w:val="affffc"/>
      </w:pPr>
      <w:r w:rsidRPr="005B6C51">
        <w:t>Successfully created [omm] user on all nodes.</w:t>
      </w:r>
    </w:p>
    <w:p w14:paraId="560FF151" w14:textId="77777777" w:rsidR="00B73C90" w:rsidRPr="005B6C51" w:rsidRDefault="00B73C90" w:rsidP="00B73C90">
      <w:pPr>
        <w:pStyle w:val="affffc"/>
      </w:pPr>
      <w:r w:rsidRPr="005B6C51">
        <w:t>Preparing SSH service.</w:t>
      </w:r>
    </w:p>
    <w:p w14:paraId="3CA99AE6" w14:textId="77777777" w:rsidR="00B73C90" w:rsidRPr="005B6C51" w:rsidRDefault="00B73C90" w:rsidP="00B73C90">
      <w:pPr>
        <w:pStyle w:val="affffc"/>
      </w:pPr>
      <w:r w:rsidRPr="005B6C51">
        <w:t>Successfully prepared SSH service.</w:t>
      </w:r>
    </w:p>
    <w:p w14:paraId="51A847AA" w14:textId="77777777" w:rsidR="00B73C90" w:rsidRPr="005B6C51" w:rsidRDefault="00B73C90" w:rsidP="00B73C90">
      <w:pPr>
        <w:pStyle w:val="affffc"/>
      </w:pPr>
      <w:r w:rsidRPr="005B6C51">
        <w:t>……………………………………..</w:t>
      </w:r>
    </w:p>
    <w:p w14:paraId="3FD223FE" w14:textId="77777777" w:rsidR="00B73C90" w:rsidRPr="005B6C51" w:rsidRDefault="00B73C90" w:rsidP="00B73C90">
      <w:pPr>
        <w:pStyle w:val="affffc"/>
      </w:pPr>
      <w:r w:rsidRPr="005B6C51">
        <w:t>Successfully set finish flag.</w:t>
      </w:r>
    </w:p>
    <w:p w14:paraId="4216B369" w14:textId="77777777" w:rsidR="003F3096" w:rsidRPr="003B5A0E" w:rsidRDefault="003F3096" w:rsidP="00933141">
      <w:pPr>
        <w:pStyle w:val="affffc"/>
      </w:pPr>
      <w:r w:rsidRPr="003B5A0E">
        <w:t>Preinstallation succeeded.</w:t>
      </w:r>
    </w:p>
    <w:p w14:paraId="36F094A5" w14:textId="66E158A2" w:rsidR="00C8196A" w:rsidRPr="005B6C51" w:rsidRDefault="00C8196A" w:rsidP="00C8196A">
      <w:pPr>
        <w:pStyle w:val="1e"/>
      </w:pPr>
      <w:r w:rsidRPr="005B6C51">
        <w:t>期间</w:t>
      </w:r>
      <w:r>
        <w:t>会</w:t>
      </w:r>
      <w:r w:rsidRPr="005B6C51">
        <w:t>创建操作系统</w:t>
      </w:r>
      <w:r w:rsidRPr="005B6C51">
        <w:t>omm</w:t>
      </w:r>
      <w:r w:rsidRPr="005B6C51">
        <w:t>用户及</w:t>
      </w:r>
      <w:r>
        <w:t>要求</w:t>
      </w:r>
      <w:r w:rsidRPr="005B6C51">
        <w:t>设置密码（如密码：</w:t>
      </w:r>
      <w:r w:rsidRPr="005B6C51">
        <w:t>openGauss@123</w:t>
      </w:r>
      <w:r w:rsidR="002E1B65">
        <w:rPr>
          <w:rFonts w:hint="eastAsia"/>
        </w:rPr>
        <w:t>）</w:t>
      </w:r>
      <w:r w:rsidR="002E1B65">
        <w:t>（</w:t>
      </w:r>
      <w:r w:rsidRPr="0053549F">
        <w:t>建议用户自定义设置密码</w:t>
      </w:r>
      <w:r w:rsidR="002E1B65">
        <w:t>）</w:t>
      </w:r>
      <w:r w:rsidRPr="005B6C51">
        <w:t>。</w:t>
      </w:r>
    </w:p>
    <w:p w14:paraId="4259B00F" w14:textId="41A8EB04" w:rsidR="00776335" w:rsidRPr="003B5A0E" w:rsidRDefault="006D0A30" w:rsidP="00933141">
      <w:pPr>
        <w:pStyle w:val="1e"/>
      </w:pPr>
      <w:r w:rsidRPr="003B5A0E">
        <w:t>当返回</w:t>
      </w:r>
      <w:r w:rsidR="003F3096" w:rsidRPr="003B5A0E">
        <w:t>Preinstallation succeeded</w:t>
      </w:r>
      <w:r w:rsidRPr="003B5A0E">
        <w:t>内容时，表明初始化完成</w:t>
      </w:r>
      <w:r w:rsidR="003F3096" w:rsidRPr="003B5A0E">
        <w:t>。</w:t>
      </w:r>
    </w:p>
    <w:p w14:paraId="39458232" w14:textId="63563986" w:rsidR="007E1255" w:rsidRPr="003B5A0E" w:rsidRDefault="00295903" w:rsidP="003D70A6">
      <w:pPr>
        <w:pStyle w:val="30"/>
      </w:pPr>
      <w:r w:rsidRPr="003B5A0E">
        <w:t>初始化数据库。</w:t>
      </w:r>
    </w:p>
    <w:p w14:paraId="6697DF0A" w14:textId="67B8C1EB" w:rsidR="004D1A41" w:rsidRDefault="004D1A41" w:rsidP="004D1A41">
      <w:pPr>
        <w:pStyle w:val="1e"/>
      </w:pPr>
      <w:r w:rsidRPr="004D1A41">
        <w:rPr>
          <w:rFonts w:hint="eastAsia"/>
        </w:rPr>
        <w:t>用</w:t>
      </w:r>
      <w:r w:rsidRPr="004D1A41">
        <w:rPr>
          <w:rFonts w:hint="eastAsia"/>
        </w:rPr>
        <w:t xml:space="preserve">init 6 </w:t>
      </w:r>
      <w:r w:rsidRPr="004D1A41">
        <w:rPr>
          <w:rFonts w:hint="eastAsia"/>
        </w:rPr>
        <w:t>重启下虚拟机（主要是为了释放一些内存资源）。</w:t>
      </w:r>
    </w:p>
    <w:p w14:paraId="4D242763" w14:textId="77777777" w:rsidR="004D1A41" w:rsidRDefault="004D1A41" w:rsidP="004D1A41">
      <w:pPr>
        <w:pStyle w:val="affffc"/>
      </w:pPr>
      <w:r>
        <w:t>[root@db1 script]#</w:t>
      </w:r>
      <w:r w:rsidRPr="0065054A">
        <w:rPr>
          <w:b/>
          <w:color w:val="C7000B"/>
        </w:rPr>
        <w:t xml:space="preserve"> init 6</w:t>
      </w:r>
    </w:p>
    <w:p w14:paraId="7F07F267" w14:textId="77777777" w:rsidR="004D1A41" w:rsidRDefault="004D1A41" w:rsidP="004D1A41">
      <w:pPr>
        <w:pStyle w:val="affffc"/>
      </w:pPr>
      <w:r>
        <w:t>Connection closing...Socket close.</w:t>
      </w:r>
    </w:p>
    <w:p w14:paraId="6EEB59C5" w14:textId="77777777" w:rsidR="004D1A41" w:rsidRDefault="004D1A41" w:rsidP="004D1A41">
      <w:pPr>
        <w:pStyle w:val="affffc"/>
      </w:pPr>
      <w:r>
        <w:t>Connection closed by foreign host.</w:t>
      </w:r>
    </w:p>
    <w:p w14:paraId="55DFBA40" w14:textId="77777777" w:rsidR="004D1A41" w:rsidRDefault="004D1A41" w:rsidP="004D1A41">
      <w:pPr>
        <w:pStyle w:val="affffc"/>
      </w:pPr>
      <w:r>
        <w:t>Disconnected from remote host(ONE) at 10:51:59.</w:t>
      </w:r>
    </w:p>
    <w:p w14:paraId="02F90172" w14:textId="77777777" w:rsidR="004D1A41" w:rsidRDefault="004D1A41" w:rsidP="004D1A41">
      <w:pPr>
        <w:pStyle w:val="affffc"/>
      </w:pPr>
      <w:r>
        <w:t>Type `help' to learn how to use Xshell prompt.</w:t>
      </w:r>
    </w:p>
    <w:p w14:paraId="1E800288" w14:textId="70D9180E" w:rsidR="00BD09D8" w:rsidRDefault="004D1A41" w:rsidP="004D1A41">
      <w:pPr>
        <w:pStyle w:val="1e"/>
      </w:pPr>
      <w:r>
        <w:rPr>
          <w:rFonts w:hint="eastAsia"/>
        </w:rPr>
        <w:t>过段时间虚拟机重启好后，</w:t>
      </w:r>
      <w:r w:rsidR="00BD09D8">
        <w:rPr>
          <w:rFonts w:hint="eastAsia"/>
        </w:rPr>
        <w:t>如下图：</w:t>
      </w:r>
    </w:p>
    <w:p w14:paraId="53684BC7" w14:textId="24AAFDEC" w:rsidR="00BD09D8" w:rsidRDefault="00BD09D8" w:rsidP="004D1A41">
      <w:pPr>
        <w:pStyle w:val="1e"/>
      </w:pPr>
      <w:r>
        <w:rPr>
          <w:noProof/>
        </w:rPr>
        <w:drawing>
          <wp:inline distT="0" distB="0" distL="0" distR="0" wp14:anchorId="4EDC1496" wp14:editId="683A22B0">
            <wp:extent cx="5463540" cy="1565708"/>
            <wp:effectExtent l="19050" t="19050" r="22860" b="1587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99195" cy="1575926"/>
                    </a:xfrm>
                    <a:prstGeom prst="rect">
                      <a:avLst/>
                    </a:prstGeom>
                    <a:ln w="12700">
                      <a:solidFill>
                        <a:schemeClr val="bg1">
                          <a:lumMod val="85000"/>
                        </a:schemeClr>
                      </a:solidFill>
                    </a:ln>
                  </pic:spPr>
                </pic:pic>
              </a:graphicData>
            </a:graphic>
          </wp:inline>
        </w:drawing>
      </w:r>
    </w:p>
    <w:p w14:paraId="25B91DE0" w14:textId="2C5D7799" w:rsidR="004D1A41" w:rsidRDefault="004D1A41" w:rsidP="004D1A41">
      <w:pPr>
        <w:pStyle w:val="1e"/>
      </w:pPr>
      <w:r>
        <w:rPr>
          <w:rFonts w:hint="eastAsia"/>
        </w:rPr>
        <w:t>再次</w:t>
      </w:r>
      <w:r w:rsidRPr="005B6C51">
        <w:t>使用</w:t>
      </w:r>
      <w:r w:rsidRPr="005B6C51">
        <w:t>SSH</w:t>
      </w:r>
      <w:r w:rsidRPr="005B6C51">
        <w:t>工具（比如：</w:t>
      </w:r>
      <w:r w:rsidRPr="005B6C51">
        <w:t>PuTTY</w:t>
      </w:r>
      <w:r w:rsidRPr="005B6C51">
        <w:t>等）从本地电脑通过配置</w:t>
      </w:r>
      <w:r w:rsidRPr="005B6C51">
        <w:t>enp0s3</w:t>
      </w:r>
      <w:r w:rsidRPr="005B6C51">
        <w:t>网卡的</w:t>
      </w:r>
      <w:r w:rsidRPr="005B6C51">
        <w:t>IP</w:t>
      </w:r>
      <w:r w:rsidRPr="005B6C51">
        <w:t>地址（如：</w:t>
      </w:r>
      <w:r w:rsidRPr="005B6C51">
        <w:rPr>
          <w:b/>
          <w:color w:val="C7000B"/>
          <w:spacing w:val="-4"/>
          <w:kern w:val="2"/>
          <w:szCs w:val="21"/>
          <w:shd w:val="pct15" w:color="auto" w:fill="FFFFFF"/>
        </w:rPr>
        <w:t>192.168.56.</w:t>
      </w:r>
      <w:r w:rsidR="00742012">
        <w:rPr>
          <w:b/>
          <w:color w:val="C7000B"/>
          <w:spacing w:val="-4"/>
          <w:kern w:val="2"/>
          <w:szCs w:val="21"/>
          <w:shd w:val="pct15" w:color="auto" w:fill="FFFFFF"/>
        </w:rPr>
        <w:t>56</w:t>
      </w:r>
      <w:r w:rsidRPr="005B6C51">
        <w:t>）来连接虚拟机，并使用</w:t>
      </w:r>
      <w:r w:rsidR="00AA182D">
        <w:rPr>
          <w:rFonts w:hint="eastAsia"/>
        </w:rPr>
        <w:t>r</w:t>
      </w:r>
      <w:r w:rsidR="00AA182D">
        <w:t>oot</w:t>
      </w:r>
      <w:r w:rsidRPr="005B6C51">
        <w:t>用户来登录</w:t>
      </w:r>
      <w:r>
        <w:rPr>
          <w:rFonts w:hint="eastAsia"/>
        </w:rPr>
        <w:t>，然后接着以下操作</w:t>
      </w:r>
      <w:r w:rsidRPr="005B6C51">
        <w:t>。</w:t>
      </w:r>
    </w:p>
    <w:p w14:paraId="11AB5FFA" w14:textId="137AC4F6" w:rsidR="00234E61" w:rsidRPr="00531210" w:rsidRDefault="00742012" w:rsidP="004D1A41">
      <w:pPr>
        <w:pStyle w:val="1e"/>
      </w:pPr>
      <w:r>
        <w:rPr>
          <w:noProof/>
        </w:rPr>
        <w:lastRenderedPageBreak/>
        <w:drawing>
          <wp:inline distT="0" distB="0" distL="0" distR="0" wp14:anchorId="67E2D76C" wp14:editId="046F4412">
            <wp:extent cx="3485515" cy="3181410"/>
            <wp:effectExtent l="19050" t="19050" r="19685" b="1905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4055" cy="3189205"/>
                    </a:xfrm>
                    <a:prstGeom prst="rect">
                      <a:avLst/>
                    </a:prstGeom>
                    <a:ln w="12700">
                      <a:solidFill>
                        <a:schemeClr val="bg1">
                          <a:lumMod val="85000"/>
                        </a:schemeClr>
                      </a:solidFill>
                    </a:ln>
                  </pic:spPr>
                </pic:pic>
              </a:graphicData>
            </a:graphic>
          </wp:inline>
        </w:drawing>
      </w:r>
      <w:bookmarkStart w:id="53" w:name="_GoBack"/>
      <w:bookmarkEnd w:id="53"/>
    </w:p>
    <w:p w14:paraId="4C8BA2EA" w14:textId="0036172D" w:rsidR="007E1255" w:rsidRPr="003B5A0E" w:rsidRDefault="007E1255" w:rsidP="00933141">
      <w:pPr>
        <w:pStyle w:val="1e"/>
      </w:pPr>
      <w:r w:rsidRPr="003B5A0E">
        <w:t>先更新下权限。</w:t>
      </w:r>
    </w:p>
    <w:p w14:paraId="7EBA4668" w14:textId="7FAA8594" w:rsidR="003E1504" w:rsidRPr="00670E15" w:rsidRDefault="003E1504" w:rsidP="00933141">
      <w:pPr>
        <w:pStyle w:val="affffc"/>
        <w:rPr>
          <w:color w:val="C7000B"/>
        </w:rPr>
      </w:pPr>
      <w:r w:rsidRPr="003B5A0E">
        <w:t>[root@db1 script]#</w:t>
      </w:r>
      <w:r w:rsidRPr="00670E15">
        <w:rPr>
          <w:b/>
          <w:color w:val="C7000B"/>
        </w:rPr>
        <w:t xml:space="preserve"> chmod 755 -R /opt/software</w:t>
      </w:r>
    </w:p>
    <w:p w14:paraId="7DE9B3A0" w14:textId="208C970D" w:rsidR="007E1255" w:rsidRPr="003B5A0E" w:rsidRDefault="007E1255" w:rsidP="00933141">
      <w:pPr>
        <w:pStyle w:val="affffc"/>
      </w:pPr>
      <w:r w:rsidRPr="003B5A0E">
        <w:t>[root@db1 openGauss]#</w:t>
      </w:r>
    </w:p>
    <w:p w14:paraId="31335782" w14:textId="44B28CA7" w:rsidR="00295903" w:rsidRPr="003B5A0E" w:rsidRDefault="002B110A" w:rsidP="00933141">
      <w:pPr>
        <w:pStyle w:val="1e"/>
      </w:pPr>
      <w:r w:rsidRPr="003B5A0E">
        <w:t>然后</w:t>
      </w:r>
      <w:r w:rsidR="00295903" w:rsidRPr="003B5A0E">
        <w:t>使用</w:t>
      </w:r>
      <w:r w:rsidR="00295903" w:rsidRPr="003B5A0E">
        <w:t>omm</w:t>
      </w:r>
      <w:r w:rsidR="00295903" w:rsidRPr="003B5A0E">
        <w:t>用户进行数据库初始化。</w:t>
      </w:r>
    </w:p>
    <w:p w14:paraId="0CCA9666" w14:textId="58DC651D" w:rsidR="00295903" w:rsidRPr="003B5A0E" w:rsidRDefault="00295903" w:rsidP="00933141">
      <w:pPr>
        <w:pStyle w:val="1e"/>
      </w:pPr>
      <w:r w:rsidRPr="003B5A0E">
        <w:t>注意：根据用户实际内存大小设置对应的共享内存的大小，</w:t>
      </w:r>
      <w:r w:rsidR="00CF0D5B" w:rsidRPr="005B6C51">
        <w:t>如果</w:t>
      </w:r>
      <w:r w:rsidR="00CF0D5B">
        <w:t>不</w:t>
      </w:r>
      <w:r w:rsidR="00CF0D5B" w:rsidRPr="005B6C51">
        <w:t>对该参数进行设置，会在数据库启动时候报错，本实验虚拟机总内存大小是</w:t>
      </w:r>
      <w:r w:rsidR="007F04A4">
        <w:t>2</w:t>
      </w:r>
      <w:r w:rsidR="007F04A4" w:rsidRPr="007F04A4">
        <w:t xml:space="preserve"> </w:t>
      </w:r>
      <w:r w:rsidR="007F04A4">
        <w:t>GB</w:t>
      </w:r>
      <w:r w:rsidR="00FA3A1F" w:rsidRPr="003B5A0E">
        <w:t>。</w:t>
      </w:r>
    </w:p>
    <w:p w14:paraId="52F8883E" w14:textId="54E59A06" w:rsidR="00295903" w:rsidRDefault="00FA3A1F" w:rsidP="00933141">
      <w:pPr>
        <w:pStyle w:val="1e"/>
      </w:pPr>
      <w:r w:rsidRPr="003B5A0E">
        <w:t>gs_install -X /opt/software/openGauss/clusterconfig.xml --gsinit-parameter="--encoding=UTF8" --dn-guc="max_process_memory=</w:t>
      </w:r>
      <w:r w:rsidRPr="003B5A0E">
        <w:rPr>
          <w:b/>
          <w:color w:val="C7000B"/>
        </w:rPr>
        <w:t>2GB</w:t>
      </w:r>
      <w:r w:rsidRPr="003B5A0E">
        <w:t>" --dn-guc="shared_buffers=</w:t>
      </w:r>
      <w:r w:rsidRPr="003B5A0E">
        <w:rPr>
          <w:b/>
          <w:color w:val="C7000B"/>
        </w:rPr>
        <w:t>128MB</w:t>
      </w:r>
      <w:r w:rsidRPr="003B5A0E">
        <w:t>" --dn-guc="bulk_write_ring_size=</w:t>
      </w:r>
      <w:r w:rsidRPr="003B5A0E">
        <w:rPr>
          <w:b/>
          <w:color w:val="C7000B"/>
        </w:rPr>
        <w:t>128MB</w:t>
      </w:r>
      <w:r w:rsidRPr="003B5A0E">
        <w:t>" --dn-guc="cstore_buffers=</w:t>
      </w:r>
      <w:r w:rsidRPr="003B5A0E">
        <w:rPr>
          <w:b/>
          <w:color w:val="C7000B"/>
        </w:rPr>
        <w:t>16MB</w:t>
      </w:r>
      <w:r w:rsidRPr="003B5A0E">
        <w:t>"</w:t>
      </w:r>
    </w:p>
    <w:p w14:paraId="4E74EF74" w14:textId="77777777" w:rsidR="00A15A92" w:rsidRDefault="00A15A92" w:rsidP="00A15A92">
      <w:pPr>
        <w:pStyle w:val="1e"/>
      </w:pPr>
      <w:r>
        <w:t>参数说明如下：</w:t>
      </w:r>
    </w:p>
    <w:p w14:paraId="77131665" w14:textId="77777777" w:rsidR="00A15A92" w:rsidRDefault="00A15A92" w:rsidP="00A15A92">
      <w:pPr>
        <w:pStyle w:val="1e"/>
      </w:pPr>
      <w:r>
        <w:t>e</w:t>
      </w:r>
      <w:r w:rsidRPr="002B0E53">
        <w:t>ncoding</w:t>
      </w:r>
      <w:r>
        <w:t xml:space="preserve">  </w:t>
      </w:r>
      <w:r>
        <w:t>设置字符集；</w:t>
      </w:r>
    </w:p>
    <w:p w14:paraId="324F180E" w14:textId="77777777" w:rsidR="00A15A92" w:rsidRDefault="00A15A92" w:rsidP="00A15A92">
      <w:pPr>
        <w:pStyle w:val="1e"/>
      </w:pPr>
      <w:r w:rsidRPr="002B0E53">
        <w:t>max_process_memory</w:t>
      </w:r>
      <w:r>
        <w:t xml:space="preserve">  </w:t>
      </w:r>
      <w:r w:rsidRPr="00257FAD">
        <w:t>设置一个数据库节点可用的最大物理内存；</w:t>
      </w:r>
    </w:p>
    <w:p w14:paraId="1F5A9233" w14:textId="77777777" w:rsidR="00A15A92" w:rsidRDefault="00A15A92" w:rsidP="00A15A92">
      <w:pPr>
        <w:pStyle w:val="1e"/>
      </w:pPr>
      <w:r w:rsidRPr="002B0E53">
        <w:t>shared_buffers</w:t>
      </w:r>
      <w:r>
        <w:t xml:space="preserve"> </w:t>
      </w:r>
      <w:r w:rsidRPr="00257FAD">
        <w:t>设置</w:t>
      </w:r>
      <w:r w:rsidRPr="00257FAD">
        <w:t>openGauss</w:t>
      </w:r>
      <w:r w:rsidRPr="00257FAD">
        <w:t>使用的共享内存大小；</w:t>
      </w:r>
    </w:p>
    <w:p w14:paraId="70A78272" w14:textId="77777777" w:rsidR="00A15A92" w:rsidRDefault="00A15A92" w:rsidP="00A15A92">
      <w:pPr>
        <w:pStyle w:val="1e"/>
      </w:pPr>
      <w:r w:rsidRPr="002B0E53">
        <w:t>bulk_write_ring_size</w:t>
      </w:r>
      <w:r w:rsidRPr="00257FAD">
        <w:t>大批量数据写入触发时，该操作使用的环形缓冲区大小；</w:t>
      </w:r>
    </w:p>
    <w:p w14:paraId="65443A09" w14:textId="77777777" w:rsidR="00A15A92" w:rsidRDefault="00A15A92" w:rsidP="00A15A92">
      <w:pPr>
        <w:pStyle w:val="1e"/>
      </w:pPr>
      <w:r w:rsidRPr="002B0E53">
        <w:t>cstore_buffers</w:t>
      </w:r>
      <w:r>
        <w:t xml:space="preserve">  </w:t>
      </w:r>
      <w:r w:rsidRPr="00257FAD">
        <w:t>设置列存所使用的共享缓冲区的大小。</w:t>
      </w:r>
    </w:p>
    <w:p w14:paraId="6EEA73AF" w14:textId="170B4498" w:rsidR="00FA3A1F" w:rsidRPr="003B5A0E" w:rsidRDefault="00FA3A1F" w:rsidP="00933141">
      <w:pPr>
        <w:pStyle w:val="1e"/>
      </w:pPr>
      <w:r w:rsidRPr="003B5A0E">
        <w:t>具体</w:t>
      </w:r>
      <w:r w:rsidR="00A15A92">
        <w:rPr>
          <w:rFonts w:hint="eastAsia"/>
        </w:rPr>
        <w:t>执行</w:t>
      </w:r>
      <w:r w:rsidRPr="003B5A0E">
        <w:t>如下：</w:t>
      </w:r>
    </w:p>
    <w:p w14:paraId="13029018" w14:textId="77777777" w:rsidR="00A97820" w:rsidRPr="003B5A0E" w:rsidRDefault="00A97820" w:rsidP="00933141">
      <w:pPr>
        <w:pStyle w:val="affffc"/>
      </w:pPr>
      <w:r w:rsidRPr="003B5A0E">
        <w:t>[root@db1 openGauss]#</w:t>
      </w:r>
      <w:r w:rsidRPr="003B5A0E">
        <w:rPr>
          <w:b/>
          <w:color w:val="FF0000"/>
        </w:rPr>
        <w:t xml:space="preserve"> </w:t>
      </w:r>
      <w:r w:rsidRPr="003B5A0E">
        <w:rPr>
          <w:b/>
          <w:color w:val="C7000B"/>
        </w:rPr>
        <w:t>su - omm</w:t>
      </w:r>
    </w:p>
    <w:p w14:paraId="645E91EE" w14:textId="77777777" w:rsidR="00A97820" w:rsidRPr="003B5A0E" w:rsidRDefault="00A97820" w:rsidP="00933141">
      <w:pPr>
        <w:pStyle w:val="affffc"/>
      </w:pPr>
      <w:r w:rsidRPr="003B5A0E">
        <w:t>Last login: Thu Sep 10 15:26:21 CST 2020 on pts/0</w:t>
      </w:r>
    </w:p>
    <w:p w14:paraId="1B11448F" w14:textId="77777777" w:rsidR="00A97820" w:rsidRPr="0089196B" w:rsidRDefault="00A97820" w:rsidP="00933141">
      <w:pPr>
        <w:pStyle w:val="affffc"/>
      </w:pPr>
      <w:r w:rsidRPr="003B5A0E">
        <w:t>[omm@db1 ~]$</w:t>
      </w:r>
      <w:r w:rsidRPr="00670E15">
        <w:rPr>
          <w:b/>
          <w:color w:val="C7000B"/>
        </w:rPr>
        <w:t xml:space="preserve"> cd /opt/software/openGauss/script</w:t>
      </w:r>
    </w:p>
    <w:p w14:paraId="007FE769" w14:textId="76C4365B" w:rsidR="00A97820" w:rsidRPr="00670E15" w:rsidRDefault="00A97820" w:rsidP="00933141">
      <w:pPr>
        <w:pStyle w:val="affffc"/>
        <w:rPr>
          <w:color w:val="C7000B"/>
        </w:rPr>
      </w:pPr>
      <w:r w:rsidRPr="003B5A0E">
        <w:t xml:space="preserve">[omm@db1 script]$ </w:t>
      </w:r>
      <w:r w:rsidRPr="00670E15">
        <w:rPr>
          <w:b/>
          <w:color w:val="C7000B"/>
        </w:rPr>
        <w:t>gs_install -X /opt/software/openGauss/clusterconfig.xml --gsinit-parameter="--encoding=UTF8"  --dn-guc="max_process_memory=2GB" --dn-guc="shared_buffers=128MB" --dn-guc="bulk_write_ring_size=128MB" --dn-guc="cstore_buffers=16MB"</w:t>
      </w:r>
    </w:p>
    <w:p w14:paraId="45DD693B" w14:textId="77777777" w:rsidR="00A97820" w:rsidRPr="003B5A0E" w:rsidRDefault="00A97820" w:rsidP="00933141">
      <w:pPr>
        <w:pStyle w:val="affffc"/>
      </w:pPr>
      <w:r w:rsidRPr="003B5A0E">
        <w:t>Parsing the configuration file.</w:t>
      </w:r>
    </w:p>
    <w:p w14:paraId="5A1ADE37" w14:textId="77777777" w:rsidR="00A97820" w:rsidRPr="003B5A0E" w:rsidRDefault="00A97820" w:rsidP="00933141">
      <w:pPr>
        <w:pStyle w:val="affffc"/>
      </w:pPr>
      <w:r w:rsidRPr="003B5A0E">
        <w:t>Check preinstall on every node.</w:t>
      </w:r>
    </w:p>
    <w:p w14:paraId="53CBCADB" w14:textId="77777777" w:rsidR="00A97820" w:rsidRPr="003B5A0E" w:rsidRDefault="00A97820" w:rsidP="00933141">
      <w:pPr>
        <w:pStyle w:val="affffc"/>
      </w:pPr>
      <w:r w:rsidRPr="003B5A0E">
        <w:lastRenderedPageBreak/>
        <w:t>Successfully checked preinstall on every node.</w:t>
      </w:r>
    </w:p>
    <w:p w14:paraId="4C321C75" w14:textId="77777777" w:rsidR="00A97820" w:rsidRPr="003B5A0E" w:rsidRDefault="00A97820" w:rsidP="00933141">
      <w:pPr>
        <w:pStyle w:val="affffc"/>
      </w:pPr>
      <w:r w:rsidRPr="003B5A0E">
        <w:t>Creating the backup directory.</w:t>
      </w:r>
    </w:p>
    <w:p w14:paraId="397A99BC" w14:textId="77777777" w:rsidR="00A97820" w:rsidRPr="003B5A0E" w:rsidRDefault="00A97820" w:rsidP="00933141">
      <w:pPr>
        <w:pStyle w:val="affffc"/>
      </w:pPr>
      <w:r w:rsidRPr="003B5A0E">
        <w:t>Successfully created the backup directory.</w:t>
      </w:r>
    </w:p>
    <w:p w14:paraId="2F6883FC" w14:textId="77777777" w:rsidR="00A97820" w:rsidRPr="003B5A0E" w:rsidRDefault="00A97820" w:rsidP="00933141">
      <w:pPr>
        <w:pStyle w:val="affffc"/>
      </w:pPr>
      <w:r w:rsidRPr="003B5A0E">
        <w:t>begin deploy..</w:t>
      </w:r>
    </w:p>
    <w:p w14:paraId="579C2759" w14:textId="77777777" w:rsidR="00A97820" w:rsidRPr="003B5A0E" w:rsidRDefault="00A97820" w:rsidP="00933141">
      <w:pPr>
        <w:pStyle w:val="affffc"/>
      </w:pPr>
      <w:r w:rsidRPr="003B5A0E">
        <w:t>Installing the cluster.</w:t>
      </w:r>
    </w:p>
    <w:p w14:paraId="1C9E6224" w14:textId="77777777" w:rsidR="00A97820" w:rsidRPr="003B5A0E" w:rsidRDefault="00A97820" w:rsidP="00933141">
      <w:pPr>
        <w:pStyle w:val="affffc"/>
      </w:pPr>
      <w:r w:rsidRPr="003B5A0E">
        <w:t>begin prepare Install Cluster..</w:t>
      </w:r>
    </w:p>
    <w:p w14:paraId="0327CCA2" w14:textId="77777777" w:rsidR="00A97820" w:rsidRPr="003B5A0E" w:rsidRDefault="00A97820" w:rsidP="00933141">
      <w:pPr>
        <w:pStyle w:val="affffc"/>
      </w:pPr>
      <w:r w:rsidRPr="003B5A0E">
        <w:t>Checking the installation environment on all nodes.</w:t>
      </w:r>
    </w:p>
    <w:p w14:paraId="28E21641" w14:textId="77777777" w:rsidR="00A97820" w:rsidRPr="003B5A0E" w:rsidRDefault="00A97820" w:rsidP="00933141">
      <w:pPr>
        <w:pStyle w:val="affffc"/>
      </w:pPr>
      <w:r w:rsidRPr="003B5A0E">
        <w:t>begin install Cluster..</w:t>
      </w:r>
    </w:p>
    <w:p w14:paraId="047C8653" w14:textId="77777777" w:rsidR="00A97820" w:rsidRPr="003B5A0E" w:rsidRDefault="00A97820" w:rsidP="00933141">
      <w:pPr>
        <w:pStyle w:val="affffc"/>
      </w:pPr>
      <w:r w:rsidRPr="003B5A0E">
        <w:t>Installing applications on all nodes.</w:t>
      </w:r>
    </w:p>
    <w:p w14:paraId="3839C5F1" w14:textId="77777777" w:rsidR="00A97820" w:rsidRPr="003B5A0E" w:rsidRDefault="00A97820" w:rsidP="00933141">
      <w:pPr>
        <w:pStyle w:val="affffc"/>
      </w:pPr>
      <w:r w:rsidRPr="003B5A0E">
        <w:t>Successfully installed APP.</w:t>
      </w:r>
    </w:p>
    <w:p w14:paraId="1B6B7356" w14:textId="77777777" w:rsidR="00A97820" w:rsidRPr="003B5A0E" w:rsidRDefault="00A97820" w:rsidP="00933141">
      <w:pPr>
        <w:pStyle w:val="affffc"/>
      </w:pPr>
      <w:r w:rsidRPr="003B5A0E">
        <w:t>begin init Instance..</w:t>
      </w:r>
    </w:p>
    <w:p w14:paraId="04347A58" w14:textId="77777777" w:rsidR="00A97820" w:rsidRPr="003B5A0E" w:rsidRDefault="00A97820" w:rsidP="00933141">
      <w:pPr>
        <w:pStyle w:val="affffc"/>
      </w:pPr>
      <w:r w:rsidRPr="003B5A0E">
        <w:t>encrypt cipher and rand files for database.</w:t>
      </w:r>
    </w:p>
    <w:p w14:paraId="6C463C1C" w14:textId="77777777" w:rsidR="00A97820" w:rsidRPr="00533BD3" w:rsidRDefault="00A97820" w:rsidP="00933141">
      <w:pPr>
        <w:pStyle w:val="affffc"/>
        <w:rPr>
          <w:b/>
          <w:color w:val="C7000B"/>
        </w:rPr>
      </w:pPr>
      <w:r w:rsidRPr="00533BD3">
        <w:rPr>
          <w:b/>
          <w:color w:val="C7000B"/>
        </w:rPr>
        <w:t>Please enter password for database:</w:t>
      </w:r>
    </w:p>
    <w:p w14:paraId="5D7CFC93" w14:textId="77777777" w:rsidR="00A97820" w:rsidRPr="00533BD3" w:rsidRDefault="00A97820" w:rsidP="00933141">
      <w:pPr>
        <w:pStyle w:val="affffc"/>
        <w:rPr>
          <w:b/>
          <w:color w:val="C7000B"/>
        </w:rPr>
      </w:pPr>
      <w:r w:rsidRPr="00533BD3">
        <w:rPr>
          <w:b/>
          <w:color w:val="C7000B"/>
        </w:rPr>
        <w:t>Please repeat for database:</w:t>
      </w:r>
    </w:p>
    <w:p w14:paraId="1EF27DBA" w14:textId="77777777" w:rsidR="00A97820" w:rsidRPr="003B5A0E" w:rsidRDefault="00A97820" w:rsidP="00933141">
      <w:pPr>
        <w:pStyle w:val="affffc"/>
      </w:pPr>
      <w:r w:rsidRPr="003B5A0E">
        <w:t>begin to create CA cert files</w:t>
      </w:r>
    </w:p>
    <w:p w14:paraId="57CE18BE" w14:textId="77777777" w:rsidR="00A97820" w:rsidRPr="003B5A0E" w:rsidRDefault="00A97820" w:rsidP="00933141">
      <w:pPr>
        <w:pStyle w:val="affffc"/>
      </w:pPr>
      <w:r w:rsidRPr="003B5A0E">
        <w:t>The sslcert will be generated in /opt/gaussdb/app/share/sslcert/om</w:t>
      </w:r>
    </w:p>
    <w:p w14:paraId="18981881" w14:textId="77777777" w:rsidR="00A97820" w:rsidRPr="003B5A0E" w:rsidRDefault="00A97820" w:rsidP="00933141">
      <w:pPr>
        <w:pStyle w:val="affffc"/>
      </w:pPr>
      <w:r w:rsidRPr="003B5A0E">
        <w:t>Cluster installation is completed.</w:t>
      </w:r>
    </w:p>
    <w:p w14:paraId="7A683489" w14:textId="3D4DB3FD" w:rsidR="00A97820" w:rsidRPr="003B5A0E" w:rsidRDefault="002E7DEC" w:rsidP="00933141">
      <w:pPr>
        <w:pStyle w:val="affffc"/>
      </w:pPr>
      <w:r w:rsidRPr="003B5A0E">
        <w:t>………………………….</w:t>
      </w:r>
    </w:p>
    <w:p w14:paraId="120BAD79" w14:textId="77777777" w:rsidR="00A97820" w:rsidRPr="003B5A0E" w:rsidRDefault="00A97820" w:rsidP="00933141">
      <w:pPr>
        <w:pStyle w:val="affffc"/>
      </w:pPr>
      <w:r w:rsidRPr="003B5A0E">
        <w:t>Successfully started cluster.</w:t>
      </w:r>
    </w:p>
    <w:p w14:paraId="650AB5EC" w14:textId="77777777" w:rsidR="00A97820" w:rsidRPr="003B5A0E" w:rsidRDefault="00A97820" w:rsidP="00933141">
      <w:pPr>
        <w:pStyle w:val="affffc"/>
      </w:pPr>
      <w:r w:rsidRPr="003B5A0E">
        <w:t>Successfully installed application.</w:t>
      </w:r>
    </w:p>
    <w:p w14:paraId="2335308C" w14:textId="66F21D10" w:rsidR="008166ED" w:rsidRPr="003B5A0E" w:rsidRDefault="00A97820" w:rsidP="00933141">
      <w:pPr>
        <w:pStyle w:val="affffc"/>
      </w:pPr>
      <w:r w:rsidRPr="003B5A0E">
        <w:t>end deploy..</w:t>
      </w:r>
    </w:p>
    <w:p w14:paraId="5A97150F" w14:textId="66410DB6" w:rsidR="00BA0ED0" w:rsidRPr="003B5A0E" w:rsidRDefault="006E019F" w:rsidP="00933141">
      <w:pPr>
        <w:pStyle w:val="1e"/>
      </w:pPr>
      <w:r w:rsidRPr="003B5A0E">
        <w:t>注意：输入</w:t>
      </w:r>
      <w:r w:rsidRPr="003B5A0E">
        <w:t>omm</w:t>
      </w:r>
      <w:r w:rsidRPr="003B5A0E">
        <w:t>用户密码时，不要输入错误（如密码：</w:t>
      </w:r>
      <w:r w:rsidRPr="003B5A0E">
        <w:t>openGauss@123</w:t>
      </w:r>
      <w:r w:rsidRPr="003B5A0E">
        <w:t>）。</w:t>
      </w:r>
    </w:p>
    <w:p w14:paraId="0AC5D106" w14:textId="35E7A507" w:rsidR="00DB702A" w:rsidRPr="003B5A0E" w:rsidRDefault="00DB702A" w:rsidP="003D70A6">
      <w:pPr>
        <w:pStyle w:val="30"/>
      </w:pPr>
      <w:r w:rsidRPr="003B5A0E">
        <w:t>清理软件安装包。</w:t>
      </w:r>
    </w:p>
    <w:p w14:paraId="457401ED" w14:textId="77777777" w:rsidR="003F26A9" w:rsidRPr="003F26A9" w:rsidRDefault="003F26A9" w:rsidP="003F26A9">
      <w:pPr>
        <w:pStyle w:val="affffc"/>
        <w:rPr>
          <w:b/>
          <w:color w:val="C7000B"/>
        </w:rPr>
      </w:pPr>
      <w:r>
        <w:t xml:space="preserve">[omm@db1 openGauss]$ </w:t>
      </w:r>
      <w:r w:rsidRPr="003F26A9">
        <w:rPr>
          <w:b/>
          <w:color w:val="C7000B"/>
        </w:rPr>
        <w:t>exit</w:t>
      </w:r>
    </w:p>
    <w:p w14:paraId="495822F6" w14:textId="0E7AC5CE" w:rsidR="003F26A9" w:rsidRDefault="003F26A9" w:rsidP="003F26A9">
      <w:pPr>
        <w:pStyle w:val="affffc"/>
      </w:pPr>
      <w:r>
        <w:t>logout</w:t>
      </w:r>
    </w:p>
    <w:p w14:paraId="3C8B3C75" w14:textId="7FE52E7F" w:rsidR="00933141" w:rsidRPr="008678BE" w:rsidRDefault="00933141" w:rsidP="00933141">
      <w:pPr>
        <w:pStyle w:val="affffc"/>
        <w:rPr>
          <w:b/>
          <w:color w:val="C7000B"/>
        </w:rPr>
      </w:pPr>
      <w:r w:rsidRPr="005B6C51">
        <w:t xml:space="preserve">[root@db1 script]# </w:t>
      </w:r>
      <w:r w:rsidRPr="008678BE">
        <w:rPr>
          <w:b/>
          <w:color w:val="C7000B"/>
        </w:rPr>
        <w:t>cd /opt/software/openGauss/</w:t>
      </w:r>
    </w:p>
    <w:p w14:paraId="449B29FF" w14:textId="77777777" w:rsidR="00933141" w:rsidRPr="005B6C51" w:rsidRDefault="00933141" w:rsidP="00933141">
      <w:pPr>
        <w:pStyle w:val="affffc"/>
        <w:rPr>
          <w:b/>
          <w:color w:val="C7000B"/>
        </w:rPr>
      </w:pPr>
      <w:r w:rsidRPr="005B6C51">
        <w:t>[root@db1 openGauss]#</w:t>
      </w:r>
      <w:r w:rsidRPr="005B6C51">
        <w:rPr>
          <w:b/>
          <w:color w:val="C7000B"/>
        </w:rPr>
        <w:t xml:space="preserve"> ll</w:t>
      </w:r>
    </w:p>
    <w:p w14:paraId="0FA6FF25" w14:textId="77777777" w:rsidR="00933141" w:rsidRDefault="00933141" w:rsidP="00933141">
      <w:pPr>
        <w:pStyle w:val="affffc"/>
      </w:pPr>
      <w:r>
        <w:t>total 288M</w:t>
      </w:r>
    </w:p>
    <w:p w14:paraId="58BB9936" w14:textId="77777777" w:rsidR="00AC655D" w:rsidRDefault="00AC655D" w:rsidP="00AC655D">
      <w:pPr>
        <w:pStyle w:val="affffc"/>
      </w:pPr>
      <w:r>
        <w:t>-rwxr-xr-x.  1 omm  dbgrp      1334 Jan 11 11:15 clusterconfig.xml</w:t>
      </w:r>
    </w:p>
    <w:p w14:paraId="2FF17FCA" w14:textId="77777777" w:rsidR="00AC655D" w:rsidRDefault="00AC655D" w:rsidP="00AC655D">
      <w:pPr>
        <w:pStyle w:val="affffc"/>
      </w:pPr>
      <w:r>
        <w:t>drwxr-xr-x. 15 root root       4096 Jan 11 11:14 lib</w:t>
      </w:r>
    </w:p>
    <w:p w14:paraId="5EC033AF" w14:textId="72F4F297" w:rsidR="00AC655D" w:rsidRDefault="00AC655D" w:rsidP="00AC655D">
      <w:pPr>
        <w:pStyle w:val="affffc"/>
      </w:pPr>
      <w:r>
        <w:t>-rwxr-xr-x.  1 root root   99521627 Dec 31 20:58 openGauss-</w:t>
      </w:r>
      <w:r w:rsidR="00281E41">
        <w:t>2.0.0</w:t>
      </w:r>
      <w:r>
        <w:t>-CentOS-64bit-all.tar.gz</w:t>
      </w:r>
    </w:p>
    <w:p w14:paraId="0E8BAF79" w14:textId="690D82BE" w:rsidR="00AC655D" w:rsidRDefault="00AC655D" w:rsidP="00AC655D">
      <w:pPr>
        <w:pStyle w:val="affffc"/>
      </w:pPr>
      <w:r>
        <w:t>-rwxr-xr-x.  1 root root         65 Dec 31 20:41 openGauss-</w:t>
      </w:r>
      <w:r w:rsidR="00281E41">
        <w:t>2.0.0</w:t>
      </w:r>
      <w:r>
        <w:t>-CentOS-64bit-om.sha256</w:t>
      </w:r>
    </w:p>
    <w:p w14:paraId="1FD761D7" w14:textId="13AEA9E0" w:rsidR="00AC655D" w:rsidRDefault="00AC655D" w:rsidP="00AC655D">
      <w:pPr>
        <w:pStyle w:val="affffc"/>
      </w:pPr>
      <w:r>
        <w:t>-rwxr-xr-x.  1 root root   13446137 Dec 31 20:41 openGauss-</w:t>
      </w:r>
      <w:r w:rsidR="00281E41">
        <w:t>2.0.0</w:t>
      </w:r>
      <w:r>
        <w:t>-CentOS-64bit-om.tar.gz</w:t>
      </w:r>
    </w:p>
    <w:p w14:paraId="24D14761" w14:textId="5788BB87" w:rsidR="00AC655D" w:rsidRDefault="00AC655D" w:rsidP="00AC655D">
      <w:pPr>
        <w:pStyle w:val="affffc"/>
      </w:pPr>
      <w:r>
        <w:t>-rwxr-xr-x.  1 root root         65 Dec 31 20:40 openGauss-</w:t>
      </w:r>
      <w:r w:rsidR="00281E41">
        <w:t>2.0.0</w:t>
      </w:r>
      <w:r>
        <w:t>-CentOS-64bit.sha256</w:t>
      </w:r>
    </w:p>
    <w:p w14:paraId="0BAC18A7" w14:textId="14BF36CC" w:rsidR="00AC655D" w:rsidRDefault="00AC655D" w:rsidP="00AC655D">
      <w:pPr>
        <w:pStyle w:val="affffc"/>
      </w:pPr>
      <w:r>
        <w:t>-rwxr-xr-x.  1 root root   87084796 Dec 31 20:40 openGauss-</w:t>
      </w:r>
      <w:r w:rsidR="00281E41">
        <w:t>2.0.0</w:t>
      </w:r>
      <w:r>
        <w:t>-CentOS-64bit.tar.bz2</w:t>
      </w:r>
    </w:p>
    <w:p w14:paraId="643A6BEC" w14:textId="77777777" w:rsidR="00AC655D" w:rsidRDefault="00AC655D" w:rsidP="00AC655D">
      <w:pPr>
        <w:pStyle w:val="affffc"/>
      </w:pPr>
      <w:r>
        <w:t>-rwxr-xr-x.  1 root root  100584223 Jan 11 11:14 openGauss-Package-bak_392c0438.tar.gz</w:t>
      </w:r>
    </w:p>
    <w:p w14:paraId="304B31D9" w14:textId="77777777" w:rsidR="00AC655D" w:rsidRDefault="00AC655D" w:rsidP="00AC655D">
      <w:pPr>
        <w:pStyle w:val="affffc"/>
      </w:pPr>
      <w:r>
        <w:t>drwxr-xr-x.  6 root root       4096 Dec 31 20:41 script</w:t>
      </w:r>
    </w:p>
    <w:p w14:paraId="4FC42800" w14:textId="77777777" w:rsidR="00AC655D" w:rsidRDefault="00AC655D" w:rsidP="00AC655D">
      <w:pPr>
        <w:pStyle w:val="affffc"/>
      </w:pPr>
      <w:r>
        <w:t>drwxr-xr-x.  2 root root        115 Dec 31 20:41 simpleInstall</w:t>
      </w:r>
    </w:p>
    <w:p w14:paraId="333F5D7F" w14:textId="77777777" w:rsidR="00AC655D" w:rsidRDefault="00AC655D" w:rsidP="00AC655D">
      <w:pPr>
        <w:pStyle w:val="affffc"/>
      </w:pPr>
      <w:r>
        <w:t>-rwxr-xr-x.  1 root root         65 Dec 31 20:40 upgrade_sql.sha256</w:t>
      </w:r>
    </w:p>
    <w:p w14:paraId="20F28E48" w14:textId="77777777" w:rsidR="00AC655D" w:rsidRDefault="00AC655D" w:rsidP="00AC655D">
      <w:pPr>
        <w:pStyle w:val="affffc"/>
      </w:pPr>
      <w:r>
        <w:t>-rwxr-xr-x.  1 root root     134579 Dec 31 20:40 upgrade_sql.tar.gz</w:t>
      </w:r>
    </w:p>
    <w:p w14:paraId="455FE4D3" w14:textId="77777777" w:rsidR="00AC655D" w:rsidRDefault="00AC655D" w:rsidP="00AC655D">
      <w:pPr>
        <w:pStyle w:val="affffc"/>
      </w:pPr>
      <w:r>
        <w:t>-rwxr-xr-x.  1 root root         32 Dec 31 20:40 version.cfg</w:t>
      </w:r>
      <w:r w:rsidRPr="005B6C51">
        <w:t xml:space="preserve"> </w:t>
      </w:r>
    </w:p>
    <w:p w14:paraId="2ADF2EE6" w14:textId="25DF1A3E" w:rsidR="00AC655D" w:rsidRDefault="00AC655D" w:rsidP="00AC655D">
      <w:pPr>
        <w:pStyle w:val="affffc"/>
      </w:pPr>
      <w:r>
        <w:t xml:space="preserve">[root@db1 openGauss]# </w:t>
      </w:r>
      <w:r w:rsidRPr="00AC655D">
        <w:rPr>
          <w:b/>
          <w:color w:val="C7000B"/>
        </w:rPr>
        <w:t>rm -rf openGauss-</w:t>
      </w:r>
      <w:r w:rsidR="00281E41">
        <w:rPr>
          <w:b/>
          <w:color w:val="C7000B"/>
        </w:rPr>
        <w:t>2.0.0</w:t>
      </w:r>
      <w:r w:rsidRPr="00AC655D">
        <w:rPr>
          <w:b/>
          <w:color w:val="C7000B"/>
        </w:rPr>
        <w:t xml:space="preserve">-CentOS-64bit-all.tar.gz </w:t>
      </w:r>
    </w:p>
    <w:p w14:paraId="43AD65C4" w14:textId="116B7B86" w:rsidR="00933141" w:rsidRPr="00AC655D" w:rsidRDefault="00AC655D" w:rsidP="00AC655D">
      <w:pPr>
        <w:pStyle w:val="affffc"/>
        <w:rPr>
          <w:b/>
          <w:color w:val="C7000B"/>
        </w:rPr>
      </w:pPr>
      <w:r>
        <w:t xml:space="preserve">[root@db1 openGauss]# </w:t>
      </w:r>
      <w:r w:rsidRPr="00AC655D">
        <w:rPr>
          <w:b/>
          <w:color w:val="C7000B"/>
        </w:rPr>
        <w:t>rm -rf openGauss-</w:t>
      </w:r>
      <w:r w:rsidR="00281E41">
        <w:rPr>
          <w:b/>
          <w:color w:val="C7000B"/>
        </w:rPr>
        <w:t>2.0.0</w:t>
      </w:r>
      <w:r w:rsidRPr="00AC655D">
        <w:rPr>
          <w:b/>
          <w:color w:val="C7000B"/>
        </w:rPr>
        <w:t>-CentOS-64bit-om.tar.gz</w:t>
      </w:r>
    </w:p>
    <w:p w14:paraId="7AC0AC3F" w14:textId="5B6439B5" w:rsidR="00E2759B" w:rsidRPr="003B5A0E" w:rsidRDefault="00667384" w:rsidP="00933141">
      <w:pPr>
        <w:pStyle w:val="1e"/>
      </w:pPr>
      <w:r w:rsidRPr="003B5A0E">
        <w:t>数据库安装结束</w:t>
      </w:r>
      <w:r w:rsidR="00D02918" w:rsidRPr="003B5A0E">
        <w:t>。</w:t>
      </w:r>
    </w:p>
    <w:p w14:paraId="393D9520" w14:textId="2C9864E3" w:rsidR="007C4494" w:rsidRPr="003B5A0E" w:rsidRDefault="007C4494" w:rsidP="007C4494">
      <w:pPr>
        <w:pStyle w:val="1"/>
        <w:rPr>
          <w:rFonts w:ascii="Huawei Sans" w:hAnsi="Huawei Sans" w:cs="Huawei Sans"/>
        </w:rPr>
      </w:pPr>
      <w:bookmarkStart w:id="54" w:name="_Toc47516447"/>
      <w:bookmarkStart w:id="55" w:name="_Toc80868961"/>
      <w:r w:rsidRPr="003B5A0E">
        <w:rPr>
          <w:rFonts w:ascii="Huawei Sans" w:hAnsi="Huawei Sans" w:cs="Huawei Sans"/>
        </w:rPr>
        <w:lastRenderedPageBreak/>
        <w:t>数据库使用</w:t>
      </w:r>
      <w:bookmarkEnd w:id="54"/>
      <w:bookmarkEnd w:id="55"/>
    </w:p>
    <w:p w14:paraId="0A8EADAB" w14:textId="77777777" w:rsidR="007C4494" w:rsidRPr="003B5A0E" w:rsidRDefault="007C4494" w:rsidP="00933141">
      <w:pPr>
        <w:pStyle w:val="1e"/>
      </w:pPr>
      <w:r w:rsidRPr="003B5A0E">
        <w:t>本节描述使用数据库的基本操作。通过此节您可以完成创建数据库、创建表及向表中插入数据和查询表中数据等操作。</w:t>
      </w:r>
    </w:p>
    <w:p w14:paraId="1EA91FB6" w14:textId="204BBB95" w:rsidR="007C4494" w:rsidRPr="003B5A0E" w:rsidRDefault="007C4494" w:rsidP="007C4494">
      <w:pPr>
        <w:pStyle w:val="2"/>
        <w:rPr>
          <w:rFonts w:ascii="Huawei Sans" w:hAnsi="Huawei Sans" w:cs="Huawei Sans"/>
        </w:rPr>
      </w:pPr>
      <w:bookmarkStart w:id="56" w:name="_Toc47516448"/>
      <w:bookmarkStart w:id="57" w:name="_Toc80868962"/>
      <w:r w:rsidRPr="003B5A0E">
        <w:rPr>
          <w:rFonts w:ascii="Huawei Sans" w:hAnsi="Huawei Sans" w:cs="Huawei Sans"/>
        </w:rPr>
        <w:t>前提条件</w:t>
      </w:r>
      <w:bookmarkEnd w:id="56"/>
      <w:bookmarkEnd w:id="57"/>
    </w:p>
    <w:p w14:paraId="2074C69A" w14:textId="77777777" w:rsidR="00B26BB8" w:rsidRPr="003B5A0E" w:rsidRDefault="00B26BB8" w:rsidP="00F53396">
      <w:pPr>
        <w:pStyle w:val="41"/>
        <w:rPr>
          <w:rFonts w:ascii="Huawei Sans" w:hAnsi="Huawei Sans" w:cs="Huawei Sans"/>
        </w:rPr>
      </w:pPr>
      <w:r w:rsidRPr="003B5A0E">
        <w:rPr>
          <w:rFonts w:ascii="Huawei Sans" w:hAnsi="Huawei Sans" w:cs="Huawei Sans"/>
        </w:rPr>
        <w:t>openGauss</w:t>
      </w:r>
      <w:r w:rsidRPr="003B5A0E">
        <w:rPr>
          <w:rFonts w:ascii="Huawei Sans" w:hAnsi="Huawei Sans" w:cs="Huawei Sans"/>
        </w:rPr>
        <w:t>正常运行。</w:t>
      </w:r>
    </w:p>
    <w:p w14:paraId="3AF3C096" w14:textId="7204599F" w:rsidR="00B26BB8" w:rsidRPr="003B5A0E" w:rsidRDefault="00B26BB8" w:rsidP="00F53396">
      <w:pPr>
        <w:pStyle w:val="41"/>
        <w:rPr>
          <w:rFonts w:ascii="Huawei Sans" w:hAnsi="Huawei Sans" w:cs="Huawei Sans"/>
        </w:rPr>
      </w:pPr>
      <w:r w:rsidRPr="003B5A0E">
        <w:rPr>
          <w:rFonts w:ascii="Huawei Sans" w:hAnsi="Huawei Sans" w:cs="Huawei Sans"/>
        </w:rPr>
        <w:t>由于本实验是对</w:t>
      </w:r>
      <w:r w:rsidRPr="003B5A0E">
        <w:rPr>
          <w:rFonts w:ascii="Huawei Sans" w:hAnsi="Huawei Sans" w:cs="Huawei Sans"/>
        </w:rPr>
        <w:t>openGauss</w:t>
      </w:r>
      <w:r w:rsidRPr="003B5A0E">
        <w:rPr>
          <w:rFonts w:ascii="Huawei Sans" w:hAnsi="Huawei Sans" w:cs="Huawei Sans"/>
        </w:rPr>
        <w:t>数据库的基本使用，需要掌握</w:t>
      </w:r>
      <w:r w:rsidRPr="003B5A0E">
        <w:rPr>
          <w:rFonts w:ascii="Huawei Sans" w:hAnsi="Huawei Sans" w:cs="Huawei Sans"/>
        </w:rPr>
        <w:t>openGauss</w:t>
      </w:r>
      <w:r w:rsidRPr="003B5A0E">
        <w:rPr>
          <w:rFonts w:ascii="Huawei Sans" w:hAnsi="Huawei Sans" w:cs="Huawei Sans"/>
        </w:rPr>
        <w:t>数据库的基本操作和</w:t>
      </w:r>
      <w:r w:rsidRPr="003B5A0E">
        <w:rPr>
          <w:rFonts w:ascii="Huawei Sans" w:hAnsi="Huawei Sans" w:cs="Huawei Sans"/>
        </w:rPr>
        <w:t>SQL</w:t>
      </w:r>
      <w:r w:rsidRPr="003B5A0E">
        <w:rPr>
          <w:rFonts w:ascii="Huawei Sans" w:hAnsi="Huawei Sans" w:cs="Huawei Sans"/>
        </w:rPr>
        <w:t>语法，</w:t>
      </w:r>
      <w:r w:rsidRPr="003B5A0E">
        <w:rPr>
          <w:rFonts w:ascii="Huawei Sans" w:hAnsi="Huawei Sans" w:cs="Huawei Sans"/>
        </w:rPr>
        <w:t>openGauss</w:t>
      </w:r>
      <w:r w:rsidRPr="003B5A0E">
        <w:rPr>
          <w:rFonts w:ascii="Huawei Sans" w:hAnsi="Huawei Sans" w:cs="Huawei Sans"/>
        </w:rPr>
        <w:t>数据库支持</w:t>
      </w:r>
      <w:r w:rsidRPr="003B5A0E">
        <w:rPr>
          <w:rFonts w:ascii="Huawei Sans" w:hAnsi="Huawei Sans" w:cs="Huawei Sans"/>
        </w:rPr>
        <w:t>SQL2003</w:t>
      </w:r>
      <w:r w:rsidRPr="003B5A0E">
        <w:rPr>
          <w:rFonts w:ascii="Huawei Sans" w:hAnsi="Huawei Sans" w:cs="Huawei Sans"/>
        </w:rPr>
        <w:t>标准语法，数据库基本操作参见</w:t>
      </w:r>
      <w:hyperlink w:anchor="_附录二：openGauss数据库基本操作" w:history="1">
        <w:r w:rsidRPr="00C36FC5">
          <w:rPr>
            <w:rStyle w:val="ad"/>
            <w:rFonts w:ascii="Huawei Sans" w:hAnsi="Huawei Sans" w:cs="Huawei Sans"/>
            <w:b/>
          </w:rPr>
          <w:t>附录二</w:t>
        </w:r>
      </w:hyperlink>
      <w:r w:rsidRPr="003B5A0E">
        <w:rPr>
          <w:rFonts w:ascii="Huawei Sans" w:hAnsi="Huawei Sans" w:cs="Huawei Sans"/>
        </w:rPr>
        <w:t>。</w:t>
      </w:r>
    </w:p>
    <w:p w14:paraId="09BEAC7E" w14:textId="2C17DE7E" w:rsidR="007C4494" w:rsidRPr="003B5A0E" w:rsidRDefault="007C4494" w:rsidP="007C4494">
      <w:pPr>
        <w:pStyle w:val="2"/>
        <w:rPr>
          <w:rFonts w:ascii="Huawei Sans" w:hAnsi="Huawei Sans" w:cs="Huawei Sans"/>
        </w:rPr>
      </w:pPr>
      <w:bookmarkStart w:id="58" w:name="_Toc80868963"/>
      <w:r w:rsidRPr="003B5A0E">
        <w:rPr>
          <w:rFonts w:ascii="Huawei Sans" w:hAnsi="Huawei Sans" w:cs="Huawei Sans"/>
        </w:rPr>
        <w:t>操作步骤</w:t>
      </w:r>
      <w:bookmarkEnd w:id="58"/>
    </w:p>
    <w:p w14:paraId="5D6DCF69" w14:textId="77777777" w:rsidR="007C4494" w:rsidRPr="003B5A0E" w:rsidRDefault="007C4494" w:rsidP="003D70A6">
      <w:pPr>
        <w:pStyle w:val="30"/>
      </w:pPr>
      <w:r w:rsidRPr="003B5A0E">
        <w:t>以操作系统用户</w:t>
      </w:r>
      <w:r w:rsidRPr="003B5A0E">
        <w:t>omm</w:t>
      </w:r>
      <w:r w:rsidRPr="003B5A0E">
        <w:t>登录数据库主节点。</w:t>
      </w:r>
    </w:p>
    <w:p w14:paraId="58BAC78F" w14:textId="143135F0" w:rsidR="007C4494" w:rsidRPr="003B5A0E" w:rsidRDefault="006D74A7" w:rsidP="00933141">
      <w:pPr>
        <w:pStyle w:val="affffc"/>
      </w:pPr>
      <w:r w:rsidRPr="00B341A2">
        <w:t>[root@ecs</w:t>
      </w:r>
      <w:r w:rsidRPr="0053549F">
        <w:t>-c9bf</w:t>
      </w:r>
      <w:r w:rsidRPr="00B341A2">
        <w:t xml:space="preserve"> script]#</w:t>
      </w:r>
      <w:r w:rsidRPr="0021727E">
        <w:rPr>
          <w:b/>
          <w:color w:val="C7000B"/>
        </w:rPr>
        <w:t xml:space="preserve"> </w:t>
      </w:r>
      <w:r w:rsidR="00107578" w:rsidRPr="0021727E">
        <w:rPr>
          <w:b/>
          <w:color w:val="C7000B"/>
        </w:rPr>
        <w:t>su - omm</w:t>
      </w:r>
    </w:p>
    <w:p w14:paraId="10869FAE" w14:textId="14599F06" w:rsidR="007C4494" w:rsidRPr="003B5A0E" w:rsidRDefault="007C4494" w:rsidP="00933141">
      <w:pPr>
        <w:pStyle w:val="1e"/>
      </w:pPr>
      <w:r w:rsidRPr="003B5A0E">
        <w:t>若不确定数据库主节点部署在哪台服务器，请确认连接信息。</w:t>
      </w:r>
    </w:p>
    <w:p w14:paraId="4D3672D5" w14:textId="3812920A" w:rsidR="007C4494" w:rsidRPr="003B5A0E" w:rsidRDefault="007C4494" w:rsidP="003D70A6">
      <w:pPr>
        <w:pStyle w:val="30"/>
      </w:pPr>
      <w:r w:rsidRPr="003B5A0E">
        <w:t>启动服务</w:t>
      </w:r>
      <w:r w:rsidR="00AA37D6">
        <w:rPr>
          <w:rFonts w:hint="eastAsia"/>
        </w:rPr>
        <w:t>（可选操作，如未启动，请按此步骤启动）</w:t>
      </w:r>
      <w:r w:rsidR="009F0322" w:rsidRPr="003B5A0E">
        <w:t>。</w:t>
      </w:r>
    </w:p>
    <w:p w14:paraId="773FCC6B" w14:textId="77777777" w:rsidR="007C4494" w:rsidRPr="003B5A0E" w:rsidRDefault="007C4494" w:rsidP="00933141">
      <w:pPr>
        <w:pStyle w:val="1e"/>
      </w:pPr>
      <w:r w:rsidRPr="003B5A0E">
        <w:t>启动服务命令：</w:t>
      </w:r>
    </w:p>
    <w:p w14:paraId="65921F14" w14:textId="57C02F75" w:rsidR="007C4494" w:rsidRPr="003B5A0E" w:rsidRDefault="007C4494" w:rsidP="00933141">
      <w:pPr>
        <w:pStyle w:val="affffc"/>
        <w:rPr>
          <w:b/>
          <w:color w:val="C7000B"/>
        </w:rPr>
      </w:pPr>
      <w:r w:rsidRPr="003B5A0E">
        <w:rPr>
          <w:snapToGrid w:val="0"/>
        </w:rPr>
        <w:t xml:space="preserve">[omm@ecs-c9bf ~]$ </w:t>
      </w:r>
      <w:r w:rsidRPr="003B5A0E">
        <w:rPr>
          <w:b/>
          <w:color w:val="C7000B"/>
        </w:rPr>
        <w:t>gs_om -t start</w:t>
      </w:r>
    </w:p>
    <w:p w14:paraId="31BF25FF" w14:textId="77777777" w:rsidR="007C4494" w:rsidRPr="003B5A0E" w:rsidRDefault="007C4494" w:rsidP="00933141">
      <w:pPr>
        <w:pStyle w:val="affffc"/>
        <w:rPr>
          <w:snapToGrid w:val="0"/>
        </w:rPr>
      </w:pPr>
      <w:r w:rsidRPr="003B5A0E">
        <w:rPr>
          <w:snapToGrid w:val="0"/>
        </w:rPr>
        <w:t>Starting cluster.</w:t>
      </w:r>
    </w:p>
    <w:p w14:paraId="0D21786A" w14:textId="77777777" w:rsidR="007C4494" w:rsidRPr="003B5A0E" w:rsidRDefault="007C4494" w:rsidP="00933141">
      <w:pPr>
        <w:pStyle w:val="affffc"/>
        <w:rPr>
          <w:snapToGrid w:val="0"/>
        </w:rPr>
      </w:pPr>
      <w:r w:rsidRPr="003B5A0E">
        <w:rPr>
          <w:snapToGrid w:val="0"/>
        </w:rPr>
        <w:t>=========================================</w:t>
      </w:r>
    </w:p>
    <w:p w14:paraId="581526A4" w14:textId="77777777" w:rsidR="007C4494" w:rsidRPr="003B5A0E" w:rsidRDefault="007C4494" w:rsidP="00933141">
      <w:pPr>
        <w:pStyle w:val="affffc"/>
        <w:rPr>
          <w:snapToGrid w:val="0"/>
        </w:rPr>
      </w:pPr>
      <w:r w:rsidRPr="003B5A0E">
        <w:rPr>
          <w:snapToGrid w:val="0"/>
        </w:rPr>
        <w:t>=========================================</w:t>
      </w:r>
    </w:p>
    <w:p w14:paraId="3E783AE5" w14:textId="77777777" w:rsidR="007C4494" w:rsidRDefault="007C4494" w:rsidP="00933141">
      <w:pPr>
        <w:pStyle w:val="affffc"/>
        <w:rPr>
          <w:snapToGrid w:val="0"/>
        </w:rPr>
      </w:pPr>
      <w:r w:rsidRPr="003B5A0E">
        <w:rPr>
          <w:snapToGrid w:val="0"/>
        </w:rPr>
        <w:t>Successfully started.</w:t>
      </w:r>
    </w:p>
    <w:p w14:paraId="0AB0CF23" w14:textId="77777777" w:rsidR="00AA37D6" w:rsidRPr="0053549F" w:rsidRDefault="00AA37D6" w:rsidP="00AA37D6">
      <w:pPr>
        <w:pStyle w:val="1e"/>
      </w:pPr>
      <w:r>
        <w:rPr>
          <w:rFonts w:hint="eastAsia"/>
        </w:rPr>
        <w:t>查看</w:t>
      </w:r>
      <w:r>
        <w:t>服务</w:t>
      </w:r>
      <w:r>
        <w:rPr>
          <w:rFonts w:hint="eastAsia"/>
        </w:rPr>
        <w:t>是否启动</w:t>
      </w:r>
      <w:r w:rsidRPr="0053549F">
        <w:t>：</w:t>
      </w:r>
    </w:p>
    <w:p w14:paraId="3C0731B4" w14:textId="77777777" w:rsidR="00AA37D6" w:rsidRPr="00203604" w:rsidRDefault="00AA37D6" w:rsidP="00AA37D6">
      <w:pPr>
        <w:pStyle w:val="affffc"/>
        <w:rPr>
          <w:snapToGrid w:val="0"/>
        </w:rPr>
      </w:pPr>
      <w:r w:rsidRPr="00203604">
        <w:rPr>
          <w:snapToGrid w:val="0"/>
        </w:rPr>
        <w:t>[o</w:t>
      </w:r>
      <w:r>
        <w:rPr>
          <w:snapToGrid w:val="0"/>
        </w:rPr>
        <w:t xml:space="preserve">mm@ecs-9a68 ~]$ </w:t>
      </w:r>
      <w:r w:rsidRPr="002B15E5">
        <w:rPr>
          <w:b/>
          <w:color w:val="C7000B"/>
        </w:rPr>
        <w:t>gs_om -t status</w:t>
      </w:r>
    </w:p>
    <w:p w14:paraId="7B0AA4DF" w14:textId="77777777" w:rsidR="00AA37D6" w:rsidRPr="00203604" w:rsidRDefault="00AA37D6" w:rsidP="00AA37D6">
      <w:pPr>
        <w:pStyle w:val="affffc"/>
        <w:rPr>
          <w:snapToGrid w:val="0"/>
        </w:rPr>
      </w:pPr>
      <w:r w:rsidRPr="00203604">
        <w:rPr>
          <w:snapToGrid w:val="0"/>
        </w:rPr>
        <w:t>-----------------------------------------------------------------------</w:t>
      </w:r>
    </w:p>
    <w:p w14:paraId="62640116" w14:textId="77777777" w:rsidR="00AA37D6" w:rsidRPr="00203604" w:rsidRDefault="00AA37D6" w:rsidP="00AA37D6">
      <w:pPr>
        <w:pStyle w:val="affffc"/>
        <w:rPr>
          <w:snapToGrid w:val="0"/>
        </w:rPr>
      </w:pPr>
    </w:p>
    <w:p w14:paraId="318A8F6C" w14:textId="77777777" w:rsidR="00AA37D6" w:rsidRPr="00203604" w:rsidRDefault="00AA37D6" w:rsidP="00AA37D6">
      <w:pPr>
        <w:pStyle w:val="affffc"/>
        <w:rPr>
          <w:snapToGrid w:val="0"/>
        </w:rPr>
      </w:pPr>
      <w:r w:rsidRPr="00203604">
        <w:rPr>
          <w:snapToGrid w:val="0"/>
        </w:rPr>
        <w:t>cluster_state   : Normal</w:t>
      </w:r>
    </w:p>
    <w:p w14:paraId="2BACE153" w14:textId="77777777" w:rsidR="00AA37D6" w:rsidRPr="00203604" w:rsidRDefault="00AA37D6" w:rsidP="00AA37D6">
      <w:pPr>
        <w:pStyle w:val="affffc"/>
        <w:rPr>
          <w:snapToGrid w:val="0"/>
        </w:rPr>
      </w:pPr>
      <w:r w:rsidRPr="00203604">
        <w:rPr>
          <w:snapToGrid w:val="0"/>
        </w:rPr>
        <w:t>redistributing  : No</w:t>
      </w:r>
    </w:p>
    <w:p w14:paraId="224D04BF" w14:textId="77777777" w:rsidR="00AA37D6" w:rsidRPr="00203604" w:rsidRDefault="00AA37D6" w:rsidP="00AA37D6">
      <w:pPr>
        <w:pStyle w:val="affffc"/>
        <w:rPr>
          <w:snapToGrid w:val="0"/>
        </w:rPr>
      </w:pPr>
    </w:p>
    <w:p w14:paraId="7FBBD3D2" w14:textId="77777777" w:rsidR="00AA37D6" w:rsidRPr="00203604" w:rsidRDefault="00AA37D6" w:rsidP="00AA37D6">
      <w:pPr>
        <w:pStyle w:val="affffc"/>
        <w:rPr>
          <w:snapToGrid w:val="0"/>
        </w:rPr>
      </w:pPr>
      <w:r w:rsidRPr="00203604">
        <w:rPr>
          <w:snapToGrid w:val="0"/>
        </w:rPr>
        <w:t>-----------------------------------------------------------------------</w:t>
      </w:r>
    </w:p>
    <w:p w14:paraId="63BA2795" w14:textId="77777777" w:rsidR="00AA37D6" w:rsidRDefault="00AA37D6" w:rsidP="00AA37D6">
      <w:pPr>
        <w:pStyle w:val="1e"/>
        <w:rPr>
          <w:snapToGrid w:val="0"/>
        </w:rPr>
      </w:pPr>
    </w:p>
    <w:p w14:paraId="25782A73" w14:textId="77777777" w:rsidR="007C4494" w:rsidRPr="003B5A0E" w:rsidRDefault="007C4494" w:rsidP="003D70A6">
      <w:pPr>
        <w:pStyle w:val="30"/>
      </w:pPr>
      <w:r w:rsidRPr="003B5A0E">
        <w:lastRenderedPageBreak/>
        <w:t>连接数据库。</w:t>
      </w:r>
    </w:p>
    <w:p w14:paraId="0E014DA7" w14:textId="724342DA" w:rsidR="007C4494" w:rsidRPr="003B5A0E" w:rsidRDefault="00BB5084" w:rsidP="00933141">
      <w:pPr>
        <w:pStyle w:val="affffc"/>
      </w:pPr>
      <w:r w:rsidRPr="003B5A0E">
        <w:rPr>
          <w:snapToGrid w:val="0"/>
        </w:rPr>
        <w:t xml:space="preserve">[omm@ecs-c9bf ~]$ </w:t>
      </w:r>
      <w:r w:rsidR="007C4494" w:rsidRPr="003B5A0E">
        <w:rPr>
          <w:b/>
          <w:color w:val="C7000B"/>
        </w:rPr>
        <w:t>gsql -d postgres -p 26000</w:t>
      </w:r>
      <w:r w:rsidR="00AC720F" w:rsidRPr="003B5A0E">
        <w:rPr>
          <w:b/>
          <w:color w:val="C7000B"/>
        </w:rPr>
        <w:t xml:space="preserve"> -r</w:t>
      </w:r>
    </w:p>
    <w:p w14:paraId="630CCB45" w14:textId="77777777" w:rsidR="007C4494" w:rsidRPr="003B5A0E" w:rsidRDefault="007C4494" w:rsidP="00933141">
      <w:pPr>
        <w:pStyle w:val="1e"/>
      </w:pPr>
      <w:r w:rsidRPr="003B5A0E">
        <w:t>当结果显示为如下信息，则表示连接成功。</w:t>
      </w:r>
    </w:p>
    <w:p w14:paraId="7CDEFA78" w14:textId="2198B74A" w:rsidR="007C4494" w:rsidRPr="003B5A0E" w:rsidRDefault="007C4494" w:rsidP="00933141">
      <w:pPr>
        <w:pStyle w:val="affffc"/>
        <w:rPr>
          <w:snapToGrid w:val="0"/>
        </w:rPr>
      </w:pPr>
      <w:r w:rsidRPr="003B5A0E">
        <w:rPr>
          <w:snapToGrid w:val="0"/>
        </w:rPr>
        <w:t xml:space="preserve">gsql ((openGauss </w:t>
      </w:r>
      <w:r w:rsidR="00281E41">
        <w:rPr>
          <w:snapToGrid w:val="0"/>
        </w:rPr>
        <w:t>2.0.0</w:t>
      </w:r>
      <w:r w:rsidRPr="003B5A0E">
        <w:rPr>
          <w:snapToGrid w:val="0"/>
        </w:rPr>
        <w:t xml:space="preserve"> build 290d125f) compiled at 2020-05-08 02:59:43 commit 2143 last mr 131 </w:t>
      </w:r>
      <w:r w:rsidRPr="003B5A0E">
        <w:rPr>
          <w:snapToGrid w:val="0"/>
        </w:rPr>
        <w:br/>
        <w:t xml:space="preserve">Non-SSL connection (SSL connection is recommended when requiring high-security) </w:t>
      </w:r>
      <w:r w:rsidRPr="003B5A0E">
        <w:rPr>
          <w:snapToGrid w:val="0"/>
        </w:rPr>
        <w:br/>
        <w:t xml:space="preserve">Type "help" for help. </w:t>
      </w:r>
      <w:r w:rsidRPr="003B5A0E">
        <w:rPr>
          <w:snapToGrid w:val="0"/>
        </w:rPr>
        <w:br/>
        <w:t xml:space="preserve"> </w:t>
      </w:r>
      <w:r w:rsidRPr="003B5A0E">
        <w:rPr>
          <w:snapToGrid w:val="0"/>
        </w:rPr>
        <w:br/>
        <w:t xml:space="preserve">postgres=# </w:t>
      </w:r>
    </w:p>
    <w:p w14:paraId="113BB6B9" w14:textId="028F30F1" w:rsidR="007C4494" w:rsidRPr="003B5A0E" w:rsidRDefault="007C4494" w:rsidP="00933141">
      <w:pPr>
        <w:pStyle w:val="1e"/>
      </w:pPr>
      <w:r w:rsidRPr="003B5A0E">
        <w:t>其中，</w:t>
      </w:r>
      <w:r w:rsidRPr="003B5A0E">
        <w:t>postgres</w:t>
      </w:r>
      <w:r w:rsidRPr="003B5A0E">
        <w:t>为</w:t>
      </w:r>
      <w:r w:rsidRPr="003B5A0E">
        <w:t>openGauss</w:t>
      </w:r>
      <w:r w:rsidRPr="003B5A0E">
        <w:t>安装完成后默认生成的数据库。初始可以连接到此数据库进行新数据库的创建。</w:t>
      </w:r>
      <w:r w:rsidRPr="003B5A0E">
        <w:t>26000</w:t>
      </w:r>
      <w:r w:rsidRPr="003B5A0E">
        <w:t>为数据库主节点的端口号，需根据</w:t>
      </w:r>
      <w:r w:rsidRPr="003B5A0E">
        <w:t>openGauss</w:t>
      </w:r>
      <w:r w:rsidRPr="003B5A0E">
        <w:t>的实际情况做替换，请确认连接信息获取。</w:t>
      </w:r>
    </w:p>
    <w:p w14:paraId="3ADD84B0" w14:textId="77777777" w:rsidR="007C4494" w:rsidRPr="003B5A0E" w:rsidRDefault="007C4494" w:rsidP="007C4494">
      <w:pPr>
        <w:rPr>
          <w:rFonts w:ascii="Huawei Sans" w:eastAsia="方正兰亭黑简体" w:hAnsi="Huawei Sans" w:cs="Huawei Sans"/>
        </w:rPr>
      </w:pPr>
      <w:r w:rsidRPr="003B5A0E">
        <w:rPr>
          <w:rFonts w:ascii="Huawei Sans" w:eastAsia="方正兰亭黑简体" w:hAnsi="Huawei Sans" w:cs="Huawei Sans"/>
          <w:b/>
        </w:rPr>
        <w:t>引申信息：</w:t>
      </w:r>
    </w:p>
    <w:p w14:paraId="5F383797" w14:textId="77777777" w:rsidR="007C4494" w:rsidRPr="003B5A0E" w:rsidRDefault="007C4494" w:rsidP="00F53396">
      <w:pPr>
        <w:pStyle w:val="41"/>
        <w:rPr>
          <w:rFonts w:ascii="Huawei Sans" w:hAnsi="Huawei Sans" w:cs="Huawei Sans"/>
        </w:rPr>
      </w:pPr>
      <w:r w:rsidRPr="003B5A0E">
        <w:rPr>
          <w:rFonts w:ascii="Huawei Sans" w:hAnsi="Huawei Sans" w:cs="Huawei Sans"/>
        </w:rPr>
        <w:t>使用数据库前，需先使用客户端程序或工具连接到数据库，然后就可以通过客户端程序或工具执行</w:t>
      </w:r>
      <w:r w:rsidRPr="003B5A0E">
        <w:rPr>
          <w:rFonts w:ascii="Huawei Sans" w:hAnsi="Huawei Sans" w:cs="Huawei Sans"/>
        </w:rPr>
        <w:t>SQL</w:t>
      </w:r>
      <w:r w:rsidRPr="003B5A0E">
        <w:rPr>
          <w:rFonts w:ascii="Huawei Sans" w:hAnsi="Huawei Sans" w:cs="Huawei Sans"/>
        </w:rPr>
        <w:t>来使用数据库了。</w:t>
      </w:r>
    </w:p>
    <w:p w14:paraId="0AB98C07" w14:textId="0173ACE5" w:rsidR="007C4494" w:rsidRPr="003B5A0E" w:rsidRDefault="007C4494" w:rsidP="00F53396">
      <w:pPr>
        <w:pStyle w:val="41"/>
        <w:rPr>
          <w:rFonts w:ascii="Huawei Sans" w:hAnsi="Huawei Sans" w:cs="Huawei Sans"/>
        </w:rPr>
      </w:pPr>
      <w:r w:rsidRPr="003B5A0E">
        <w:rPr>
          <w:rFonts w:ascii="Huawei Sans" w:hAnsi="Huawei Sans" w:cs="Huawei Sans"/>
        </w:rPr>
        <w:t>gsql</w:t>
      </w:r>
      <w:r w:rsidRPr="003B5A0E">
        <w:rPr>
          <w:rFonts w:ascii="Huawei Sans" w:hAnsi="Huawei Sans" w:cs="Huawei Sans"/>
        </w:rPr>
        <w:t>是</w:t>
      </w:r>
      <w:r w:rsidR="00A91BF8" w:rsidRPr="003B5A0E">
        <w:rPr>
          <w:rFonts w:ascii="Huawei Sans" w:hAnsi="Huawei Sans" w:cs="Huawei Sans"/>
        </w:rPr>
        <w:t>openGauss</w:t>
      </w:r>
      <w:r w:rsidR="00A91BF8" w:rsidRPr="003B5A0E">
        <w:rPr>
          <w:rFonts w:ascii="Huawei Sans" w:hAnsi="Huawei Sans" w:cs="Huawei Sans"/>
        </w:rPr>
        <w:t>数据库</w:t>
      </w:r>
      <w:r w:rsidRPr="003B5A0E">
        <w:rPr>
          <w:rFonts w:ascii="Huawei Sans" w:hAnsi="Huawei Sans" w:cs="Huawei Sans"/>
        </w:rPr>
        <w:t>提供的命令行方式的数据库连接工具。</w:t>
      </w:r>
    </w:p>
    <w:p w14:paraId="1D035D07" w14:textId="77777777" w:rsidR="00E51CBB" w:rsidRPr="0053549F" w:rsidRDefault="00E51CBB" w:rsidP="00E51CBB">
      <w:pPr>
        <w:pStyle w:val="30"/>
      </w:pPr>
      <w:r>
        <w:t>（</w:t>
      </w:r>
      <w:r w:rsidRPr="004042F2">
        <w:rPr>
          <w:b/>
          <w:color w:val="C7000B"/>
        </w:rPr>
        <w:t>此步为可选操作</w:t>
      </w:r>
      <w:r>
        <w:t>）</w:t>
      </w:r>
      <w:r w:rsidRPr="0053549F">
        <w:t>修改数据库</w:t>
      </w:r>
      <w:r w:rsidRPr="0053549F">
        <w:t>omm</w:t>
      </w:r>
      <w:r w:rsidRPr="0053549F">
        <w:t>用户密码，新密码</w:t>
      </w:r>
      <w:r>
        <w:t>假设</w:t>
      </w:r>
      <w:r w:rsidRPr="0053549F">
        <w:t>修改为</w:t>
      </w:r>
      <w:r w:rsidRPr="0053549F">
        <w:t>Bigdata@123</w:t>
      </w:r>
      <w:r w:rsidRPr="0053549F">
        <w:t>（建议用户自定义密码）</w:t>
      </w:r>
      <w:r w:rsidRPr="00A726B9">
        <w:t>。</w:t>
      </w:r>
    </w:p>
    <w:p w14:paraId="65FF61ED" w14:textId="2D50B149" w:rsidR="00AC720F" w:rsidRPr="0021727E" w:rsidRDefault="00AC720F" w:rsidP="00933141">
      <w:pPr>
        <w:pStyle w:val="affffc"/>
      </w:pPr>
      <w:r w:rsidRPr="003B5A0E">
        <w:t xml:space="preserve">postgres=# </w:t>
      </w:r>
      <w:r w:rsidRPr="00211B75">
        <w:rPr>
          <w:b/>
          <w:color w:val="C00000"/>
        </w:rPr>
        <w:t>alter role omm identified by 'Bigdata@123' replace '</w:t>
      </w:r>
      <w:r w:rsidR="00EA36A8" w:rsidRPr="00211B75">
        <w:rPr>
          <w:b/>
          <w:color w:val="C00000"/>
        </w:rPr>
        <w:t>openGauss</w:t>
      </w:r>
      <w:r w:rsidRPr="00211B75">
        <w:rPr>
          <w:b/>
          <w:color w:val="C00000"/>
        </w:rPr>
        <w:t>@123';</w:t>
      </w:r>
    </w:p>
    <w:p w14:paraId="51F0E036" w14:textId="115CB038" w:rsidR="00AC720F" w:rsidRPr="003B5A0E" w:rsidRDefault="00AC720F" w:rsidP="00933141">
      <w:pPr>
        <w:pStyle w:val="affffc"/>
      </w:pPr>
      <w:r w:rsidRPr="003B5A0E">
        <w:t>ALTER ROLE</w:t>
      </w:r>
    </w:p>
    <w:p w14:paraId="15159C76" w14:textId="77777777" w:rsidR="00107578" w:rsidRPr="003B5A0E" w:rsidRDefault="00107578" w:rsidP="003D70A6">
      <w:pPr>
        <w:pStyle w:val="30"/>
      </w:pPr>
      <w:r w:rsidRPr="003B5A0E">
        <w:t>创建数据库用户。</w:t>
      </w:r>
    </w:p>
    <w:p w14:paraId="792012B0" w14:textId="77777777" w:rsidR="00107578" w:rsidRPr="003B5A0E" w:rsidRDefault="00107578" w:rsidP="00933141">
      <w:pPr>
        <w:pStyle w:val="1e"/>
      </w:pPr>
      <w:r w:rsidRPr="003B5A0E">
        <w:t>默认只有</w:t>
      </w:r>
      <w:r w:rsidRPr="003B5A0E">
        <w:t>openGauss</w:t>
      </w:r>
      <w:r w:rsidRPr="003B5A0E">
        <w:t>安装时创建的管理员用户可以访问初始数据库，您还可以创建其他数据库用户帐号。</w:t>
      </w:r>
    </w:p>
    <w:p w14:paraId="5E79D023" w14:textId="25DE7AAE" w:rsidR="00107578" w:rsidRPr="00211B75" w:rsidRDefault="00107578" w:rsidP="00933141">
      <w:pPr>
        <w:pStyle w:val="affffc"/>
        <w:rPr>
          <w:b/>
          <w:color w:val="C00000"/>
        </w:rPr>
      </w:pPr>
      <w:r w:rsidRPr="003B5A0E">
        <w:t xml:space="preserve">postgres=# </w:t>
      </w:r>
      <w:r w:rsidRPr="00211B75">
        <w:rPr>
          <w:b/>
          <w:color w:val="C00000"/>
        </w:rPr>
        <w:t xml:space="preserve">CREATE USER joe WITH PASSWORD "Bigdata@123"; </w:t>
      </w:r>
    </w:p>
    <w:p w14:paraId="0232C5A1" w14:textId="77777777" w:rsidR="00107578" w:rsidRPr="003B5A0E" w:rsidRDefault="00107578" w:rsidP="00933141">
      <w:pPr>
        <w:pStyle w:val="1e"/>
      </w:pPr>
      <w:r w:rsidRPr="003B5A0E">
        <w:t>当结果显示为如下信息，则表示创建成功。</w:t>
      </w:r>
    </w:p>
    <w:p w14:paraId="70D46F14" w14:textId="1B945DC8" w:rsidR="00107578" w:rsidRPr="003B5A0E" w:rsidRDefault="00107578" w:rsidP="00933141">
      <w:pPr>
        <w:pStyle w:val="affffc"/>
      </w:pPr>
      <w:r w:rsidRPr="003B5A0E">
        <w:t xml:space="preserve">CREATE ROLE </w:t>
      </w:r>
    </w:p>
    <w:p w14:paraId="20B637F3" w14:textId="77777777" w:rsidR="00107578" w:rsidRPr="003B5A0E" w:rsidRDefault="00107578" w:rsidP="00933141">
      <w:pPr>
        <w:pStyle w:val="1e"/>
      </w:pPr>
      <w:r w:rsidRPr="003B5A0E">
        <w:t>如上创建了一个用户名为</w:t>
      </w:r>
      <w:r w:rsidRPr="003B5A0E">
        <w:t>joe</w:t>
      </w:r>
      <w:r w:rsidRPr="003B5A0E">
        <w:t>，密码为</w:t>
      </w:r>
      <w:r w:rsidRPr="003B5A0E">
        <w:t>Bigdata@123</w:t>
      </w:r>
      <w:r w:rsidRPr="003B5A0E">
        <w:t>的用户。</w:t>
      </w:r>
    </w:p>
    <w:p w14:paraId="098D1C0E" w14:textId="77777777" w:rsidR="00107578" w:rsidRPr="003B5A0E" w:rsidRDefault="00107578" w:rsidP="003D70A6">
      <w:pPr>
        <w:pStyle w:val="30"/>
      </w:pPr>
      <w:r w:rsidRPr="003B5A0E">
        <w:t>创建数据库。</w:t>
      </w:r>
    </w:p>
    <w:p w14:paraId="0579F019" w14:textId="4CCE2EC6" w:rsidR="00107578" w:rsidRPr="00211B75" w:rsidRDefault="001D5055" w:rsidP="00933141">
      <w:pPr>
        <w:pStyle w:val="affffc"/>
        <w:rPr>
          <w:b/>
          <w:color w:val="C00000"/>
        </w:rPr>
      </w:pPr>
      <w:r w:rsidRPr="003B5A0E">
        <w:t xml:space="preserve">postgres=# </w:t>
      </w:r>
      <w:r w:rsidR="00107578" w:rsidRPr="00211B75">
        <w:rPr>
          <w:b/>
          <w:color w:val="C00000"/>
        </w:rPr>
        <w:t xml:space="preserve">CREATE DATABASE db_tpcc OWNER joe; </w:t>
      </w:r>
    </w:p>
    <w:p w14:paraId="31FCAC99" w14:textId="77777777" w:rsidR="00107578" w:rsidRPr="003B5A0E" w:rsidRDefault="00107578" w:rsidP="00933141">
      <w:pPr>
        <w:pStyle w:val="1e"/>
      </w:pPr>
      <w:r w:rsidRPr="003B5A0E">
        <w:t>当结果显示为如下信息，则表示创建成功。</w:t>
      </w:r>
    </w:p>
    <w:p w14:paraId="4576484B" w14:textId="63152174" w:rsidR="00107578" w:rsidRPr="003B5A0E" w:rsidRDefault="00107578" w:rsidP="00933141">
      <w:pPr>
        <w:pStyle w:val="affffc"/>
      </w:pPr>
      <w:r w:rsidRPr="003B5A0E">
        <w:t xml:space="preserve">CREATE DATABASE </w:t>
      </w:r>
    </w:p>
    <w:p w14:paraId="65C02F80" w14:textId="77777777" w:rsidR="00107578" w:rsidRDefault="00107578" w:rsidP="00933141">
      <w:pPr>
        <w:pStyle w:val="1e"/>
      </w:pPr>
      <w:r w:rsidRPr="003B5A0E">
        <w:t>创建完</w:t>
      </w:r>
      <w:r w:rsidRPr="003B5A0E">
        <w:t>db_tpcc</w:t>
      </w:r>
      <w:r w:rsidRPr="003B5A0E">
        <w:t>数据库后，就可以按如下方法退出</w:t>
      </w:r>
      <w:r w:rsidRPr="003B5A0E">
        <w:t>postgres</w:t>
      </w:r>
      <w:r w:rsidRPr="003B5A0E">
        <w:t>数据库，使用新用户连接到此数据库执行接下来的创建表等操作。当然，也可以选择继续在默认的</w:t>
      </w:r>
      <w:r w:rsidRPr="003B5A0E">
        <w:t>postgres</w:t>
      </w:r>
      <w:r w:rsidRPr="003B5A0E">
        <w:t>数据库下做后续的体验。</w:t>
      </w:r>
    </w:p>
    <w:p w14:paraId="540AD976" w14:textId="6C8F0344" w:rsidR="003A4A03" w:rsidRPr="0053549F" w:rsidRDefault="003A4A03" w:rsidP="00933141">
      <w:pPr>
        <w:pStyle w:val="1e"/>
      </w:pPr>
      <w:r w:rsidRPr="0053549F">
        <w:t>退出</w:t>
      </w:r>
      <w:r w:rsidRPr="0053549F">
        <w:t>postgres</w:t>
      </w:r>
      <w:r w:rsidRPr="0053549F">
        <w:t>数据库</w:t>
      </w:r>
      <w:r w:rsidR="0018326C">
        <w:rPr>
          <w:rFonts w:hint="eastAsia"/>
        </w:rPr>
        <w:t>。</w:t>
      </w:r>
    </w:p>
    <w:p w14:paraId="18EB1B91" w14:textId="77777777" w:rsidR="00107578" w:rsidRPr="003B5A0E" w:rsidRDefault="00107578" w:rsidP="00933141">
      <w:pPr>
        <w:pStyle w:val="affffc"/>
        <w:rPr>
          <w:snapToGrid w:val="0"/>
        </w:rPr>
      </w:pPr>
      <w:r w:rsidRPr="003B5A0E">
        <w:rPr>
          <w:snapToGrid w:val="0"/>
        </w:rPr>
        <w:t xml:space="preserve">postgres=#  </w:t>
      </w:r>
      <w:r w:rsidRPr="003B5A0E">
        <w:rPr>
          <w:b/>
          <w:color w:val="C7000B"/>
        </w:rPr>
        <w:t xml:space="preserve">\q </w:t>
      </w:r>
    </w:p>
    <w:p w14:paraId="0F37D910" w14:textId="77777777" w:rsidR="0018326C" w:rsidRDefault="0018326C" w:rsidP="00933141">
      <w:pPr>
        <w:pStyle w:val="1e"/>
        <w:rPr>
          <w:snapToGrid w:val="0"/>
        </w:rPr>
      </w:pPr>
      <w:r w:rsidRPr="0053549F">
        <w:lastRenderedPageBreak/>
        <w:t>使用新用户连接到此数据库</w:t>
      </w:r>
      <w:r>
        <w:rPr>
          <w:rFonts w:hint="eastAsia"/>
        </w:rPr>
        <w:t>。</w:t>
      </w:r>
    </w:p>
    <w:p w14:paraId="30AEEF2E" w14:textId="0116CA11" w:rsidR="003A4C98" w:rsidRPr="00211B75" w:rsidRDefault="006D74A7" w:rsidP="00933141">
      <w:pPr>
        <w:pStyle w:val="affffc"/>
        <w:rPr>
          <w:b/>
          <w:color w:val="C00000"/>
        </w:rPr>
      </w:pPr>
      <w:r w:rsidRPr="003B5A0E">
        <w:rPr>
          <w:snapToGrid w:val="0"/>
        </w:rPr>
        <w:t xml:space="preserve">[omm@ecs-c9bf ~]$ </w:t>
      </w:r>
      <w:r w:rsidR="00107578" w:rsidRPr="00211B75">
        <w:rPr>
          <w:b/>
          <w:color w:val="C00000"/>
        </w:rPr>
        <w:t xml:space="preserve">gsql -d db_tpcc -p 26000 -U joe -W Bigdata@123 </w:t>
      </w:r>
      <w:r w:rsidR="003A4C98" w:rsidRPr="00211B75">
        <w:rPr>
          <w:b/>
          <w:color w:val="C00000"/>
        </w:rPr>
        <w:t xml:space="preserve"> -r</w:t>
      </w:r>
    </w:p>
    <w:p w14:paraId="4A17ABDD" w14:textId="6A71048A" w:rsidR="006D74A7" w:rsidRPr="003B5A0E" w:rsidRDefault="006D74A7" w:rsidP="00933141">
      <w:pPr>
        <w:pStyle w:val="1e"/>
        <w:rPr>
          <w:snapToGrid w:val="0"/>
        </w:rPr>
      </w:pPr>
      <w:r>
        <w:t>当结果显示为如下信息，则表示</w:t>
      </w:r>
      <w:r w:rsidRPr="00894139">
        <w:t>连接成功</w:t>
      </w:r>
      <w:r w:rsidR="007A06AA">
        <w:t>。</w:t>
      </w:r>
    </w:p>
    <w:p w14:paraId="0E8D49E5" w14:textId="264D0E9C" w:rsidR="00107578" w:rsidRPr="003B5A0E" w:rsidRDefault="00107578" w:rsidP="00933141">
      <w:pPr>
        <w:pStyle w:val="affffc"/>
        <w:rPr>
          <w:snapToGrid w:val="0"/>
        </w:rPr>
      </w:pPr>
      <w:r w:rsidRPr="003B5A0E">
        <w:rPr>
          <w:snapToGrid w:val="0"/>
        </w:rPr>
        <w:t xml:space="preserve">gsql ((openGauss </w:t>
      </w:r>
      <w:r w:rsidR="00281E41">
        <w:rPr>
          <w:snapToGrid w:val="0"/>
        </w:rPr>
        <w:t>2.0.0</w:t>
      </w:r>
      <w:r w:rsidRPr="003B5A0E">
        <w:rPr>
          <w:snapToGrid w:val="0"/>
        </w:rPr>
        <w:t xml:space="preserve"> build 290d125f) compiled at 2020-05-08 02:59:43 commit 2143 last mr 131 </w:t>
      </w:r>
      <w:r w:rsidRPr="003B5A0E">
        <w:rPr>
          <w:snapToGrid w:val="0"/>
        </w:rPr>
        <w:br/>
        <w:t xml:space="preserve">Non-SSL connection (SSL connection is recommended when requiring high-security) </w:t>
      </w:r>
      <w:r w:rsidRPr="003B5A0E">
        <w:rPr>
          <w:snapToGrid w:val="0"/>
        </w:rPr>
        <w:br/>
        <w:t xml:space="preserve">Type "help" for help. </w:t>
      </w:r>
      <w:r w:rsidRPr="003B5A0E">
        <w:rPr>
          <w:snapToGrid w:val="0"/>
        </w:rPr>
        <w:br/>
        <w:t xml:space="preserve">  </w:t>
      </w:r>
      <w:r w:rsidRPr="003B5A0E">
        <w:rPr>
          <w:snapToGrid w:val="0"/>
        </w:rPr>
        <w:br/>
        <w:t xml:space="preserve">db_tpcc=&gt; </w:t>
      </w:r>
    </w:p>
    <w:p w14:paraId="26BAACE9" w14:textId="62474476" w:rsidR="00107578" w:rsidRPr="003B5A0E" w:rsidRDefault="00107578" w:rsidP="003D70A6">
      <w:pPr>
        <w:pStyle w:val="30"/>
      </w:pPr>
      <w:r w:rsidRPr="003B5A0E">
        <w:t>创建</w:t>
      </w:r>
      <w:r w:rsidR="00112055" w:rsidRPr="00D748B1">
        <w:t>名为</w:t>
      </w:r>
      <w:r w:rsidR="00112055">
        <w:rPr>
          <w:rFonts w:hint="eastAsia"/>
        </w:rPr>
        <w:t>j</w:t>
      </w:r>
      <w:r w:rsidR="00112055">
        <w:t>oe</w:t>
      </w:r>
      <w:r w:rsidR="00112055" w:rsidRPr="00D748B1">
        <w:t>的</w:t>
      </w:r>
      <w:r w:rsidRPr="003B5A0E">
        <w:t>SCHEMA</w:t>
      </w:r>
      <w:r w:rsidR="00112055" w:rsidRPr="00D748B1">
        <w:t>，并设置</w:t>
      </w:r>
      <w:r w:rsidR="00112055">
        <w:t>joe</w:t>
      </w:r>
      <w:r w:rsidR="00112055" w:rsidRPr="00D748B1">
        <w:t>为当前的</w:t>
      </w:r>
      <w:r w:rsidR="00112055" w:rsidRPr="00D748B1">
        <w:t>schema</w:t>
      </w:r>
      <w:r w:rsidR="00CE4AF3" w:rsidRPr="003B5A0E">
        <w:t>。</w:t>
      </w:r>
    </w:p>
    <w:p w14:paraId="628827D5" w14:textId="06DC4EF8" w:rsidR="00107578" w:rsidRPr="00211B75" w:rsidRDefault="00107578" w:rsidP="00933141">
      <w:pPr>
        <w:pStyle w:val="affffc"/>
        <w:rPr>
          <w:b/>
          <w:color w:val="C00000"/>
        </w:rPr>
      </w:pPr>
      <w:r w:rsidRPr="003B5A0E">
        <w:t>db_tpcc=&gt;</w:t>
      </w:r>
      <w:r w:rsidRPr="00211B75">
        <w:rPr>
          <w:b/>
          <w:color w:val="C00000"/>
        </w:rPr>
        <w:t xml:space="preserve"> CREATE SCHEMA joe AUTHORIZATION joe; </w:t>
      </w:r>
    </w:p>
    <w:p w14:paraId="1C6CF145" w14:textId="77777777" w:rsidR="00107578" w:rsidRPr="003B5A0E" w:rsidRDefault="00107578" w:rsidP="00933141">
      <w:pPr>
        <w:pStyle w:val="1e"/>
      </w:pPr>
      <w:r w:rsidRPr="003B5A0E">
        <w:t>当结果显示为如下信息，则表示创建</w:t>
      </w:r>
      <w:r w:rsidRPr="003B5A0E">
        <w:t>SCHEMA</w:t>
      </w:r>
      <w:r w:rsidRPr="003B5A0E">
        <w:t>成功。</w:t>
      </w:r>
    </w:p>
    <w:p w14:paraId="1A70A435" w14:textId="76866500" w:rsidR="00107578" w:rsidRDefault="00107578" w:rsidP="00933141">
      <w:pPr>
        <w:pStyle w:val="affffc"/>
      </w:pPr>
      <w:r w:rsidRPr="003B5A0E">
        <w:t xml:space="preserve">CREATE SCHEMA </w:t>
      </w:r>
    </w:p>
    <w:p w14:paraId="69791E55" w14:textId="34EF41CB" w:rsidR="00112055" w:rsidRDefault="00112055" w:rsidP="00112055">
      <w:pPr>
        <w:pStyle w:val="1e"/>
      </w:pPr>
      <w:r w:rsidRPr="00D748B1">
        <w:t>将默认搜索路径设为</w:t>
      </w:r>
      <w:r w:rsidRPr="00211B75">
        <w:rPr>
          <w:b/>
          <w:color w:val="C00000"/>
        </w:rPr>
        <w:t>joe</w:t>
      </w:r>
      <w:r w:rsidRPr="00D748B1">
        <w:t>。</w:t>
      </w:r>
    </w:p>
    <w:p w14:paraId="668D99B7" w14:textId="41974BEC" w:rsidR="00112055" w:rsidRPr="00772002" w:rsidRDefault="00112055" w:rsidP="00112055">
      <w:pPr>
        <w:pStyle w:val="affffc"/>
        <w:rPr>
          <w:b/>
          <w:color w:val="C00000"/>
          <w:lang w:eastAsia="en-US"/>
        </w:rPr>
      </w:pPr>
      <w:r w:rsidRPr="003B5A0E">
        <w:t>db_tpcc</w:t>
      </w:r>
      <w:r w:rsidRPr="0038094D">
        <w:t xml:space="preserve"> =&gt;</w:t>
      </w:r>
      <w:r w:rsidRPr="002960B1">
        <w:rPr>
          <w:rFonts w:eastAsia="微软雅黑"/>
          <w:b/>
          <w:color w:val="C7000B"/>
          <w:szCs w:val="18"/>
          <w:lang w:eastAsia="en-US"/>
        </w:rPr>
        <w:t xml:space="preserve"> </w:t>
      </w:r>
      <w:r w:rsidRPr="00772002">
        <w:rPr>
          <w:b/>
          <w:color w:val="C00000"/>
          <w:lang w:eastAsia="en-US"/>
        </w:rPr>
        <w:t xml:space="preserve">SET search_path TO </w:t>
      </w:r>
      <w:r>
        <w:rPr>
          <w:b/>
          <w:color w:val="C00000"/>
          <w:lang w:eastAsia="en-US"/>
        </w:rPr>
        <w:t>joe</w:t>
      </w:r>
      <w:r w:rsidR="00364C70">
        <w:rPr>
          <w:b/>
          <w:color w:val="C00000"/>
          <w:lang w:eastAsia="en-US"/>
        </w:rPr>
        <w:t>;</w:t>
      </w:r>
    </w:p>
    <w:p w14:paraId="7A6B53A8" w14:textId="77777777" w:rsidR="00107578" w:rsidRPr="003B5A0E" w:rsidRDefault="00107578" w:rsidP="003D70A6">
      <w:pPr>
        <w:pStyle w:val="30"/>
      </w:pPr>
      <w:r w:rsidRPr="003B5A0E">
        <w:t>创建表。</w:t>
      </w:r>
    </w:p>
    <w:p w14:paraId="02753F55" w14:textId="77777777" w:rsidR="00107578" w:rsidRPr="003B5A0E" w:rsidRDefault="00107578" w:rsidP="00933141">
      <w:pPr>
        <w:pStyle w:val="1e"/>
      </w:pPr>
      <w:r w:rsidRPr="003B5A0E">
        <w:t>创建一个名称为</w:t>
      </w:r>
      <w:r w:rsidRPr="003B5A0E">
        <w:t>mytable</w:t>
      </w:r>
      <w:r w:rsidRPr="003B5A0E">
        <w:t>，只有一列的表。字段名为</w:t>
      </w:r>
      <w:r w:rsidRPr="003B5A0E">
        <w:t>firstcol</w:t>
      </w:r>
      <w:r w:rsidRPr="003B5A0E">
        <w:t>，字段类型为</w:t>
      </w:r>
      <w:r w:rsidRPr="003B5A0E">
        <w:t>integer</w:t>
      </w:r>
      <w:r w:rsidRPr="003B5A0E">
        <w:t>。</w:t>
      </w:r>
    </w:p>
    <w:p w14:paraId="670B578C" w14:textId="452711A2" w:rsidR="00107578" w:rsidRPr="00211B75" w:rsidRDefault="00107578" w:rsidP="00933141">
      <w:pPr>
        <w:pStyle w:val="affffc"/>
        <w:rPr>
          <w:b/>
          <w:color w:val="C00000"/>
        </w:rPr>
      </w:pPr>
      <w:r w:rsidRPr="003B5A0E">
        <w:t xml:space="preserve">db_tpcc=&gt;  </w:t>
      </w:r>
      <w:r w:rsidRPr="00211B75">
        <w:rPr>
          <w:b/>
          <w:color w:val="C00000"/>
        </w:rPr>
        <w:t xml:space="preserve">CREATE TABLE mytable (firstcol int); </w:t>
      </w:r>
    </w:p>
    <w:p w14:paraId="392A947E" w14:textId="77777777" w:rsidR="00107578" w:rsidRPr="003B5A0E" w:rsidRDefault="00107578" w:rsidP="00933141">
      <w:pPr>
        <w:pStyle w:val="affffc"/>
      </w:pPr>
      <w:r w:rsidRPr="003B5A0E">
        <w:t>CREATE TABLE</w:t>
      </w:r>
    </w:p>
    <w:p w14:paraId="318F6F34" w14:textId="204098D3" w:rsidR="00107578" w:rsidRPr="003B5A0E" w:rsidRDefault="0028662C" w:rsidP="003D70A6">
      <w:pPr>
        <w:pStyle w:val="30"/>
      </w:pPr>
      <w:r>
        <w:t>向表中插入数据。</w:t>
      </w:r>
    </w:p>
    <w:p w14:paraId="66A9F807" w14:textId="165139E7" w:rsidR="00107578" w:rsidRPr="00211B75" w:rsidRDefault="00107578" w:rsidP="00933141">
      <w:pPr>
        <w:pStyle w:val="affffc"/>
        <w:rPr>
          <w:b/>
          <w:color w:val="C00000"/>
        </w:rPr>
      </w:pPr>
      <w:r w:rsidRPr="003B5A0E">
        <w:t>db_tpcc=&gt;</w:t>
      </w:r>
      <w:r w:rsidRPr="00211B75">
        <w:rPr>
          <w:b/>
          <w:color w:val="C00000"/>
        </w:rPr>
        <w:t xml:space="preserve"> INSERT INTO mytable values (100); </w:t>
      </w:r>
    </w:p>
    <w:p w14:paraId="219D1217" w14:textId="77777777" w:rsidR="00107578" w:rsidRPr="003B5A0E" w:rsidRDefault="00107578" w:rsidP="00933141">
      <w:pPr>
        <w:pStyle w:val="1e"/>
      </w:pPr>
      <w:r w:rsidRPr="003B5A0E">
        <w:t>当结果显示为如下信息，则表示插入数据成功。</w:t>
      </w:r>
    </w:p>
    <w:p w14:paraId="21CBC543" w14:textId="77777777" w:rsidR="00107578" w:rsidRPr="003B5A0E" w:rsidRDefault="00107578" w:rsidP="00933141">
      <w:pPr>
        <w:pStyle w:val="affffc"/>
      </w:pPr>
      <w:r w:rsidRPr="003B5A0E">
        <w:t xml:space="preserve">INSERT 0 1                                                         </w:t>
      </w:r>
    </w:p>
    <w:p w14:paraId="215B6B11" w14:textId="768D7C01" w:rsidR="00107578" w:rsidRPr="003B5A0E" w:rsidRDefault="0028662C" w:rsidP="00933141">
      <w:pPr>
        <w:pStyle w:val="1e"/>
      </w:pPr>
      <w:r>
        <w:t>查看表中数据。</w:t>
      </w:r>
    </w:p>
    <w:p w14:paraId="4B2728D7" w14:textId="77777777" w:rsidR="00107578" w:rsidRDefault="00107578" w:rsidP="00933141">
      <w:pPr>
        <w:pStyle w:val="affffc"/>
        <w:rPr>
          <w:snapToGrid w:val="0"/>
        </w:rPr>
      </w:pPr>
      <w:r w:rsidRPr="003B5A0E">
        <w:rPr>
          <w:snapToGrid w:val="0"/>
        </w:rPr>
        <w:t xml:space="preserve">db_tpcc=&gt; </w:t>
      </w:r>
      <w:r w:rsidRPr="003B5A0E">
        <w:rPr>
          <w:b/>
          <w:color w:val="C7000B"/>
        </w:rPr>
        <w:t xml:space="preserve">SELECT * from mytable; </w:t>
      </w:r>
      <w:r w:rsidRPr="003B5A0E">
        <w:rPr>
          <w:snapToGrid w:val="0"/>
        </w:rPr>
        <w:br/>
        <w:t xml:space="preserve"> firstcol  </w:t>
      </w:r>
      <w:r w:rsidRPr="003B5A0E">
        <w:rPr>
          <w:snapToGrid w:val="0"/>
        </w:rPr>
        <w:br/>
        <w:t xml:space="preserve">---------- </w:t>
      </w:r>
      <w:r w:rsidRPr="003B5A0E">
        <w:rPr>
          <w:snapToGrid w:val="0"/>
        </w:rPr>
        <w:br/>
        <w:t xml:space="preserve">      100 </w:t>
      </w:r>
      <w:r w:rsidRPr="003B5A0E">
        <w:rPr>
          <w:snapToGrid w:val="0"/>
        </w:rPr>
        <w:br/>
        <w:t>(1 row)</w:t>
      </w:r>
    </w:p>
    <w:p w14:paraId="4A162C6A" w14:textId="77777777" w:rsidR="00211B75" w:rsidRPr="0053549F" w:rsidRDefault="00211B75" w:rsidP="00211B75">
      <w:pPr>
        <w:pStyle w:val="30"/>
      </w:pPr>
      <w:r w:rsidRPr="0053549F">
        <w:t>退出</w:t>
      </w:r>
      <w:r w:rsidRPr="0053549F">
        <w:t>postgres</w:t>
      </w:r>
      <w:r w:rsidRPr="0053549F">
        <w:t>数据库</w:t>
      </w:r>
      <w:r>
        <w:rPr>
          <w:rFonts w:hint="eastAsia"/>
        </w:rPr>
        <w:t>。</w:t>
      </w:r>
    </w:p>
    <w:p w14:paraId="632195C3" w14:textId="4FB2B31A" w:rsidR="00211B75" w:rsidRPr="003B5A0E" w:rsidRDefault="00211B75" w:rsidP="00211B75">
      <w:pPr>
        <w:pStyle w:val="affffc"/>
        <w:rPr>
          <w:snapToGrid w:val="0"/>
        </w:rPr>
      </w:pPr>
      <w:r w:rsidRPr="003B5A0E">
        <w:rPr>
          <w:snapToGrid w:val="0"/>
        </w:rPr>
        <w:t xml:space="preserve">postgres=#  </w:t>
      </w:r>
      <w:r w:rsidRPr="003B5A0E">
        <w:rPr>
          <w:b/>
          <w:color w:val="C7000B"/>
        </w:rPr>
        <w:t>\q</w:t>
      </w:r>
    </w:p>
    <w:p w14:paraId="798E8547" w14:textId="2184FD98" w:rsidR="007C4494" w:rsidRPr="003B5A0E" w:rsidRDefault="00496715" w:rsidP="00933141">
      <w:pPr>
        <w:pStyle w:val="1e"/>
      </w:pPr>
      <w:r w:rsidRPr="003B5A0E">
        <w:t>本实验结束。</w:t>
      </w:r>
    </w:p>
    <w:p w14:paraId="6B9BE64F" w14:textId="2DF69470" w:rsidR="001E5F70" w:rsidRPr="003B5A0E" w:rsidRDefault="001E5F70">
      <w:pPr>
        <w:topLinePunct w:val="0"/>
        <w:adjustRightInd/>
        <w:snapToGrid/>
        <w:spacing w:before="0" w:after="0" w:line="240" w:lineRule="auto"/>
        <w:ind w:left="0"/>
        <w:rPr>
          <w:rFonts w:ascii="Huawei Sans" w:eastAsia="方正兰亭黑简体" w:hAnsi="Huawei Sans" w:cs="Huawei Sans"/>
          <w:bCs/>
          <w:sz w:val="21"/>
        </w:rPr>
      </w:pPr>
      <w:r w:rsidRPr="003B5A0E">
        <w:rPr>
          <w:rFonts w:ascii="Huawei Sans" w:eastAsia="方正兰亭黑简体" w:hAnsi="Huawei Sans" w:cs="Huawei Sans"/>
        </w:rPr>
        <w:br w:type="page"/>
      </w:r>
    </w:p>
    <w:p w14:paraId="10D40A21" w14:textId="20030A90" w:rsidR="001E5F70" w:rsidRPr="003B5A0E" w:rsidRDefault="001E5F70" w:rsidP="009C7301">
      <w:pPr>
        <w:pStyle w:val="1"/>
        <w:numPr>
          <w:ilvl w:val="0"/>
          <w:numId w:val="0"/>
        </w:numPr>
        <w:ind w:right="442"/>
        <w:rPr>
          <w:rFonts w:ascii="Huawei Sans" w:hAnsi="Huawei Sans" w:cs="Huawei Sans"/>
        </w:rPr>
      </w:pPr>
      <w:bookmarkStart w:id="59" w:name="_附录一：Linux操作系统相关命令"/>
      <w:bookmarkStart w:id="60" w:name="_Toc51057482"/>
      <w:bookmarkStart w:id="61" w:name="_Toc80868964"/>
      <w:bookmarkEnd w:id="59"/>
      <w:r w:rsidRPr="003B5A0E">
        <w:rPr>
          <w:rFonts w:ascii="Huawei Sans" w:hAnsi="Huawei Sans" w:cs="Huawei Sans"/>
        </w:rPr>
        <w:lastRenderedPageBreak/>
        <w:t>附录一：</w:t>
      </w:r>
      <w:r w:rsidRPr="003B5A0E">
        <w:rPr>
          <w:rFonts w:ascii="Huawei Sans" w:hAnsi="Huawei Sans" w:cs="Huawei Sans"/>
        </w:rPr>
        <w:t>Linux</w:t>
      </w:r>
      <w:r w:rsidRPr="003B5A0E">
        <w:rPr>
          <w:rFonts w:ascii="Huawei Sans" w:hAnsi="Huawei Sans" w:cs="Huawei Sans"/>
        </w:rPr>
        <w:t>操作系统相关命令</w:t>
      </w:r>
      <w:bookmarkEnd w:id="60"/>
      <w:bookmarkEnd w:id="61"/>
    </w:p>
    <w:p w14:paraId="319542E5" w14:textId="77777777" w:rsidR="001E5F70" w:rsidRPr="003B5A0E" w:rsidRDefault="001E5F70" w:rsidP="00933141">
      <w:pPr>
        <w:pStyle w:val="1e"/>
      </w:pPr>
      <w:r w:rsidRPr="003B5A0E">
        <w:t>Linux</w:t>
      </w:r>
      <w:r w:rsidRPr="003B5A0E">
        <w:t>中的命令格式为：</w:t>
      </w:r>
      <w:r w:rsidRPr="003B5A0E">
        <w:t xml:space="preserve">command [options] [arguments] </w:t>
      </w:r>
      <w:r w:rsidRPr="003B5A0E">
        <w:t>中括号表示可选的，即有些命令不需要选项也不需要参数，但有的命令在运行时需要多个选项或参数。</w:t>
      </w:r>
    </w:p>
    <w:p w14:paraId="463419CB" w14:textId="4A4C6D50" w:rsidR="001E5F70" w:rsidRPr="003B5A0E" w:rsidRDefault="001E5F70" w:rsidP="00F53396">
      <w:pPr>
        <w:pStyle w:val="41"/>
        <w:rPr>
          <w:rFonts w:ascii="Huawei Sans" w:hAnsi="Huawei Sans" w:cs="Huawei Sans"/>
        </w:rPr>
      </w:pPr>
      <w:r w:rsidRPr="003B5A0E">
        <w:rPr>
          <w:rFonts w:ascii="Huawei Sans" w:hAnsi="Huawei Sans" w:cs="Huawei Sans"/>
        </w:rPr>
        <w:t>options</w:t>
      </w:r>
      <w:r w:rsidR="002E1B65">
        <w:rPr>
          <w:rFonts w:ascii="Huawei Sans" w:hAnsi="Huawei Sans" w:cs="Huawei Sans"/>
        </w:rPr>
        <w:t>（</w:t>
      </w:r>
      <w:r w:rsidRPr="003B5A0E">
        <w:rPr>
          <w:rFonts w:ascii="Huawei Sans" w:hAnsi="Huawei Sans" w:cs="Huawei Sans"/>
        </w:rPr>
        <w:t>选项</w:t>
      </w:r>
      <w:r w:rsidR="002E1B65">
        <w:rPr>
          <w:rFonts w:ascii="Huawei Sans" w:hAnsi="Huawei Sans" w:cs="Huawei Sans"/>
        </w:rPr>
        <w:t>）</w:t>
      </w:r>
      <w:r w:rsidRPr="003B5A0E">
        <w:rPr>
          <w:rFonts w:ascii="Huawei Sans" w:hAnsi="Huawei Sans" w:cs="Huawei Sans"/>
        </w:rPr>
        <w:t>：选项是调整命令执行行为的开关，选项的不同决定了命令的显示结果不同。</w:t>
      </w:r>
    </w:p>
    <w:p w14:paraId="79E0CF2D" w14:textId="77777777" w:rsidR="009C7301" w:rsidRPr="009C03D2" w:rsidRDefault="001E5F70" w:rsidP="009C7301">
      <w:pPr>
        <w:pStyle w:val="41"/>
        <w:rPr>
          <w:rFonts w:hint="eastAsia"/>
        </w:rPr>
      </w:pPr>
      <w:r w:rsidRPr="003B5A0E">
        <w:rPr>
          <w:rFonts w:ascii="Huawei Sans" w:hAnsi="Huawei Sans" w:cs="Huawei Sans"/>
        </w:rPr>
        <w:t>agruments</w:t>
      </w:r>
      <w:r w:rsidR="002E1B65">
        <w:rPr>
          <w:rFonts w:ascii="Huawei Sans" w:hAnsi="Huawei Sans" w:cs="Huawei Sans"/>
        </w:rPr>
        <w:t>（</w:t>
      </w:r>
      <w:r w:rsidRPr="003B5A0E">
        <w:rPr>
          <w:rFonts w:ascii="Huawei Sans" w:hAnsi="Huawei Sans" w:cs="Huawei Sans"/>
        </w:rPr>
        <w:t>参数</w:t>
      </w:r>
      <w:r w:rsidR="002E1B65">
        <w:rPr>
          <w:rFonts w:ascii="Huawei Sans" w:hAnsi="Huawei Sans" w:cs="Huawei Sans"/>
        </w:rPr>
        <w:t>）</w:t>
      </w:r>
      <w:r w:rsidRPr="003B5A0E">
        <w:rPr>
          <w:rFonts w:ascii="Huawei Sans" w:hAnsi="Huawei Sans" w:cs="Huawei Sans"/>
        </w:rPr>
        <w:t>：参数是指命令的作用对象。</w:t>
      </w:r>
    </w:p>
    <w:p w14:paraId="4078D899" w14:textId="77777777" w:rsidR="009C7301" w:rsidRPr="009C03D2" w:rsidRDefault="009C7301" w:rsidP="009C7301">
      <w:pPr>
        <w:pStyle w:val="2"/>
        <w:numPr>
          <w:ilvl w:val="1"/>
          <w:numId w:val="4"/>
        </w:numPr>
        <w:ind w:left="0"/>
        <w:rPr>
          <w:rFonts w:ascii="Huawei Sans" w:hAnsi="Huawei Sans" w:cs="Huawei Sans"/>
        </w:rPr>
      </w:pPr>
      <w:bookmarkStart w:id="62" w:name="_Toc51057483"/>
      <w:bookmarkStart w:id="63" w:name="_Toc51141514"/>
      <w:bookmarkStart w:id="64" w:name="_Toc51330010"/>
      <w:bookmarkStart w:id="65" w:name="_Toc53415138"/>
      <w:bookmarkStart w:id="66" w:name="_Toc65486988"/>
      <w:bookmarkStart w:id="67" w:name="_Toc69742823"/>
      <w:bookmarkStart w:id="68" w:name="_Toc74644315"/>
      <w:bookmarkStart w:id="69" w:name="_Toc78182508"/>
      <w:bookmarkStart w:id="70" w:name="_Toc78277400"/>
      <w:bookmarkStart w:id="71" w:name="_Toc80867156"/>
      <w:bookmarkStart w:id="72" w:name="_Toc80868965"/>
      <w:r w:rsidRPr="009C03D2">
        <w:rPr>
          <w:rFonts w:ascii="Huawei Sans" w:hAnsi="Huawei Sans" w:cs="Huawei Sans"/>
        </w:rPr>
        <w:t>vi/vim</w:t>
      </w:r>
      <w:bookmarkEnd w:id="62"/>
      <w:bookmarkEnd w:id="63"/>
      <w:bookmarkEnd w:id="64"/>
      <w:bookmarkEnd w:id="65"/>
      <w:bookmarkEnd w:id="66"/>
      <w:bookmarkEnd w:id="67"/>
      <w:bookmarkEnd w:id="68"/>
      <w:bookmarkEnd w:id="69"/>
      <w:bookmarkEnd w:id="70"/>
      <w:bookmarkEnd w:id="71"/>
      <w:bookmarkEnd w:id="72"/>
    </w:p>
    <w:p w14:paraId="771A4B1B" w14:textId="77777777" w:rsidR="009C7301" w:rsidRPr="009C03D2" w:rsidRDefault="009C7301" w:rsidP="009C7301">
      <w:pPr>
        <w:pStyle w:val="1e"/>
      </w:pPr>
      <w:r w:rsidRPr="009C03D2">
        <w:t>文本编辑器，若文件存在则是编辑，若不存在则是创建并编辑文本。</w:t>
      </w:r>
    </w:p>
    <w:p w14:paraId="46C04FBB" w14:textId="77777777" w:rsidR="009C7301" w:rsidRPr="009C03D2" w:rsidRDefault="009C7301" w:rsidP="009C7301">
      <w:pPr>
        <w:pStyle w:val="1e"/>
      </w:pPr>
      <w:r w:rsidRPr="009C03D2">
        <w:t>命令语法：</w:t>
      </w:r>
    </w:p>
    <w:p w14:paraId="5ABF9BC3" w14:textId="77777777" w:rsidR="009C7301" w:rsidRPr="009C03D2" w:rsidRDefault="009C7301" w:rsidP="009C7301">
      <w:pPr>
        <w:pStyle w:val="affffc"/>
      </w:pPr>
      <w:r w:rsidRPr="009C03D2">
        <w:t>vim  [</w:t>
      </w:r>
      <w:r w:rsidRPr="009C03D2">
        <w:t>参数</w:t>
      </w:r>
      <w:r w:rsidRPr="009C03D2">
        <w:t>]</w:t>
      </w:r>
    </w:p>
    <w:p w14:paraId="03C77816" w14:textId="77777777" w:rsidR="009C7301" w:rsidRPr="009C03D2" w:rsidRDefault="009C7301" w:rsidP="009C7301">
      <w:pPr>
        <w:pStyle w:val="1e"/>
      </w:pPr>
      <w:r w:rsidRPr="009C03D2">
        <w:t>参数说明：</w:t>
      </w:r>
      <w:r>
        <w:rPr>
          <w:rFonts w:hint="eastAsia"/>
        </w:rPr>
        <w:t>可编辑的</w:t>
      </w:r>
      <w:r w:rsidRPr="009C03D2">
        <w:t>文件名。</w:t>
      </w:r>
    </w:p>
    <w:p w14:paraId="16569B38" w14:textId="77777777" w:rsidR="009C7301" w:rsidRPr="009C03D2" w:rsidRDefault="009C7301" w:rsidP="009C7301">
      <w:pPr>
        <w:pStyle w:val="1e"/>
      </w:pPr>
      <w:r w:rsidRPr="009C03D2">
        <w:t>命令示例：</w:t>
      </w:r>
    </w:p>
    <w:p w14:paraId="138D61CD" w14:textId="77777777" w:rsidR="009C7301" w:rsidRPr="009C03D2" w:rsidRDefault="009C7301" w:rsidP="009C7301">
      <w:pPr>
        <w:pStyle w:val="41"/>
        <w:rPr>
          <w:rFonts w:hint="eastAsia"/>
        </w:rPr>
      </w:pPr>
      <w:r w:rsidRPr="009C03D2">
        <w:t>编辑名为</w:t>
      </w:r>
      <w:r w:rsidRPr="009C03D2">
        <w:t>clusterconfig</w:t>
      </w:r>
      <w:r w:rsidRPr="009C03D2">
        <w:t>的</w:t>
      </w:r>
      <w:r w:rsidRPr="009C03D2">
        <w:t>xml</w:t>
      </w:r>
      <w:r w:rsidRPr="009C03D2">
        <w:t>文本</w:t>
      </w:r>
      <w:r>
        <w:rPr>
          <w:rFonts w:hint="eastAsia"/>
        </w:rPr>
        <w:t>。</w:t>
      </w:r>
    </w:p>
    <w:p w14:paraId="31EDC0A0" w14:textId="77777777" w:rsidR="009C7301" w:rsidRPr="009C03D2" w:rsidRDefault="009C7301" w:rsidP="009C7301">
      <w:pPr>
        <w:pStyle w:val="affffc"/>
      </w:pPr>
      <w:r w:rsidRPr="009C03D2">
        <w:t>vim clusterconfig.xml</w:t>
      </w:r>
    </w:p>
    <w:p w14:paraId="09039B16" w14:textId="77777777" w:rsidR="009C7301" w:rsidRPr="009C03D2" w:rsidRDefault="009C7301" w:rsidP="009C7301">
      <w:pPr>
        <w:pStyle w:val="1e"/>
      </w:pPr>
      <w:r w:rsidRPr="009C03D2">
        <w:t>注：</w:t>
      </w:r>
    </w:p>
    <w:p w14:paraId="6A61501D" w14:textId="77777777" w:rsidR="009C7301" w:rsidRPr="009C03D2" w:rsidRDefault="009C7301" w:rsidP="009C7301">
      <w:pPr>
        <w:pStyle w:val="1e"/>
      </w:pPr>
      <w:r w:rsidRPr="009C03D2">
        <w:t>vim</w:t>
      </w:r>
      <w:r w:rsidRPr="009C03D2">
        <w:t>编辑器有以下三种模式：</w:t>
      </w:r>
    </w:p>
    <w:p w14:paraId="324B606C" w14:textId="77777777" w:rsidR="009C7301" w:rsidRPr="009C03D2" w:rsidRDefault="009C7301" w:rsidP="009C7301">
      <w:pPr>
        <w:pStyle w:val="41"/>
        <w:rPr>
          <w:rFonts w:hint="eastAsia"/>
        </w:rPr>
      </w:pPr>
      <w:r w:rsidRPr="009C03D2">
        <w:t>正常模式：其它模式下按</w:t>
      </w:r>
      <w:r w:rsidRPr="009C03D2">
        <w:t>Esc</w:t>
      </w:r>
      <w:r w:rsidRPr="009C03D2">
        <w:t>或</w:t>
      </w:r>
      <w:r w:rsidRPr="009C03D2">
        <w:t>Ctrl+[</w:t>
      </w:r>
      <w:r w:rsidRPr="009C03D2">
        <w:t>进入，左下角显示文件名或为空。</w:t>
      </w:r>
    </w:p>
    <w:p w14:paraId="10BEDAB1" w14:textId="77777777" w:rsidR="009C7301" w:rsidRPr="009C03D2" w:rsidRDefault="009C7301" w:rsidP="009C7301">
      <w:pPr>
        <w:pStyle w:val="41"/>
        <w:rPr>
          <w:rFonts w:hint="eastAsia"/>
        </w:rPr>
      </w:pPr>
      <w:r w:rsidRPr="009C03D2">
        <w:t>插入模式：正常模式下按</w:t>
      </w:r>
      <w:r w:rsidRPr="009C03D2">
        <w:t>i</w:t>
      </w:r>
      <w:r w:rsidRPr="009C03D2">
        <w:t>键进入，左下角显示</w:t>
      </w:r>
      <w:r w:rsidRPr="009C03D2">
        <w:t>--INSERT--</w:t>
      </w:r>
      <w:r w:rsidRPr="009C03D2">
        <w:t>。</w:t>
      </w:r>
    </w:p>
    <w:p w14:paraId="04D86869" w14:textId="77777777" w:rsidR="009C7301" w:rsidRPr="009C03D2" w:rsidRDefault="009C7301" w:rsidP="009C7301">
      <w:pPr>
        <w:pStyle w:val="41"/>
        <w:rPr>
          <w:rFonts w:hint="eastAsia"/>
        </w:rPr>
      </w:pPr>
      <w:r w:rsidRPr="009C03D2">
        <w:t>可视模式：正常模式下按</w:t>
      </w:r>
      <w:r w:rsidRPr="009C03D2">
        <w:t>v</w:t>
      </w:r>
      <w:r w:rsidRPr="009C03D2">
        <w:t>键进入，左下角显示</w:t>
      </w:r>
      <w:r w:rsidRPr="009C03D2">
        <w:t>--VISUAL--</w:t>
      </w:r>
      <w:r w:rsidRPr="009C03D2">
        <w:t>。</w:t>
      </w:r>
    </w:p>
    <w:p w14:paraId="7D2A28C8" w14:textId="77777777" w:rsidR="009C7301" w:rsidRPr="009C03D2" w:rsidRDefault="009C7301" w:rsidP="009C7301">
      <w:pPr>
        <w:pStyle w:val="1e"/>
      </w:pPr>
      <w:r w:rsidRPr="009C03D2">
        <w:t>退出命令（正常模式下）：</w:t>
      </w:r>
    </w:p>
    <w:p w14:paraId="556B7A0A" w14:textId="77777777" w:rsidR="009C7301" w:rsidRPr="009C03D2" w:rsidRDefault="009C7301" w:rsidP="009C7301">
      <w:pPr>
        <w:pStyle w:val="41"/>
        <w:rPr>
          <w:rFonts w:hint="eastAsia"/>
        </w:rPr>
      </w:pPr>
      <w:r w:rsidRPr="009C03D2">
        <w:t xml:space="preserve">:wq </w:t>
      </w:r>
      <w:r w:rsidRPr="009C03D2">
        <w:t>保存并退出。</w:t>
      </w:r>
    </w:p>
    <w:p w14:paraId="1735B55D" w14:textId="77777777" w:rsidR="009C7301" w:rsidRPr="009C03D2" w:rsidRDefault="009C7301" w:rsidP="009C7301">
      <w:pPr>
        <w:pStyle w:val="41"/>
        <w:rPr>
          <w:rFonts w:hint="eastAsia"/>
        </w:rPr>
      </w:pPr>
      <w:r w:rsidRPr="009C03D2">
        <w:t xml:space="preserve">:q! </w:t>
      </w:r>
      <w:r w:rsidRPr="009C03D2">
        <w:t>强制退出并忽略所有更改。</w:t>
      </w:r>
    </w:p>
    <w:p w14:paraId="027B8190" w14:textId="77777777" w:rsidR="009C7301" w:rsidRPr="009C03D2" w:rsidRDefault="009C7301" w:rsidP="009C7301">
      <w:pPr>
        <w:pStyle w:val="41"/>
        <w:rPr>
          <w:rFonts w:hint="eastAsia"/>
        </w:rPr>
      </w:pPr>
      <w:r w:rsidRPr="009C03D2">
        <w:t xml:space="preserve">:e! </w:t>
      </w:r>
      <w:r w:rsidRPr="009C03D2">
        <w:t>放弃所有修改，并打开原有文件。</w:t>
      </w:r>
    </w:p>
    <w:p w14:paraId="57261D72" w14:textId="77777777" w:rsidR="009C7301" w:rsidRPr="009C03D2" w:rsidRDefault="009C7301" w:rsidP="009C7301">
      <w:pPr>
        <w:pStyle w:val="2"/>
        <w:numPr>
          <w:ilvl w:val="1"/>
          <w:numId w:val="4"/>
        </w:numPr>
        <w:ind w:left="0"/>
        <w:rPr>
          <w:rFonts w:ascii="Huawei Sans" w:hAnsi="Huawei Sans" w:cs="Huawei Sans"/>
        </w:rPr>
      </w:pPr>
      <w:bookmarkStart w:id="73" w:name="_Toc51057484"/>
      <w:bookmarkStart w:id="74" w:name="_Toc51141515"/>
      <w:bookmarkStart w:id="75" w:name="_Toc51330011"/>
      <w:bookmarkStart w:id="76" w:name="_Toc53415139"/>
      <w:bookmarkStart w:id="77" w:name="_Toc65486989"/>
      <w:bookmarkStart w:id="78" w:name="_Toc69742824"/>
      <w:bookmarkStart w:id="79" w:name="_Toc74644316"/>
      <w:bookmarkStart w:id="80" w:name="_Toc78182509"/>
      <w:bookmarkStart w:id="81" w:name="_Toc78277401"/>
      <w:bookmarkStart w:id="82" w:name="_Toc80867157"/>
      <w:bookmarkStart w:id="83" w:name="_Toc80868966"/>
      <w:r w:rsidRPr="009C03D2">
        <w:rPr>
          <w:rFonts w:ascii="Huawei Sans" w:hAnsi="Huawei Sans" w:cs="Huawei Sans"/>
        </w:rPr>
        <w:t>cd</w:t>
      </w:r>
      <w:bookmarkEnd w:id="73"/>
      <w:bookmarkEnd w:id="74"/>
      <w:bookmarkEnd w:id="75"/>
      <w:bookmarkEnd w:id="76"/>
      <w:bookmarkEnd w:id="77"/>
      <w:bookmarkEnd w:id="78"/>
      <w:bookmarkEnd w:id="79"/>
      <w:bookmarkEnd w:id="80"/>
      <w:bookmarkEnd w:id="81"/>
      <w:bookmarkEnd w:id="82"/>
      <w:bookmarkEnd w:id="83"/>
    </w:p>
    <w:p w14:paraId="6C4477BB" w14:textId="77777777" w:rsidR="009C7301" w:rsidRPr="009C03D2" w:rsidRDefault="009C7301" w:rsidP="009C7301">
      <w:pPr>
        <w:pStyle w:val="1e"/>
      </w:pPr>
      <w:r w:rsidRPr="009C03D2">
        <w:t>显示当前目录的名称，或切换当前的目录（打开指定目录）。</w:t>
      </w:r>
    </w:p>
    <w:p w14:paraId="19B21F32" w14:textId="77777777" w:rsidR="009C7301" w:rsidRPr="009C03D2" w:rsidRDefault="009C7301" w:rsidP="009C7301">
      <w:pPr>
        <w:pStyle w:val="1e"/>
      </w:pPr>
      <w:r w:rsidRPr="009C03D2">
        <w:t>命令语法：</w:t>
      </w:r>
    </w:p>
    <w:p w14:paraId="6163881F" w14:textId="77777777" w:rsidR="009C7301" w:rsidRPr="009C03D2" w:rsidRDefault="009C7301" w:rsidP="009C7301">
      <w:pPr>
        <w:pStyle w:val="affffc"/>
      </w:pPr>
      <w:r w:rsidRPr="009C03D2">
        <w:t>cd [</w:t>
      </w:r>
      <w:r w:rsidRPr="009C03D2">
        <w:t>参数</w:t>
      </w:r>
      <w:r w:rsidRPr="009C03D2">
        <w:t>]</w:t>
      </w:r>
    </w:p>
    <w:p w14:paraId="4269E7A0" w14:textId="77777777" w:rsidR="009C7301" w:rsidRDefault="009C7301" w:rsidP="009C7301">
      <w:pPr>
        <w:pStyle w:val="1e"/>
      </w:pPr>
      <w:r w:rsidRPr="009C03D2">
        <w:t>参数说明：</w:t>
      </w:r>
    </w:p>
    <w:p w14:paraId="73E7C136" w14:textId="77777777" w:rsidR="009C7301" w:rsidRDefault="009C7301" w:rsidP="009C7301">
      <w:pPr>
        <w:pStyle w:val="41"/>
        <w:rPr>
          <w:rFonts w:hint="eastAsia"/>
        </w:rPr>
      </w:pPr>
      <w:r>
        <w:lastRenderedPageBreak/>
        <w:t>无参数</w:t>
      </w:r>
      <w:r>
        <w:rPr>
          <w:rFonts w:hint="eastAsia"/>
        </w:rPr>
        <w:t>：</w:t>
      </w:r>
      <w:r w:rsidRPr="009C03D2">
        <w:t>切换用户当前目录。</w:t>
      </w:r>
    </w:p>
    <w:p w14:paraId="1CEC1786" w14:textId="77777777" w:rsidR="009C7301" w:rsidRDefault="009C7301" w:rsidP="009C7301">
      <w:pPr>
        <w:pStyle w:val="41"/>
        <w:rPr>
          <w:rFonts w:hint="eastAsia"/>
        </w:rPr>
      </w:pPr>
      <w:r w:rsidRPr="009C03D2">
        <w:t xml:space="preserve">. </w:t>
      </w:r>
      <w:r>
        <w:rPr>
          <w:rFonts w:hint="eastAsia"/>
        </w:rPr>
        <w:t>：</w:t>
      </w:r>
      <w:r w:rsidRPr="009C03D2">
        <w:t>表示当前目录</w:t>
      </w:r>
      <w:r>
        <w:rPr>
          <w:rFonts w:hint="eastAsia"/>
        </w:rPr>
        <w:t>。</w:t>
      </w:r>
    </w:p>
    <w:p w14:paraId="284F4087" w14:textId="77777777" w:rsidR="009C7301" w:rsidRDefault="009C7301" w:rsidP="009C7301">
      <w:pPr>
        <w:pStyle w:val="41"/>
        <w:rPr>
          <w:rFonts w:hint="eastAsia"/>
        </w:rPr>
      </w:pPr>
      <w:r w:rsidRPr="009C03D2">
        <w:t xml:space="preserve">.. </w:t>
      </w:r>
      <w:r>
        <w:rPr>
          <w:rFonts w:hint="eastAsia"/>
        </w:rPr>
        <w:t>：</w:t>
      </w:r>
      <w:r w:rsidRPr="009C03D2">
        <w:t>表示上一级目录</w:t>
      </w:r>
      <w:r>
        <w:rPr>
          <w:rFonts w:hint="eastAsia"/>
        </w:rPr>
        <w:t>。</w:t>
      </w:r>
    </w:p>
    <w:p w14:paraId="036B5483" w14:textId="77777777" w:rsidR="009C7301" w:rsidRDefault="009C7301" w:rsidP="009C7301">
      <w:pPr>
        <w:pStyle w:val="41"/>
        <w:rPr>
          <w:rFonts w:hint="eastAsia"/>
        </w:rPr>
      </w:pPr>
      <w:r w:rsidRPr="009C03D2">
        <w:t xml:space="preserve">~ </w:t>
      </w:r>
      <w:r>
        <w:rPr>
          <w:rFonts w:hint="eastAsia"/>
        </w:rPr>
        <w:t>：</w:t>
      </w:r>
      <w:r w:rsidRPr="009C03D2">
        <w:t>表示</w:t>
      </w:r>
      <w:r w:rsidRPr="009C03D2">
        <w:t>home</w:t>
      </w:r>
      <w:r w:rsidRPr="009C03D2">
        <w:t>目录</w:t>
      </w:r>
      <w:r>
        <w:rPr>
          <w:rFonts w:hint="eastAsia"/>
        </w:rPr>
        <w:t>。</w:t>
      </w:r>
    </w:p>
    <w:p w14:paraId="4795D46B" w14:textId="77777777" w:rsidR="009C7301" w:rsidRPr="009C03D2" w:rsidRDefault="009C7301" w:rsidP="009C7301">
      <w:pPr>
        <w:pStyle w:val="41"/>
        <w:rPr>
          <w:rFonts w:hint="eastAsia"/>
        </w:rPr>
      </w:pPr>
      <w:r w:rsidRPr="009C03D2">
        <w:t xml:space="preserve">/ </w:t>
      </w:r>
      <w:r>
        <w:rPr>
          <w:rFonts w:hint="eastAsia"/>
        </w:rPr>
        <w:t>：</w:t>
      </w:r>
      <w:r w:rsidRPr="009C03D2">
        <w:t>表示根目录。</w:t>
      </w:r>
    </w:p>
    <w:p w14:paraId="5A02FADD" w14:textId="77777777" w:rsidR="009C7301" w:rsidRPr="009C03D2" w:rsidRDefault="009C7301" w:rsidP="009C7301">
      <w:pPr>
        <w:pStyle w:val="1e"/>
      </w:pPr>
      <w:r w:rsidRPr="009C03D2">
        <w:t>命令示例：</w:t>
      </w:r>
    </w:p>
    <w:p w14:paraId="3F5EE300" w14:textId="77777777" w:rsidR="009C7301" w:rsidRPr="009C03D2" w:rsidRDefault="009C7301" w:rsidP="009C7301">
      <w:pPr>
        <w:pStyle w:val="41"/>
        <w:rPr>
          <w:rFonts w:hint="eastAsia"/>
        </w:rPr>
      </w:pPr>
      <w:r w:rsidRPr="009C03D2">
        <w:t>切换到</w:t>
      </w:r>
      <w:r w:rsidRPr="009C03D2">
        <w:t>usr</w:t>
      </w:r>
      <w:r w:rsidRPr="009C03D2">
        <w:t>目录下的</w:t>
      </w:r>
      <w:r w:rsidRPr="009C03D2">
        <w:t>bin</w:t>
      </w:r>
      <w:r w:rsidRPr="009C03D2">
        <w:t>目录中</w:t>
      </w:r>
      <w:r>
        <w:rPr>
          <w:rFonts w:hint="eastAsia"/>
        </w:rPr>
        <w:t>。</w:t>
      </w:r>
    </w:p>
    <w:p w14:paraId="3637545D" w14:textId="77777777" w:rsidR="009C7301" w:rsidRPr="009C03D2" w:rsidRDefault="009C7301" w:rsidP="009C7301">
      <w:pPr>
        <w:pStyle w:val="affffc"/>
      </w:pPr>
      <w:r w:rsidRPr="009C03D2">
        <w:t>cd /usr/bin</w:t>
      </w:r>
    </w:p>
    <w:p w14:paraId="03AC33B4" w14:textId="77777777" w:rsidR="009C7301" w:rsidRPr="009C03D2" w:rsidRDefault="009C7301" w:rsidP="009C7301">
      <w:pPr>
        <w:pStyle w:val="41"/>
        <w:rPr>
          <w:rFonts w:hint="eastAsia"/>
        </w:rPr>
      </w:pPr>
      <w:r w:rsidRPr="009C03D2">
        <w:t>切换到用户</w:t>
      </w:r>
      <w:r w:rsidRPr="009C03D2">
        <w:t>home</w:t>
      </w:r>
      <w:r w:rsidRPr="009C03D2">
        <w:t>目录</w:t>
      </w:r>
      <w:r>
        <w:rPr>
          <w:rFonts w:hint="eastAsia"/>
        </w:rPr>
        <w:t>。</w:t>
      </w:r>
      <w:r w:rsidRPr="009C03D2">
        <w:t xml:space="preserve"> </w:t>
      </w:r>
    </w:p>
    <w:p w14:paraId="0048318C" w14:textId="77777777" w:rsidR="009C7301" w:rsidRPr="009C03D2" w:rsidRDefault="009C7301" w:rsidP="009C7301">
      <w:pPr>
        <w:pStyle w:val="affffc"/>
      </w:pPr>
      <w:r w:rsidRPr="009C03D2">
        <w:t>cd</w:t>
      </w:r>
    </w:p>
    <w:p w14:paraId="6CA18154" w14:textId="77777777" w:rsidR="009C7301" w:rsidRPr="009C03D2" w:rsidRDefault="009C7301" w:rsidP="009C7301">
      <w:pPr>
        <w:pStyle w:val="41"/>
        <w:rPr>
          <w:rFonts w:hint="eastAsia"/>
        </w:rPr>
      </w:pPr>
      <w:r w:rsidRPr="009C03D2">
        <w:t>切换到当前目录</w:t>
      </w:r>
      <w:r w:rsidRPr="009C03D2">
        <w:t>(cd</w:t>
      </w:r>
      <w:r w:rsidRPr="009C03D2">
        <w:t>后面接一个</w:t>
      </w:r>
      <w:r w:rsidRPr="009C03D2">
        <w:t>.)</w:t>
      </w:r>
      <w:r>
        <w:rPr>
          <w:rFonts w:hint="eastAsia"/>
        </w:rPr>
        <w:t>。</w:t>
      </w:r>
    </w:p>
    <w:p w14:paraId="0AEB5993" w14:textId="77777777" w:rsidR="009C7301" w:rsidRPr="009C03D2" w:rsidRDefault="009C7301" w:rsidP="009C7301">
      <w:pPr>
        <w:pStyle w:val="affffc"/>
      </w:pPr>
      <w:r w:rsidRPr="009C03D2">
        <w:t>cd .</w:t>
      </w:r>
    </w:p>
    <w:p w14:paraId="01D8070A" w14:textId="77777777" w:rsidR="009C7301" w:rsidRPr="009C03D2" w:rsidRDefault="009C7301" w:rsidP="009C7301">
      <w:pPr>
        <w:pStyle w:val="41"/>
        <w:rPr>
          <w:rFonts w:hint="eastAsia"/>
        </w:rPr>
      </w:pPr>
      <w:r w:rsidRPr="009C03D2">
        <w:t>切换到当前目录上一级目录</w:t>
      </w:r>
      <w:r w:rsidRPr="009C03D2">
        <w:t>(cd</w:t>
      </w:r>
      <w:r w:rsidRPr="009C03D2">
        <w:t>后面接两个</w:t>
      </w:r>
      <w:r w:rsidRPr="009C03D2">
        <w:t>.)</w:t>
      </w:r>
      <w:r>
        <w:rPr>
          <w:rFonts w:hint="eastAsia"/>
        </w:rPr>
        <w:t>。</w:t>
      </w:r>
    </w:p>
    <w:p w14:paraId="5792CBAB" w14:textId="77777777" w:rsidR="009C7301" w:rsidRPr="009C03D2" w:rsidRDefault="009C7301" w:rsidP="009C7301">
      <w:pPr>
        <w:pStyle w:val="affffc"/>
      </w:pPr>
      <w:r w:rsidRPr="009C03D2">
        <w:t xml:space="preserve">cd .. </w:t>
      </w:r>
    </w:p>
    <w:p w14:paraId="359C5270" w14:textId="77777777" w:rsidR="009C7301" w:rsidRPr="009C03D2" w:rsidRDefault="009C7301" w:rsidP="009C7301">
      <w:pPr>
        <w:pStyle w:val="41"/>
        <w:rPr>
          <w:rFonts w:hint="eastAsia"/>
        </w:rPr>
      </w:pPr>
      <w:r w:rsidRPr="009C03D2">
        <w:t>切换到用户</w:t>
      </w:r>
      <w:r w:rsidRPr="009C03D2">
        <w:t>home</w:t>
      </w:r>
      <w:r>
        <w:t>目录。</w:t>
      </w:r>
    </w:p>
    <w:p w14:paraId="49137212" w14:textId="77777777" w:rsidR="009C7301" w:rsidRPr="009C03D2" w:rsidRDefault="009C7301" w:rsidP="009C7301">
      <w:pPr>
        <w:pStyle w:val="affffc"/>
      </w:pPr>
      <w:r w:rsidRPr="009C03D2">
        <w:t>cd ~</w:t>
      </w:r>
    </w:p>
    <w:p w14:paraId="0A0BFF26" w14:textId="77777777" w:rsidR="009C7301" w:rsidRPr="009C03D2" w:rsidRDefault="009C7301" w:rsidP="009C7301">
      <w:pPr>
        <w:pStyle w:val="41"/>
        <w:rPr>
          <w:rFonts w:hint="eastAsia"/>
        </w:rPr>
      </w:pPr>
      <w:r>
        <w:t>切换到根目录下。</w:t>
      </w:r>
    </w:p>
    <w:p w14:paraId="094809C8" w14:textId="77777777" w:rsidR="009C7301" w:rsidRPr="009C03D2" w:rsidRDefault="009C7301" w:rsidP="009C7301">
      <w:pPr>
        <w:pStyle w:val="affffc"/>
      </w:pPr>
      <w:r w:rsidRPr="009C03D2">
        <w:t>cd /</w:t>
      </w:r>
    </w:p>
    <w:p w14:paraId="2BAC013E" w14:textId="77777777" w:rsidR="009C7301" w:rsidRPr="009C03D2" w:rsidRDefault="009C7301" w:rsidP="009C7301">
      <w:pPr>
        <w:pStyle w:val="1e"/>
      </w:pPr>
      <w:r w:rsidRPr="009C03D2">
        <w:t>注：切换目录需要理解绝对路径和相对路径这两个概念。</w:t>
      </w:r>
    </w:p>
    <w:p w14:paraId="00B87B39" w14:textId="77777777" w:rsidR="009C7301" w:rsidRPr="009C03D2" w:rsidRDefault="009C7301" w:rsidP="009C7301">
      <w:pPr>
        <w:pStyle w:val="41"/>
        <w:rPr>
          <w:rFonts w:hint="eastAsia"/>
        </w:rPr>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405BE910" w14:textId="77777777" w:rsidR="009C7301" w:rsidRPr="009C03D2" w:rsidRDefault="009C7301" w:rsidP="009C7301">
      <w:pPr>
        <w:pStyle w:val="41"/>
        <w:rPr>
          <w:rFonts w:hint="eastAsia"/>
        </w:rPr>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2108DCDD" w14:textId="77777777" w:rsidR="009C7301" w:rsidRPr="009C03D2" w:rsidRDefault="009C7301" w:rsidP="009C7301">
      <w:pPr>
        <w:pStyle w:val="2"/>
        <w:numPr>
          <w:ilvl w:val="1"/>
          <w:numId w:val="4"/>
        </w:numPr>
        <w:ind w:left="0"/>
        <w:rPr>
          <w:rFonts w:ascii="Huawei Sans" w:hAnsi="Huawei Sans" w:cs="Huawei Sans"/>
        </w:rPr>
      </w:pPr>
      <w:bookmarkStart w:id="84" w:name="_Toc51057485"/>
      <w:bookmarkStart w:id="85" w:name="_Toc51141516"/>
      <w:bookmarkStart w:id="86" w:name="_Toc51330012"/>
      <w:bookmarkStart w:id="87" w:name="_Toc53415140"/>
      <w:bookmarkStart w:id="88" w:name="_Toc65486990"/>
      <w:bookmarkStart w:id="89" w:name="_Toc69742825"/>
      <w:bookmarkStart w:id="90" w:name="_Toc74644317"/>
      <w:bookmarkStart w:id="91" w:name="_Toc78182510"/>
      <w:bookmarkStart w:id="92" w:name="_Toc78277402"/>
      <w:bookmarkStart w:id="93" w:name="_Toc80867158"/>
      <w:bookmarkStart w:id="94" w:name="_Toc80868967"/>
      <w:r w:rsidRPr="009C03D2">
        <w:rPr>
          <w:rFonts w:ascii="Huawei Sans" w:hAnsi="Huawei Sans" w:cs="Huawei Sans"/>
        </w:rPr>
        <w:t>mv</w:t>
      </w:r>
      <w:bookmarkEnd w:id="84"/>
      <w:bookmarkEnd w:id="85"/>
      <w:bookmarkEnd w:id="86"/>
      <w:bookmarkEnd w:id="87"/>
      <w:bookmarkEnd w:id="88"/>
      <w:bookmarkEnd w:id="89"/>
      <w:bookmarkEnd w:id="90"/>
      <w:bookmarkEnd w:id="91"/>
      <w:bookmarkEnd w:id="92"/>
      <w:bookmarkEnd w:id="93"/>
      <w:bookmarkEnd w:id="94"/>
    </w:p>
    <w:p w14:paraId="6C0DC540" w14:textId="77777777" w:rsidR="009C7301" w:rsidRPr="009C03D2" w:rsidRDefault="009C7301" w:rsidP="009C7301">
      <w:pPr>
        <w:pStyle w:val="1e"/>
      </w:pPr>
      <w:r w:rsidRPr="009C03D2">
        <w:t>文件或目录改名</w:t>
      </w:r>
      <w:r w:rsidRPr="009C03D2">
        <w:t>(move (rename) files)</w:t>
      </w:r>
      <w:r w:rsidRPr="009C03D2">
        <w:t>或将文件或目录移入其它位置</w:t>
      </w:r>
      <w:r>
        <w:t>，</w:t>
      </w:r>
      <w:r w:rsidRPr="009C03D2">
        <w:t>经常用来备份文件或者目录。</w:t>
      </w:r>
    </w:p>
    <w:p w14:paraId="67552694" w14:textId="77777777" w:rsidR="009C7301" w:rsidRPr="009C03D2" w:rsidRDefault="009C7301" w:rsidP="009C7301">
      <w:pPr>
        <w:pStyle w:val="1e"/>
      </w:pPr>
      <w:r w:rsidRPr="009C03D2">
        <w:t>命令语法：</w:t>
      </w:r>
    </w:p>
    <w:p w14:paraId="48B5DF32" w14:textId="77777777" w:rsidR="009C7301" w:rsidRPr="009C03D2" w:rsidRDefault="009C7301" w:rsidP="009C7301">
      <w:pPr>
        <w:pStyle w:val="affffc"/>
      </w:pPr>
      <w:r w:rsidRPr="009C03D2">
        <w:t>mv [</w:t>
      </w:r>
      <w:r w:rsidRPr="009C03D2">
        <w:t>选项</w:t>
      </w:r>
      <w:r w:rsidRPr="009C03D2">
        <w:t xml:space="preserve">] </w:t>
      </w:r>
      <w:r w:rsidRPr="009C03D2">
        <w:t>参数</w:t>
      </w:r>
      <w:r w:rsidRPr="009C03D2">
        <w:t xml:space="preserve">1  </w:t>
      </w:r>
      <w:r w:rsidRPr="009C03D2">
        <w:t>参数</w:t>
      </w:r>
      <w:r w:rsidRPr="009C03D2">
        <w:t>2</w:t>
      </w:r>
    </w:p>
    <w:p w14:paraId="04405C6E" w14:textId="77777777" w:rsidR="009C7301" w:rsidRDefault="009C7301" w:rsidP="009C7301">
      <w:pPr>
        <w:pStyle w:val="1e"/>
      </w:pPr>
      <w:r w:rsidRPr="009C03D2">
        <w:t>常用选项：</w:t>
      </w:r>
    </w:p>
    <w:p w14:paraId="3426A494" w14:textId="77777777" w:rsidR="009C7301" w:rsidRPr="009C03D2" w:rsidRDefault="009C7301" w:rsidP="009C7301">
      <w:pPr>
        <w:pStyle w:val="41"/>
        <w:rPr>
          <w:rFonts w:hint="eastAsia"/>
        </w:rPr>
      </w:pPr>
      <w:r w:rsidRPr="009C03D2">
        <w:t>-b</w:t>
      </w:r>
      <w:r>
        <w:rPr>
          <w:rFonts w:hint="eastAsia"/>
        </w:rPr>
        <w:t>：</w:t>
      </w:r>
      <w:r w:rsidRPr="009C03D2">
        <w:t>若需覆盖文件，则覆盖前先行备份。</w:t>
      </w:r>
    </w:p>
    <w:p w14:paraId="49849995" w14:textId="77777777" w:rsidR="009C7301" w:rsidRPr="009C03D2" w:rsidRDefault="009C7301" w:rsidP="009C7301">
      <w:pPr>
        <w:pStyle w:val="1e"/>
      </w:pPr>
      <w:r w:rsidRPr="009C03D2">
        <w:t>参数说明：</w:t>
      </w:r>
    </w:p>
    <w:p w14:paraId="7F04BE78" w14:textId="77777777" w:rsidR="009C7301" w:rsidRPr="009C03D2" w:rsidRDefault="009C7301" w:rsidP="009C7301">
      <w:pPr>
        <w:pStyle w:val="41"/>
        <w:rPr>
          <w:rFonts w:hint="eastAsia"/>
        </w:rPr>
      </w:pPr>
      <w:r w:rsidRPr="009C03D2">
        <w:t>参数</w:t>
      </w:r>
      <w:r w:rsidRPr="009C03D2">
        <w:t>1</w:t>
      </w:r>
      <w:r w:rsidRPr="009C03D2">
        <w:t>：源文件或目录。</w:t>
      </w:r>
    </w:p>
    <w:p w14:paraId="740BFD86" w14:textId="77777777" w:rsidR="009C7301" w:rsidRPr="009C03D2" w:rsidRDefault="009C7301" w:rsidP="009C7301">
      <w:pPr>
        <w:pStyle w:val="41"/>
        <w:rPr>
          <w:rFonts w:hint="eastAsia"/>
        </w:rPr>
      </w:pPr>
      <w:r w:rsidRPr="009C03D2">
        <w:lastRenderedPageBreak/>
        <w:t>参数</w:t>
      </w:r>
      <w:r w:rsidRPr="009C03D2">
        <w:t>2</w:t>
      </w:r>
      <w:r w:rsidRPr="009C03D2">
        <w:t>：目标文件或目录。</w:t>
      </w:r>
    </w:p>
    <w:p w14:paraId="0B09E84E" w14:textId="77777777" w:rsidR="009C7301" w:rsidRPr="009C03D2" w:rsidRDefault="009C7301" w:rsidP="009C7301">
      <w:pPr>
        <w:pStyle w:val="1e"/>
      </w:pPr>
      <w:r w:rsidRPr="009C03D2">
        <w:t>命令示例：</w:t>
      </w:r>
    </w:p>
    <w:p w14:paraId="1621BE19" w14:textId="77777777" w:rsidR="009C7301" w:rsidRPr="009C03D2" w:rsidRDefault="009C7301" w:rsidP="009C7301">
      <w:pPr>
        <w:pStyle w:val="41"/>
        <w:rPr>
          <w:rFonts w:hint="eastAsia"/>
        </w:rPr>
      </w:pPr>
      <w:r w:rsidRPr="009C03D2">
        <w:t>将文件</w:t>
      </w:r>
      <w:r w:rsidRPr="009C03D2">
        <w:t>python</w:t>
      </w:r>
      <w:r w:rsidRPr="009C03D2">
        <w:t>重命名为</w:t>
      </w:r>
      <w:r w:rsidRPr="009C03D2">
        <w:t>python.bak</w:t>
      </w:r>
      <w:r>
        <w:rPr>
          <w:rFonts w:hint="eastAsia"/>
        </w:rPr>
        <w:t>。</w:t>
      </w:r>
    </w:p>
    <w:p w14:paraId="27867CAE" w14:textId="77777777" w:rsidR="009C7301" w:rsidRPr="009C03D2" w:rsidRDefault="009C7301" w:rsidP="009C7301">
      <w:pPr>
        <w:pStyle w:val="affffc"/>
      </w:pPr>
      <w:r w:rsidRPr="009C03D2">
        <w:t>mv python python.bak</w:t>
      </w:r>
    </w:p>
    <w:p w14:paraId="6D69F081" w14:textId="77777777" w:rsidR="009C7301" w:rsidRPr="009C03D2" w:rsidRDefault="009C7301" w:rsidP="009C7301">
      <w:pPr>
        <w:pStyle w:val="41"/>
        <w:rPr>
          <w:rFonts w:hint="eastAsia"/>
        </w:rPr>
      </w:pPr>
      <w:r w:rsidRPr="009C03D2">
        <w:t>将</w:t>
      </w:r>
      <w:r w:rsidRPr="009C03D2">
        <w:t>/physical/backup</w:t>
      </w:r>
      <w:r w:rsidRPr="009C03D2">
        <w:t>目录下的所有文件和目录移到</w:t>
      </w:r>
      <w:r w:rsidRPr="009C03D2">
        <w:t>/data/dbn1</w:t>
      </w:r>
      <w:r w:rsidRPr="009C03D2">
        <w:t>目录下</w:t>
      </w:r>
      <w:r>
        <w:rPr>
          <w:rFonts w:hint="eastAsia"/>
        </w:rPr>
        <w:t>。</w:t>
      </w:r>
    </w:p>
    <w:p w14:paraId="143C8824" w14:textId="77777777" w:rsidR="009C7301" w:rsidRPr="009C03D2" w:rsidRDefault="009C7301" w:rsidP="009C7301">
      <w:pPr>
        <w:pStyle w:val="affffc"/>
      </w:pPr>
      <w:r w:rsidRPr="009C03D2">
        <w:t>mv  /physical/backup/*  /data/dbn1</w:t>
      </w:r>
    </w:p>
    <w:p w14:paraId="713F898B" w14:textId="77777777" w:rsidR="009C7301" w:rsidRPr="009C03D2" w:rsidRDefault="009C7301" w:rsidP="009C7301">
      <w:pPr>
        <w:pStyle w:val="2"/>
        <w:numPr>
          <w:ilvl w:val="1"/>
          <w:numId w:val="4"/>
        </w:numPr>
        <w:shd w:val="clear" w:color="auto" w:fill="FFFFFF"/>
        <w:spacing w:before="150" w:after="150"/>
        <w:ind w:left="0"/>
        <w:rPr>
          <w:rFonts w:ascii="Huawei Sans" w:hAnsi="Huawei Sans" w:cs="Huawei Sans"/>
          <w:color w:val="000000"/>
          <w:sz w:val="32"/>
          <w:szCs w:val="32"/>
        </w:rPr>
      </w:pPr>
      <w:bookmarkStart w:id="95" w:name="_Toc51057486"/>
      <w:bookmarkStart w:id="96" w:name="_Toc51141517"/>
      <w:bookmarkStart w:id="97" w:name="_Toc51330013"/>
      <w:bookmarkStart w:id="98" w:name="_Toc53415141"/>
      <w:bookmarkStart w:id="99" w:name="_Toc65486991"/>
      <w:bookmarkStart w:id="100" w:name="_Toc69742826"/>
      <w:bookmarkStart w:id="101" w:name="_Toc74644318"/>
      <w:bookmarkStart w:id="102" w:name="_Toc78182511"/>
      <w:bookmarkStart w:id="103" w:name="_Toc78277403"/>
      <w:bookmarkStart w:id="104" w:name="_Toc80867159"/>
      <w:bookmarkStart w:id="105" w:name="_Toc80868968"/>
      <w:r w:rsidRPr="009C03D2">
        <w:rPr>
          <w:rFonts w:ascii="Huawei Sans" w:hAnsi="Huawei Sans" w:cs="Huawei Sans"/>
          <w:color w:val="000000"/>
          <w:sz w:val="32"/>
          <w:szCs w:val="32"/>
        </w:rPr>
        <w:t>curl</w:t>
      </w:r>
      <w:bookmarkEnd w:id="95"/>
      <w:bookmarkEnd w:id="96"/>
      <w:bookmarkEnd w:id="97"/>
      <w:bookmarkEnd w:id="98"/>
      <w:bookmarkEnd w:id="99"/>
      <w:bookmarkEnd w:id="100"/>
      <w:bookmarkEnd w:id="101"/>
      <w:bookmarkEnd w:id="102"/>
      <w:bookmarkEnd w:id="103"/>
      <w:bookmarkEnd w:id="104"/>
      <w:bookmarkEnd w:id="105"/>
    </w:p>
    <w:p w14:paraId="2D8C89BD" w14:textId="77777777" w:rsidR="009C7301" w:rsidRPr="009C03D2" w:rsidRDefault="009C7301" w:rsidP="009C7301">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038CF566" w14:textId="77777777" w:rsidR="009C7301" w:rsidRPr="009C03D2" w:rsidRDefault="009C7301" w:rsidP="009C7301">
      <w:pPr>
        <w:pStyle w:val="1e"/>
      </w:pPr>
      <w:r w:rsidRPr="009C03D2">
        <w:t>命令语法：</w:t>
      </w:r>
    </w:p>
    <w:p w14:paraId="51AF0672" w14:textId="77777777" w:rsidR="009C7301" w:rsidRPr="009C03D2" w:rsidRDefault="009C7301" w:rsidP="009C7301">
      <w:pPr>
        <w:pStyle w:val="affffc"/>
      </w:pPr>
      <w:r w:rsidRPr="009C03D2">
        <w:t>curl [</w:t>
      </w:r>
      <w:r w:rsidRPr="009C03D2">
        <w:t>选项</w:t>
      </w:r>
      <w:r w:rsidRPr="009C03D2">
        <w:t>] [URL]</w:t>
      </w:r>
    </w:p>
    <w:p w14:paraId="42972CB0" w14:textId="77777777" w:rsidR="009C7301" w:rsidRPr="009C03D2" w:rsidRDefault="009C7301" w:rsidP="009C7301">
      <w:pPr>
        <w:pStyle w:val="1e"/>
      </w:pPr>
      <w:r w:rsidRPr="009C03D2">
        <w:t>常用选项：</w:t>
      </w:r>
    </w:p>
    <w:p w14:paraId="3C9A3DA5" w14:textId="77777777" w:rsidR="009C7301" w:rsidRPr="009C03D2" w:rsidRDefault="009C7301" w:rsidP="009C7301">
      <w:pPr>
        <w:pStyle w:val="41"/>
        <w:rPr>
          <w:rFonts w:hint="eastAsia"/>
        </w:rPr>
      </w:pPr>
      <w:r w:rsidRPr="009C03D2">
        <w:t>-A/--user-agent &lt;string&gt;</w:t>
      </w:r>
      <w:r w:rsidRPr="009C03D2">
        <w:t>：设置用户代理发送给服务器</w:t>
      </w:r>
      <w:r>
        <w:rPr>
          <w:rFonts w:hint="eastAsia"/>
        </w:rPr>
        <w:t>；</w:t>
      </w:r>
    </w:p>
    <w:p w14:paraId="043BB764" w14:textId="77777777" w:rsidR="009C7301" w:rsidRPr="009C03D2" w:rsidRDefault="009C7301" w:rsidP="009C7301">
      <w:pPr>
        <w:pStyle w:val="41"/>
        <w:rPr>
          <w:rFonts w:hint="eastAsia"/>
        </w:rPr>
      </w:pPr>
      <w:r w:rsidRPr="009C03D2">
        <w:t>-C/--continue-at &lt;offset&gt;</w:t>
      </w:r>
      <w:r w:rsidRPr="009C03D2">
        <w:t>：断点续转</w:t>
      </w:r>
      <w:r>
        <w:rPr>
          <w:rFonts w:hint="eastAsia"/>
        </w:rPr>
        <w:t>；</w:t>
      </w:r>
    </w:p>
    <w:p w14:paraId="01F71FA5" w14:textId="77777777" w:rsidR="009C7301" w:rsidRPr="009C03D2" w:rsidRDefault="009C7301" w:rsidP="009C7301">
      <w:pPr>
        <w:pStyle w:val="41"/>
        <w:rPr>
          <w:rFonts w:hint="eastAsia"/>
        </w:rPr>
      </w:pPr>
      <w:r w:rsidRPr="009C03D2">
        <w:t>-D/--dump-header &lt;file&gt;</w:t>
      </w:r>
      <w:r w:rsidRPr="009C03D2">
        <w:t>：把</w:t>
      </w:r>
      <w:r w:rsidRPr="009C03D2">
        <w:t>header</w:t>
      </w:r>
      <w:r w:rsidRPr="009C03D2">
        <w:t>信息写入到该文件中</w:t>
      </w:r>
      <w:r>
        <w:rPr>
          <w:rFonts w:hint="eastAsia"/>
        </w:rPr>
        <w:t>；</w:t>
      </w:r>
    </w:p>
    <w:p w14:paraId="0085A5C8" w14:textId="77777777" w:rsidR="009C7301" w:rsidRPr="009C03D2" w:rsidRDefault="009C7301" w:rsidP="009C7301">
      <w:pPr>
        <w:pStyle w:val="41"/>
        <w:rPr>
          <w:rFonts w:hint="eastAsia"/>
        </w:rPr>
      </w:pPr>
      <w:r w:rsidRPr="009C03D2">
        <w:t>-e/--referer</w:t>
      </w:r>
      <w:r w:rsidRPr="009C03D2">
        <w:t>：来源网址</w:t>
      </w:r>
      <w:r>
        <w:rPr>
          <w:rFonts w:hint="eastAsia"/>
        </w:rPr>
        <w:t>；</w:t>
      </w:r>
    </w:p>
    <w:p w14:paraId="22359CE9" w14:textId="77777777" w:rsidR="009C7301" w:rsidRPr="009C03D2" w:rsidRDefault="009C7301" w:rsidP="009C7301">
      <w:pPr>
        <w:pStyle w:val="41"/>
        <w:rPr>
          <w:rFonts w:hint="eastAsia"/>
        </w:rPr>
      </w:pPr>
      <w:r w:rsidRPr="009C03D2">
        <w:t>-o/--output</w:t>
      </w:r>
      <w:r w:rsidRPr="009C03D2">
        <w:t>：把输出写到该文件中</w:t>
      </w:r>
      <w:r>
        <w:rPr>
          <w:rFonts w:hint="eastAsia"/>
        </w:rPr>
        <w:t>；</w:t>
      </w:r>
    </w:p>
    <w:p w14:paraId="7DD16A68" w14:textId="77777777" w:rsidR="009C7301" w:rsidRPr="009C03D2" w:rsidRDefault="009C7301" w:rsidP="009C7301">
      <w:pPr>
        <w:pStyle w:val="41"/>
        <w:rPr>
          <w:rFonts w:hint="eastAsia"/>
        </w:rPr>
      </w:pPr>
      <w:r w:rsidRPr="009C03D2">
        <w:t>-O/--remote-name</w:t>
      </w:r>
      <w:r w:rsidRPr="009C03D2">
        <w:t>：把输出写到该文件中，保留远程文件的文件名</w:t>
      </w:r>
      <w:r>
        <w:rPr>
          <w:rFonts w:hint="eastAsia"/>
        </w:rPr>
        <w:t>；</w:t>
      </w:r>
    </w:p>
    <w:p w14:paraId="65EC07AF" w14:textId="77777777" w:rsidR="009C7301" w:rsidRPr="009C03D2" w:rsidRDefault="009C7301" w:rsidP="009C7301">
      <w:pPr>
        <w:pStyle w:val="41"/>
        <w:rPr>
          <w:rFonts w:hint="eastAsia"/>
        </w:rPr>
      </w:pPr>
      <w:r w:rsidRPr="009C03D2">
        <w:t>-s/--silent</w:t>
      </w:r>
      <w:r w:rsidRPr="009C03D2">
        <w:t>：</w:t>
      </w:r>
      <w:r>
        <w:t>静默</w:t>
      </w:r>
      <w:r w:rsidRPr="009C03D2">
        <w:t>模式。不输出任何东西</w:t>
      </w:r>
      <w:r>
        <w:rPr>
          <w:rFonts w:hint="eastAsia"/>
        </w:rPr>
        <w:t>；</w:t>
      </w:r>
    </w:p>
    <w:p w14:paraId="2AEFBC63" w14:textId="77777777" w:rsidR="009C7301" w:rsidRPr="009C03D2" w:rsidRDefault="009C7301" w:rsidP="009C7301">
      <w:pPr>
        <w:pStyle w:val="41"/>
        <w:rPr>
          <w:rFonts w:hint="eastAsia"/>
        </w:rPr>
      </w:pPr>
      <w:r w:rsidRPr="009C03D2">
        <w:t>-T/--upload-file &lt;file&gt;</w:t>
      </w:r>
      <w:r w:rsidRPr="009C03D2">
        <w:t>：上传文件</w:t>
      </w:r>
      <w:r>
        <w:rPr>
          <w:rFonts w:hint="eastAsia"/>
        </w:rPr>
        <w:t>；</w:t>
      </w:r>
    </w:p>
    <w:p w14:paraId="4A1AE673" w14:textId="77777777" w:rsidR="009C7301" w:rsidRPr="009C03D2" w:rsidRDefault="009C7301" w:rsidP="009C7301">
      <w:pPr>
        <w:pStyle w:val="41"/>
        <w:rPr>
          <w:rFonts w:hint="eastAsia"/>
        </w:rPr>
      </w:pPr>
      <w:r w:rsidRPr="009C03D2">
        <w:t>-u/--user &lt;user[:password]&gt;</w:t>
      </w:r>
      <w:r w:rsidRPr="009C03D2">
        <w:t>：设置服务器的用户和密码</w:t>
      </w:r>
      <w:r>
        <w:rPr>
          <w:rFonts w:hint="eastAsia"/>
        </w:rPr>
        <w:t>；</w:t>
      </w:r>
    </w:p>
    <w:p w14:paraId="0507A45F" w14:textId="77777777" w:rsidR="009C7301" w:rsidRPr="009C03D2" w:rsidRDefault="009C7301" w:rsidP="009C7301">
      <w:pPr>
        <w:pStyle w:val="41"/>
        <w:rPr>
          <w:rFonts w:hint="eastAsia"/>
        </w:rPr>
      </w:pPr>
      <w:r w:rsidRPr="009C03D2">
        <w:t>-x/--proxy &lt;host[:port]&gt;</w:t>
      </w:r>
      <w:r w:rsidRPr="009C03D2">
        <w:t>：在给定的端口上使用</w:t>
      </w:r>
      <w:r w:rsidRPr="009C03D2">
        <w:t>HTTP</w:t>
      </w:r>
      <w:r w:rsidRPr="009C03D2">
        <w:t>代理</w:t>
      </w:r>
      <w:r>
        <w:rPr>
          <w:rFonts w:hint="eastAsia"/>
        </w:rPr>
        <w:t>；</w:t>
      </w:r>
    </w:p>
    <w:p w14:paraId="113974C8" w14:textId="77777777" w:rsidR="009C7301" w:rsidRPr="009C03D2" w:rsidRDefault="009C7301" w:rsidP="009C7301">
      <w:pPr>
        <w:pStyle w:val="41"/>
        <w:rPr>
          <w:rFonts w:hint="eastAsia"/>
        </w:rPr>
      </w:pPr>
      <w:r w:rsidRPr="009C03D2">
        <w:t>-#/--progress-bar</w:t>
      </w:r>
      <w:r w:rsidRPr="009C03D2">
        <w:t>：进度条显示当前的传送状态。</w:t>
      </w:r>
    </w:p>
    <w:p w14:paraId="6441CCD5" w14:textId="77777777" w:rsidR="009C7301" w:rsidRPr="009C03D2" w:rsidRDefault="009C7301" w:rsidP="009C7301">
      <w:pPr>
        <w:pStyle w:val="1e"/>
      </w:pPr>
      <w:r w:rsidRPr="009C03D2">
        <w:t>参数说明：</w:t>
      </w:r>
    </w:p>
    <w:p w14:paraId="4B5BFFB7" w14:textId="77777777" w:rsidR="009C7301" w:rsidRPr="009C03D2" w:rsidRDefault="009C7301" w:rsidP="009C7301">
      <w:pPr>
        <w:pStyle w:val="41"/>
        <w:rPr>
          <w:rFonts w:hint="eastAsia"/>
        </w:rPr>
      </w:pPr>
      <w:r w:rsidRPr="009C03D2">
        <w:t>URL</w:t>
      </w:r>
      <w:r w:rsidRPr="009C03D2">
        <w:t>：指定的文件传输</w:t>
      </w:r>
      <w:r w:rsidRPr="009C03D2">
        <w:t>URL</w:t>
      </w:r>
      <w:r w:rsidRPr="009C03D2">
        <w:t>地址</w:t>
      </w:r>
      <w:r>
        <w:rPr>
          <w:rFonts w:hint="eastAsia"/>
        </w:rPr>
        <w:t>。</w:t>
      </w:r>
    </w:p>
    <w:p w14:paraId="236DDE62" w14:textId="77777777" w:rsidR="009C7301" w:rsidRPr="009C03D2" w:rsidRDefault="009C7301" w:rsidP="009C7301">
      <w:pPr>
        <w:pStyle w:val="1e"/>
      </w:pPr>
      <w:r w:rsidRPr="009C03D2">
        <w:t>命令示例：</w:t>
      </w:r>
    </w:p>
    <w:p w14:paraId="48F91358" w14:textId="77777777" w:rsidR="009C7301" w:rsidRPr="009C03D2" w:rsidRDefault="009C7301" w:rsidP="009C7301">
      <w:pPr>
        <w:pStyle w:val="41"/>
        <w:rPr>
          <w:rFonts w:hint="eastAsia"/>
        </w:rPr>
      </w:pPr>
      <w:r w:rsidRPr="009C03D2">
        <w:t>将</w:t>
      </w:r>
      <w:r w:rsidRPr="009C03D2">
        <w:t>url(</w:t>
      </w:r>
      <w:hyperlink r:id="rId62" w:history="1">
        <w:r w:rsidRPr="009C03D2">
          <w:t>https://mirrors.huaweicloud.com/repository/conf/CentOS-7-anon.repo)</w:t>
        </w:r>
        <w:r w:rsidRPr="009C03D2">
          <w:t>的内容保存到</w:t>
        </w:r>
        <w:r w:rsidRPr="009C03D2">
          <w:t>/etc/yum.repos.d/CentOS-Base.repo</w:t>
        </w:r>
      </w:hyperlink>
      <w:r w:rsidRPr="009C03D2">
        <w:t>文件中。</w:t>
      </w:r>
    </w:p>
    <w:p w14:paraId="1667E439" w14:textId="77777777" w:rsidR="009C7301" w:rsidRPr="009C03D2" w:rsidRDefault="009C7301" w:rsidP="009C7301">
      <w:pPr>
        <w:pStyle w:val="affffc"/>
      </w:pPr>
      <w:r w:rsidRPr="009C03D2">
        <w:t>curl -o /etc/yum.repos.d/CentOS-Base.repo</w:t>
      </w:r>
      <w:r w:rsidRPr="009C03D2">
        <w:rPr>
          <w:shd w:val="clear" w:color="auto" w:fill="auto"/>
        </w:rPr>
        <w:t xml:space="preserve"> </w:t>
      </w:r>
      <w:hyperlink r:id="rId63" w:history="1">
        <w:r w:rsidRPr="009C03D2">
          <w:rPr>
            <w:shd w:val="clear" w:color="auto" w:fill="auto"/>
          </w:rPr>
          <w:t>https://mirrors.huaweicloud.com/repository/conf/CentOS-7-anon.repo</w:t>
        </w:r>
      </w:hyperlink>
    </w:p>
    <w:p w14:paraId="2AAB1C99" w14:textId="77777777" w:rsidR="009C7301" w:rsidRPr="009C03D2" w:rsidRDefault="009C7301" w:rsidP="009C7301">
      <w:pPr>
        <w:pStyle w:val="41"/>
        <w:rPr>
          <w:rFonts w:hint="eastAsia"/>
        </w:rPr>
      </w:pPr>
      <w:r>
        <w:t>如果在传输过程中掉线</w:t>
      </w:r>
      <w:r w:rsidRPr="009C03D2">
        <w:t>，可以使用</w:t>
      </w:r>
      <w:r w:rsidRPr="009C03D2">
        <w:t>-C</w:t>
      </w:r>
      <w:r w:rsidRPr="009C03D2">
        <w:t>的方式进行续传。</w:t>
      </w:r>
    </w:p>
    <w:p w14:paraId="0174F4C6" w14:textId="77777777" w:rsidR="009C7301" w:rsidRPr="009C03D2" w:rsidRDefault="009C7301" w:rsidP="009C7301">
      <w:pPr>
        <w:pStyle w:val="affffc"/>
        <w:rPr>
          <w:shd w:val="clear" w:color="auto" w:fill="auto"/>
        </w:rPr>
      </w:pPr>
      <w:r w:rsidRPr="009C03D2">
        <w:rPr>
          <w:shd w:val="clear" w:color="auto" w:fill="auto"/>
        </w:rPr>
        <w:t xml:space="preserve">curl -C -O </w:t>
      </w:r>
      <w:hyperlink r:id="rId64" w:history="1">
        <w:r w:rsidRPr="009C03D2">
          <w:rPr>
            <w:shd w:val="clear" w:color="auto" w:fill="auto"/>
          </w:rPr>
          <w:t>https://mirrors.huaweicloud.com/repository/conf/CentOS-7-anon.repo</w:t>
        </w:r>
      </w:hyperlink>
    </w:p>
    <w:p w14:paraId="7EDF0593" w14:textId="77777777" w:rsidR="009C7301" w:rsidRPr="009C03D2" w:rsidRDefault="009C7301" w:rsidP="009C7301">
      <w:pPr>
        <w:pStyle w:val="2"/>
        <w:numPr>
          <w:ilvl w:val="1"/>
          <w:numId w:val="4"/>
        </w:numPr>
        <w:ind w:left="0"/>
        <w:rPr>
          <w:rFonts w:ascii="Huawei Sans" w:hAnsi="Huawei Sans" w:cs="Huawei Sans"/>
        </w:rPr>
      </w:pPr>
      <w:bookmarkStart w:id="106" w:name="_Toc51057487"/>
      <w:bookmarkStart w:id="107" w:name="_Toc51141518"/>
      <w:bookmarkStart w:id="108" w:name="_Toc51330014"/>
      <w:bookmarkStart w:id="109" w:name="_Toc53415142"/>
      <w:bookmarkStart w:id="110" w:name="_Toc65486992"/>
      <w:bookmarkStart w:id="111" w:name="_Toc69742827"/>
      <w:bookmarkStart w:id="112" w:name="_Toc74644319"/>
      <w:bookmarkStart w:id="113" w:name="_Toc78182512"/>
      <w:bookmarkStart w:id="114" w:name="_Toc78277404"/>
      <w:bookmarkStart w:id="115" w:name="_Toc80867160"/>
      <w:bookmarkStart w:id="116" w:name="_Toc80868969"/>
      <w:r w:rsidRPr="009C03D2">
        <w:rPr>
          <w:rFonts w:ascii="Huawei Sans" w:hAnsi="Huawei Sans" w:cs="Huawei Sans"/>
        </w:rPr>
        <w:lastRenderedPageBreak/>
        <w:t>yum</w:t>
      </w:r>
      <w:bookmarkEnd w:id="106"/>
      <w:bookmarkEnd w:id="107"/>
      <w:bookmarkEnd w:id="108"/>
      <w:bookmarkEnd w:id="109"/>
      <w:bookmarkEnd w:id="110"/>
      <w:bookmarkEnd w:id="111"/>
      <w:bookmarkEnd w:id="112"/>
      <w:bookmarkEnd w:id="113"/>
      <w:bookmarkEnd w:id="114"/>
      <w:bookmarkEnd w:id="115"/>
      <w:bookmarkEnd w:id="116"/>
    </w:p>
    <w:p w14:paraId="4CE5DAB4" w14:textId="77777777" w:rsidR="009C7301" w:rsidRPr="009C03D2" w:rsidRDefault="009C7301" w:rsidP="009C7301">
      <w:pPr>
        <w:pStyle w:val="ItemListTextinTable"/>
      </w:pPr>
      <w:r w:rsidRPr="009C03D2">
        <w:t xml:space="preserve">Shell </w:t>
      </w:r>
      <w:r w:rsidRPr="009C03D2">
        <w:t>前端软件包管理器。基于</w:t>
      </w:r>
      <w:r w:rsidRPr="009C03D2">
        <w:t xml:space="preserve"> RPM </w:t>
      </w:r>
      <w:r w:rsidRPr="009C03D2">
        <w:t>包管理，能够从指定的服务器自动下载</w:t>
      </w:r>
      <w:r w:rsidRPr="009C03D2">
        <w:t xml:space="preserve"> RPM </w:t>
      </w:r>
      <w:r w:rsidRPr="009C03D2">
        <w:t>包并且安装，可以自动处理依赖性关系，并且一次安装所有依赖的软体包，无须繁琐地一次次下载和安装。</w:t>
      </w:r>
    </w:p>
    <w:p w14:paraId="29040BFA" w14:textId="77777777" w:rsidR="009C7301" w:rsidRPr="009C03D2" w:rsidRDefault="009C7301" w:rsidP="009C7301">
      <w:pPr>
        <w:pStyle w:val="1e"/>
      </w:pPr>
      <w:r w:rsidRPr="009C03D2">
        <w:t>命令语法：</w:t>
      </w:r>
    </w:p>
    <w:p w14:paraId="1B4C2E78" w14:textId="77777777" w:rsidR="009C7301" w:rsidRPr="009C03D2" w:rsidRDefault="009C7301" w:rsidP="009C7301">
      <w:pPr>
        <w:pStyle w:val="affffc"/>
      </w:pPr>
      <w:r w:rsidRPr="009C03D2">
        <w:t>yum [options] [command] [package ...]</w:t>
      </w:r>
    </w:p>
    <w:p w14:paraId="549F715B" w14:textId="77777777" w:rsidR="009C7301" w:rsidRPr="009C03D2" w:rsidRDefault="009C7301" w:rsidP="009C7301">
      <w:pPr>
        <w:pStyle w:val="ItemListTextinTable"/>
      </w:pPr>
      <w:r w:rsidRPr="009C03D2">
        <w:t>常用选项：</w:t>
      </w:r>
    </w:p>
    <w:p w14:paraId="03CCA001" w14:textId="77777777" w:rsidR="009C7301" w:rsidRPr="009C03D2" w:rsidRDefault="009C7301" w:rsidP="009C7301">
      <w:pPr>
        <w:pStyle w:val="41"/>
        <w:rPr>
          <w:rFonts w:hint="eastAsia"/>
        </w:rPr>
      </w:pPr>
      <w:r w:rsidRPr="009C03D2">
        <w:t>-h</w:t>
      </w:r>
      <w:r w:rsidRPr="009C03D2">
        <w:t>：查看帮助</w:t>
      </w:r>
      <w:r>
        <w:rPr>
          <w:rFonts w:hint="eastAsia"/>
        </w:rPr>
        <w:t>；</w:t>
      </w:r>
    </w:p>
    <w:p w14:paraId="5C230813" w14:textId="77777777" w:rsidR="009C7301" w:rsidRPr="009C03D2" w:rsidRDefault="009C7301" w:rsidP="009C7301">
      <w:pPr>
        <w:pStyle w:val="41"/>
        <w:rPr>
          <w:rFonts w:hint="eastAsia"/>
        </w:rPr>
      </w:pPr>
      <w:r w:rsidRPr="009C03D2">
        <w:t>-y</w:t>
      </w:r>
      <w:r w:rsidRPr="009C03D2">
        <w:t>：当安装过程提示选择全部为</w:t>
      </w:r>
      <w:r w:rsidRPr="009C03D2">
        <w:t xml:space="preserve"> "yes"</w:t>
      </w:r>
      <w:r>
        <w:rPr>
          <w:rFonts w:hint="eastAsia"/>
        </w:rPr>
        <w:t>；</w:t>
      </w:r>
    </w:p>
    <w:p w14:paraId="46F9A635" w14:textId="77777777" w:rsidR="009C7301" w:rsidRPr="009C03D2" w:rsidRDefault="009C7301" w:rsidP="009C7301">
      <w:pPr>
        <w:pStyle w:val="41"/>
        <w:rPr>
          <w:rFonts w:hint="eastAsia"/>
        </w:rPr>
      </w:pPr>
      <w:r w:rsidRPr="009C03D2">
        <w:t>-q</w:t>
      </w:r>
      <w:r w:rsidRPr="009C03D2">
        <w:t>：不显示安装的过程。</w:t>
      </w:r>
    </w:p>
    <w:p w14:paraId="726A08E8" w14:textId="77777777" w:rsidR="009C7301" w:rsidRPr="009C03D2" w:rsidRDefault="009C7301" w:rsidP="009C7301">
      <w:pPr>
        <w:pStyle w:val="ItemListTextinTable"/>
      </w:pPr>
      <w:r w:rsidRPr="009C03D2">
        <w:t>参数说明：</w:t>
      </w:r>
    </w:p>
    <w:p w14:paraId="68E49B53" w14:textId="77777777" w:rsidR="009C7301" w:rsidRPr="009C03D2" w:rsidRDefault="009C7301" w:rsidP="009C7301">
      <w:pPr>
        <w:pStyle w:val="41"/>
        <w:rPr>
          <w:rFonts w:hint="eastAsia"/>
        </w:rPr>
      </w:pPr>
      <w:r w:rsidRPr="009C03D2">
        <w:t>command</w:t>
      </w:r>
      <w:r w:rsidRPr="009C03D2">
        <w:t>：要进行的操作</w:t>
      </w:r>
      <w:r>
        <w:rPr>
          <w:rFonts w:hint="eastAsia"/>
        </w:rPr>
        <w:t>；</w:t>
      </w:r>
    </w:p>
    <w:p w14:paraId="2527A07C" w14:textId="77777777" w:rsidR="009C7301" w:rsidRPr="009C03D2" w:rsidRDefault="009C7301" w:rsidP="009C7301">
      <w:pPr>
        <w:pStyle w:val="41"/>
        <w:rPr>
          <w:rFonts w:hint="eastAsia"/>
        </w:rPr>
      </w:pPr>
      <w:r w:rsidRPr="009C03D2">
        <w:t>package</w:t>
      </w:r>
      <w:r w:rsidRPr="009C03D2">
        <w:t>：安装的包名。</w:t>
      </w:r>
    </w:p>
    <w:p w14:paraId="7C448D02" w14:textId="77777777" w:rsidR="009C7301" w:rsidRPr="009C03D2" w:rsidRDefault="009C7301" w:rsidP="009C7301">
      <w:pPr>
        <w:pStyle w:val="1e"/>
      </w:pPr>
      <w:r w:rsidRPr="009C03D2">
        <w:t>命令示例：</w:t>
      </w:r>
    </w:p>
    <w:p w14:paraId="6CE28F5E" w14:textId="77777777" w:rsidR="009C7301" w:rsidRPr="009C03D2" w:rsidRDefault="009C7301" w:rsidP="009C7301">
      <w:pPr>
        <w:pStyle w:val="41"/>
        <w:rPr>
          <w:rFonts w:hint="eastAsia"/>
        </w:rPr>
      </w:pPr>
      <w:r w:rsidRPr="009C03D2">
        <w:t>列出所有可更新的软件清单命令</w:t>
      </w:r>
      <w:r>
        <w:rPr>
          <w:rFonts w:hint="eastAsia"/>
        </w:rPr>
        <w:t>。</w:t>
      </w:r>
    </w:p>
    <w:p w14:paraId="4AA2FCEA" w14:textId="77777777" w:rsidR="009C7301" w:rsidRPr="009C03D2" w:rsidRDefault="009C7301" w:rsidP="009C7301">
      <w:pPr>
        <w:pStyle w:val="affffc"/>
      </w:pPr>
      <w:r w:rsidRPr="009C03D2">
        <w:t>yum check-update</w:t>
      </w:r>
    </w:p>
    <w:p w14:paraId="69CD68E8" w14:textId="77777777" w:rsidR="009C7301" w:rsidRPr="009C03D2" w:rsidRDefault="009C7301" w:rsidP="009C7301">
      <w:pPr>
        <w:pStyle w:val="41"/>
        <w:rPr>
          <w:rFonts w:hint="eastAsia"/>
        </w:rPr>
      </w:pPr>
      <w:r w:rsidRPr="009C03D2">
        <w:t>更新所有软件命令</w:t>
      </w:r>
      <w:r>
        <w:rPr>
          <w:rFonts w:hint="eastAsia"/>
        </w:rPr>
        <w:t>。</w:t>
      </w:r>
    </w:p>
    <w:p w14:paraId="083E8C90" w14:textId="77777777" w:rsidR="009C7301" w:rsidRPr="009C03D2" w:rsidRDefault="009C7301" w:rsidP="009C7301">
      <w:pPr>
        <w:pStyle w:val="affffc"/>
      </w:pPr>
      <w:r w:rsidRPr="009C03D2">
        <w:t>yum update</w:t>
      </w:r>
    </w:p>
    <w:p w14:paraId="62A32296" w14:textId="77777777" w:rsidR="009C7301" w:rsidRPr="009C03D2" w:rsidRDefault="009C7301" w:rsidP="009C7301">
      <w:pPr>
        <w:pStyle w:val="41"/>
        <w:rPr>
          <w:rFonts w:hint="eastAsia"/>
        </w:rPr>
      </w:pPr>
      <w:r>
        <w:t>列出所有可安装</w:t>
      </w:r>
      <w:r w:rsidRPr="009C03D2">
        <w:t>的软件清单命令</w:t>
      </w:r>
      <w:r>
        <w:rPr>
          <w:rFonts w:hint="eastAsia"/>
        </w:rPr>
        <w:t>。</w:t>
      </w:r>
    </w:p>
    <w:p w14:paraId="2772D020" w14:textId="77777777" w:rsidR="009C7301" w:rsidRPr="009C03D2" w:rsidRDefault="009C7301" w:rsidP="009C7301">
      <w:pPr>
        <w:pStyle w:val="affffc"/>
      </w:pPr>
      <w:r w:rsidRPr="009C03D2">
        <w:t>yum list</w:t>
      </w:r>
    </w:p>
    <w:p w14:paraId="7AA72A39" w14:textId="77777777" w:rsidR="009C7301" w:rsidRPr="009C03D2" w:rsidRDefault="009C7301" w:rsidP="009C7301">
      <w:pPr>
        <w:pStyle w:val="41"/>
        <w:rPr>
          <w:rFonts w:hint="eastAsia"/>
        </w:rPr>
      </w:pPr>
      <w:r w:rsidRPr="009C03D2">
        <w:t>安装指定的软件</w:t>
      </w:r>
      <w:r>
        <w:rPr>
          <w:rFonts w:hint="eastAsia"/>
        </w:rPr>
        <w:t>。</w:t>
      </w:r>
    </w:p>
    <w:p w14:paraId="7A0BBB4C" w14:textId="77777777" w:rsidR="009C7301" w:rsidRPr="009C03D2" w:rsidRDefault="009C7301" w:rsidP="009C7301">
      <w:pPr>
        <w:pStyle w:val="affffc"/>
      </w:pPr>
      <w:r w:rsidRPr="009C03D2">
        <w:t>yum install -y libaio-devel flex bison ncurses-devel glibc.devel patch lsb_release wget python3</w:t>
      </w:r>
    </w:p>
    <w:p w14:paraId="2F1D56B6" w14:textId="77777777" w:rsidR="009C7301" w:rsidRPr="009C03D2" w:rsidRDefault="009C7301" w:rsidP="009C7301">
      <w:pPr>
        <w:pStyle w:val="2"/>
        <w:numPr>
          <w:ilvl w:val="1"/>
          <w:numId w:val="4"/>
        </w:numPr>
        <w:ind w:left="0"/>
        <w:rPr>
          <w:rFonts w:ascii="Huawei Sans" w:hAnsi="Huawei Sans" w:cs="Huawei Sans"/>
        </w:rPr>
      </w:pPr>
      <w:bookmarkStart w:id="117" w:name="_Toc51057488"/>
      <w:bookmarkStart w:id="118" w:name="_Toc51141519"/>
      <w:bookmarkStart w:id="119" w:name="_Toc51330015"/>
      <w:bookmarkStart w:id="120" w:name="_Toc53415143"/>
      <w:bookmarkStart w:id="121" w:name="_Toc65486993"/>
      <w:bookmarkStart w:id="122" w:name="_Toc69742828"/>
      <w:bookmarkStart w:id="123" w:name="_Toc74644320"/>
      <w:bookmarkStart w:id="124" w:name="_Toc78182513"/>
      <w:bookmarkStart w:id="125" w:name="_Toc78277405"/>
      <w:bookmarkStart w:id="126" w:name="_Toc80867161"/>
      <w:bookmarkStart w:id="127" w:name="_Toc80868970"/>
      <w:r>
        <w:rPr>
          <w:rFonts w:ascii="Huawei Sans" w:hAnsi="Huawei Sans" w:cs="Huawei Sans"/>
        </w:rPr>
        <w:t>w</w:t>
      </w:r>
      <w:r w:rsidRPr="009C03D2">
        <w:rPr>
          <w:rFonts w:ascii="Huawei Sans" w:hAnsi="Huawei Sans" w:cs="Huawei Sans"/>
        </w:rPr>
        <w:t>get</w:t>
      </w:r>
      <w:bookmarkEnd w:id="117"/>
      <w:bookmarkEnd w:id="118"/>
      <w:bookmarkEnd w:id="119"/>
      <w:bookmarkEnd w:id="120"/>
      <w:bookmarkEnd w:id="121"/>
      <w:bookmarkEnd w:id="122"/>
      <w:bookmarkEnd w:id="123"/>
      <w:bookmarkEnd w:id="124"/>
      <w:bookmarkEnd w:id="125"/>
      <w:bookmarkEnd w:id="126"/>
      <w:bookmarkEnd w:id="127"/>
    </w:p>
    <w:p w14:paraId="13944096" w14:textId="77777777" w:rsidR="009C7301" w:rsidRPr="009C03D2" w:rsidRDefault="009C7301" w:rsidP="009C7301">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397E845F" w14:textId="77777777" w:rsidR="009C7301" w:rsidRPr="009C03D2" w:rsidRDefault="009C7301" w:rsidP="009C7301">
      <w:pPr>
        <w:pStyle w:val="1e"/>
      </w:pPr>
      <w:r w:rsidRPr="009C03D2">
        <w:t>命令语法</w:t>
      </w:r>
      <w:r>
        <w:rPr>
          <w:rFonts w:hint="eastAsia"/>
        </w:rPr>
        <w:t>：</w:t>
      </w:r>
    </w:p>
    <w:p w14:paraId="45A90E19" w14:textId="77777777" w:rsidR="009C7301" w:rsidRPr="009C03D2" w:rsidRDefault="009C7301" w:rsidP="009C7301">
      <w:pPr>
        <w:pStyle w:val="affffc"/>
      </w:pPr>
      <w:r w:rsidRPr="009C03D2">
        <w:t>wget [</w:t>
      </w:r>
      <w:r w:rsidRPr="009C03D2">
        <w:t>选项</w:t>
      </w:r>
      <w:r w:rsidRPr="009C03D2">
        <w:t>] [URL]</w:t>
      </w:r>
    </w:p>
    <w:p w14:paraId="018EA9E8" w14:textId="77777777" w:rsidR="009C7301" w:rsidRPr="009C03D2" w:rsidRDefault="009C7301" w:rsidP="009C7301">
      <w:pPr>
        <w:pStyle w:val="1e"/>
      </w:pPr>
      <w:r w:rsidRPr="009C03D2">
        <w:t>常用选项</w:t>
      </w:r>
      <w:r w:rsidRPr="009C03D2">
        <w:t>:</w:t>
      </w:r>
    </w:p>
    <w:p w14:paraId="5918CE12" w14:textId="77777777" w:rsidR="009C7301" w:rsidRPr="009C03D2" w:rsidRDefault="009C7301" w:rsidP="009C7301">
      <w:pPr>
        <w:pStyle w:val="41"/>
        <w:rPr>
          <w:rFonts w:hint="eastAsia"/>
        </w:rPr>
      </w:pPr>
      <w:r w:rsidRPr="009C03D2">
        <w:t>-c</w:t>
      </w:r>
      <w:r w:rsidRPr="009C03D2">
        <w:t>：接着下载没下载完的文件</w:t>
      </w:r>
      <w:r>
        <w:rPr>
          <w:rFonts w:hint="eastAsia"/>
        </w:rPr>
        <w:t>；</w:t>
      </w:r>
    </w:p>
    <w:p w14:paraId="27A66980" w14:textId="77777777" w:rsidR="009C7301" w:rsidRPr="009C03D2" w:rsidRDefault="009C7301" w:rsidP="009C7301">
      <w:pPr>
        <w:pStyle w:val="41"/>
        <w:rPr>
          <w:rFonts w:hint="eastAsia"/>
        </w:rPr>
      </w:pPr>
      <w:r w:rsidRPr="009C03D2">
        <w:t>-b</w:t>
      </w:r>
      <w:r w:rsidRPr="009C03D2">
        <w:t>：启动后转入后台执行</w:t>
      </w:r>
      <w:r>
        <w:rPr>
          <w:rFonts w:hint="eastAsia"/>
        </w:rPr>
        <w:t>；</w:t>
      </w:r>
    </w:p>
    <w:p w14:paraId="362A1417" w14:textId="77777777" w:rsidR="009C7301" w:rsidRPr="009C03D2" w:rsidRDefault="009C7301" w:rsidP="009C7301">
      <w:pPr>
        <w:pStyle w:val="41"/>
        <w:rPr>
          <w:rFonts w:hint="eastAsia"/>
        </w:rPr>
      </w:pPr>
      <w:r w:rsidRPr="009C03D2">
        <w:t>-P</w:t>
      </w:r>
      <w:r w:rsidRPr="009C03D2">
        <w:t>：指定下载目录</w:t>
      </w:r>
      <w:r>
        <w:rPr>
          <w:rFonts w:hint="eastAsia"/>
        </w:rPr>
        <w:t>；</w:t>
      </w:r>
    </w:p>
    <w:p w14:paraId="07517FDD" w14:textId="77777777" w:rsidR="009C7301" w:rsidRPr="009C03D2" w:rsidRDefault="009C7301" w:rsidP="009C7301">
      <w:pPr>
        <w:pStyle w:val="41"/>
        <w:rPr>
          <w:rFonts w:hint="eastAsia"/>
        </w:rPr>
      </w:pPr>
      <w:r w:rsidRPr="009C03D2">
        <w:t>-O</w:t>
      </w:r>
      <w:r w:rsidRPr="009C03D2">
        <w:t>：变更下载文件名</w:t>
      </w:r>
      <w:r>
        <w:rPr>
          <w:rFonts w:hint="eastAsia"/>
        </w:rPr>
        <w:t>；</w:t>
      </w:r>
    </w:p>
    <w:p w14:paraId="5CA2FC07" w14:textId="77777777" w:rsidR="009C7301" w:rsidRPr="009C03D2" w:rsidRDefault="009C7301" w:rsidP="009C7301">
      <w:pPr>
        <w:pStyle w:val="41"/>
        <w:rPr>
          <w:rFonts w:hint="eastAsia"/>
        </w:rPr>
      </w:pPr>
      <w:r w:rsidRPr="009C03D2">
        <w:t>--ftp-user --ftp-password</w:t>
      </w:r>
      <w:r w:rsidRPr="009C03D2">
        <w:t>：使用</w:t>
      </w:r>
      <w:r w:rsidRPr="009C03D2">
        <w:t>FTP</w:t>
      </w:r>
      <w:r w:rsidRPr="009C03D2">
        <w:t>用户认证下载</w:t>
      </w:r>
      <w:r>
        <w:rPr>
          <w:rFonts w:hint="eastAsia"/>
        </w:rPr>
        <w:t>。</w:t>
      </w:r>
    </w:p>
    <w:p w14:paraId="73AB81F7" w14:textId="77777777" w:rsidR="009C7301" w:rsidRPr="009C03D2" w:rsidRDefault="009C7301" w:rsidP="009C7301">
      <w:pPr>
        <w:pStyle w:val="1e"/>
      </w:pPr>
      <w:r w:rsidRPr="009C03D2">
        <w:lastRenderedPageBreak/>
        <w:t>参数说明</w:t>
      </w:r>
      <w:r>
        <w:t>：</w:t>
      </w:r>
    </w:p>
    <w:p w14:paraId="15A5D060" w14:textId="77777777" w:rsidR="009C7301" w:rsidRPr="009C03D2" w:rsidRDefault="009C7301" w:rsidP="009C7301">
      <w:pPr>
        <w:pStyle w:val="41"/>
        <w:rPr>
          <w:rFonts w:hint="eastAsia"/>
        </w:rPr>
      </w:pPr>
      <w:r w:rsidRPr="009C03D2">
        <w:t>指定的文件下载</w:t>
      </w:r>
      <w:r w:rsidRPr="009C03D2">
        <w:t>URL</w:t>
      </w:r>
      <w:r w:rsidRPr="009C03D2">
        <w:t>地址</w:t>
      </w:r>
      <w:r>
        <w:rPr>
          <w:rFonts w:hint="eastAsia"/>
        </w:rPr>
        <w:t>。</w:t>
      </w:r>
    </w:p>
    <w:p w14:paraId="1537BF3B" w14:textId="77777777" w:rsidR="009C7301" w:rsidRPr="009C03D2" w:rsidRDefault="009C7301" w:rsidP="009C7301">
      <w:pPr>
        <w:pStyle w:val="1e"/>
      </w:pPr>
      <w:r w:rsidRPr="009C03D2">
        <w:t>命令示例：</w:t>
      </w:r>
    </w:p>
    <w:p w14:paraId="16AFF16F" w14:textId="77777777" w:rsidR="009C7301" w:rsidRPr="009C03D2" w:rsidRDefault="009C7301" w:rsidP="009C7301">
      <w:pPr>
        <w:pStyle w:val="41"/>
        <w:rPr>
          <w:rFonts w:hint="eastAsia"/>
        </w:rPr>
      </w:pPr>
      <w:r w:rsidRPr="009C03D2">
        <w:t>下载</w:t>
      </w:r>
      <w:r w:rsidRPr="009C03D2">
        <w:t>openGauss</w:t>
      </w:r>
      <w:r w:rsidRPr="009C03D2">
        <w:t>数据库安装文件到当前文件夹</w:t>
      </w:r>
      <w:r>
        <w:rPr>
          <w:rFonts w:hint="eastAsia"/>
        </w:rPr>
        <w:t>。</w:t>
      </w:r>
    </w:p>
    <w:p w14:paraId="76CDEF3C" w14:textId="77777777" w:rsidR="009C7301" w:rsidRPr="009C03D2" w:rsidRDefault="009C7301" w:rsidP="009C7301">
      <w:pPr>
        <w:pStyle w:val="affffc"/>
      </w:pPr>
      <w:r w:rsidRPr="009C03D2">
        <w:t xml:space="preserve">wget </w:t>
      </w:r>
      <w:hyperlink r:id="rId65" w:history="1">
        <w:r w:rsidRPr="009C03D2">
          <w:t>https://opengauss.obs.cn-south-1.myhuaweicloud.com/</w:t>
        </w:r>
        <w:r>
          <w:t>1.1.0</w:t>
        </w:r>
        <w:r w:rsidRPr="009C03D2">
          <w:t>/x86/openGauss-</w:t>
        </w:r>
        <w:r>
          <w:t>1.1.0</w:t>
        </w:r>
        <w:r w:rsidRPr="009C03D2">
          <w:t>-CentOS-64bit.tar.gz</w:t>
        </w:r>
      </w:hyperlink>
    </w:p>
    <w:p w14:paraId="555FCEAD" w14:textId="77777777" w:rsidR="009C7301" w:rsidRPr="009C03D2" w:rsidRDefault="009C7301" w:rsidP="009C7301">
      <w:pPr>
        <w:pStyle w:val="41"/>
        <w:rPr>
          <w:rFonts w:hint="eastAsia"/>
        </w:rPr>
      </w:pPr>
      <w:r w:rsidRPr="009C03D2">
        <w:t>使用</w:t>
      </w:r>
      <w:r w:rsidRPr="009C03D2">
        <w:t>wget</w:t>
      </w:r>
      <w:r w:rsidRPr="009C03D2">
        <w:t>断点续传</w:t>
      </w:r>
      <w:r>
        <w:rPr>
          <w:rFonts w:hint="eastAsia"/>
        </w:rPr>
        <w:t>。</w:t>
      </w:r>
    </w:p>
    <w:p w14:paraId="5788A2AE" w14:textId="77777777" w:rsidR="009C7301" w:rsidRPr="009C03D2" w:rsidRDefault="009C7301" w:rsidP="009C7301">
      <w:pPr>
        <w:pStyle w:val="affffc"/>
      </w:pPr>
      <w:r w:rsidRPr="009C03D2">
        <w:t xml:space="preserve">wget </w:t>
      </w:r>
      <w:r w:rsidRPr="009C03D2">
        <w:rPr>
          <w:rFonts w:eastAsia="宋体"/>
        </w:rPr>
        <w:t>–</w:t>
      </w:r>
      <w:r w:rsidRPr="009C03D2">
        <w:t xml:space="preserve">c </w:t>
      </w:r>
      <w:hyperlink r:id="rId66" w:history="1">
        <w:r w:rsidRPr="009C03D2">
          <w:t>https://opengauss.obs.cn-south-1.myhuaweicloud.com/</w:t>
        </w:r>
        <w:r>
          <w:t>1.1.0</w:t>
        </w:r>
        <w:r w:rsidRPr="009C03D2">
          <w:t>/x86/openGauss-</w:t>
        </w:r>
        <w:r>
          <w:t>1.1.0</w:t>
        </w:r>
        <w:r w:rsidRPr="009C03D2">
          <w:t>-CentOS-64bit.tar.gz</w:t>
        </w:r>
      </w:hyperlink>
    </w:p>
    <w:p w14:paraId="2FD5D344" w14:textId="77777777" w:rsidR="009C7301" w:rsidRPr="009C03D2" w:rsidRDefault="009C7301" w:rsidP="009C7301">
      <w:pPr>
        <w:pStyle w:val="2"/>
        <w:numPr>
          <w:ilvl w:val="1"/>
          <w:numId w:val="4"/>
        </w:numPr>
        <w:ind w:left="0"/>
        <w:rPr>
          <w:rFonts w:ascii="Huawei Sans" w:hAnsi="Huawei Sans" w:cs="Huawei Sans"/>
        </w:rPr>
      </w:pPr>
      <w:bookmarkStart w:id="128" w:name="_Toc51057489"/>
      <w:bookmarkStart w:id="129" w:name="_Toc51141520"/>
      <w:bookmarkStart w:id="130" w:name="_Toc51330016"/>
      <w:bookmarkStart w:id="131" w:name="_Toc53415144"/>
      <w:bookmarkStart w:id="132" w:name="_Toc65486994"/>
      <w:bookmarkStart w:id="133" w:name="_Toc69742829"/>
      <w:bookmarkStart w:id="134" w:name="_Toc74644321"/>
      <w:bookmarkStart w:id="135" w:name="_Toc78182514"/>
      <w:bookmarkStart w:id="136" w:name="_Toc78277406"/>
      <w:bookmarkStart w:id="137" w:name="_Toc80867162"/>
      <w:bookmarkStart w:id="138" w:name="_Toc80868971"/>
      <w:r w:rsidRPr="009C03D2">
        <w:rPr>
          <w:rFonts w:ascii="Huawei Sans" w:hAnsi="Huawei Sans" w:cs="Huawei Sans"/>
        </w:rPr>
        <w:t>ln</w:t>
      </w:r>
      <w:bookmarkEnd w:id="128"/>
      <w:bookmarkEnd w:id="129"/>
      <w:bookmarkEnd w:id="130"/>
      <w:bookmarkEnd w:id="131"/>
      <w:bookmarkEnd w:id="132"/>
      <w:bookmarkEnd w:id="133"/>
      <w:bookmarkEnd w:id="134"/>
      <w:bookmarkEnd w:id="135"/>
      <w:bookmarkEnd w:id="136"/>
      <w:bookmarkEnd w:id="137"/>
      <w:bookmarkEnd w:id="138"/>
    </w:p>
    <w:p w14:paraId="39169A51" w14:textId="77777777" w:rsidR="009C7301" w:rsidRPr="009C03D2" w:rsidRDefault="009C7301" w:rsidP="009C7301">
      <w:pPr>
        <w:pStyle w:val="1e"/>
      </w:pPr>
      <w:r w:rsidRPr="009C03D2">
        <w:t>为某一个文件在另外一个位置建立一个同步的链接（软硬链接，不带选项为硬链接）。</w:t>
      </w:r>
    </w:p>
    <w:p w14:paraId="332ADB43" w14:textId="77777777" w:rsidR="009C7301" w:rsidRPr="009C03D2" w:rsidRDefault="009C7301" w:rsidP="009C7301">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0E2A57E9" w14:textId="77777777" w:rsidR="009C7301" w:rsidRPr="009C03D2" w:rsidRDefault="009C7301" w:rsidP="009C7301">
      <w:pPr>
        <w:pStyle w:val="1e"/>
      </w:pPr>
      <w:r w:rsidRPr="009C03D2">
        <w:t>命令语法：</w:t>
      </w:r>
    </w:p>
    <w:p w14:paraId="097B2C76" w14:textId="77777777" w:rsidR="009C7301" w:rsidRPr="009C03D2" w:rsidRDefault="009C7301" w:rsidP="009C7301">
      <w:pPr>
        <w:pStyle w:val="affffc"/>
      </w:pPr>
      <w:r w:rsidRPr="009C03D2">
        <w:t>ln [</w:t>
      </w:r>
      <w:r w:rsidRPr="009C03D2">
        <w:t>选项</w:t>
      </w:r>
      <w:r w:rsidRPr="009C03D2">
        <w:t xml:space="preserve">] </w:t>
      </w:r>
      <w:r w:rsidRPr="009C03D2">
        <w:t>参数</w:t>
      </w:r>
      <w:r w:rsidRPr="009C03D2">
        <w:t xml:space="preserve">1 </w:t>
      </w:r>
      <w:r w:rsidRPr="009C03D2">
        <w:t>参数</w:t>
      </w:r>
      <w:r w:rsidRPr="009C03D2">
        <w:t>2</w:t>
      </w:r>
    </w:p>
    <w:p w14:paraId="556561CA" w14:textId="77777777" w:rsidR="009C7301" w:rsidRPr="009C03D2" w:rsidRDefault="009C7301" w:rsidP="009C7301">
      <w:pPr>
        <w:pStyle w:val="1e"/>
      </w:pPr>
      <w:r w:rsidRPr="009C03D2">
        <w:t>常用选项：</w:t>
      </w:r>
    </w:p>
    <w:p w14:paraId="2D6561B1" w14:textId="77777777" w:rsidR="009C7301" w:rsidRPr="009C03D2" w:rsidRDefault="009C7301" w:rsidP="009C7301">
      <w:pPr>
        <w:pStyle w:val="41"/>
        <w:rPr>
          <w:rFonts w:hint="eastAsia"/>
        </w:rPr>
      </w:pPr>
      <w:r w:rsidRPr="009C03D2">
        <w:t>-b  --</w:t>
      </w:r>
      <w:r w:rsidRPr="009C03D2">
        <w:t>删除，覆盖以前建立的链接</w:t>
      </w:r>
      <w:r>
        <w:rPr>
          <w:rFonts w:hint="eastAsia"/>
        </w:rPr>
        <w:t>；</w:t>
      </w:r>
    </w:p>
    <w:p w14:paraId="25619EF1" w14:textId="77777777" w:rsidR="009C7301" w:rsidRPr="009C03D2" w:rsidRDefault="009C7301" w:rsidP="009C7301">
      <w:pPr>
        <w:pStyle w:val="41"/>
        <w:rPr>
          <w:rFonts w:hint="eastAsia"/>
        </w:rPr>
      </w:pPr>
      <w:r w:rsidRPr="009C03D2">
        <w:t>-d  --</w:t>
      </w:r>
      <w:r w:rsidRPr="009C03D2">
        <w:t>允许超级用户制作目录的硬链接</w:t>
      </w:r>
      <w:r>
        <w:rPr>
          <w:rFonts w:hint="eastAsia"/>
        </w:rPr>
        <w:t>；</w:t>
      </w:r>
    </w:p>
    <w:p w14:paraId="2D1B3CA6" w14:textId="77777777" w:rsidR="009C7301" w:rsidRPr="009C03D2" w:rsidRDefault="009C7301" w:rsidP="009C7301">
      <w:pPr>
        <w:pStyle w:val="41"/>
        <w:rPr>
          <w:rFonts w:hint="eastAsia"/>
        </w:rPr>
      </w:pPr>
      <w:r w:rsidRPr="009C03D2">
        <w:t>-s  --</w:t>
      </w:r>
      <w:r w:rsidRPr="009C03D2">
        <w:t>软链接</w:t>
      </w:r>
      <w:r w:rsidRPr="009C03D2">
        <w:t>(</w:t>
      </w:r>
      <w:r w:rsidRPr="009C03D2">
        <w:t>符号链接</w:t>
      </w:r>
      <w:r w:rsidRPr="009C03D2">
        <w:t>)</w:t>
      </w:r>
      <w:r w:rsidRPr="009C03D2">
        <w:t>。</w:t>
      </w:r>
    </w:p>
    <w:p w14:paraId="08F26F85" w14:textId="77777777" w:rsidR="009C7301" w:rsidRPr="009C03D2" w:rsidRDefault="009C7301" w:rsidP="009C7301">
      <w:pPr>
        <w:pStyle w:val="1e"/>
      </w:pPr>
      <w:r w:rsidRPr="009C03D2">
        <w:t>参数说明：</w:t>
      </w:r>
    </w:p>
    <w:p w14:paraId="57ACF22B" w14:textId="77777777" w:rsidR="009C7301" w:rsidRPr="009C03D2" w:rsidRDefault="009C7301" w:rsidP="009C7301">
      <w:pPr>
        <w:pStyle w:val="41"/>
        <w:rPr>
          <w:rFonts w:hint="eastAsia"/>
        </w:rPr>
      </w:pPr>
      <w:r w:rsidRPr="009C03D2">
        <w:t>参数</w:t>
      </w:r>
      <w:r w:rsidRPr="009C03D2">
        <w:t>1</w:t>
      </w:r>
      <w:r w:rsidRPr="009C03D2">
        <w:t>：源文件或目录。</w:t>
      </w:r>
    </w:p>
    <w:p w14:paraId="20D345F2" w14:textId="77777777" w:rsidR="009C7301" w:rsidRPr="009C03D2" w:rsidRDefault="009C7301" w:rsidP="009C7301">
      <w:pPr>
        <w:pStyle w:val="41"/>
        <w:rPr>
          <w:rFonts w:hint="eastAsia"/>
        </w:rPr>
      </w:pPr>
      <w:r w:rsidRPr="009C03D2">
        <w:t>参数</w:t>
      </w:r>
      <w:r w:rsidRPr="009C03D2">
        <w:t>2</w:t>
      </w:r>
      <w:r w:rsidRPr="009C03D2">
        <w:t>：被链接的文件或目录。</w:t>
      </w:r>
    </w:p>
    <w:p w14:paraId="642F2516" w14:textId="77777777" w:rsidR="009C7301" w:rsidRPr="009C03D2" w:rsidRDefault="009C7301" w:rsidP="009C7301">
      <w:pPr>
        <w:pStyle w:val="1e"/>
      </w:pPr>
      <w:r w:rsidRPr="009C03D2">
        <w:t>命令示例：</w:t>
      </w:r>
    </w:p>
    <w:p w14:paraId="7FAEA477" w14:textId="77777777" w:rsidR="009C7301" w:rsidRPr="009C03D2" w:rsidRDefault="009C7301" w:rsidP="009C7301">
      <w:pPr>
        <w:pStyle w:val="41"/>
        <w:rPr>
          <w:rFonts w:hint="eastAsia"/>
        </w:rPr>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r>
        <w:rPr>
          <w:rFonts w:hint="eastAsia"/>
        </w:rPr>
        <w:t>。</w:t>
      </w:r>
    </w:p>
    <w:p w14:paraId="69E86383" w14:textId="77777777" w:rsidR="009C7301" w:rsidRPr="009C03D2" w:rsidRDefault="009C7301" w:rsidP="009C7301">
      <w:pPr>
        <w:pStyle w:val="affffc"/>
      </w:pPr>
      <w:r w:rsidRPr="009C03D2">
        <w:t>ln -s python3 /usr/bin/python</w:t>
      </w:r>
    </w:p>
    <w:p w14:paraId="133E8337" w14:textId="77777777" w:rsidR="009C7301" w:rsidRPr="009C03D2" w:rsidRDefault="009C7301" w:rsidP="009C7301">
      <w:pPr>
        <w:pStyle w:val="41"/>
        <w:rPr>
          <w:rFonts w:hint="eastAsia"/>
        </w:rPr>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r>
        <w:rPr>
          <w:rFonts w:hint="eastAsia"/>
        </w:rPr>
        <w:t>。</w:t>
      </w:r>
    </w:p>
    <w:p w14:paraId="603C9AAA" w14:textId="77777777" w:rsidR="009C7301" w:rsidRPr="009C03D2" w:rsidRDefault="009C7301" w:rsidP="009C7301">
      <w:pPr>
        <w:pStyle w:val="affffc"/>
      </w:pPr>
      <w:r w:rsidRPr="009C03D2">
        <w:t>ln python3 /usr/bin/python</w:t>
      </w:r>
    </w:p>
    <w:p w14:paraId="100642C1" w14:textId="77777777" w:rsidR="009C7301" w:rsidRPr="009C03D2" w:rsidRDefault="009C7301" w:rsidP="009C7301">
      <w:pPr>
        <w:pStyle w:val="1e"/>
      </w:pPr>
    </w:p>
    <w:p w14:paraId="5B3B952B" w14:textId="77777777" w:rsidR="009C7301" w:rsidRPr="009C03D2" w:rsidRDefault="009C7301" w:rsidP="009C7301">
      <w:pPr>
        <w:pStyle w:val="2"/>
        <w:numPr>
          <w:ilvl w:val="1"/>
          <w:numId w:val="4"/>
        </w:numPr>
        <w:ind w:left="0"/>
        <w:rPr>
          <w:rFonts w:ascii="Huawei Sans" w:hAnsi="Huawei Sans" w:cs="Huawei Sans"/>
        </w:rPr>
      </w:pPr>
      <w:bookmarkStart w:id="139" w:name="_Toc51057490"/>
      <w:bookmarkStart w:id="140" w:name="_Toc51141521"/>
      <w:bookmarkStart w:id="141" w:name="_Toc51330017"/>
      <w:bookmarkStart w:id="142" w:name="_Toc53415145"/>
      <w:bookmarkStart w:id="143" w:name="_Toc65486995"/>
      <w:bookmarkStart w:id="144" w:name="_Toc69742830"/>
      <w:bookmarkStart w:id="145" w:name="_Toc74644322"/>
      <w:bookmarkStart w:id="146" w:name="_Toc78182515"/>
      <w:bookmarkStart w:id="147" w:name="_Toc78277407"/>
      <w:bookmarkStart w:id="148" w:name="_Toc80867163"/>
      <w:bookmarkStart w:id="149" w:name="_Toc80868972"/>
      <w:r w:rsidRPr="009C03D2">
        <w:rPr>
          <w:rFonts w:ascii="Huawei Sans" w:hAnsi="Huawei Sans" w:cs="Huawei Sans"/>
        </w:rPr>
        <w:t>mkdir</w:t>
      </w:r>
      <w:bookmarkEnd w:id="139"/>
      <w:bookmarkEnd w:id="140"/>
      <w:bookmarkEnd w:id="141"/>
      <w:bookmarkEnd w:id="142"/>
      <w:bookmarkEnd w:id="143"/>
      <w:bookmarkEnd w:id="144"/>
      <w:bookmarkEnd w:id="145"/>
      <w:bookmarkEnd w:id="146"/>
      <w:bookmarkEnd w:id="147"/>
      <w:bookmarkEnd w:id="148"/>
      <w:bookmarkEnd w:id="149"/>
    </w:p>
    <w:p w14:paraId="17D66F29" w14:textId="77777777" w:rsidR="009C7301" w:rsidRPr="009C03D2" w:rsidRDefault="009C7301" w:rsidP="009C7301">
      <w:pPr>
        <w:pStyle w:val="1e"/>
      </w:pPr>
      <w:r w:rsidRPr="009C03D2">
        <w:t>创建指定的名称的目录，要求创建目录的用户在当前目录中具有写权限，并且指定的目录名不能是当前目录中已有的目录。</w:t>
      </w:r>
    </w:p>
    <w:p w14:paraId="187337E3" w14:textId="77777777" w:rsidR="009C7301" w:rsidRPr="009C03D2" w:rsidRDefault="009C7301" w:rsidP="009C7301">
      <w:pPr>
        <w:pStyle w:val="1e"/>
      </w:pPr>
      <w:r w:rsidRPr="009C03D2">
        <w:t>命令语法：</w:t>
      </w:r>
    </w:p>
    <w:p w14:paraId="1733B797" w14:textId="77777777" w:rsidR="009C7301" w:rsidRPr="009C03D2" w:rsidRDefault="009C7301" w:rsidP="009C7301">
      <w:pPr>
        <w:pStyle w:val="affffc"/>
      </w:pPr>
      <w:r w:rsidRPr="009C03D2">
        <w:lastRenderedPageBreak/>
        <w:t>mkdir [</w:t>
      </w:r>
      <w:r w:rsidRPr="009C03D2">
        <w:t>选项</w:t>
      </w:r>
      <w:r w:rsidRPr="009C03D2">
        <w:t>] [</w:t>
      </w:r>
      <w:r w:rsidRPr="009C03D2">
        <w:t>参数</w:t>
      </w:r>
      <w:r w:rsidRPr="009C03D2">
        <w:t>]</w:t>
      </w:r>
    </w:p>
    <w:p w14:paraId="3616D135" w14:textId="77777777" w:rsidR="009C7301" w:rsidRPr="009C03D2" w:rsidRDefault="009C7301" w:rsidP="009C7301">
      <w:pPr>
        <w:pStyle w:val="1e"/>
      </w:pPr>
      <w:r w:rsidRPr="009C03D2">
        <w:t>常用选项：</w:t>
      </w:r>
    </w:p>
    <w:p w14:paraId="24649E52" w14:textId="77777777" w:rsidR="009C7301" w:rsidRPr="009C03D2" w:rsidRDefault="009C7301" w:rsidP="009C7301">
      <w:pPr>
        <w:pStyle w:val="41"/>
        <w:rPr>
          <w:rFonts w:hint="eastAsia"/>
        </w:rPr>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431A6EE1" w14:textId="77777777" w:rsidR="009C7301" w:rsidRPr="009C03D2" w:rsidRDefault="009C7301" w:rsidP="009C7301">
      <w:pPr>
        <w:pStyle w:val="41"/>
        <w:rPr>
          <w:rFonts w:hint="eastAsia"/>
        </w:rPr>
      </w:pPr>
      <w:r w:rsidRPr="009C03D2">
        <w:t>-v --</w:t>
      </w:r>
      <w:r w:rsidRPr="009C03D2">
        <w:t>每次创建新目录都显示信息</w:t>
      </w:r>
      <w:r>
        <w:rPr>
          <w:rFonts w:hint="eastAsia"/>
        </w:rPr>
        <w:t>；</w:t>
      </w:r>
    </w:p>
    <w:p w14:paraId="681C8554" w14:textId="77777777" w:rsidR="009C7301" w:rsidRPr="009C03D2" w:rsidRDefault="009C7301" w:rsidP="009C7301">
      <w:pPr>
        <w:pStyle w:val="41"/>
        <w:rPr>
          <w:rFonts w:hint="eastAsia"/>
        </w:rPr>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2933CE52" w14:textId="77777777" w:rsidR="009C7301" w:rsidRDefault="009C7301" w:rsidP="009C7301">
      <w:pPr>
        <w:pStyle w:val="1e"/>
      </w:pPr>
      <w:r w:rsidRPr="009C03D2">
        <w:t>参数说明：</w:t>
      </w:r>
    </w:p>
    <w:p w14:paraId="437EDB5B" w14:textId="77777777" w:rsidR="009C7301" w:rsidRPr="009C03D2" w:rsidRDefault="009C7301" w:rsidP="009C7301">
      <w:pPr>
        <w:pStyle w:val="41"/>
        <w:rPr>
          <w:rFonts w:hint="eastAsia"/>
        </w:rPr>
      </w:pPr>
      <w:r w:rsidRPr="009C03D2">
        <w:t>需要创建的目录</w:t>
      </w:r>
      <w:r>
        <w:rPr>
          <w:rFonts w:hint="eastAsia"/>
        </w:rPr>
        <w:t>。</w:t>
      </w:r>
    </w:p>
    <w:p w14:paraId="74B21B68" w14:textId="77777777" w:rsidR="009C7301" w:rsidRPr="009C03D2" w:rsidRDefault="009C7301" w:rsidP="009C7301">
      <w:pPr>
        <w:pStyle w:val="1e"/>
      </w:pPr>
      <w:r w:rsidRPr="009C03D2">
        <w:t>命令示例：</w:t>
      </w:r>
    </w:p>
    <w:p w14:paraId="6FD24D74" w14:textId="77777777" w:rsidR="009C7301" w:rsidRPr="009C03D2" w:rsidRDefault="009C7301" w:rsidP="009C7301">
      <w:pPr>
        <w:pStyle w:val="41"/>
        <w:rPr>
          <w:rFonts w:hint="eastAsia"/>
        </w:rPr>
      </w:pPr>
      <w:r w:rsidRPr="009C03D2">
        <w:t>创建一个空目录</w:t>
      </w:r>
      <w:r>
        <w:rPr>
          <w:rFonts w:hint="eastAsia"/>
        </w:rPr>
        <w:t>。</w:t>
      </w:r>
    </w:p>
    <w:p w14:paraId="71F251E6" w14:textId="77777777" w:rsidR="009C7301" w:rsidRPr="009C03D2" w:rsidRDefault="009C7301" w:rsidP="009C7301">
      <w:pPr>
        <w:pStyle w:val="affffc"/>
      </w:pPr>
      <w:r w:rsidRPr="009C03D2">
        <w:t>mkdir test</w:t>
      </w:r>
    </w:p>
    <w:p w14:paraId="783CE102" w14:textId="77777777" w:rsidR="009C7301" w:rsidRPr="009C03D2" w:rsidRDefault="009C7301" w:rsidP="009C7301">
      <w:pPr>
        <w:pStyle w:val="41"/>
        <w:rPr>
          <w:rFonts w:hint="eastAsia"/>
        </w:rPr>
      </w:pPr>
      <w:r w:rsidRPr="009C03D2">
        <w:t>递归创建多个目录</w:t>
      </w:r>
      <w:r>
        <w:rPr>
          <w:rFonts w:hint="eastAsia"/>
        </w:rPr>
        <w:t>。</w:t>
      </w:r>
    </w:p>
    <w:p w14:paraId="5290FEB0" w14:textId="77777777" w:rsidR="009C7301" w:rsidRPr="009C03D2" w:rsidRDefault="009C7301" w:rsidP="009C7301">
      <w:pPr>
        <w:pStyle w:val="affffc"/>
      </w:pPr>
      <w:r w:rsidRPr="009C03D2">
        <w:t>mkdir -p /opt/software/openGauss</w:t>
      </w:r>
    </w:p>
    <w:p w14:paraId="1F87949C" w14:textId="77777777" w:rsidR="009C7301" w:rsidRPr="009C03D2" w:rsidRDefault="009C7301" w:rsidP="009C7301">
      <w:pPr>
        <w:pStyle w:val="41"/>
        <w:rPr>
          <w:rFonts w:hint="eastAsia"/>
        </w:rPr>
      </w:pPr>
      <w:r w:rsidRPr="009C03D2">
        <w:t>创建权限为</w:t>
      </w:r>
      <w:r w:rsidRPr="009C03D2">
        <w:t>777</w:t>
      </w:r>
      <w:r w:rsidRPr="009C03D2">
        <w:t>的目录</w:t>
      </w:r>
      <w:r>
        <w:t>（</w:t>
      </w:r>
      <w:r w:rsidRPr="009C03D2">
        <w:t>目录的权限为</w:t>
      </w:r>
      <w:r>
        <w:t>rwxrwxrwx</w:t>
      </w:r>
      <w:r>
        <w:t>）</w:t>
      </w:r>
      <w:r w:rsidRPr="009C03D2">
        <w:t>：</w:t>
      </w:r>
    </w:p>
    <w:p w14:paraId="2F5CE303" w14:textId="77777777" w:rsidR="009C7301" w:rsidRPr="009C03D2" w:rsidRDefault="009C7301" w:rsidP="009C7301">
      <w:pPr>
        <w:pStyle w:val="affffc"/>
      </w:pPr>
      <w:r w:rsidRPr="009C03D2">
        <w:t xml:space="preserve">mkdir </w:t>
      </w:r>
      <w:r w:rsidRPr="009C03D2">
        <w:rPr>
          <w:rFonts w:eastAsia="宋体"/>
        </w:rPr>
        <w:t>–</w:t>
      </w:r>
      <w:r w:rsidRPr="009C03D2">
        <w:t>m 777 test</w:t>
      </w:r>
    </w:p>
    <w:p w14:paraId="197DC8BA" w14:textId="77777777" w:rsidR="009C7301" w:rsidRPr="009C03D2" w:rsidRDefault="009C7301" w:rsidP="009C7301">
      <w:pPr>
        <w:pStyle w:val="2"/>
        <w:numPr>
          <w:ilvl w:val="1"/>
          <w:numId w:val="4"/>
        </w:numPr>
        <w:ind w:left="0"/>
        <w:rPr>
          <w:rFonts w:ascii="Huawei Sans" w:hAnsi="Huawei Sans" w:cs="Huawei Sans"/>
        </w:rPr>
      </w:pPr>
      <w:bookmarkStart w:id="150" w:name="_Toc51057491"/>
      <w:bookmarkStart w:id="151" w:name="_Toc51141522"/>
      <w:bookmarkStart w:id="152" w:name="_Toc51330018"/>
      <w:bookmarkStart w:id="153" w:name="_Toc53415146"/>
      <w:bookmarkStart w:id="154" w:name="_Toc65486996"/>
      <w:bookmarkStart w:id="155" w:name="_Toc69742831"/>
      <w:bookmarkStart w:id="156" w:name="_Toc74644323"/>
      <w:bookmarkStart w:id="157" w:name="_Toc78182516"/>
      <w:bookmarkStart w:id="158" w:name="_Toc78277408"/>
      <w:bookmarkStart w:id="159" w:name="_Toc80867164"/>
      <w:bookmarkStart w:id="160" w:name="_Toc80868973"/>
      <w:r w:rsidRPr="009C03D2">
        <w:rPr>
          <w:rFonts w:ascii="Huawei Sans" w:hAnsi="Huawei Sans" w:cs="Huawei Sans"/>
        </w:rPr>
        <w:t>chmod</w:t>
      </w:r>
      <w:bookmarkEnd w:id="150"/>
      <w:bookmarkEnd w:id="151"/>
      <w:bookmarkEnd w:id="152"/>
      <w:bookmarkEnd w:id="153"/>
      <w:bookmarkEnd w:id="154"/>
      <w:bookmarkEnd w:id="155"/>
      <w:bookmarkEnd w:id="156"/>
      <w:bookmarkEnd w:id="157"/>
      <w:bookmarkEnd w:id="158"/>
      <w:bookmarkEnd w:id="159"/>
      <w:bookmarkEnd w:id="160"/>
    </w:p>
    <w:p w14:paraId="098A4ADC" w14:textId="77777777" w:rsidR="009C7301" w:rsidRPr="009C03D2" w:rsidRDefault="009C7301" w:rsidP="009C7301">
      <w:pPr>
        <w:pStyle w:val="1e"/>
      </w:pPr>
      <w:r w:rsidRPr="009C03D2">
        <w:t>更改文件权限。</w:t>
      </w:r>
    </w:p>
    <w:p w14:paraId="196691BF" w14:textId="77777777" w:rsidR="009C7301" w:rsidRPr="009C03D2" w:rsidRDefault="009C7301" w:rsidP="009C7301">
      <w:pPr>
        <w:pStyle w:val="1e"/>
      </w:pPr>
      <w:r w:rsidRPr="009C03D2">
        <w:t>命令语法：</w:t>
      </w:r>
    </w:p>
    <w:p w14:paraId="0EF20C3B" w14:textId="77777777" w:rsidR="009C7301" w:rsidRPr="009C03D2" w:rsidRDefault="009C7301" w:rsidP="009C7301">
      <w:pPr>
        <w:pStyle w:val="affffc"/>
      </w:pPr>
      <w:r w:rsidRPr="009C03D2">
        <w:t>chmod [</w:t>
      </w:r>
      <w:r w:rsidRPr="009C03D2">
        <w:t>选项</w:t>
      </w:r>
      <w:r w:rsidRPr="009C03D2">
        <w:t>] &lt;mode&gt; &lt;file...&gt;</w:t>
      </w:r>
    </w:p>
    <w:p w14:paraId="76CBDD9D" w14:textId="77777777" w:rsidR="009C7301" w:rsidRPr="009C03D2" w:rsidRDefault="009C7301" w:rsidP="009C7301">
      <w:pPr>
        <w:pStyle w:val="1e"/>
      </w:pPr>
      <w:r w:rsidRPr="009C03D2">
        <w:t>常用选项：</w:t>
      </w:r>
    </w:p>
    <w:p w14:paraId="0601DA5B" w14:textId="77777777" w:rsidR="009C7301" w:rsidRPr="009C03D2" w:rsidRDefault="009C7301" w:rsidP="009C7301">
      <w:pPr>
        <w:pStyle w:val="41"/>
        <w:rPr>
          <w:rFonts w:hint="eastAsia"/>
        </w:rPr>
      </w:pPr>
      <w:r w:rsidRPr="009C03D2">
        <w:t>-R, --</w:t>
      </w:r>
      <w:r w:rsidRPr="009C03D2">
        <w:t>以递归的方式对目前目录下的所有文件与子目录进行相同的权限变更</w:t>
      </w:r>
      <w:r>
        <w:rPr>
          <w:rFonts w:hint="eastAsia"/>
        </w:rPr>
        <w:t>。</w:t>
      </w:r>
    </w:p>
    <w:p w14:paraId="10229487" w14:textId="77777777" w:rsidR="009C7301" w:rsidRPr="009C03D2" w:rsidRDefault="009C7301" w:rsidP="009C7301">
      <w:pPr>
        <w:pStyle w:val="1e"/>
      </w:pPr>
      <w:r w:rsidRPr="009C03D2">
        <w:t>参数说明：</w:t>
      </w:r>
    </w:p>
    <w:p w14:paraId="19A8ACC0" w14:textId="77777777" w:rsidR="009C7301" w:rsidRPr="009C03D2" w:rsidRDefault="009C7301" w:rsidP="009C7301">
      <w:pPr>
        <w:pStyle w:val="41"/>
        <w:rPr>
          <w:rFonts w:hint="eastAsia"/>
        </w:rPr>
      </w:pPr>
      <w:r>
        <w:t>m</w:t>
      </w:r>
      <w:r w:rsidRPr="009C03D2">
        <w:t>ode</w:t>
      </w:r>
      <w:r w:rsidRPr="009C03D2">
        <w:t>：权限设定字串，详细格式如下</w:t>
      </w:r>
      <w:r w:rsidRPr="009C03D2">
        <w:t xml:space="preserve"> </w:t>
      </w:r>
      <w:r>
        <w:rPr>
          <w:rFonts w:hint="eastAsia"/>
        </w:rPr>
        <w:t>。</w:t>
      </w:r>
    </w:p>
    <w:p w14:paraId="76F813F1" w14:textId="77777777" w:rsidR="009C7301" w:rsidRPr="009C03D2" w:rsidRDefault="009C7301" w:rsidP="009C7301">
      <w:pPr>
        <w:pStyle w:val="affffc"/>
      </w:pPr>
      <w:r w:rsidRPr="009C03D2">
        <w:t>[ugoa...][[+-=][rwxX]...][,...]</w:t>
      </w:r>
      <w:r w:rsidRPr="009C03D2">
        <w:t>，</w:t>
      </w:r>
    </w:p>
    <w:p w14:paraId="26220EB8" w14:textId="77777777" w:rsidR="009C7301" w:rsidRPr="009C03D2" w:rsidRDefault="009C7301" w:rsidP="009C7301">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039B8097" w14:textId="77777777" w:rsidR="009C7301" w:rsidRPr="009C03D2" w:rsidRDefault="009C7301" w:rsidP="009C7301">
      <w:pPr>
        <w:pStyle w:val="41"/>
        <w:rPr>
          <w:rFonts w:hint="eastAsia"/>
        </w:rPr>
      </w:pPr>
      <w:r>
        <w:t>file</w:t>
      </w:r>
      <w:r w:rsidRPr="009C03D2">
        <w:t>：文件列表（单个或者多个文件、文件夹）</w:t>
      </w:r>
      <w:r>
        <w:rPr>
          <w:rFonts w:hint="eastAsia"/>
        </w:rPr>
        <w:t>。</w:t>
      </w:r>
    </w:p>
    <w:p w14:paraId="7FA0C8DD" w14:textId="77777777" w:rsidR="009C7301" w:rsidRPr="009C03D2" w:rsidRDefault="009C7301" w:rsidP="009C7301">
      <w:pPr>
        <w:pStyle w:val="1e"/>
      </w:pPr>
      <w:r w:rsidRPr="009C03D2">
        <w:t>命令示例：</w:t>
      </w:r>
    </w:p>
    <w:p w14:paraId="5646C656" w14:textId="77777777" w:rsidR="009C7301" w:rsidRPr="009C03D2" w:rsidRDefault="009C7301" w:rsidP="009C7301">
      <w:pPr>
        <w:pStyle w:val="41"/>
        <w:rPr>
          <w:rFonts w:hint="eastAsia"/>
        </w:rPr>
      </w:pPr>
      <w:r w:rsidRPr="009C03D2">
        <w:t>设置所有用户可读取文件</w:t>
      </w:r>
      <w:r w:rsidRPr="009C03D2">
        <w:t xml:space="preserve"> cluterconfig.xml</w:t>
      </w:r>
      <w:r>
        <w:rPr>
          <w:rFonts w:hint="eastAsia"/>
        </w:rPr>
        <w:t>。</w:t>
      </w:r>
    </w:p>
    <w:p w14:paraId="7433BB6A" w14:textId="77777777" w:rsidR="009C7301" w:rsidRPr="009C03D2" w:rsidRDefault="009C7301" w:rsidP="009C7301">
      <w:pPr>
        <w:pStyle w:val="affffc"/>
      </w:pPr>
      <w:r w:rsidRPr="009C03D2">
        <w:t xml:space="preserve">chmod ugo+r cluterconfig.xml </w:t>
      </w:r>
    </w:p>
    <w:p w14:paraId="7FA9BA1B" w14:textId="77777777" w:rsidR="009C7301" w:rsidRPr="009C03D2" w:rsidRDefault="009C7301" w:rsidP="009C7301">
      <w:pPr>
        <w:pStyle w:val="affffc"/>
      </w:pPr>
      <w:r w:rsidRPr="009C03D2">
        <w:t>或</w:t>
      </w:r>
      <w:r w:rsidRPr="009C03D2">
        <w:t xml:space="preserve"> </w:t>
      </w:r>
    </w:p>
    <w:p w14:paraId="2D558D87" w14:textId="77777777" w:rsidR="009C7301" w:rsidRPr="009C03D2" w:rsidRDefault="009C7301" w:rsidP="009C7301">
      <w:pPr>
        <w:pStyle w:val="affffc"/>
      </w:pPr>
      <w:r w:rsidRPr="009C03D2">
        <w:lastRenderedPageBreak/>
        <w:t>chmod a+r  cluterconfig.xml</w:t>
      </w:r>
    </w:p>
    <w:p w14:paraId="4623474A" w14:textId="77777777" w:rsidR="009C7301" w:rsidRPr="009C03D2" w:rsidRDefault="009C7301" w:rsidP="009C7301">
      <w:pPr>
        <w:pStyle w:val="41"/>
        <w:rPr>
          <w:rFonts w:hint="eastAsia"/>
        </w:rPr>
      </w:pPr>
      <w:r w:rsidRPr="009C03D2">
        <w:t>设置当前目录下的所有档案与子目录皆设为任何人可读写</w:t>
      </w:r>
      <w:r>
        <w:rPr>
          <w:rFonts w:hint="eastAsia"/>
        </w:rPr>
        <w:t>。</w:t>
      </w:r>
    </w:p>
    <w:p w14:paraId="5272B427" w14:textId="77777777" w:rsidR="009C7301" w:rsidRPr="009C03D2" w:rsidRDefault="009C7301" w:rsidP="009C7301">
      <w:pPr>
        <w:pStyle w:val="affffc"/>
      </w:pPr>
      <w:r w:rsidRPr="009C03D2">
        <w:t>chmod -R a+rw *</w:t>
      </w:r>
    </w:p>
    <w:p w14:paraId="157626F2" w14:textId="77777777" w:rsidR="009C7301" w:rsidRPr="009C03D2" w:rsidRDefault="009C7301" w:rsidP="009C7301">
      <w:pPr>
        <w:pStyle w:val="1e"/>
      </w:pPr>
      <w:r w:rsidRPr="009C03D2">
        <w:t>数字权限使用格式：</w:t>
      </w:r>
    </w:p>
    <w:p w14:paraId="70C0BF2B" w14:textId="77777777" w:rsidR="009C7301" w:rsidRPr="009C03D2" w:rsidRDefault="009C7301" w:rsidP="009C7301">
      <w:pPr>
        <w:pStyle w:val="41"/>
        <w:rPr>
          <w:rFonts w:hint="eastAsia"/>
        </w:rPr>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2D72C9BC" w14:textId="77777777" w:rsidR="009C7301" w:rsidRPr="009C03D2" w:rsidRDefault="009C7301" w:rsidP="009C7301">
      <w:pPr>
        <w:pStyle w:val="41"/>
        <w:rPr>
          <w:rFonts w:hint="eastAsia"/>
        </w:rPr>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27B2078B" w14:textId="77777777" w:rsidR="009C7301" w:rsidRPr="009C03D2" w:rsidRDefault="009C7301" w:rsidP="009C7301">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Pr>
          <w:rFonts w:hint="eastAsia"/>
        </w:rPr>
        <w:t>。</w:t>
      </w:r>
    </w:p>
    <w:p w14:paraId="73D81597" w14:textId="77777777" w:rsidR="009C7301" w:rsidRPr="009C03D2" w:rsidRDefault="009C7301" w:rsidP="009C7301">
      <w:pPr>
        <w:pStyle w:val="affffc"/>
      </w:pPr>
      <w:r w:rsidRPr="009C03D2">
        <w:t>chmod &lt;abc&gt; file...</w:t>
      </w:r>
    </w:p>
    <w:p w14:paraId="43C1479A" w14:textId="77777777" w:rsidR="009C7301" w:rsidRPr="009C03D2" w:rsidRDefault="009C7301" w:rsidP="009C7301">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68E4C1A0" w14:textId="77777777" w:rsidR="009C7301" w:rsidRPr="009C03D2" w:rsidRDefault="009C7301" w:rsidP="009C7301">
      <w:pPr>
        <w:pStyle w:val="1e"/>
      </w:pPr>
      <w:r w:rsidRPr="009C03D2">
        <w:t>命令示例：</w:t>
      </w:r>
    </w:p>
    <w:p w14:paraId="2AE4F96F" w14:textId="77777777" w:rsidR="009C7301" w:rsidRPr="009C03D2" w:rsidRDefault="009C7301" w:rsidP="009C7301">
      <w:pPr>
        <w:pStyle w:val="41"/>
        <w:rPr>
          <w:rFonts w:hint="eastAsia"/>
        </w:rPr>
      </w:pPr>
      <w:r w:rsidRPr="009C03D2">
        <w:t>赋予</w:t>
      </w:r>
      <w:r w:rsidRPr="009C03D2">
        <w:t>cluterconfig.xml</w:t>
      </w:r>
      <w:r w:rsidRPr="009C03D2">
        <w:t>文件可读可写可执行权限（所有权限）</w:t>
      </w:r>
      <w:r>
        <w:rPr>
          <w:rFonts w:hint="eastAsia"/>
        </w:rPr>
        <w:t>。</w:t>
      </w:r>
    </w:p>
    <w:p w14:paraId="2D41D6CA" w14:textId="77777777" w:rsidR="009C7301" w:rsidRPr="009C03D2" w:rsidRDefault="009C7301" w:rsidP="009C7301">
      <w:pPr>
        <w:pStyle w:val="affffc"/>
      </w:pPr>
      <w:r w:rsidRPr="009C03D2">
        <w:t>chmod 777 cluterconfig.xml</w:t>
      </w:r>
    </w:p>
    <w:p w14:paraId="51D9D774" w14:textId="77777777" w:rsidR="009C7301" w:rsidRPr="009C03D2" w:rsidRDefault="009C7301" w:rsidP="009C7301">
      <w:pPr>
        <w:pStyle w:val="41"/>
        <w:rPr>
          <w:rFonts w:hint="eastAsia"/>
        </w:rPr>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r>
        <w:rPr>
          <w:rFonts w:hint="eastAsia"/>
        </w:rPr>
        <w:t>。</w:t>
      </w:r>
    </w:p>
    <w:p w14:paraId="2D2B4F57" w14:textId="77777777" w:rsidR="009C7301" w:rsidRPr="009C03D2" w:rsidRDefault="009C7301" w:rsidP="009C7301">
      <w:pPr>
        <w:pStyle w:val="affffc"/>
      </w:pPr>
      <w:r w:rsidRPr="009C03D2">
        <w:t>chmod  R 755 /opt/software/openGauss</w:t>
      </w:r>
    </w:p>
    <w:p w14:paraId="718F7A0B" w14:textId="77777777" w:rsidR="009C7301" w:rsidRPr="009C03D2" w:rsidRDefault="009C7301" w:rsidP="009C7301">
      <w:pPr>
        <w:pStyle w:val="2"/>
        <w:numPr>
          <w:ilvl w:val="1"/>
          <w:numId w:val="4"/>
        </w:numPr>
        <w:ind w:left="0"/>
        <w:rPr>
          <w:rFonts w:ascii="Huawei Sans" w:hAnsi="Huawei Sans" w:cs="Huawei Sans"/>
        </w:rPr>
      </w:pPr>
      <w:bookmarkStart w:id="161" w:name="_Toc51057492"/>
      <w:bookmarkStart w:id="162" w:name="_Toc51141523"/>
      <w:bookmarkStart w:id="163" w:name="_Toc51330019"/>
      <w:bookmarkStart w:id="164" w:name="_Toc53415147"/>
      <w:bookmarkStart w:id="165" w:name="_Toc65486997"/>
      <w:bookmarkStart w:id="166" w:name="_Toc69742832"/>
      <w:bookmarkStart w:id="167" w:name="_Toc74644324"/>
      <w:bookmarkStart w:id="168" w:name="_Toc78182517"/>
      <w:bookmarkStart w:id="169" w:name="_Toc78277409"/>
      <w:bookmarkStart w:id="170" w:name="_Toc80867165"/>
      <w:bookmarkStart w:id="171" w:name="_Toc80868974"/>
      <w:r w:rsidRPr="009C03D2">
        <w:rPr>
          <w:rFonts w:ascii="Huawei Sans" w:hAnsi="Huawei Sans" w:cs="Huawei Sans"/>
        </w:rPr>
        <w:t>chown</w:t>
      </w:r>
      <w:bookmarkEnd w:id="161"/>
      <w:bookmarkEnd w:id="162"/>
      <w:bookmarkEnd w:id="163"/>
      <w:bookmarkEnd w:id="164"/>
      <w:bookmarkEnd w:id="165"/>
      <w:bookmarkEnd w:id="166"/>
      <w:bookmarkEnd w:id="167"/>
      <w:bookmarkEnd w:id="168"/>
      <w:bookmarkEnd w:id="169"/>
      <w:bookmarkEnd w:id="170"/>
      <w:bookmarkEnd w:id="171"/>
    </w:p>
    <w:p w14:paraId="2849F61A" w14:textId="77777777" w:rsidR="009C7301" w:rsidRPr="009C03D2" w:rsidRDefault="009C7301" w:rsidP="009C7301">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387311E5" w14:textId="77777777" w:rsidR="009C7301" w:rsidRPr="009C03D2" w:rsidRDefault="009C7301" w:rsidP="009C7301">
      <w:pPr>
        <w:pStyle w:val="1e"/>
      </w:pPr>
      <w:r w:rsidRPr="009C03D2">
        <w:t>命令语法：</w:t>
      </w:r>
    </w:p>
    <w:p w14:paraId="31825EDA" w14:textId="77777777" w:rsidR="009C7301" w:rsidRPr="009C03D2" w:rsidRDefault="009C7301" w:rsidP="009C7301">
      <w:pPr>
        <w:pStyle w:val="affffc"/>
      </w:pPr>
      <w:r w:rsidRPr="009C03D2">
        <w:t>chown [</w:t>
      </w:r>
      <w:r w:rsidRPr="009C03D2">
        <w:t>选项</w:t>
      </w:r>
      <w:r w:rsidRPr="009C03D2">
        <w:t>] user[:group] file...</w:t>
      </w:r>
    </w:p>
    <w:p w14:paraId="717D90CF" w14:textId="77777777" w:rsidR="009C7301" w:rsidRPr="009C03D2" w:rsidRDefault="009C7301" w:rsidP="009C7301">
      <w:pPr>
        <w:pStyle w:val="1e"/>
      </w:pPr>
      <w:r w:rsidRPr="009C03D2">
        <w:t>常用选项</w:t>
      </w:r>
      <w:r w:rsidRPr="009C03D2">
        <w:t>:</w:t>
      </w:r>
    </w:p>
    <w:p w14:paraId="79293734" w14:textId="77777777" w:rsidR="009C7301" w:rsidRPr="009C03D2" w:rsidRDefault="009C7301" w:rsidP="009C7301">
      <w:pPr>
        <w:pStyle w:val="41"/>
        <w:rPr>
          <w:rFonts w:hint="eastAsia"/>
        </w:rPr>
      </w:pPr>
      <w:r w:rsidRPr="009C03D2">
        <w:t xml:space="preserve">-c : </w:t>
      </w:r>
      <w:r w:rsidRPr="009C03D2">
        <w:t>显示更改的部分的信息</w:t>
      </w:r>
      <w:r>
        <w:rPr>
          <w:rFonts w:hint="eastAsia"/>
        </w:rPr>
        <w:t>；</w:t>
      </w:r>
    </w:p>
    <w:p w14:paraId="3D37B635" w14:textId="77777777" w:rsidR="009C7301" w:rsidRPr="009C03D2" w:rsidRDefault="009C7301" w:rsidP="009C7301">
      <w:pPr>
        <w:pStyle w:val="41"/>
        <w:rPr>
          <w:rFonts w:hint="eastAsia"/>
        </w:rPr>
      </w:pPr>
      <w:r w:rsidRPr="009C03D2">
        <w:t xml:space="preserve">-f : </w:t>
      </w:r>
      <w:r w:rsidRPr="009C03D2">
        <w:t>忽略错误信息</w:t>
      </w:r>
      <w:r>
        <w:rPr>
          <w:rFonts w:hint="eastAsia"/>
        </w:rPr>
        <w:t>；</w:t>
      </w:r>
    </w:p>
    <w:p w14:paraId="1D55F3E3" w14:textId="77777777" w:rsidR="009C7301" w:rsidRPr="009C03D2" w:rsidRDefault="009C7301" w:rsidP="009C7301">
      <w:pPr>
        <w:pStyle w:val="41"/>
        <w:rPr>
          <w:rFonts w:hint="eastAsia"/>
        </w:rPr>
      </w:pPr>
      <w:r w:rsidRPr="009C03D2">
        <w:t xml:space="preserve">-R : </w:t>
      </w:r>
      <w:r w:rsidRPr="009C03D2">
        <w:t>处理指定目录以及其子目录下的所有文件</w:t>
      </w:r>
      <w:r>
        <w:rPr>
          <w:rFonts w:hint="eastAsia"/>
        </w:rPr>
        <w:t>。</w:t>
      </w:r>
    </w:p>
    <w:p w14:paraId="0579FCC6" w14:textId="77777777" w:rsidR="009C7301" w:rsidRPr="009C03D2" w:rsidRDefault="009C7301" w:rsidP="009C7301">
      <w:pPr>
        <w:pStyle w:val="1e"/>
      </w:pPr>
      <w:r w:rsidRPr="009C03D2">
        <w:t>参数说明</w:t>
      </w:r>
    </w:p>
    <w:p w14:paraId="33E2D8F9" w14:textId="77777777" w:rsidR="009C7301" w:rsidRPr="009C03D2" w:rsidRDefault="009C7301" w:rsidP="009C7301">
      <w:pPr>
        <w:pStyle w:val="41"/>
        <w:rPr>
          <w:rFonts w:hint="eastAsia"/>
        </w:rPr>
      </w:pPr>
      <w:r w:rsidRPr="009C03D2">
        <w:t xml:space="preserve">user : </w:t>
      </w:r>
      <w:r w:rsidRPr="009C03D2">
        <w:t>新的文件拥有者的使用者</w:t>
      </w:r>
      <w:r w:rsidRPr="009C03D2">
        <w:t xml:space="preserve"> ID</w:t>
      </w:r>
      <w:r>
        <w:rPr>
          <w:rFonts w:hint="eastAsia"/>
        </w:rPr>
        <w:t>。</w:t>
      </w:r>
    </w:p>
    <w:p w14:paraId="20AAA645" w14:textId="77777777" w:rsidR="009C7301" w:rsidRPr="009C03D2" w:rsidRDefault="009C7301" w:rsidP="009C7301">
      <w:pPr>
        <w:pStyle w:val="41"/>
        <w:rPr>
          <w:rFonts w:hint="eastAsia"/>
        </w:rPr>
      </w:pPr>
      <w:r w:rsidRPr="009C03D2">
        <w:t xml:space="preserve">group : </w:t>
      </w:r>
      <w:r w:rsidRPr="009C03D2">
        <w:t>新的文件拥有者的使用者组</w:t>
      </w:r>
      <w:r w:rsidRPr="009C03D2">
        <w:t>(group)</w:t>
      </w:r>
      <w:r>
        <w:rPr>
          <w:rFonts w:hint="eastAsia"/>
        </w:rPr>
        <w:t>。</w:t>
      </w:r>
    </w:p>
    <w:p w14:paraId="4DB9686D" w14:textId="77777777" w:rsidR="009C7301" w:rsidRPr="009C03D2" w:rsidRDefault="009C7301" w:rsidP="009C7301">
      <w:pPr>
        <w:pStyle w:val="41"/>
        <w:rPr>
          <w:rFonts w:hint="eastAsia"/>
        </w:rPr>
      </w:pPr>
      <w:r w:rsidRPr="009C03D2">
        <w:lastRenderedPageBreak/>
        <w:t>flie</w:t>
      </w:r>
      <w:r w:rsidRPr="009C03D2">
        <w:t>：文件</w:t>
      </w:r>
      <w:r>
        <w:rPr>
          <w:rFonts w:hint="eastAsia"/>
        </w:rPr>
        <w:t>。</w:t>
      </w:r>
    </w:p>
    <w:p w14:paraId="5CE802C0" w14:textId="77777777" w:rsidR="009C7301" w:rsidRPr="009C03D2" w:rsidRDefault="009C7301" w:rsidP="009C7301">
      <w:pPr>
        <w:pStyle w:val="1e"/>
      </w:pPr>
      <w:r w:rsidRPr="009C03D2">
        <w:t>命令示例：</w:t>
      </w:r>
    </w:p>
    <w:p w14:paraId="4BBE61D5" w14:textId="77777777" w:rsidR="009C7301" w:rsidRPr="009C03D2" w:rsidRDefault="009C7301" w:rsidP="009C7301">
      <w:pPr>
        <w:pStyle w:val="41"/>
        <w:rPr>
          <w:rFonts w:hint="eastAsia"/>
        </w:rPr>
      </w:pPr>
      <w:r w:rsidRPr="009C03D2">
        <w:t>将文件</w:t>
      </w:r>
      <w:r w:rsidRPr="009C03D2">
        <w:t xml:space="preserve"> file1.txt </w:t>
      </w:r>
      <w:r w:rsidRPr="009C03D2">
        <w:t>的拥有者设为</w:t>
      </w:r>
      <w:r w:rsidRPr="009C03D2">
        <w:t>omm</w:t>
      </w:r>
      <w:r w:rsidRPr="009C03D2">
        <w:t>，群体的使用者</w:t>
      </w:r>
      <w:r w:rsidRPr="009C03D2">
        <w:t>dbgrp</w:t>
      </w:r>
      <w:r>
        <w:rPr>
          <w:rFonts w:hint="eastAsia"/>
        </w:rPr>
        <w:t>。</w:t>
      </w:r>
    </w:p>
    <w:p w14:paraId="61BBF94D" w14:textId="77777777" w:rsidR="009C7301" w:rsidRPr="009C03D2" w:rsidRDefault="009C7301" w:rsidP="009C7301">
      <w:pPr>
        <w:pStyle w:val="affffc"/>
      </w:pPr>
      <w:r w:rsidRPr="009C03D2">
        <w:t>chown omm:dbgrp /opt/software/openGauss/clusterconfig.xml</w:t>
      </w:r>
    </w:p>
    <w:p w14:paraId="0357DF69" w14:textId="77777777" w:rsidR="009C7301" w:rsidRPr="009C03D2" w:rsidRDefault="009C7301" w:rsidP="009C7301">
      <w:pPr>
        <w:pStyle w:val="41"/>
        <w:rPr>
          <w:rFonts w:hint="eastAsia"/>
        </w:rPr>
      </w:pPr>
      <w:r w:rsidRPr="009C03D2">
        <w:t>将目前目录下的所有文件与子目录的拥有者皆设为</w:t>
      </w:r>
      <w:r w:rsidRPr="009C03D2">
        <w:t>omm</w:t>
      </w:r>
      <w:r w:rsidRPr="009C03D2">
        <w:t>，群体的使用者</w:t>
      </w:r>
      <w:r w:rsidRPr="009C03D2">
        <w:t>dbgrp</w:t>
      </w:r>
      <w:r>
        <w:rPr>
          <w:rFonts w:hint="eastAsia"/>
        </w:rPr>
        <w:t>。</w:t>
      </w:r>
    </w:p>
    <w:p w14:paraId="5D2269DA" w14:textId="77777777" w:rsidR="009C7301" w:rsidRPr="009C03D2" w:rsidRDefault="009C7301" w:rsidP="009C7301">
      <w:pPr>
        <w:pStyle w:val="affffc"/>
      </w:pPr>
      <w:r w:rsidRPr="009C03D2">
        <w:t>chown -R omm:dbgrp *</w:t>
      </w:r>
    </w:p>
    <w:p w14:paraId="0C43BE91" w14:textId="77777777" w:rsidR="009C7301" w:rsidRPr="009C03D2" w:rsidRDefault="009C7301" w:rsidP="009C7301">
      <w:pPr>
        <w:pStyle w:val="2"/>
        <w:numPr>
          <w:ilvl w:val="1"/>
          <w:numId w:val="4"/>
        </w:numPr>
        <w:ind w:left="0"/>
        <w:rPr>
          <w:rFonts w:ascii="Huawei Sans" w:hAnsi="Huawei Sans" w:cs="Huawei Sans"/>
        </w:rPr>
      </w:pPr>
      <w:bookmarkStart w:id="172" w:name="_Toc51057493"/>
      <w:bookmarkStart w:id="173" w:name="_Toc51141524"/>
      <w:bookmarkStart w:id="174" w:name="_Toc51330020"/>
      <w:bookmarkStart w:id="175" w:name="_Toc53415148"/>
      <w:bookmarkStart w:id="176" w:name="_Toc65486998"/>
      <w:bookmarkStart w:id="177" w:name="_Toc69742833"/>
      <w:bookmarkStart w:id="178" w:name="_Toc74644325"/>
      <w:bookmarkStart w:id="179" w:name="_Toc78182518"/>
      <w:bookmarkStart w:id="180" w:name="_Toc78277410"/>
      <w:bookmarkStart w:id="181" w:name="_Toc80867166"/>
      <w:bookmarkStart w:id="182" w:name="_Toc80868975"/>
      <w:r w:rsidRPr="009C03D2">
        <w:rPr>
          <w:rFonts w:ascii="Huawei Sans" w:hAnsi="Huawei Sans" w:cs="Huawei Sans"/>
        </w:rPr>
        <w:t>ls</w:t>
      </w:r>
      <w:bookmarkEnd w:id="172"/>
      <w:bookmarkEnd w:id="173"/>
      <w:bookmarkEnd w:id="174"/>
      <w:bookmarkEnd w:id="175"/>
      <w:bookmarkEnd w:id="176"/>
      <w:bookmarkEnd w:id="177"/>
      <w:bookmarkEnd w:id="178"/>
      <w:bookmarkEnd w:id="179"/>
      <w:bookmarkEnd w:id="180"/>
      <w:bookmarkEnd w:id="181"/>
      <w:bookmarkEnd w:id="182"/>
    </w:p>
    <w:p w14:paraId="1DF28982" w14:textId="77777777" w:rsidR="009C7301" w:rsidRPr="009C03D2" w:rsidRDefault="009C7301" w:rsidP="009C7301">
      <w:pPr>
        <w:pStyle w:val="1e"/>
      </w:pPr>
      <w:r w:rsidRPr="009C03D2">
        <w:t>列出文件和目录的内容。</w:t>
      </w:r>
    </w:p>
    <w:p w14:paraId="7C9208FB" w14:textId="77777777" w:rsidR="009C7301" w:rsidRPr="009C03D2" w:rsidRDefault="009C7301" w:rsidP="009C7301">
      <w:pPr>
        <w:pStyle w:val="1e"/>
      </w:pPr>
      <w:r w:rsidRPr="009C03D2">
        <w:t>命令语法：</w:t>
      </w:r>
    </w:p>
    <w:p w14:paraId="096F6D56" w14:textId="77777777" w:rsidR="009C7301" w:rsidRPr="009C03D2" w:rsidRDefault="009C7301" w:rsidP="009C7301">
      <w:pPr>
        <w:pStyle w:val="affffc"/>
      </w:pPr>
      <w:r w:rsidRPr="009C03D2">
        <w:t>ls [</w:t>
      </w:r>
      <w:r w:rsidRPr="009C03D2">
        <w:t>选项</w:t>
      </w:r>
      <w:r w:rsidRPr="009C03D2">
        <w:t>] [</w:t>
      </w:r>
      <w:r w:rsidRPr="009C03D2">
        <w:t>参数</w:t>
      </w:r>
      <w:r w:rsidRPr="009C03D2">
        <w:t>]</w:t>
      </w:r>
    </w:p>
    <w:p w14:paraId="12C2424E" w14:textId="77777777" w:rsidR="009C7301" w:rsidRPr="009C03D2" w:rsidRDefault="009C7301" w:rsidP="009C7301">
      <w:pPr>
        <w:pStyle w:val="1e"/>
      </w:pPr>
      <w:r w:rsidRPr="009C03D2">
        <w:t>常用选项：</w:t>
      </w:r>
    </w:p>
    <w:p w14:paraId="41765771" w14:textId="77777777" w:rsidR="009C7301" w:rsidRPr="009C03D2" w:rsidRDefault="009C7301" w:rsidP="009C7301">
      <w:pPr>
        <w:pStyle w:val="41"/>
        <w:rPr>
          <w:rFonts w:hint="eastAsia"/>
        </w:rPr>
      </w:pPr>
      <w:r w:rsidRPr="009C03D2">
        <w:t>-l --</w:t>
      </w:r>
      <w:r w:rsidRPr="009C03D2">
        <w:t>以长格式显示，列出文件的详细信息，如创建者，创建时间，文件的读写权限列表等等</w:t>
      </w:r>
      <w:r>
        <w:rPr>
          <w:rFonts w:hint="eastAsia"/>
        </w:rPr>
        <w:t>；</w:t>
      </w:r>
    </w:p>
    <w:p w14:paraId="74057139" w14:textId="77777777" w:rsidR="009C7301" w:rsidRPr="009C03D2" w:rsidRDefault="009C7301" w:rsidP="009C7301">
      <w:pPr>
        <w:pStyle w:val="41"/>
        <w:rPr>
          <w:rFonts w:hint="eastAsia"/>
        </w:rPr>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0FD59C7C" w14:textId="77777777" w:rsidR="009C7301" w:rsidRPr="009C03D2" w:rsidRDefault="009C7301" w:rsidP="009C7301">
      <w:pPr>
        <w:pStyle w:val="41"/>
        <w:rPr>
          <w:rFonts w:hint="eastAsia"/>
        </w:rPr>
      </w:pPr>
      <w:r w:rsidRPr="009C03D2">
        <w:t>-d --</w:t>
      </w:r>
      <w:r w:rsidRPr="009C03D2">
        <w:t>列出目录本身而非目录内的文件，通常要与</w:t>
      </w:r>
      <w:r w:rsidRPr="009C03D2">
        <w:t>-l</w:t>
      </w:r>
      <w:r w:rsidRPr="009C03D2">
        <w:t>一起使用</w:t>
      </w:r>
      <w:r>
        <w:rPr>
          <w:rFonts w:hint="eastAsia"/>
        </w:rPr>
        <w:t>；</w:t>
      </w:r>
    </w:p>
    <w:p w14:paraId="10E0EF6E" w14:textId="013C25BC" w:rsidR="009C7301" w:rsidRPr="009C03D2" w:rsidRDefault="009C7301" w:rsidP="009C7301">
      <w:pPr>
        <w:pStyle w:val="41"/>
        <w:rPr>
          <w:rFonts w:hint="eastAsia"/>
        </w:rPr>
      </w:pPr>
      <w:r w:rsidRPr="009C03D2">
        <w:t>-R --</w:t>
      </w:r>
      <w:r w:rsidRPr="009C03D2">
        <w:t>同时列出所有子目录层，与</w:t>
      </w:r>
      <w:r w:rsidRPr="009C03D2">
        <w:t>-l</w:t>
      </w:r>
      <w:r w:rsidRPr="009C03D2">
        <w:t>相似，只是不显示出文件的所有者，相当于编程中的</w:t>
      </w:r>
      <w:r w:rsidR="00C61C58">
        <w:t>＂</w:t>
      </w:r>
      <w:r w:rsidRPr="009C03D2">
        <w:t>递归</w:t>
      </w:r>
      <w:r w:rsidR="00C61C58">
        <w:t>＂</w:t>
      </w:r>
      <w:r w:rsidRPr="009C03D2">
        <w:t>实现</w:t>
      </w:r>
      <w:r>
        <w:rPr>
          <w:rFonts w:hint="eastAsia"/>
        </w:rPr>
        <w:t>；</w:t>
      </w:r>
    </w:p>
    <w:p w14:paraId="204E1326" w14:textId="77777777" w:rsidR="009C7301" w:rsidRPr="009C03D2" w:rsidRDefault="009C7301" w:rsidP="009C7301">
      <w:pPr>
        <w:pStyle w:val="41"/>
        <w:rPr>
          <w:rFonts w:hint="eastAsia"/>
        </w:rPr>
      </w:pPr>
      <w:r w:rsidRPr="009C03D2">
        <w:t>-t --</w:t>
      </w:r>
      <w:r w:rsidRPr="009C03D2">
        <w:t>按照时间进行文件的排序，</w:t>
      </w:r>
      <w:r w:rsidRPr="009C03D2">
        <w:t>Time</w:t>
      </w:r>
      <w:r w:rsidRPr="009C03D2">
        <w:t>（时间）</w:t>
      </w:r>
      <w:r>
        <w:rPr>
          <w:rFonts w:hint="eastAsia"/>
        </w:rPr>
        <w:t>；</w:t>
      </w:r>
    </w:p>
    <w:p w14:paraId="6E415784" w14:textId="77777777" w:rsidR="009C7301" w:rsidRPr="009C03D2" w:rsidRDefault="009C7301" w:rsidP="009C7301">
      <w:pPr>
        <w:pStyle w:val="41"/>
        <w:rPr>
          <w:rFonts w:hint="eastAsia"/>
        </w:rPr>
      </w:pPr>
      <w:r w:rsidRPr="009C03D2">
        <w:t>-s --</w:t>
      </w:r>
      <w:r w:rsidRPr="009C03D2">
        <w:t>在每个文件的后面打印出文件的大小，</w:t>
      </w:r>
      <w:r w:rsidRPr="009C03D2">
        <w:t>size</w:t>
      </w:r>
      <w:r w:rsidRPr="009C03D2">
        <w:t>（大小）</w:t>
      </w:r>
      <w:r>
        <w:rPr>
          <w:rFonts w:hint="eastAsia"/>
        </w:rPr>
        <w:t>；</w:t>
      </w:r>
    </w:p>
    <w:p w14:paraId="5BC7646E" w14:textId="77777777" w:rsidR="009C7301" w:rsidRPr="009C03D2" w:rsidRDefault="009C7301" w:rsidP="009C7301">
      <w:pPr>
        <w:pStyle w:val="41"/>
        <w:rPr>
          <w:rFonts w:hint="eastAsia"/>
        </w:rPr>
      </w:pPr>
      <w:r w:rsidRPr="009C03D2">
        <w:t>-S --</w:t>
      </w:r>
      <w:r w:rsidRPr="009C03D2">
        <w:t>以文件的大小进行排序</w:t>
      </w:r>
      <w:r>
        <w:rPr>
          <w:rFonts w:hint="eastAsia"/>
        </w:rPr>
        <w:t>。</w:t>
      </w:r>
    </w:p>
    <w:p w14:paraId="0B64A502" w14:textId="77777777" w:rsidR="009C7301" w:rsidRDefault="009C7301" w:rsidP="009C7301">
      <w:pPr>
        <w:pStyle w:val="1e"/>
      </w:pPr>
      <w:r w:rsidRPr="009C03D2">
        <w:t>参数说明：</w:t>
      </w:r>
    </w:p>
    <w:p w14:paraId="2F1AF76C" w14:textId="77777777" w:rsidR="009C7301" w:rsidRPr="009C03D2" w:rsidRDefault="009C7301" w:rsidP="009C7301">
      <w:pPr>
        <w:pStyle w:val="41"/>
        <w:rPr>
          <w:rFonts w:hint="eastAsia"/>
        </w:rPr>
      </w:pPr>
      <w:r w:rsidRPr="009C03D2">
        <w:t>目录或文件</w:t>
      </w:r>
      <w:r>
        <w:rPr>
          <w:rFonts w:hint="eastAsia"/>
        </w:rPr>
        <w:t>。</w:t>
      </w:r>
    </w:p>
    <w:p w14:paraId="3892BED4" w14:textId="77777777" w:rsidR="009C7301" w:rsidRPr="009C03D2" w:rsidRDefault="009C7301" w:rsidP="009C7301">
      <w:pPr>
        <w:pStyle w:val="1e"/>
      </w:pPr>
      <w:r w:rsidRPr="009C03D2">
        <w:t>命令示例：</w:t>
      </w:r>
    </w:p>
    <w:p w14:paraId="70AFA7A0" w14:textId="77777777" w:rsidR="009C7301" w:rsidRPr="009C03D2" w:rsidRDefault="009C7301" w:rsidP="009C7301">
      <w:pPr>
        <w:pStyle w:val="41"/>
        <w:rPr>
          <w:rFonts w:hint="eastAsia"/>
        </w:rPr>
      </w:pPr>
      <w:r w:rsidRPr="009C03D2">
        <w:t>以长格式列出当前目录中的文件及目录</w:t>
      </w:r>
      <w:r>
        <w:rPr>
          <w:rFonts w:hint="eastAsia"/>
        </w:rPr>
        <w:t>。</w:t>
      </w:r>
    </w:p>
    <w:p w14:paraId="1DBE9273" w14:textId="77777777" w:rsidR="009C7301" w:rsidRPr="009C03D2" w:rsidRDefault="009C7301" w:rsidP="009C7301">
      <w:pPr>
        <w:pStyle w:val="affffc"/>
      </w:pPr>
      <w:r w:rsidRPr="009C03D2">
        <w:t>ls -l</w:t>
      </w:r>
    </w:p>
    <w:p w14:paraId="3304F9DB" w14:textId="77777777" w:rsidR="009C7301" w:rsidRPr="009C03D2" w:rsidRDefault="009C7301" w:rsidP="009C7301">
      <w:pPr>
        <w:pStyle w:val="2"/>
        <w:numPr>
          <w:ilvl w:val="1"/>
          <w:numId w:val="4"/>
        </w:numPr>
        <w:ind w:left="0"/>
        <w:rPr>
          <w:rFonts w:ascii="Huawei Sans" w:hAnsi="Huawei Sans" w:cs="Huawei Sans"/>
        </w:rPr>
      </w:pPr>
      <w:bookmarkStart w:id="183" w:name="_Toc51057494"/>
      <w:bookmarkStart w:id="184" w:name="_Toc51141525"/>
      <w:bookmarkStart w:id="185" w:name="_Toc51330021"/>
      <w:bookmarkStart w:id="186" w:name="_Toc53415149"/>
      <w:bookmarkStart w:id="187" w:name="_Toc65486999"/>
      <w:bookmarkStart w:id="188" w:name="_Toc69742834"/>
      <w:bookmarkStart w:id="189" w:name="_Toc74644326"/>
      <w:bookmarkStart w:id="190" w:name="_Toc78182519"/>
      <w:bookmarkStart w:id="191" w:name="_Toc78277411"/>
      <w:bookmarkStart w:id="192" w:name="_Toc80867167"/>
      <w:bookmarkStart w:id="193" w:name="_Toc80868976"/>
      <w:r w:rsidRPr="009C03D2">
        <w:rPr>
          <w:rFonts w:ascii="Huawei Sans" w:hAnsi="Huawei Sans" w:cs="Huawei Sans"/>
        </w:rPr>
        <w:t>cp</w:t>
      </w:r>
      <w:bookmarkEnd w:id="183"/>
      <w:bookmarkEnd w:id="184"/>
      <w:bookmarkEnd w:id="185"/>
      <w:bookmarkEnd w:id="186"/>
      <w:bookmarkEnd w:id="187"/>
      <w:bookmarkEnd w:id="188"/>
      <w:bookmarkEnd w:id="189"/>
      <w:bookmarkEnd w:id="190"/>
      <w:bookmarkEnd w:id="191"/>
      <w:bookmarkEnd w:id="192"/>
      <w:bookmarkEnd w:id="193"/>
    </w:p>
    <w:p w14:paraId="60F20340" w14:textId="77777777" w:rsidR="009C7301" w:rsidRPr="009C03D2" w:rsidRDefault="009C7301" w:rsidP="009C7301">
      <w:pPr>
        <w:pStyle w:val="1e"/>
      </w:pPr>
      <w:r w:rsidRPr="009C03D2">
        <w:t>复制文件或者目录。</w:t>
      </w:r>
    </w:p>
    <w:p w14:paraId="3F738D09" w14:textId="77777777" w:rsidR="009C7301" w:rsidRPr="009C03D2" w:rsidRDefault="009C7301" w:rsidP="009C7301">
      <w:pPr>
        <w:pStyle w:val="1e"/>
      </w:pPr>
      <w:r w:rsidRPr="009C03D2">
        <w:t>命令语法：</w:t>
      </w:r>
    </w:p>
    <w:p w14:paraId="4EF6637E" w14:textId="77777777" w:rsidR="009C7301" w:rsidRPr="009C03D2" w:rsidRDefault="009C7301" w:rsidP="009C7301">
      <w:pPr>
        <w:pStyle w:val="affffc"/>
      </w:pPr>
      <w:r w:rsidRPr="009C03D2">
        <w:t>cp [</w:t>
      </w:r>
      <w:r w:rsidRPr="009C03D2">
        <w:t>选项</w:t>
      </w:r>
      <w:r w:rsidRPr="009C03D2">
        <w:t xml:space="preserve">] </w:t>
      </w:r>
      <w:r w:rsidRPr="009C03D2">
        <w:t>参数</w:t>
      </w:r>
      <w:r w:rsidRPr="009C03D2">
        <w:t xml:space="preserve">1 </w:t>
      </w:r>
      <w:r w:rsidRPr="009C03D2">
        <w:t>参数</w:t>
      </w:r>
      <w:r w:rsidRPr="009C03D2">
        <w:t>2</w:t>
      </w:r>
    </w:p>
    <w:p w14:paraId="5D53AEB7" w14:textId="77777777" w:rsidR="009C7301" w:rsidRPr="009C03D2" w:rsidRDefault="009C7301" w:rsidP="009C7301">
      <w:pPr>
        <w:pStyle w:val="1e"/>
      </w:pPr>
      <w:r w:rsidRPr="009C03D2">
        <w:t>常用选项：</w:t>
      </w:r>
    </w:p>
    <w:p w14:paraId="6E62896E" w14:textId="77777777" w:rsidR="009C7301" w:rsidRPr="009C03D2" w:rsidRDefault="009C7301" w:rsidP="009C7301">
      <w:pPr>
        <w:pStyle w:val="41"/>
        <w:rPr>
          <w:rFonts w:hint="eastAsia"/>
        </w:rPr>
      </w:pPr>
      <w:r w:rsidRPr="009C03D2">
        <w:lastRenderedPageBreak/>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553F30D4" w14:textId="77777777" w:rsidR="009C7301" w:rsidRPr="009C03D2" w:rsidRDefault="009C7301" w:rsidP="009C7301">
      <w:pPr>
        <w:pStyle w:val="41"/>
        <w:rPr>
          <w:rFonts w:hint="eastAsia"/>
        </w:rPr>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74411632" w14:textId="77777777" w:rsidR="009C7301" w:rsidRPr="009C03D2" w:rsidRDefault="009C7301" w:rsidP="009C7301">
      <w:pPr>
        <w:pStyle w:val="41"/>
        <w:rPr>
          <w:rFonts w:hint="eastAsia"/>
        </w:rPr>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7FFD6C8E" w14:textId="77777777" w:rsidR="009C7301" w:rsidRPr="009C03D2" w:rsidRDefault="009C7301" w:rsidP="009C7301">
      <w:pPr>
        <w:pStyle w:val="41"/>
        <w:rPr>
          <w:rFonts w:hint="eastAsia"/>
        </w:rPr>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383A6F1C" w14:textId="77777777" w:rsidR="009C7301" w:rsidRPr="009C03D2" w:rsidRDefault="009C7301" w:rsidP="009C7301">
      <w:pPr>
        <w:pStyle w:val="41"/>
        <w:rPr>
          <w:rFonts w:hint="eastAsia"/>
        </w:rPr>
      </w:pPr>
      <w:r w:rsidRPr="009C03D2">
        <w:t>-R,-r --</w:t>
      </w:r>
      <w:r w:rsidRPr="009C03D2">
        <w:t>复制目录及目录内的所有项目</w:t>
      </w:r>
      <w:r>
        <w:rPr>
          <w:rFonts w:hint="eastAsia"/>
        </w:rPr>
        <w:t>。</w:t>
      </w:r>
    </w:p>
    <w:p w14:paraId="34C551D3" w14:textId="77777777" w:rsidR="009C7301" w:rsidRPr="009C03D2" w:rsidRDefault="009C7301" w:rsidP="009C7301">
      <w:pPr>
        <w:pStyle w:val="1e"/>
      </w:pPr>
      <w:r w:rsidRPr="009C03D2">
        <w:t>参数说明：</w:t>
      </w:r>
    </w:p>
    <w:p w14:paraId="10E0DE87" w14:textId="77777777" w:rsidR="009C7301" w:rsidRPr="009C03D2" w:rsidRDefault="009C7301" w:rsidP="009C7301">
      <w:pPr>
        <w:pStyle w:val="41"/>
        <w:rPr>
          <w:rFonts w:hint="eastAsia"/>
        </w:rPr>
      </w:pPr>
      <w:r w:rsidRPr="009C03D2">
        <w:t>参数</w:t>
      </w:r>
      <w:r w:rsidRPr="009C03D2">
        <w:t>1</w:t>
      </w:r>
      <w:r w:rsidRPr="009C03D2">
        <w:t>：源文件</w:t>
      </w:r>
      <w:r>
        <w:rPr>
          <w:rFonts w:hint="eastAsia"/>
        </w:rPr>
        <w:t>。</w:t>
      </w:r>
    </w:p>
    <w:p w14:paraId="1DC5907A" w14:textId="77777777" w:rsidR="009C7301" w:rsidRPr="009C03D2" w:rsidRDefault="009C7301" w:rsidP="009C7301">
      <w:pPr>
        <w:pStyle w:val="41"/>
        <w:rPr>
          <w:rFonts w:hint="eastAsia"/>
        </w:rPr>
      </w:pPr>
      <w:r w:rsidRPr="009C03D2">
        <w:t>参数</w:t>
      </w:r>
      <w:r w:rsidRPr="009C03D2">
        <w:t>2</w:t>
      </w:r>
      <w:r w:rsidRPr="009C03D2">
        <w:t>：目标文件</w:t>
      </w:r>
      <w:r>
        <w:rPr>
          <w:rFonts w:hint="eastAsia"/>
        </w:rPr>
        <w:t>。</w:t>
      </w:r>
    </w:p>
    <w:p w14:paraId="3F444AF9" w14:textId="77777777" w:rsidR="009C7301" w:rsidRPr="009C03D2" w:rsidRDefault="009C7301" w:rsidP="009C7301">
      <w:pPr>
        <w:pStyle w:val="1e"/>
      </w:pPr>
      <w:r w:rsidRPr="009C03D2">
        <w:t>命令示例：</w:t>
      </w:r>
    </w:p>
    <w:p w14:paraId="39FD0434" w14:textId="77777777" w:rsidR="009C7301" w:rsidRPr="009C03D2" w:rsidRDefault="009C7301" w:rsidP="009C7301">
      <w:pPr>
        <w:pStyle w:val="41"/>
        <w:rPr>
          <w:rFonts w:hint="eastAsia"/>
        </w:rPr>
      </w:pPr>
      <w:r w:rsidRPr="009C03D2">
        <w:t>将</w:t>
      </w:r>
      <w:r w:rsidRPr="009C03D2">
        <w:t>home</w:t>
      </w:r>
      <w:r w:rsidRPr="009C03D2">
        <w:t>目录中的</w:t>
      </w:r>
      <w:r w:rsidRPr="009C03D2">
        <w:t>abc</w:t>
      </w:r>
      <w:r w:rsidRPr="009C03D2">
        <w:t>文件复制到</w:t>
      </w:r>
      <w:r w:rsidRPr="009C03D2">
        <w:t>opt</w:t>
      </w:r>
      <w:r w:rsidRPr="009C03D2">
        <w:t>目录下</w:t>
      </w:r>
      <w:r>
        <w:rPr>
          <w:rFonts w:hint="eastAsia"/>
        </w:rPr>
        <w:t>。</w:t>
      </w:r>
    </w:p>
    <w:p w14:paraId="3A971F40" w14:textId="77777777" w:rsidR="009C7301" w:rsidRPr="009C03D2" w:rsidRDefault="009C7301" w:rsidP="009C7301">
      <w:pPr>
        <w:pStyle w:val="affffc"/>
      </w:pPr>
      <w:r w:rsidRPr="009C03D2">
        <w:t>cp /home/abc /opt</w:t>
      </w:r>
    </w:p>
    <w:p w14:paraId="5296A45A" w14:textId="77777777" w:rsidR="009C7301" w:rsidRPr="009C03D2" w:rsidRDefault="009C7301" w:rsidP="009C7301">
      <w:pPr>
        <w:pStyle w:val="1e"/>
      </w:pPr>
      <w:r w:rsidRPr="009C03D2">
        <w:t>注：目标文件存在时，会询问是否覆盖。这是因为</w:t>
      </w:r>
      <w:r w:rsidRPr="009C03D2">
        <w:t>cp</w:t>
      </w:r>
      <w:r w:rsidRPr="009C03D2">
        <w:t>是</w:t>
      </w:r>
      <w:r w:rsidRPr="009C03D2">
        <w:t>cp -i</w:t>
      </w:r>
      <w:r w:rsidRPr="009C03D2">
        <w:t>的别名。目标文件存在时，即使加了</w:t>
      </w:r>
      <w:r w:rsidRPr="009C03D2">
        <w:t>-f</w:t>
      </w:r>
      <w:r w:rsidRPr="009C03D2">
        <w:t>标志，也还会询问是否覆盖。</w:t>
      </w:r>
    </w:p>
    <w:p w14:paraId="782C032F" w14:textId="77777777" w:rsidR="009C7301" w:rsidRPr="009C03D2" w:rsidRDefault="009C7301" w:rsidP="009C7301">
      <w:pPr>
        <w:pStyle w:val="2"/>
        <w:numPr>
          <w:ilvl w:val="1"/>
          <w:numId w:val="4"/>
        </w:numPr>
        <w:ind w:left="0"/>
        <w:rPr>
          <w:rFonts w:ascii="Huawei Sans" w:hAnsi="Huawei Sans" w:cs="Huawei Sans"/>
        </w:rPr>
      </w:pPr>
      <w:bookmarkStart w:id="194" w:name="_Toc51057495"/>
      <w:bookmarkStart w:id="195" w:name="_Toc51141526"/>
      <w:bookmarkStart w:id="196" w:name="_Toc51330022"/>
      <w:bookmarkStart w:id="197" w:name="_Toc53415150"/>
      <w:bookmarkStart w:id="198" w:name="_Toc65487000"/>
      <w:bookmarkStart w:id="199" w:name="_Toc69742835"/>
      <w:bookmarkStart w:id="200" w:name="_Toc74644327"/>
      <w:bookmarkStart w:id="201" w:name="_Toc78182520"/>
      <w:bookmarkStart w:id="202" w:name="_Toc78277412"/>
      <w:bookmarkStart w:id="203" w:name="_Toc80867168"/>
      <w:bookmarkStart w:id="204" w:name="_Toc80868977"/>
      <w:r w:rsidRPr="009C03D2">
        <w:rPr>
          <w:rFonts w:ascii="Huawei Sans" w:hAnsi="Huawei Sans" w:cs="Huawei Sans"/>
        </w:rPr>
        <w:t>rm</w:t>
      </w:r>
      <w:bookmarkEnd w:id="194"/>
      <w:bookmarkEnd w:id="195"/>
      <w:bookmarkEnd w:id="196"/>
      <w:bookmarkEnd w:id="197"/>
      <w:bookmarkEnd w:id="198"/>
      <w:bookmarkEnd w:id="199"/>
      <w:bookmarkEnd w:id="200"/>
      <w:bookmarkEnd w:id="201"/>
      <w:bookmarkEnd w:id="202"/>
      <w:bookmarkEnd w:id="203"/>
      <w:bookmarkEnd w:id="204"/>
    </w:p>
    <w:p w14:paraId="4B8310E5" w14:textId="77777777" w:rsidR="009C7301" w:rsidRPr="009C03D2" w:rsidRDefault="009C7301" w:rsidP="009C7301">
      <w:pPr>
        <w:pStyle w:val="1e"/>
      </w:pPr>
      <w:r w:rsidRPr="009C03D2">
        <w:t>删除一个目录中的一个或多个文件或目录，它也可以将某个目录及其下的所有文件及子目录均删除。对于链接文件，只是删除了链接，原有文件均保持不变。</w:t>
      </w:r>
    </w:p>
    <w:p w14:paraId="7E2BED8A" w14:textId="77777777" w:rsidR="009C7301" w:rsidRPr="009C03D2" w:rsidRDefault="009C7301" w:rsidP="009C7301">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7644CADB" w14:textId="77777777" w:rsidR="009C7301" w:rsidRPr="009C03D2" w:rsidRDefault="009C7301" w:rsidP="009C7301">
      <w:pPr>
        <w:pStyle w:val="1e"/>
      </w:pPr>
      <w:r w:rsidRPr="009C03D2">
        <w:t>命令语法：</w:t>
      </w:r>
    </w:p>
    <w:p w14:paraId="482719FC" w14:textId="77777777" w:rsidR="009C7301" w:rsidRPr="009C03D2" w:rsidRDefault="009C7301" w:rsidP="009C7301">
      <w:pPr>
        <w:pStyle w:val="affffc"/>
      </w:pPr>
      <w:r w:rsidRPr="009C03D2">
        <w:t>rm [</w:t>
      </w:r>
      <w:r w:rsidRPr="009C03D2">
        <w:t>选项</w:t>
      </w:r>
      <w:r w:rsidRPr="009C03D2">
        <w:t xml:space="preserve">] </w:t>
      </w:r>
      <w:r w:rsidRPr="009C03D2">
        <w:t>文件</w:t>
      </w:r>
    </w:p>
    <w:p w14:paraId="1F1CBE14" w14:textId="77777777" w:rsidR="009C7301" w:rsidRPr="009C03D2" w:rsidRDefault="009C7301" w:rsidP="009C7301">
      <w:pPr>
        <w:pStyle w:val="1e"/>
      </w:pPr>
      <w:r w:rsidRPr="009C03D2">
        <w:t>常用选项：</w:t>
      </w:r>
    </w:p>
    <w:p w14:paraId="2CB4BD77" w14:textId="77777777" w:rsidR="009C7301" w:rsidRPr="009C03D2" w:rsidRDefault="009C7301" w:rsidP="009C7301">
      <w:pPr>
        <w:pStyle w:val="41"/>
        <w:rPr>
          <w:rFonts w:hint="eastAsia"/>
        </w:rPr>
      </w:pPr>
      <w:r w:rsidRPr="009C03D2">
        <w:t>-f --</w:t>
      </w:r>
      <w:r w:rsidRPr="009C03D2">
        <w:t>忽略不存在的文件，从不给出提示</w:t>
      </w:r>
      <w:r>
        <w:rPr>
          <w:rFonts w:hint="eastAsia"/>
        </w:rPr>
        <w:t>；</w:t>
      </w:r>
    </w:p>
    <w:p w14:paraId="2CD53A8D" w14:textId="77777777" w:rsidR="009C7301" w:rsidRPr="009C03D2" w:rsidRDefault="009C7301" w:rsidP="009C7301">
      <w:pPr>
        <w:pStyle w:val="41"/>
        <w:rPr>
          <w:rFonts w:hint="eastAsia"/>
        </w:rPr>
      </w:pPr>
      <w:r w:rsidRPr="009C03D2">
        <w:t>-r --</w:t>
      </w:r>
      <w:r w:rsidRPr="009C03D2">
        <w:t>指示</w:t>
      </w:r>
      <w:r w:rsidRPr="009C03D2">
        <w:t>rm</w:t>
      </w:r>
      <w:r w:rsidRPr="009C03D2">
        <w:t>将参数中列出的全部目录和子目录均递归地删除。</w:t>
      </w:r>
    </w:p>
    <w:p w14:paraId="0B33EF2B" w14:textId="77777777" w:rsidR="009C7301" w:rsidRPr="009C03D2" w:rsidRDefault="009C7301" w:rsidP="009C7301">
      <w:pPr>
        <w:pStyle w:val="1e"/>
      </w:pPr>
      <w:r w:rsidRPr="009C03D2">
        <w:t>参数说明：</w:t>
      </w:r>
    </w:p>
    <w:p w14:paraId="626B0415" w14:textId="77777777" w:rsidR="009C7301" w:rsidRPr="009C03D2" w:rsidRDefault="009C7301" w:rsidP="009C7301">
      <w:pPr>
        <w:pStyle w:val="41"/>
        <w:rPr>
          <w:rFonts w:hint="eastAsia"/>
        </w:rPr>
      </w:pPr>
      <w:r w:rsidRPr="009C03D2">
        <w:t>需要删除的文件或目录</w:t>
      </w:r>
      <w:r>
        <w:rPr>
          <w:rFonts w:hint="eastAsia"/>
        </w:rPr>
        <w:t>。</w:t>
      </w:r>
    </w:p>
    <w:p w14:paraId="3E889410" w14:textId="77777777" w:rsidR="009C7301" w:rsidRPr="009C03D2" w:rsidRDefault="009C7301" w:rsidP="009C7301">
      <w:pPr>
        <w:pStyle w:val="1e"/>
      </w:pPr>
      <w:r w:rsidRPr="009C03D2">
        <w:t>命令示例：</w:t>
      </w:r>
    </w:p>
    <w:p w14:paraId="18A4FC03" w14:textId="77777777" w:rsidR="009C7301" w:rsidRPr="009C03D2" w:rsidRDefault="009C7301" w:rsidP="009C7301">
      <w:pPr>
        <w:pStyle w:val="41"/>
        <w:rPr>
          <w:rFonts w:hint="eastAsia"/>
        </w:rPr>
      </w:pPr>
      <w:r w:rsidRPr="009C03D2">
        <w:t>删除文件</w:t>
      </w:r>
      <w:r>
        <w:rPr>
          <w:rFonts w:hint="eastAsia"/>
        </w:rPr>
        <w:t>。</w:t>
      </w:r>
    </w:p>
    <w:p w14:paraId="0C64BC89" w14:textId="77777777" w:rsidR="009C7301" w:rsidRPr="009C03D2" w:rsidRDefault="009C7301" w:rsidP="009C7301">
      <w:pPr>
        <w:pStyle w:val="affffc"/>
      </w:pPr>
      <w:r w:rsidRPr="009C03D2">
        <w:t>rm qwe</w:t>
      </w:r>
    </w:p>
    <w:p w14:paraId="0FA18527" w14:textId="77777777" w:rsidR="009C7301" w:rsidRPr="009C03D2" w:rsidRDefault="009C7301" w:rsidP="009C7301">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427DD12E" w14:textId="77777777" w:rsidR="009C7301" w:rsidRPr="009C03D2" w:rsidRDefault="009C7301" w:rsidP="009C7301">
      <w:pPr>
        <w:pStyle w:val="41"/>
        <w:rPr>
          <w:rFonts w:hint="eastAsia"/>
        </w:rPr>
      </w:pPr>
      <w:r w:rsidRPr="009C03D2">
        <w:t>强制删除某个文件</w:t>
      </w:r>
      <w:r>
        <w:rPr>
          <w:rFonts w:hint="eastAsia"/>
        </w:rPr>
        <w:t>。</w:t>
      </w:r>
    </w:p>
    <w:p w14:paraId="6FCEAB66" w14:textId="77777777" w:rsidR="009C7301" w:rsidRPr="009C03D2" w:rsidRDefault="009C7301" w:rsidP="009C7301">
      <w:pPr>
        <w:pStyle w:val="affffc"/>
      </w:pPr>
      <w:r w:rsidRPr="009C03D2">
        <w:lastRenderedPageBreak/>
        <w:t>rm-rf clusterconfig.log</w:t>
      </w:r>
    </w:p>
    <w:p w14:paraId="66925227" w14:textId="77777777" w:rsidR="009C7301" w:rsidRPr="009C03D2" w:rsidRDefault="009C7301" w:rsidP="009C7301">
      <w:pPr>
        <w:pStyle w:val="2"/>
        <w:numPr>
          <w:ilvl w:val="1"/>
          <w:numId w:val="4"/>
        </w:numPr>
        <w:ind w:left="0"/>
        <w:rPr>
          <w:rFonts w:ascii="Huawei Sans" w:hAnsi="Huawei Sans" w:cs="Huawei Sans"/>
        </w:rPr>
      </w:pPr>
      <w:bookmarkStart w:id="205" w:name="_Toc51057496"/>
      <w:bookmarkStart w:id="206" w:name="_Toc51141527"/>
      <w:bookmarkStart w:id="207" w:name="_Toc51330023"/>
      <w:bookmarkStart w:id="208" w:name="_Toc53415151"/>
      <w:bookmarkStart w:id="209" w:name="_Toc65487001"/>
      <w:bookmarkStart w:id="210" w:name="_Toc69742836"/>
      <w:bookmarkStart w:id="211" w:name="_Toc74644328"/>
      <w:bookmarkStart w:id="212" w:name="_Toc78182521"/>
      <w:bookmarkStart w:id="213" w:name="_Toc78277413"/>
      <w:bookmarkStart w:id="214" w:name="_Toc80867169"/>
      <w:bookmarkStart w:id="215" w:name="_Toc80868978"/>
      <w:r w:rsidRPr="009C03D2">
        <w:rPr>
          <w:rFonts w:ascii="Huawei Sans" w:hAnsi="Huawei Sans" w:cs="Huawei Sans"/>
        </w:rPr>
        <w:t>cat</w:t>
      </w:r>
      <w:bookmarkEnd w:id="205"/>
      <w:bookmarkEnd w:id="206"/>
      <w:bookmarkEnd w:id="207"/>
      <w:bookmarkEnd w:id="208"/>
      <w:bookmarkEnd w:id="209"/>
      <w:bookmarkEnd w:id="210"/>
      <w:bookmarkEnd w:id="211"/>
      <w:bookmarkEnd w:id="212"/>
      <w:bookmarkEnd w:id="213"/>
      <w:bookmarkEnd w:id="214"/>
      <w:bookmarkEnd w:id="215"/>
    </w:p>
    <w:p w14:paraId="166683CD" w14:textId="77777777" w:rsidR="009C7301" w:rsidRPr="009C03D2" w:rsidRDefault="009C7301" w:rsidP="009C7301">
      <w:pPr>
        <w:pStyle w:val="1e"/>
      </w:pPr>
      <w:r w:rsidRPr="009C03D2">
        <w:t>连接文件并在标准输出上输出。这个命令常用来显示文件内容，或者将几个文件连接起来显示，或者从标准输入读取内容并显示，它常与重定向符号配合使用。</w:t>
      </w:r>
    </w:p>
    <w:p w14:paraId="75DB1CF2" w14:textId="77777777" w:rsidR="009C7301" w:rsidRPr="009C03D2" w:rsidRDefault="009C7301" w:rsidP="009C7301">
      <w:pPr>
        <w:pStyle w:val="1e"/>
      </w:pPr>
      <w:r w:rsidRPr="009C03D2">
        <w:t>命令语法：</w:t>
      </w:r>
    </w:p>
    <w:p w14:paraId="71F26912" w14:textId="77777777" w:rsidR="009C7301" w:rsidRPr="009C03D2" w:rsidRDefault="009C7301" w:rsidP="009C7301">
      <w:pPr>
        <w:pStyle w:val="affffc"/>
      </w:pPr>
      <w:r w:rsidRPr="009C03D2">
        <w:t>cat [</w:t>
      </w:r>
      <w:r w:rsidRPr="009C03D2">
        <w:t>选项</w:t>
      </w:r>
      <w:r w:rsidRPr="009C03D2">
        <w:t>] [</w:t>
      </w:r>
      <w:r w:rsidRPr="009C03D2">
        <w:t>参数</w:t>
      </w:r>
      <w:r w:rsidRPr="009C03D2">
        <w:t>]</w:t>
      </w:r>
    </w:p>
    <w:p w14:paraId="7BB5CCCC" w14:textId="77777777" w:rsidR="009C7301" w:rsidRPr="009C03D2" w:rsidRDefault="009C7301" w:rsidP="009C7301">
      <w:pPr>
        <w:pStyle w:val="1e"/>
      </w:pPr>
      <w:r w:rsidRPr="009C03D2">
        <w:t>常用选项：</w:t>
      </w:r>
    </w:p>
    <w:p w14:paraId="087EB8A8" w14:textId="77777777" w:rsidR="009C7301" w:rsidRPr="009C03D2" w:rsidRDefault="009C7301" w:rsidP="009C7301">
      <w:pPr>
        <w:pStyle w:val="41"/>
        <w:rPr>
          <w:rFonts w:hint="eastAsia"/>
        </w:rPr>
      </w:pPr>
      <w:r w:rsidRPr="009C03D2">
        <w:t>-E --</w:t>
      </w:r>
      <w:r w:rsidRPr="009C03D2">
        <w:t>在每行结束显示</w:t>
      </w:r>
      <w:r w:rsidRPr="009C03D2">
        <w:t>$</w:t>
      </w:r>
      <w:r>
        <w:rPr>
          <w:rFonts w:hint="eastAsia"/>
        </w:rPr>
        <w:t>；</w:t>
      </w:r>
    </w:p>
    <w:p w14:paraId="007EB2F7" w14:textId="77777777" w:rsidR="009C7301" w:rsidRDefault="009C7301" w:rsidP="009C7301">
      <w:pPr>
        <w:pStyle w:val="41"/>
        <w:rPr>
          <w:rFonts w:hint="eastAsia"/>
        </w:rPr>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17A46E79" w14:textId="77777777" w:rsidR="009C7301" w:rsidRPr="009C03D2" w:rsidRDefault="009C7301" w:rsidP="009C7301">
      <w:pPr>
        <w:pStyle w:val="41"/>
        <w:rPr>
          <w:rFonts w:hint="eastAsia"/>
        </w:rPr>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1A2EC90A" w14:textId="77777777" w:rsidR="009C7301" w:rsidRPr="009C03D2" w:rsidRDefault="009C7301" w:rsidP="009C7301">
      <w:pPr>
        <w:pStyle w:val="41"/>
        <w:rPr>
          <w:rFonts w:hint="eastAsia"/>
        </w:rPr>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0FE342A4" w14:textId="77777777" w:rsidR="009C7301" w:rsidRPr="009C03D2" w:rsidRDefault="009C7301" w:rsidP="009C7301">
      <w:pPr>
        <w:pStyle w:val="1e"/>
      </w:pPr>
      <w:r w:rsidRPr="009C03D2">
        <w:t>参数说明：</w:t>
      </w:r>
    </w:p>
    <w:p w14:paraId="1C8039AD" w14:textId="77777777" w:rsidR="009C7301" w:rsidRPr="009C03D2" w:rsidRDefault="009C7301" w:rsidP="009C7301">
      <w:pPr>
        <w:pStyle w:val="41"/>
        <w:rPr>
          <w:rFonts w:hint="eastAsia"/>
        </w:rPr>
      </w:pPr>
      <w:r>
        <w:t>可操作的</w:t>
      </w:r>
      <w:r w:rsidRPr="009C03D2">
        <w:t>文件名</w:t>
      </w:r>
      <w:r>
        <w:rPr>
          <w:rFonts w:hint="eastAsia"/>
        </w:rPr>
        <w:t>。</w:t>
      </w:r>
    </w:p>
    <w:p w14:paraId="7E31647E" w14:textId="77777777" w:rsidR="009C7301" w:rsidRPr="009C03D2" w:rsidRDefault="009C7301" w:rsidP="009C7301">
      <w:pPr>
        <w:pStyle w:val="1e"/>
      </w:pPr>
      <w:r w:rsidRPr="009C03D2">
        <w:t>命令示例</w:t>
      </w:r>
      <w:r w:rsidRPr="009C03D2">
        <w:t>:</w:t>
      </w:r>
    </w:p>
    <w:p w14:paraId="47E938A3" w14:textId="77777777" w:rsidR="009C7301" w:rsidRDefault="009C7301" w:rsidP="009C7301">
      <w:pPr>
        <w:pStyle w:val="41"/>
        <w:rPr>
          <w:rFonts w:hint="eastAsia"/>
        </w:rPr>
      </w:pPr>
      <w:r w:rsidRPr="009C03D2">
        <w:t>显示</w:t>
      </w:r>
      <w:r>
        <w:rPr>
          <w:rFonts w:hint="eastAsia"/>
        </w:rPr>
        <w:t>testfile</w:t>
      </w:r>
      <w:r w:rsidRPr="009C03D2">
        <w:t>文件</w:t>
      </w:r>
      <w:r>
        <w:t>的</w:t>
      </w:r>
      <w:r w:rsidRPr="009C03D2">
        <w:t>内容</w:t>
      </w:r>
      <w:r>
        <w:rPr>
          <w:rFonts w:hint="eastAsia"/>
        </w:rPr>
        <w:t>。</w:t>
      </w:r>
    </w:p>
    <w:p w14:paraId="592E9503" w14:textId="77777777" w:rsidR="009C7301" w:rsidRDefault="009C7301" w:rsidP="009C7301">
      <w:pPr>
        <w:pStyle w:val="affffc"/>
      </w:pPr>
      <w:r>
        <w:t>cat textfile</w:t>
      </w:r>
    </w:p>
    <w:p w14:paraId="6B177F16" w14:textId="77777777" w:rsidR="009C7301" w:rsidRDefault="009C7301" w:rsidP="009C7301">
      <w:pPr>
        <w:pStyle w:val="41"/>
        <w:rPr>
          <w:rFonts w:hint="eastAsia"/>
        </w:rPr>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r>
        <w:rPr>
          <w:rFonts w:hint="eastAsia"/>
        </w:rPr>
        <w:t>。</w:t>
      </w:r>
    </w:p>
    <w:p w14:paraId="7F735783" w14:textId="77777777" w:rsidR="009C7301" w:rsidRDefault="009C7301" w:rsidP="009C7301">
      <w:pPr>
        <w:pStyle w:val="affffc"/>
      </w:pPr>
      <w:r w:rsidRPr="00B712BC">
        <w:t>cat -b textfile1 textfile2 &gt;&gt; textfile3</w:t>
      </w:r>
    </w:p>
    <w:p w14:paraId="06F14BC8" w14:textId="77777777" w:rsidR="009C7301" w:rsidRPr="009C03D2" w:rsidRDefault="009C7301" w:rsidP="009C7301">
      <w:pPr>
        <w:pStyle w:val="41"/>
        <w:rPr>
          <w:rFonts w:hint="eastAsia"/>
        </w:rPr>
      </w:pPr>
      <w:r>
        <w:t>向</w:t>
      </w:r>
      <w:r>
        <w:t>/etc/profile</w:t>
      </w:r>
      <w:r>
        <w:t>中追加内容</w:t>
      </w:r>
      <w:r>
        <w:rPr>
          <w:rFonts w:hint="eastAsia"/>
        </w:rPr>
        <w:t>（输入</w:t>
      </w:r>
      <w:r>
        <w:rPr>
          <w:rFonts w:hint="eastAsia"/>
        </w:rPr>
        <w:t>EOF</w:t>
      </w:r>
      <w:r>
        <w:rPr>
          <w:rFonts w:hint="eastAsia"/>
        </w:rPr>
        <w:t>表示结束追加）。</w:t>
      </w:r>
    </w:p>
    <w:p w14:paraId="71F4EFA0" w14:textId="77777777" w:rsidR="009C7301" w:rsidRPr="009C03D2" w:rsidRDefault="009C7301" w:rsidP="009C7301">
      <w:pPr>
        <w:pStyle w:val="affffc"/>
      </w:pPr>
      <w:r w:rsidRPr="009C03D2">
        <w:t>cat &gt;&gt;/etc/profile&lt;&lt;EOF</w:t>
      </w:r>
    </w:p>
    <w:p w14:paraId="5C99C143" w14:textId="77777777" w:rsidR="009C7301" w:rsidRPr="009C03D2" w:rsidRDefault="009C7301" w:rsidP="009C7301">
      <w:pPr>
        <w:pStyle w:val="affffc"/>
      </w:pPr>
      <w:r>
        <w:rPr>
          <w:rFonts w:hint="eastAsia"/>
        </w:rPr>
        <w:t>&gt;</w:t>
      </w:r>
      <w:r w:rsidRPr="009C03D2">
        <w:t>export LD_LIBRARY_PATH=$packagePath/script/gspylib/clib:$LD_LIBRARY_PATH</w:t>
      </w:r>
    </w:p>
    <w:p w14:paraId="11981629" w14:textId="77777777" w:rsidR="009C7301" w:rsidRDefault="009C7301" w:rsidP="009C7301">
      <w:pPr>
        <w:pStyle w:val="affffc"/>
      </w:pPr>
      <w:r>
        <w:t>&gt;</w:t>
      </w:r>
      <w:r w:rsidRPr="009C03D2">
        <w:t>EOF</w:t>
      </w:r>
    </w:p>
    <w:p w14:paraId="1296EF2D" w14:textId="77777777" w:rsidR="009C7301" w:rsidRDefault="009C7301" w:rsidP="009C7301">
      <w:pPr>
        <w:pStyle w:val="1e"/>
      </w:pPr>
      <w:r>
        <w:rPr>
          <w:rFonts w:hint="eastAsia"/>
        </w:rPr>
        <w:t>注：</w:t>
      </w:r>
    </w:p>
    <w:p w14:paraId="43624160" w14:textId="77777777" w:rsidR="009C7301" w:rsidRPr="009C03D2" w:rsidRDefault="009C7301" w:rsidP="009C7301">
      <w:pPr>
        <w:pStyle w:val="41"/>
        <w:rPr>
          <w:rFonts w:hint="eastAsia"/>
        </w:rPr>
      </w:pPr>
      <w:r>
        <w:rPr>
          <w:rFonts w:hint="eastAsia"/>
        </w:rPr>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6AAC2427" w14:textId="4D6A1628" w:rsidR="001E5F70" w:rsidRPr="003B5A0E" w:rsidRDefault="001E5F70" w:rsidP="009C7301">
      <w:pPr>
        <w:pStyle w:val="41"/>
        <w:rPr>
          <w:rFonts w:ascii="Huawei Sans" w:hAnsi="Huawei Sans" w:cs="Huawei Sans"/>
        </w:rPr>
      </w:pPr>
      <w:r w:rsidRPr="003B5A0E">
        <w:rPr>
          <w:rFonts w:ascii="Huawei Sans" w:hAnsi="Huawei Sans" w:cs="Huawei Sans"/>
        </w:rPr>
        <w:br w:type="page"/>
      </w:r>
    </w:p>
    <w:p w14:paraId="68F3D8D0" w14:textId="77777777" w:rsidR="001E5F70" w:rsidRPr="003B5A0E" w:rsidRDefault="001E5F70" w:rsidP="009920B6">
      <w:pPr>
        <w:pStyle w:val="1"/>
        <w:numPr>
          <w:ilvl w:val="0"/>
          <w:numId w:val="0"/>
        </w:numPr>
        <w:ind w:right="442"/>
        <w:rPr>
          <w:rFonts w:ascii="Huawei Sans" w:hAnsi="Huawei Sans" w:cs="Huawei Sans"/>
        </w:rPr>
      </w:pPr>
      <w:bookmarkStart w:id="216" w:name="_附录二：openGauss数据库基本操作"/>
      <w:bookmarkStart w:id="217" w:name="_Toc51057497"/>
      <w:bookmarkStart w:id="218" w:name="_Toc80868979"/>
      <w:bookmarkEnd w:id="216"/>
      <w:r w:rsidRPr="003B5A0E">
        <w:rPr>
          <w:rFonts w:ascii="Huawei Sans" w:hAnsi="Huawei Sans" w:cs="Huawei Sans"/>
        </w:rPr>
        <w:lastRenderedPageBreak/>
        <w:t>附录二：</w:t>
      </w:r>
      <w:r w:rsidRPr="003B5A0E">
        <w:rPr>
          <w:rFonts w:ascii="Huawei Sans" w:hAnsi="Huawei Sans" w:cs="Huawei Sans"/>
        </w:rPr>
        <w:t>openGauss</w:t>
      </w:r>
      <w:r w:rsidRPr="003B5A0E">
        <w:rPr>
          <w:rFonts w:ascii="Huawei Sans" w:hAnsi="Huawei Sans" w:cs="Huawei Sans"/>
        </w:rPr>
        <w:t>数据库基本操作</w:t>
      </w:r>
      <w:bookmarkEnd w:id="217"/>
      <w:bookmarkEnd w:id="218"/>
    </w:p>
    <w:p w14:paraId="590504CB" w14:textId="2372DA79" w:rsidR="001E5F70" w:rsidRDefault="001E5F70" w:rsidP="007F3F7E">
      <w:pPr>
        <w:pStyle w:val="2"/>
        <w:numPr>
          <w:ilvl w:val="1"/>
          <w:numId w:val="4"/>
        </w:numPr>
        <w:rPr>
          <w:rFonts w:ascii="Huawei Sans" w:hAnsi="Huawei Sans" w:cs="Huawei Sans"/>
        </w:rPr>
      </w:pPr>
      <w:bookmarkStart w:id="219" w:name="_Toc51057498"/>
      <w:bookmarkStart w:id="220" w:name="_Toc51158864"/>
      <w:bookmarkStart w:id="221" w:name="_Toc51335109"/>
      <w:bookmarkStart w:id="222" w:name="_Toc53763788"/>
      <w:bookmarkStart w:id="223" w:name="_Toc80868980"/>
      <w:r w:rsidRPr="003B5A0E">
        <w:rPr>
          <w:rFonts w:ascii="Huawei Sans" w:hAnsi="Huawei Sans" w:cs="Huawei Sans"/>
        </w:rPr>
        <w:t>查看数据库对象</w:t>
      </w:r>
      <w:bookmarkEnd w:id="219"/>
      <w:bookmarkEnd w:id="220"/>
      <w:bookmarkEnd w:id="221"/>
      <w:bookmarkEnd w:id="222"/>
      <w:bookmarkEnd w:id="223"/>
    </w:p>
    <w:p w14:paraId="6CE7CB5E" w14:textId="77777777" w:rsidR="007F3F7E" w:rsidRDefault="007F3F7E" w:rsidP="007F3F7E">
      <w:pPr>
        <w:pStyle w:val="41"/>
        <w:rPr>
          <w:rFonts w:hint="eastAsia"/>
        </w:rPr>
      </w:pPr>
      <w:r>
        <w:rPr>
          <w:rFonts w:hint="eastAsia"/>
        </w:rPr>
        <w:t>查看帮助信息。</w:t>
      </w:r>
    </w:p>
    <w:p w14:paraId="1371C4B8"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rPr>
          <w:rFonts w:hint="eastAsia"/>
        </w:rPr>
        <w:t>\</w:t>
      </w:r>
      <w:r>
        <w:t>?</w:t>
      </w:r>
    </w:p>
    <w:p w14:paraId="0E948C28" w14:textId="77777777" w:rsidR="007F3F7E" w:rsidRDefault="007F3F7E" w:rsidP="007F3F7E">
      <w:pPr>
        <w:pStyle w:val="41"/>
        <w:rPr>
          <w:rFonts w:hint="eastAsia"/>
        </w:rPr>
      </w:pPr>
      <w:r>
        <w:t>切换数据库</w:t>
      </w:r>
      <w:r>
        <w:rPr>
          <w:rFonts w:hint="eastAsia"/>
        </w:rPr>
        <w:t>。</w:t>
      </w:r>
    </w:p>
    <w:p w14:paraId="73D18EAE" w14:textId="77777777" w:rsidR="007F3F7E" w:rsidRDefault="007F3F7E" w:rsidP="007F3F7E">
      <w:pPr>
        <w:pStyle w:val="affffc"/>
      </w:pPr>
      <w:r w:rsidRPr="00313D59">
        <w:rPr>
          <w:snapToGrid w:val="0"/>
        </w:rPr>
        <w:t>postgres</w:t>
      </w:r>
      <w:r w:rsidRPr="0053549F">
        <w:rPr>
          <w:snapToGrid w:val="0"/>
        </w:rPr>
        <w:t>=#</w:t>
      </w:r>
      <w:r>
        <w:rPr>
          <w:snapToGrid w:val="0"/>
        </w:rPr>
        <w:t xml:space="preserve"> </w:t>
      </w:r>
      <w:r>
        <w:rPr>
          <w:rFonts w:hint="eastAsia"/>
        </w:rPr>
        <w:t>\</w:t>
      </w:r>
      <w:r>
        <w:t>c dbname</w:t>
      </w:r>
    </w:p>
    <w:p w14:paraId="495B933C" w14:textId="77777777" w:rsidR="007F3F7E" w:rsidRDefault="007F3F7E" w:rsidP="007F3F7E">
      <w:pPr>
        <w:pStyle w:val="41"/>
        <w:rPr>
          <w:rFonts w:hint="eastAsia"/>
        </w:rPr>
      </w:pPr>
      <w:r>
        <w:t>列举数据库</w:t>
      </w:r>
      <w:r>
        <w:rPr>
          <w:rFonts w:hint="eastAsia"/>
        </w:rPr>
        <w:t>。</w:t>
      </w:r>
    </w:p>
    <w:p w14:paraId="592C3F89" w14:textId="77777777" w:rsidR="007F3F7E" w:rsidRDefault="007F3F7E" w:rsidP="007F3F7E">
      <w:pPr>
        <w:pStyle w:val="1e"/>
      </w:pPr>
      <w:r w:rsidRPr="00C57CF6">
        <w:rPr>
          <w:rFonts w:hint="eastAsia"/>
        </w:rPr>
        <w:t>使用</w:t>
      </w:r>
      <w:r w:rsidRPr="00C57CF6">
        <w:t>\l</w:t>
      </w:r>
      <w:r w:rsidRPr="00C57CF6">
        <w:t>元命令查看数据库系统的数据库列表</w:t>
      </w:r>
      <w:r>
        <w:rPr>
          <w:rFonts w:hint="eastAsia"/>
        </w:rPr>
        <w:t>。</w:t>
      </w:r>
    </w:p>
    <w:p w14:paraId="118E4357"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t>\l</w:t>
      </w:r>
    </w:p>
    <w:p w14:paraId="19BA088B" w14:textId="77777777" w:rsidR="007F3F7E" w:rsidRDefault="007F3F7E" w:rsidP="007F3F7E">
      <w:pPr>
        <w:pStyle w:val="1e"/>
      </w:pPr>
      <w:r w:rsidRPr="00B67E29">
        <w:rPr>
          <w:rFonts w:hint="eastAsia"/>
        </w:rPr>
        <w:t>使用如下命令通过系统表</w:t>
      </w:r>
      <w:r w:rsidRPr="00B67E29">
        <w:t>pg_database</w:t>
      </w:r>
      <w:r w:rsidRPr="00B67E29">
        <w:t>查询数据库列表。</w:t>
      </w:r>
    </w:p>
    <w:p w14:paraId="10E68F38" w14:textId="77777777" w:rsidR="007F3F7E" w:rsidRDefault="007F3F7E" w:rsidP="007F3F7E">
      <w:pPr>
        <w:pStyle w:val="affffc"/>
      </w:pPr>
      <w:r w:rsidRPr="00313D59">
        <w:rPr>
          <w:snapToGrid w:val="0"/>
        </w:rPr>
        <w:t>postgres</w:t>
      </w:r>
      <w:r w:rsidRPr="0053549F">
        <w:rPr>
          <w:snapToGrid w:val="0"/>
        </w:rPr>
        <w:t>=#</w:t>
      </w:r>
      <w:r>
        <w:rPr>
          <w:snapToGrid w:val="0"/>
        </w:rPr>
        <w:t xml:space="preserve"> </w:t>
      </w:r>
      <w:r w:rsidRPr="00B67E29">
        <w:t>SELECT datname FROM pg_database;</w:t>
      </w:r>
    </w:p>
    <w:p w14:paraId="78111F32" w14:textId="77777777" w:rsidR="007F3F7E" w:rsidRDefault="007F3F7E" w:rsidP="007F3F7E">
      <w:pPr>
        <w:pStyle w:val="41"/>
        <w:rPr>
          <w:rFonts w:hint="eastAsia"/>
        </w:rPr>
      </w:pPr>
      <w:r>
        <w:rPr>
          <w:rFonts w:hint="eastAsia"/>
        </w:rPr>
        <w:t>列举表。</w:t>
      </w:r>
    </w:p>
    <w:p w14:paraId="43E6C8C9"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t>\dt</w:t>
      </w:r>
    </w:p>
    <w:p w14:paraId="07B1982C" w14:textId="77777777" w:rsidR="007F3F7E" w:rsidRDefault="007F3F7E" w:rsidP="007F3F7E">
      <w:pPr>
        <w:pStyle w:val="41"/>
        <w:rPr>
          <w:rFonts w:hint="eastAsia"/>
        </w:rPr>
      </w:pPr>
      <w:r>
        <w:t>列举所有表</w:t>
      </w:r>
      <w:r>
        <w:rPr>
          <w:rFonts w:hint="eastAsia"/>
        </w:rPr>
        <w:t>、</w:t>
      </w:r>
      <w:r>
        <w:t>视图和索引</w:t>
      </w:r>
      <w:r>
        <w:rPr>
          <w:rFonts w:hint="eastAsia"/>
        </w:rPr>
        <w:t>。</w:t>
      </w:r>
    </w:p>
    <w:p w14:paraId="43277898"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rPr>
          <w:rFonts w:hint="eastAsia"/>
        </w:rPr>
        <w:t>\</w:t>
      </w:r>
      <w:r>
        <w:t>d+</w:t>
      </w:r>
    </w:p>
    <w:p w14:paraId="5C4A4A4A" w14:textId="77777777" w:rsidR="007F3F7E" w:rsidRDefault="007F3F7E" w:rsidP="007F3F7E">
      <w:pPr>
        <w:pStyle w:val="1e"/>
      </w:pPr>
      <w:r w:rsidRPr="005535B5">
        <w:rPr>
          <w:rFonts w:hint="eastAsia"/>
        </w:rPr>
        <w:t>使用</w:t>
      </w:r>
      <w:r w:rsidRPr="005535B5">
        <w:t>gsql</w:t>
      </w:r>
      <w:r w:rsidRPr="005535B5">
        <w:t>的</w:t>
      </w:r>
      <w:r w:rsidRPr="005535B5">
        <w:t>\d+</w:t>
      </w:r>
      <w:r w:rsidRPr="005535B5">
        <w:t>命令查询表的属性。</w:t>
      </w:r>
    </w:p>
    <w:p w14:paraId="2910E861" w14:textId="77777777" w:rsidR="007F3F7E" w:rsidRDefault="007F3F7E" w:rsidP="007F3F7E">
      <w:pPr>
        <w:pStyle w:val="affffc"/>
      </w:pPr>
      <w:r w:rsidRPr="00313D59">
        <w:rPr>
          <w:snapToGrid w:val="0"/>
        </w:rPr>
        <w:t>postgres</w:t>
      </w:r>
      <w:r w:rsidRPr="0053549F">
        <w:rPr>
          <w:snapToGrid w:val="0"/>
        </w:rPr>
        <w:t>=#</w:t>
      </w:r>
      <w:r>
        <w:rPr>
          <w:snapToGrid w:val="0"/>
        </w:rPr>
        <w:t xml:space="preserve"> </w:t>
      </w:r>
      <w:r>
        <w:rPr>
          <w:rFonts w:hint="eastAsia"/>
        </w:rPr>
        <w:t>\</w:t>
      </w:r>
      <w:r>
        <w:t>d+ tablename</w:t>
      </w:r>
    </w:p>
    <w:p w14:paraId="08AF8F82" w14:textId="77777777" w:rsidR="007F3F7E" w:rsidRDefault="007F3F7E" w:rsidP="007F3F7E">
      <w:pPr>
        <w:pStyle w:val="41"/>
        <w:rPr>
          <w:rFonts w:hint="eastAsia"/>
        </w:rPr>
      </w:pPr>
      <w:r>
        <w:rPr>
          <w:rFonts w:hint="eastAsia"/>
        </w:rPr>
        <w:t>查看表结构。</w:t>
      </w:r>
    </w:p>
    <w:p w14:paraId="52211F87" w14:textId="77777777" w:rsidR="007F3F7E" w:rsidRDefault="007F3F7E" w:rsidP="007F3F7E">
      <w:pPr>
        <w:pStyle w:val="affffc"/>
      </w:pPr>
      <w:r w:rsidRPr="00A721D4">
        <w:rPr>
          <w:i/>
          <w:snapToGrid w:val="0"/>
        </w:rPr>
        <w:t>p</w:t>
      </w:r>
      <w:r w:rsidRPr="00313D59">
        <w:rPr>
          <w:snapToGrid w:val="0"/>
        </w:rPr>
        <w:t>ostgres</w:t>
      </w:r>
      <w:r w:rsidRPr="0053549F">
        <w:rPr>
          <w:snapToGrid w:val="0"/>
        </w:rPr>
        <w:t>=#</w:t>
      </w:r>
      <w:r>
        <w:rPr>
          <w:snapToGrid w:val="0"/>
        </w:rPr>
        <w:t xml:space="preserve"> </w:t>
      </w:r>
      <w:r>
        <w:t>\d tablename</w:t>
      </w:r>
    </w:p>
    <w:p w14:paraId="5BC36BD0" w14:textId="77777777" w:rsidR="007F3F7E" w:rsidRDefault="007F3F7E" w:rsidP="007F3F7E">
      <w:pPr>
        <w:pStyle w:val="41"/>
        <w:rPr>
          <w:rFonts w:hint="eastAsia"/>
        </w:rPr>
      </w:pPr>
      <w:r>
        <w:rPr>
          <w:rFonts w:hint="eastAsia"/>
        </w:rPr>
        <w:t>列举</w:t>
      </w:r>
      <w:r>
        <w:t>schema</w:t>
      </w:r>
      <w:r>
        <w:rPr>
          <w:rFonts w:hint="eastAsia"/>
        </w:rPr>
        <w:t>。</w:t>
      </w:r>
    </w:p>
    <w:p w14:paraId="730BE85F"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t>\dn</w:t>
      </w:r>
    </w:p>
    <w:p w14:paraId="2ADE6E3D" w14:textId="77777777" w:rsidR="007F3F7E" w:rsidRDefault="007F3F7E" w:rsidP="007F3F7E">
      <w:pPr>
        <w:pStyle w:val="41"/>
        <w:rPr>
          <w:rFonts w:hint="eastAsia"/>
        </w:rPr>
      </w:pPr>
      <w:r>
        <w:rPr>
          <w:rFonts w:hint="eastAsia"/>
        </w:rPr>
        <w:t>查看索引。</w:t>
      </w:r>
    </w:p>
    <w:p w14:paraId="3237D907"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t>\di</w:t>
      </w:r>
    </w:p>
    <w:p w14:paraId="238DA43B" w14:textId="77777777" w:rsidR="007F3F7E" w:rsidRDefault="007F3F7E" w:rsidP="007F3F7E">
      <w:pPr>
        <w:pStyle w:val="41"/>
        <w:rPr>
          <w:rFonts w:hint="eastAsia"/>
        </w:rPr>
      </w:pPr>
      <w:r>
        <w:rPr>
          <w:rFonts w:hint="eastAsia"/>
        </w:rPr>
        <w:t>查询表空间。</w:t>
      </w:r>
    </w:p>
    <w:p w14:paraId="0BE2383D" w14:textId="77777777" w:rsidR="007F3F7E" w:rsidRDefault="007F3F7E" w:rsidP="007F3F7E">
      <w:pPr>
        <w:pStyle w:val="1e"/>
      </w:pPr>
      <w:r w:rsidRPr="005535B5">
        <w:rPr>
          <w:rFonts w:hint="eastAsia"/>
        </w:rPr>
        <w:t>使用</w:t>
      </w:r>
      <w:r w:rsidRPr="005535B5">
        <w:t>gsql</w:t>
      </w:r>
      <w:r w:rsidRPr="005535B5">
        <w:t>程序的元命令查询表空间。</w:t>
      </w:r>
    </w:p>
    <w:p w14:paraId="0094369C"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rPr>
          <w:rFonts w:hint="eastAsia"/>
        </w:rPr>
        <w:t>\</w:t>
      </w:r>
      <w:r>
        <w:t>db</w:t>
      </w:r>
    </w:p>
    <w:p w14:paraId="50FFA5DC" w14:textId="77777777" w:rsidR="007F3F7E" w:rsidRDefault="007F3F7E" w:rsidP="007F3F7E">
      <w:pPr>
        <w:pStyle w:val="1e"/>
      </w:pPr>
      <w:r w:rsidRPr="005535B5">
        <w:rPr>
          <w:rFonts w:hint="eastAsia"/>
        </w:rPr>
        <w:t>检查</w:t>
      </w:r>
      <w:r w:rsidRPr="005535B5">
        <w:t>pg_tablespace</w:t>
      </w:r>
      <w:r w:rsidRPr="005535B5">
        <w:t>系统表。如下命令可查到系统和用户定义的全部表空间。</w:t>
      </w:r>
    </w:p>
    <w:p w14:paraId="7A8AC2AF" w14:textId="77777777" w:rsidR="007F3F7E" w:rsidRDefault="007F3F7E" w:rsidP="007F3F7E">
      <w:pPr>
        <w:pStyle w:val="affffc"/>
      </w:pPr>
      <w:r w:rsidRPr="00313D59">
        <w:rPr>
          <w:snapToGrid w:val="0"/>
        </w:rPr>
        <w:t>postgres</w:t>
      </w:r>
      <w:r w:rsidRPr="0053549F">
        <w:rPr>
          <w:snapToGrid w:val="0"/>
        </w:rPr>
        <w:t>=#</w:t>
      </w:r>
      <w:r>
        <w:rPr>
          <w:snapToGrid w:val="0"/>
        </w:rPr>
        <w:t xml:space="preserve"> </w:t>
      </w:r>
      <w:r w:rsidRPr="005535B5">
        <w:t>SELECT spcname FROM pg_tablespace;</w:t>
      </w:r>
    </w:p>
    <w:p w14:paraId="385BB01B" w14:textId="77777777" w:rsidR="007F3F7E" w:rsidRDefault="007F3F7E" w:rsidP="007F3F7E">
      <w:pPr>
        <w:pStyle w:val="41"/>
        <w:rPr>
          <w:rFonts w:hint="eastAsia"/>
        </w:rPr>
      </w:pPr>
      <w:r>
        <w:rPr>
          <w:rFonts w:hint="eastAsia"/>
        </w:rPr>
        <w:t>查看数据库用户</w:t>
      </w:r>
      <w:r>
        <w:t>列表</w:t>
      </w:r>
      <w:r>
        <w:rPr>
          <w:rFonts w:hint="eastAsia"/>
        </w:rPr>
        <w:t>。</w:t>
      </w:r>
    </w:p>
    <w:p w14:paraId="307FD174" w14:textId="77777777" w:rsidR="007F3F7E" w:rsidRDefault="007F3F7E" w:rsidP="007F3F7E">
      <w:pPr>
        <w:pStyle w:val="affffc"/>
      </w:pPr>
      <w:r w:rsidRPr="00313D59">
        <w:rPr>
          <w:snapToGrid w:val="0"/>
        </w:rPr>
        <w:t>postgres</w:t>
      </w:r>
      <w:r w:rsidRPr="0053549F">
        <w:rPr>
          <w:snapToGrid w:val="0"/>
        </w:rPr>
        <w:t>=#</w:t>
      </w:r>
      <w:r>
        <w:rPr>
          <w:snapToGrid w:val="0"/>
        </w:rPr>
        <w:t xml:space="preserve"> </w:t>
      </w:r>
      <w:r w:rsidRPr="001465DA">
        <w:t>SELECT * FROM pg_user</w:t>
      </w:r>
      <w:r>
        <w:t>;</w:t>
      </w:r>
    </w:p>
    <w:p w14:paraId="32931A38" w14:textId="245912EA" w:rsidR="007F3F7E" w:rsidRDefault="007F3F7E" w:rsidP="007F3F7E">
      <w:pPr>
        <w:pStyle w:val="41"/>
        <w:rPr>
          <w:rFonts w:hint="eastAsia"/>
        </w:rPr>
      </w:pPr>
      <w:r>
        <w:rPr>
          <w:rFonts w:hint="eastAsia"/>
        </w:rPr>
        <w:lastRenderedPageBreak/>
        <w:t>查看用户属性。</w:t>
      </w:r>
    </w:p>
    <w:p w14:paraId="5061B055"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rsidRPr="008A38EC">
        <w:t>SELECT * FROM pg_authid;</w:t>
      </w:r>
    </w:p>
    <w:p w14:paraId="4EB68C7D" w14:textId="77777777" w:rsidR="007F3F7E" w:rsidRDefault="007F3F7E" w:rsidP="007F3F7E">
      <w:pPr>
        <w:pStyle w:val="41"/>
        <w:rPr>
          <w:rFonts w:hint="eastAsia"/>
        </w:rPr>
      </w:pPr>
      <w:r>
        <w:rPr>
          <w:rFonts w:hint="eastAsia"/>
        </w:rPr>
        <w:t>查看所有角色。</w:t>
      </w:r>
    </w:p>
    <w:p w14:paraId="4C38688F" w14:textId="77777777" w:rsidR="007F3F7E" w:rsidRDefault="007F3F7E" w:rsidP="007F3F7E">
      <w:pPr>
        <w:pStyle w:val="affffc"/>
      </w:pPr>
      <w:r w:rsidRPr="00A721D4">
        <w:rPr>
          <w:snapToGrid w:val="0"/>
        </w:rPr>
        <w:t>postgres</w:t>
      </w:r>
      <w:r w:rsidRPr="0053549F">
        <w:rPr>
          <w:snapToGrid w:val="0"/>
        </w:rPr>
        <w:t>=#</w:t>
      </w:r>
      <w:r>
        <w:rPr>
          <w:snapToGrid w:val="0"/>
        </w:rPr>
        <w:t xml:space="preserve"> </w:t>
      </w:r>
      <w:r w:rsidRPr="00EB6EFE">
        <w:t>SELECT * FROM PG_ROLES;</w:t>
      </w:r>
    </w:p>
    <w:p w14:paraId="3095B4F1" w14:textId="78520DEB" w:rsidR="001E5F70" w:rsidRPr="003B5A0E" w:rsidRDefault="001E5F70" w:rsidP="001E5F70">
      <w:pPr>
        <w:pStyle w:val="2"/>
        <w:numPr>
          <w:ilvl w:val="1"/>
          <w:numId w:val="4"/>
        </w:numPr>
        <w:rPr>
          <w:rFonts w:ascii="Huawei Sans" w:hAnsi="Huawei Sans" w:cs="Huawei Sans"/>
        </w:rPr>
      </w:pPr>
      <w:bookmarkStart w:id="224" w:name="_Toc51057499"/>
      <w:bookmarkStart w:id="225" w:name="_Toc51158865"/>
      <w:bookmarkStart w:id="226" w:name="_Toc51335110"/>
      <w:bookmarkStart w:id="227" w:name="_Toc53763789"/>
      <w:bookmarkStart w:id="228" w:name="_Toc80868981"/>
      <w:r w:rsidRPr="003B5A0E">
        <w:rPr>
          <w:rFonts w:ascii="Huawei Sans" w:hAnsi="Huawei Sans" w:cs="Huawei Sans"/>
        </w:rPr>
        <w:t>其他操作</w:t>
      </w:r>
      <w:bookmarkEnd w:id="224"/>
      <w:bookmarkEnd w:id="225"/>
      <w:bookmarkEnd w:id="226"/>
      <w:bookmarkEnd w:id="227"/>
      <w:bookmarkEnd w:id="228"/>
    </w:p>
    <w:p w14:paraId="45F37AC2" w14:textId="77777777" w:rsidR="009920B6" w:rsidRPr="006E6A1D" w:rsidRDefault="009920B6" w:rsidP="009920B6">
      <w:pPr>
        <w:pStyle w:val="41"/>
        <w:rPr>
          <w:rFonts w:hint="eastAsia"/>
        </w:rPr>
      </w:pPr>
      <w:r w:rsidRPr="006E6A1D">
        <w:t>查看</w:t>
      </w:r>
      <w:r w:rsidRPr="006E6A1D">
        <w:t>openGauss</w:t>
      </w:r>
      <w:r w:rsidRPr="006E6A1D">
        <w:t>支持的所有</w:t>
      </w:r>
      <w:r w:rsidRPr="006E6A1D">
        <w:t>SQL</w:t>
      </w:r>
      <w:r w:rsidRPr="006E6A1D">
        <w:t>语句。</w:t>
      </w:r>
    </w:p>
    <w:p w14:paraId="28B94DC1" w14:textId="77777777" w:rsidR="009920B6" w:rsidRPr="006E6A1D" w:rsidRDefault="009920B6" w:rsidP="009920B6">
      <w:pPr>
        <w:pStyle w:val="affffc"/>
        <w:rPr>
          <w:snapToGrid w:val="0"/>
        </w:rPr>
      </w:pPr>
      <w:r w:rsidRPr="006E6A1D">
        <w:rPr>
          <w:snapToGrid w:val="0"/>
        </w:rPr>
        <w:t>postgres=#</w:t>
      </w:r>
      <w:r w:rsidRPr="009920B6">
        <w:rPr>
          <w:snapToGrid w:val="0"/>
        </w:rPr>
        <w:t>\h</w:t>
      </w:r>
    </w:p>
    <w:p w14:paraId="67E8A074" w14:textId="2099BCCF" w:rsidR="009920B6" w:rsidRDefault="009920B6" w:rsidP="009920B6">
      <w:pPr>
        <w:pStyle w:val="41"/>
        <w:rPr>
          <w:rFonts w:hint="eastAsia"/>
        </w:rPr>
      </w:pPr>
      <w:r>
        <w:rPr>
          <w:rFonts w:hint="eastAsia"/>
        </w:rPr>
        <w:t>切换用户</w:t>
      </w:r>
      <w:r w:rsidR="007F3F7E">
        <w:rPr>
          <w:rFonts w:hint="eastAsia"/>
        </w:rPr>
        <w:t>。</w:t>
      </w:r>
    </w:p>
    <w:p w14:paraId="62607CF2" w14:textId="77777777" w:rsidR="009920B6" w:rsidRDefault="009920B6" w:rsidP="009920B6">
      <w:pPr>
        <w:pStyle w:val="affffc"/>
      </w:pPr>
      <w:r w:rsidRPr="00C11307">
        <w:rPr>
          <w:snapToGrid w:val="0"/>
        </w:rPr>
        <w:t>postgres</w:t>
      </w:r>
      <w:r w:rsidRPr="0053549F">
        <w:rPr>
          <w:snapToGrid w:val="0"/>
        </w:rPr>
        <w:t>=#</w:t>
      </w:r>
      <w:r>
        <w:rPr>
          <w:snapToGrid w:val="0"/>
        </w:rPr>
        <w:t xml:space="preserve"> </w:t>
      </w:r>
      <w:r>
        <w:rPr>
          <w:rFonts w:hint="eastAsia"/>
        </w:rPr>
        <w:t>\</w:t>
      </w:r>
      <w:r>
        <w:t>c – username</w:t>
      </w:r>
    </w:p>
    <w:p w14:paraId="2AA644F4" w14:textId="5717ED25" w:rsidR="009920B6" w:rsidRDefault="009920B6" w:rsidP="009920B6">
      <w:pPr>
        <w:pStyle w:val="41"/>
        <w:rPr>
          <w:rFonts w:hint="eastAsia"/>
        </w:rPr>
      </w:pPr>
      <w:r>
        <w:rPr>
          <w:rFonts w:hint="eastAsia"/>
        </w:rPr>
        <w:t>退出数据库</w:t>
      </w:r>
      <w:r w:rsidR="007F3F7E">
        <w:rPr>
          <w:rFonts w:hint="eastAsia"/>
        </w:rPr>
        <w:t>。</w:t>
      </w:r>
    </w:p>
    <w:p w14:paraId="47B013D7" w14:textId="77777777" w:rsidR="009920B6" w:rsidRPr="00C57CF6" w:rsidRDefault="009920B6" w:rsidP="009920B6">
      <w:pPr>
        <w:pStyle w:val="affffc"/>
      </w:pPr>
      <w:r w:rsidRPr="00A721D4">
        <w:rPr>
          <w:snapToGrid w:val="0"/>
        </w:rPr>
        <w:t>postgres</w:t>
      </w:r>
      <w:r w:rsidRPr="0053549F">
        <w:rPr>
          <w:snapToGrid w:val="0"/>
        </w:rPr>
        <w:t>=#</w:t>
      </w:r>
      <w:r>
        <w:rPr>
          <w:snapToGrid w:val="0"/>
        </w:rPr>
        <w:t xml:space="preserve"> </w:t>
      </w:r>
      <w:r>
        <w:rPr>
          <w:rFonts w:hint="eastAsia"/>
        </w:rPr>
        <w:t>\</w:t>
      </w:r>
      <w:r>
        <w:t>q</w:t>
      </w:r>
    </w:p>
    <w:p w14:paraId="5F5667AC" w14:textId="77777777" w:rsidR="007C4494" w:rsidRPr="003B5A0E" w:rsidRDefault="007C4494" w:rsidP="00933141">
      <w:pPr>
        <w:pStyle w:val="1e"/>
      </w:pPr>
    </w:p>
    <w:sectPr w:rsidR="007C4494" w:rsidRPr="003B5A0E" w:rsidSect="00033B54">
      <w:headerReference w:type="default" r:id="rId67"/>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C18583" w14:textId="77777777" w:rsidR="00391578" w:rsidRDefault="00391578" w:rsidP="00940D2A">
      <w:pPr>
        <w:spacing w:before="0" w:after="0" w:line="240" w:lineRule="auto"/>
      </w:pPr>
      <w:r>
        <w:separator/>
      </w:r>
    </w:p>
  </w:endnote>
  <w:endnote w:type="continuationSeparator" w:id="0">
    <w:p w14:paraId="258F819A" w14:textId="77777777" w:rsidR="00391578" w:rsidRDefault="00391578"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Malgun Gothic Semilight"/>
    <w:panose1 w:val="02000000000000000000"/>
    <w:charset w:val="86"/>
    <w:family w:val="auto"/>
    <w:pitch w:val="variable"/>
    <w:sig w:usb0="00000001" w:usb1="080E0000" w:usb2="00000010" w:usb3="00000000" w:csb0="00040000" w:csb1="00000000"/>
  </w:font>
  <w:font w:name="Huawei Sans">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D56E21" w14:textId="77777777" w:rsidR="00391578" w:rsidRDefault="00391578" w:rsidP="00940D2A">
      <w:pPr>
        <w:spacing w:before="0" w:after="0" w:line="240" w:lineRule="auto"/>
      </w:pPr>
      <w:r>
        <w:separator/>
      </w:r>
    </w:p>
  </w:footnote>
  <w:footnote w:type="continuationSeparator" w:id="0">
    <w:p w14:paraId="7B7D48F3" w14:textId="77777777" w:rsidR="00391578" w:rsidRDefault="00391578"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B16102" w:rsidRPr="00B3672F" w:rsidRDefault="00B16102" w:rsidP="00033B54">
    <w:pPr>
      <w:pStyle w:val="a6"/>
      <w:rPr>
        <w:rFonts w:ascii="HuaweiSans-Regular" w:eastAsia="方正兰亭黑简体" w:hAnsi="HuaweiSans-Regular" w:hint="eastAsia"/>
      </w:rPr>
    </w:pPr>
  </w:p>
  <w:p w14:paraId="6619D47F" w14:textId="77777777" w:rsidR="00B16102" w:rsidRPr="00B3672F" w:rsidRDefault="00B16102" w:rsidP="00033B54">
    <w:pPr>
      <w:pStyle w:val="a6"/>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B16102" w:rsidRPr="00B3672F" w14:paraId="2FAC5D03" w14:textId="77777777" w:rsidTr="00854769">
      <w:trPr>
        <w:cantSplit/>
        <w:trHeight w:hRule="exact" w:val="738"/>
      </w:trPr>
      <w:tc>
        <w:tcPr>
          <w:tcW w:w="1134" w:type="dxa"/>
        </w:tcPr>
        <w:p w14:paraId="07F9ECB9" w14:textId="0621B518" w:rsidR="00B16102" w:rsidRPr="00B3672F" w:rsidRDefault="00B16102" w:rsidP="00854769">
          <w:pPr>
            <w:pStyle w:val="afff9"/>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09" name="图片 109"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B16102" w:rsidRPr="00B3672F" w:rsidRDefault="00B16102" w:rsidP="00033B54">
          <w:pPr>
            <w:spacing w:before="120"/>
            <w:rPr>
              <w:rFonts w:ascii="HuaweiSans-Regular" w:eastAsia="方正兰亭黑简体" w:hAnsi="HuaweiSans-Regular" w:hint="eastAsia"/>
            </w:rPr>
          </w:pPr>
        </w:p>
      </w:tc>
      <w:tc>
        <w:tcPr>
          <w:tcW w:w="7371" w:type="dxa"/>
          <w:vAlign w:val="bottom"/>
        </w:tcPr>
        <w:p w14:paraId="541AEA52" w14:textId="042E8EF3" w:rsidR="00B16102" w:rsidRPr="00332B2D" w:rsidRDefault="00B16102" w:rsidP="00A8191E">
          <w:pPr>
            <w:pStyle w:val="TableNote"/>
            <w:ind w:left="0"/>
            <w:jc w:val="center"/>
            <w:rPr>
              <w:rFonts w:ascii="Huawei Sans" w:eastAsia="方正兰亭黑简体" w:hAnsi="Huawei Sans" w:cs="Huawei Sans"/>
              <w:noProof/>
            </w:rPr>
          </w:pPr>
          <w:r w:rsidRPr="00332B2D">
            <w:rPr>
              <w:rFonts w:ascii="Huawei Sans" w:eastAsia="方正兰亭黑简体" w:hAnsi="Huawei Sans" w:cs="Huawei Sans"/>
              <w:noProof/>
            </w:rPr>
            <w:t>在虚拟机</w:t>
          </w:r>
          <w:r w:rsidRPr="009878ED">
            <w:rPr>
              <w:rFonts w:ascii="Huawei Sans" w:eastAsia="方正兰亭黑简体" w:hAnsi="Huawei Sans" w:cs="Huawei Sans"/>
              <w:noProof/>
            </w:rPr>
            <w:t>+CentOS</w:t>
          </w:r>
          <w:r w:rsidRPr="00332B2D">
            <w:rPr>
              <w:rFonts w:ascii="Huawei Sans" w:eastAsia="方正兰亭黑简体" w:hAnsi="Huawei Sans" w:cs="Huawei Sans"/>
              <w:noProof/>
            </w:rPr>
            <w:t>上安装部署</w:t>
          </w:r>
          <w:r w:rsidRPr="00332B2D">
            <w:rPr>
              <w:rFonts w:ascii="Huawei Sans" w:eastAsia="方正兰亭黑简体" w:hAnsi="Huawei Sans" w:cs="Huawei Sans"/>
              <w:noProof/>
            </w:rPr>
            <w:t>openGauss</w:t>
          </w:r>
          <w:r w:rsidRPr="00332B2D">
            <w:rPr>
              <w:rFonts w:ascii="Huawei Sans" w:eastAsia="方正兰亭黑简体" w:hAnsi="Huawei Sans" w:cs="Huawei Sans"/>
              <w:noProof/>
            </w:rPr>
            <w:t>指导手册</w:t>
          </w:r>
        </w:p>
      </w:tc>
      <w:tc>
        <w:tcPr>
          <w:tcW w:w="1134" w:type="dxa"/>
          <w:vAlign w:val="bottom"/>
        </w:tcPr>
        <w:p w14:paraId="279C3BBC" w14:textId="1A924E70" w:rsidR="00B16102" w:rsidRPr="00B3672F" w:rsidRDefault="00B16102"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742012">
            <w:rPr>
              <w:rFonts w:ascii="HuaweiSans-Regular" w:eastAsia="方正兰亭黑简体" w:hAnsi="HuaweiSans-Regular" w:hint="eastAsia"/>
              <w:noProof/>
            </w:rPr>
            <w:t>41</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B16102" w:rsidRPr="00B3672F" w:rsidRDefault="00B16102" w:rsidP="00033B54">
    <w:pPr>
      <w:pStyle w:val="a6"/>
      <w:rPr>
        <w:rFonts w:ascii="HuaweiSans-Regular" w:eastAsia="方正兰亭黑简体" w:hAnsi="HuaweiSans-Regular" w:hint="eastAsia"/>
      </w:rPr>
    </w:pPr>
  </w:p>
  <w:p w14:paraId="76432B8F" w14:textId="77777777" w:rsidR="00B16102" w:rsidRPr="00B3672F" w:rsidRDefault="00B16102" w:rsidP="00033B54">
    <w:pPr>
      <w:pStyle w:val="a6"/>
      <w:rPr>
        <w:rFonts w:ascii="HuaweiSans-Regular" w:eastAsia="方正兰亭黑简体" w:hAnsi="HuaweiSans-Regular" w:hint="eastAsia"/>
      </w:rPr>
    </w:pPr>
  </w:p>
  <w:p w14:paraId="2CCE42D9" w14:textId="77777777" w:rsidR="00B16102" w:rsidRPr="00B3672F" w:rsidRDefault="00B16102">
    <w:pPr>
      <w:pStyle w:val="a6"/>
      <w:rPr>
        <w:rFonts w:ascii="HuaweiSans-Regular" w:eastAsia="方正兰亭黑简体" w:hAnsi="HuaweiSans-Regular"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3" w15:restartNumberingAfterBreak="0">
    <w:nsid w:val="171657A1"/>
    <w:multiLevelType w:val="multilevel"/>
    <w:tmpl w:val="7D9E9CFA"/>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105"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84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6946"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2B87D62"/>
    <w:multiLevelType w:val="hybridMultilevel"/>
    <w:tmpl w:val="C3CAC42A"/>
    <w:lvl w:ilvl="0" w:tplc="1B1C535A">
      <w:start w:val="1"/>
      <w:numFmt w:val="bullet"/>
      <w:pStyle w:val="41"/>
      <w:lvlText w:val=""/>
      <w:lvlJc w:val="left"/>
      <w:pPr>
        <w:ind w:left="2121" w:hanging="420"/>
      </w:pPr>
      <w:rPr>
        <w:rFonts w:ascii="Wingdings" w:hAnsi="Wingdings" w:hint="default"/>
      </w:rPr>
    </w:lvl>
    <w:lvl w:ilvl="1" w:tplc="04090003" w:tentative="1">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3"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6"/>
  </w:num>
  <w:num w:numId="2">
    <w:abstractNumId w:val="8"/>
  </w:num>
  <w:num w:numId="3">
    <w:abstractNumId w:val="6"/>
  </w:num>
  <w:num w:numId="4">
    <w:abstractNumId w:val="3"/>
  </w:num>
  <w:num w:numId="5">
    <w:abstractNumId w:val="10"/>
  </w:num>
  <w:num w:numId="6">
    <w:abstractNumId w:val="5"/>
  </w:num>
  <w:num w:numId="7">
    <w:abstractNumId w:val="1"/>
  </w:num>
  <w:num w:numId="8">
    <w:abstractNumId w:val="7"/>
  </w:num>
  <w:num w:numId="9">
    <w:abstractNumId w:val="11"/>
  </w:num>
  <w:num w:numId="10">
    <w:abstractNumId w:val="9"/>
  </w:num>
  <w:num w:numId="11">
    <w:abstractNumId w:val="13"/>
  </w:num>
  <w:num w:numId="12">
    <w:abstractNumId w:val="0"/>
  </w:num>
  <w:num w:numId="13">
    <w:abstractNumId w:val="3"/>
  </w:num>
  <w:num w:numId="14">
    <w:abstractNumId w:val="4"/>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2"/>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3"/>
  </w:num>
  <w:num w:numId="22">
    <w:abstractNumId w:val="3"/>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3B06"/>
    <w:rsid w:val="00007325"/>
    <w:rsid w:val="00010C0A"/>
    <w:rsid w:val="00011630"/>
    <w:rsid w:val="00011962"/>
    <w:rsid w:val="00011B50"/>
    <w:rsid w:val="00013155"/>
    <w:rsid w:val="00014276"/>
    <w:rsid w:val="00014279"/>
    <w:rsid w:val="0001444E"/>
    <w:rsid w:val="000145D8"/>
    <w:rsid w:val="00014C0D"/>
    <w:rsid w:val="00015FBA"/>
    <w:rsid w:val="000171EC"/>
    <w:rsid w:val="00017954"/>
    <w:rsid w:val="00017C40"/>
    <w:rsid w:val="000210D2"/>
    <w:rsid w:val="0002214D"/>
    <w:rsid w:val="0002276F"/>
    <w:rsid w:val="00024836"/>
    <w:rsid w:val="00024FC4"/>
    <w:rsid w:val="0002558E"/>
    <w:rsid w:val="00026671"/>
    <w:rsid w:val="00027F46"/>
    <w:rsid w:val="000300ED"/>
    <w:rsid w:val="00030293"/>
    <w:rsid w:val="00030572"/>
    <w:rsid w:val="000321CB"/>
    <w:rsid w:val="00033243"/>
    <w:rsid w:val="00033B54"/>
    <w:rsid w:val="00033F84"/>
    <w:rsid w:val="000375E9"/>
    <w:rsid w:val="00040A10"/>
    <w:rsid w:val="00041545"/>
    <w:rsid w:val="00041907"/>
    <w:rsid w:val="0004227A"/>
    <w:rsid w:val="00043B1A"/>
    <w:rsid w:val="00045D69"/>
    <w:rsid w:val="000502C1"/>
    <w:rsid w:val="00050311"/>
    <w:rsid w:val="000504DB"/>
    <w:rsid w:val="00051207"/>
    <w:rsid w:val="0005157D"/>
    <w:rsid w:val="00051A7C"/>
    <w:rsid w:val="00051CA2"/>
    <w:rsid w:val="00052608"/>
    <w:rsid w:val="000535E5"/>
    <w:rsid w:val="00054DE4"/>
    <w:rsid w:val="00055864"/>
    <w:rsid w:val="00062A99"/>
    <w:rsid w:val="00062BE6"/>
    <w:rsid w:val="000640F1"/>
    <w:rsid w:val="00064F80"/>
    <w:rsid w:val="0006678D"/>
    <w:rsid w:val="0006684D"/>
    <w:rsid w:val="00066A44"/>
    <w:rsid w:val="00066F4D"/>
    <w:rsid w:val="00070957"/>
    <w:rsid w:val="00071923"/>
    <w:rsid w:val="00071D6F"/>
    <w:rsid w:val="00072087"/>
    <w:rsid w:val="0007236C"/>
    <w:rsid w:val="0007286E"/>
    <w:rsid w:val="00072AAD"/>
    <w:rsid w:val="00074B6E"/>
    <w:rsid w:val="0007553D"/>
    <w:rsid w:val="00075CE0"/>
    <w:rsid w:val="00076475"/>
    <w:rsid w:val="00076AFE"/>
    <w:rsid w:val="00076CC1"/>
    <w:rsid w:val="000777E5"/>
    <w:rsid w:val="0008037B"/>
    <w:rsid w:val="0008048D"/>
    <w:rsid w:val="00080838"/>
    <w:rsid w:val="00080D2F"/>
    <w:rsid w:val="00082BF7"/>
    <w:rsid w:val="00082C9D"/>
    <w:rsid w:val="00082F3F"/>
    <w:rsid w:val="000834DE"/>
    <w:rsid w:val="00083A51"/>
    <w:rsid w:val="00083B46"/>
    <w:rsid w:val="00084BE0"/>
    <w:rsid w:val="0008503A"/>
    <w:rsid w:val="000854EA"/>
    <w:rsid w:val="000862CE"/>
    <w:rsid w:val="00087B38"/>
    <w:rsid w:val="0009129A"/>
    <w:rsid w:val="00091A5B"/>
    <w:rsid w:val="00091B19"/>
    <w:rsid w:val="000934F1"/>
    <w:rsid w:val="00094572"/>
    <w:rsid w:val="0009536E"/>
    <w:rsid w:val="0009621C"/>
    <w:rsid w:val="00096488"/>
    <w:rsid w:val="00096848"/>
    <w:rsid w:val="00096A63"/>
    <w:rsid w:val="00097458"/>
    <w:rsid w:val="0009792A"/>
    <w:rsid w:val="00097A9D"/>
    <w:rsid w:val="00097DE7"/>
    <w:rsid w:val="00097F90"/>
    <w:rsid w:val="000A0022"/>
    <w:rsid w:val="000A1AFA"/>
    <w:rsid w:val="000A258D"/>
    <w:rsid w:val="000A2674"/>
    <w:rsid w:val="000A585E"/>
    <w:rsid w:val="000A5CB3"/>
    <w:rsid w:val="000A5E01"/>
    <w:rsid w:val="000A6E55"/>
    <w:rsid w:val="000A7FBA"/>
    <w:rsid w:val="000B1E79"/>
    <w:rsid w:val="000B1F79"/>
    <w:rsid w:val="000B245B"/>
    <w:rsid w:val="000B279C"/>
    <w:rsid w:val="000B2C1C"/>
    <w:rsid w:val="000B4AEE"/>
    <w:rsid w:val="000B554C"/>
    <w:rsid w:val="000B572E"/>
    <w:rsid w:val="000B5EE1"/>
    <w:rsid w:val="000B6384"/>
    <w:rsid w:val="000B7C6A"/>
    <w:rsid w:val="000B7EFF"/>
    <w:rsid w:val="000C06CE"/>
    <w:rsid w:val="000C0963"/>
    <w:rsid w:val="000C0A74"/>
    <w:rsid w:val="000C34C1"/>
    <w:rsid w:val="000C3F98"/>
    <w:rsid w:val="000C62CD"/>
    <w:rsid w:val="000C6A48"/>
    <w:rsid w:val="000C7A6F"/>
    <w:rsid w:val="000D0045"/>
    <w:rsid w:val="000D0502"/>
    <w:rsid w:val="000D0CA0"/>
    <w:rsid w:val="000D2513"/>
    <w:rsid w:val="000D2974"/>
    <w:rsid w:val="000D41DD"/>
    <w:rsid w:val="000D57E7"/>
    <w:rsid w:val="000D601E"/>
    <w:rsid w:val="000D79DE"/>
    <w:rsid w:val="000E011D"/>
    <w:rsid w:val="000E12FE"/>
    <w:rsid w:val="000E16AA"/>
    <w:rsid w:val="000E19B0"/>
    <w:rsid w:val="000E1A19"/>
    <w:rsid w:val="000E3396"/>
    <w:rsid w:val="000E39CC"/>
    <w:rsid w:val="000E3FA8"/>
    <w:rsid w:val="000E48ED"/>
    <w:rsid w:val="000E5B3B"/>
    <w:rsid w:val="000F21A1"/>
    <w:rsid w:val="000F443B"/>
    <w:rsid w:val="000F4683"/>
    <w:rsid w:val="000F536E"/>
    <w:rsid w:val="000F6AA5"/>
    <w:rsid w:val="000F6E3D"/>
    <w:rsid w:val="000F73A2"/>
    <w:rsid w:val="001007FB"/>
    <w:rsid w:val="001017DC"/>
    <w:rsid w:val="0010187A"/>
    <w:rsid w:val="00101AE3"/>
    <w:rsid w:val="001020BB"/>
    <w:rsid w:val="0010214D"/>
    <w:rsid w:val="0010341A"/>
    <w:rsid w:val="0010410B"/>
    <w:rsid w:val="00104ADC"/>
    <w:rsid w:val="00104B55"/>
    <w:rsid w:val="00106460"/>
    <w:rsid w:val="00106A4A"/>
    <w:rsid w:val="00107072"/>
    <w:rsid w:val="00107578"/>
    <w:rsid w:val="00107DA6"/>
    <w:rsid w:val="00110C78"/>
    <w:rsid w:val="00110F4C"/>
    <w:rsid w:val="00111246"/>
    <w:rsid w:val="0011199D"/>
    <w:rsid w:val="00112055"/>
    <w:rsid w:val="00114A3D"/>
    <w:rsid w:val="00114AEE"/>
    <w:rsid w:val="00115990"/>
    <w:rsid w:val="0011636E"/>
    <w:rsid w:val="00116DBF"/>
    <w:rsid w:val="001178C7"/>
    <w:rsid w:val="00117C30"/>
    <w:rsid w:val="00120C0B"/>
    <w:rsid w:val="0012112D"/>
    <w:rsid w:val="00122A8A"/>
    <w:rsid w:val="00124327"/>
    <w:rsid w:val="00125657"/>
    <w:rsid w:val="00126E04"/>
    <w:rsid w:val="00131CAC"/>
    <w:rsid w:val="00134805"/>
    <w:rsid w:val="00135B97"/>
    <w:rsid w:val="00135C53"/>
    <w:rsid w:val="00136327"/>
    <w:rsid w:val="00136A77"/>
    <w:rsid w:val="00140BD0"/>
    <w:rsid w:val="00141351"/>
    <w:rsid w:val="0014145E"/>
    <w:rsid w:val="0014154F"/>
    <w:rsid w:val="00142926"/>
    <w:rsid w:val="00142F34"/>
    <w:rsid w:val="0014332B"/>
    <w:rsid w:val="0014385B"/>
    <w:rsid w:val="0014498F"/>
    <w:rsid w:val="001453BD"/>
    <w:rsid w:val="001454CD"/>
    <w:rsid w:val="001454D1"/>
    <w:rsid w:val="00145A38"/>
    <w:rsid w:val="00147477"/>
    <w:rsid w:val="00150967"/>
    <w:rsid w:val="00151523"/>
    <w:rsid w:val="0015204F"/>
    <w:rsid w:val="00154ACF"/>
    <w:rsid w:val="00156275"/>
    <w:rsid w:val="00156F51"/>
    <w:rsid w:val="00160729"/>
    <w:rsid w:val="00161BC3"/>
    <w:rsid w:val="00163D02"/>
    <w:rsid w:val="0016662A"/>
    <w:rsid w:val="001666C5"/>
    <w:rsid w:val="00172027"/>
    <w:rsid w:val="00172E55"/>
    <w:rsid w:val="00172F7A"/>
    <w:rsid w:val="00172F87"/>
    <w:rsid w:val="0017327A"/>
    <w:rsid w:val="001734FC"/>
    <w:rsid w:val="0017451A"/>
    <w:rsid w:val="00176B45"/>
    <w:rsid w:val="00177F84"/>
    <w:rsid w:val="00180259"/>
    <w:rsid w:val="0018080D"/>
    <w:rsid w:val="00180E3E"/>
    <w:rsid w:val="00181143"/>
    <w:rsid w:val="0018326C"/>
    <w:rsid w:val="00183459"/>
    <w:rsid w:val="001841DC"/>
    <w:rsid w:val="00185231"/>
    <w:rsid w:val="00185AA1"/>
    <w:rsid w:val="00185EEE"/>
    <w:rsid w:val="001874B4"/>
    <w:rsid w:val="00187508"/>
    <w:rsid w:val="00187DEF"/>
    <w:rsid w:val="00190A41"/>
    <w:rsid w:val="00191323"/>
    <w:rsid w:val="00191684"/>
    <w:rsid w:val="00191D15"/>
    <w:rsid w:val="001921A9"/>
    <w:rsid w:val="00194211"/>
    <w:rsid w:val="001964B5"/>
    <w:rsid w:val="00196C9F"/>
    <w:rsid w:val="00197385"/>
    <w:rsid w:val="001A14C4"/>
    <w:rsid w:val="001A17D4"/>
    <w:rsid w:val="001A24AF"/>
    <w:rsid w:val="001A3936"/>
    <w:rsid w:val="001A42A4"/>
    <w:rsid w:val="001A4C74"/>
    <w:rsid w:val="001A7817"/>
    <w:rsid w:val="001B0FF2"/>
    <w:rsid w:val="001B18BF"/>
    <w:rsid w:val="001B20C3"/>
    <w:rsid w:val="001B2C8E"/>
    <w:rsid w:val="001B38FF"/>
    <w:rsid w:val="001B3964"/>
    <w:rsid w:val="001B3B2E"/>
    <w:rsid w:val="001B4094"/>
    <w:rsid w:val="001B4737"/>
    <w:rsid w:val="001B5D02"/>
    <w:rsid w:val="001B6FAC"/>
    <w:rsid w:val="001B70B6"/>
    <w:rsid w:val="001C0851"/>
    <w:rsid w:val="001C0E12"/>
    <w:rsid w:val="001C0F7A"/>
    <w:rsid w:val="001C3D41"/>
    <w:rsid w:val="001C3F12"/>
    <w:rsid w:val="001C4487"/>
    <w:rsid w:val="001C7C1A"/>
    <w:rsid w:val="001D001D"/>
    <w:rsid w:val="001D0149"/>
    <w:rsid w:val="001D0278"/>
    <w:rsid w:val="001D1754"/>
    <w:rsid w:val="001D18DC"/>
    <w:rsid w:val="001D1AD8"/>
    <w:rsid w:val="001D1F63"/>
    <w:rsid w:val="001D5055"/>
    <w:rsid w:val="001D669F"/>
    <w:rsid w:val="001D6842"/>
    <w:rsid w:val="001D727C"/>
    <w:rsid w:val="001D7530"/>
    <w:rsid w:val="001D7DDA"/>
    <w:rsid w:val="001E262E"/>
    <w:rsid w:val="001E30B9"/>
    <w:rsid w:val="001E382D"/>
    <w:rsid w:val="001E5506"/>
    <w:rsid w:val="001E5B72"/>
    <w:rsid w:val="001E5F70"/>
    <w:rsid w:val="001E6211"/>
    <w:rsid w:val="001E6ABB"/>
    <w:rsid w:val="001E71BD"/>
    <w:rsid w:val="001F1D00"/>
    <w:rsid w:val="001F246A"/>
    <w:rsid w:val="001F2549"/>
    <w:rsid w:val="001F27FF"/>
    <w:rsid w:val="001F328D"/>
    <w:rsid w:val="001F3661"/>
    <w:rsid w:val="001F3F35"/>
    <w:rsid w:val="001F54BE"/>
    <w:rsid w:val="001F5C12"/>
    <w:rsid w:val="002004D8"/>
    <w:rsid w:val="00200836"/>
    <w:rsid w:val="0020153C"/>
    <w:rsid w:val="00202045"/>
    <w:rsid w:val="00202518"/>
    <w:rsid w:val="00203E5B"/>
    <w:rsid w:val="002044DD"/>
    <w:rsid w:val="002104BA"/>
    <w:rsid w:val="00210AA0"/>
    <w:rsid w:val="002116A0"/>
    <w:rsid w:val="00211B75"/>
    <w:rsid w:val="0021235C"/>
    <w:rsid w:val="002134C0"/>
    <w:rsid w:val="0021362D"/>
    <w:rsid w:val="00213669"/>
    <w:rsid w:val="00213E96"/>
    <w:rsid w:val="00214461"/>
    <w:rsid w:val="002148FC"/>
    <w:rsid w:val="00215F25"/>
    <w:rsid w:val="00215F94"/>
    <w:rsid w:val="002163F0"/>
    <w:rsid w:val="00216D88"/>
    <w:rsid w:val="0021727E"/>
    <w:rsid w:val="00217D84"/>
    <w:rsid w:val="00217F33"/>
    <w:rsid w:val="00220C70"/>
    <w:rsid w:val="002213B8"/>
    <w:rsid w:val="002226E2"/>
    <w:rsid w:val="002245F2"/>
    <w:rsid w:val="002247BC"/>
    <w:rsid w:val="00225DA0"/>
    <w:rsid w:val="0022609F"/>
    <w:rsid w:val="002302C0"/>
    <w:rsid w:val="00230F73"/>
    <w:rsid w:val="002315E3"/>
    <w:rsid w:val="0023220D"/>
    <w:rsid w:val="00232D1D"/>
    <w:rsid w:val="00232F39"/>
    <w:rsid w:val="00234CC4"/>
    <w:rsid w:val="00234DAA"/>
    <w:rsid w:val="00234E61"/>
    <w:rsid w:val="002352DE"/>
    <w:rsid w:val="00235798"/>
    <w:rsid w:val="00236A73"/>
    <w:rsid w:val="002375BA"/>
    <w:rsid w:val="002376A5"/>
    <w:rsid w:val="00242469"/>
    <w:rsid w:val="00242D9E"/>
    <w:rsid w:val="00244EA6"/>
    <w:rsid w:val="002452EF"/>
    <w:rsid w:val="002457D8"/>
    <w:rsid w:val="002461C9"/>
    <w:rsid w:val="00246D81"/>
    <w:rsid w:val="00246E3D"/>
    <w:rsid w:val="002512A2"/>
    <w:rsid w:val="00251B69"/>
    <w:rsid w:val="00251FCE"/>
    <w:rsid w:val="00253234"/>
    <w:rsid w:val="00253B8B"/>
    <w:rsid w:val="002541B3"/>
    <w:rsid w:val="00255FC5"/>
    <w:rsid w:val="00257718"/>
    <w:rsid w:val="00257C57"/>
    <w:rsid w:val="002605B0"/>
    <w:rsid w:val="00260775"/>
    <w:rsid w:val="00260E4B"/>
    <w:rsid w:val="00262636"/>
    <w:rsid w:val="002635EA"/>
    <w:rsid w:val="00264027"/>
    <w:rsid w:val="00264059"/>
    <w:rsid w:val="00264431"/>
    <w:rsid w:val="002652D5"/>
    <w:rsid w:val="002666AA"/>
    <w:rsid w:val="002711F9"/>
    <w:rsid w:val="00271653"/>
    <w:rsid w:val="00273DF1"/>
    <w:rsid w:val="00274DC5"/>
    <w:rsid w:val="002750F2"/>
    <w:rsid w:val="00276765"/>
    <w:rsid w:val="0027689A"/>
    <w:rsid w:val="00276B83"/>
    <w:rsid w:val="00276BD2"/>
    <w:rsid w:val="002819BC"/>
    <w:rsid w:val="00281E41"/>
    <w:rsid w:val="00282C8C"/>
    <w:rsid w:val="00284CBB"/>
    <w:rsid w:val="0028662C"/>
    <w:rsid w:val="002867B5"/>
    <w:rsid w:val="002867C1"/>
    <w:rsid w:val="00287854"/>
    <w:rsid w:val="00287B6B"/>
    <w:rsid w:val="00287E2E"/>
    <w:rsid w:val="0029076F"/>
    <w:rsid w:val="002907EC"/>
    <w:rsid w:val="00291BDA"/>
    <w:rsid w:val="00292365"/>
    <w:rsid w:val="00292AB0"/>
    <w:rsid w:val="002935E0"/>
    <w:rsid w:val="00294C23"/>
    <w:rsid w:val="00295903"/>
    <w:rsid w:val="002959EA"/>
    <w:rsid w:val="00296E4D"/>
    <w:rsid w:val="002978F8"/>
    <w:rsid w:val="00297AEF"/>
    <w:rsid w:val="002A09D3"/>
    <w:rsid w:val="002A1B3F"/>
    <w:rsid w:val="002A2995"/>
    <w:rsid w:val="002A2E79"/>
    <w:rsid w:val="002A2F8F"/>
    <w:rsid w:val="002A336B"/>
    <w:rsid w:val="002A33AF"/>
    <w:rsid w:val="002A39A2"/>
    <w:rsid w:val="002A3B1A"/>
    <w:rsid w:val="002A416A"/>
    <w:rsid w:val="002A439D"/>
    <w:rsid w:val="002A486C"/>
    <w:rsid w:val="002A4C55"/>
    <w:rsid w:val="002A571E"/>
    <w:rsid w:val="002A5DEE"/>
    <w:rsid w:val="002A7ADC"/>
    <w:rsid w:val="002A7E08"/>
    <w:rsid w:val="002B0014"/>
    <w:rsid w:val="002B110A"/>
    <w:rsid w:val="002B12E7"/>
    <w:rsid w:val="002B141F"/>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4C2"/>
    <w:rsid w:val="002C48D7"/>
    <w:rsid w:val="002C5BEE"/>
    <w:rsid w:val="002C5EE9"/>
    <w:rsid w:val="002C6505"/>
    <w:rsid w:val="002C6E8A"/>
    <w:rsid w:val="002D10F5"/>
    <w:rsid w:val="002D1728"/>
    <w:rsid w:val="002D45EC"/>
    <w:rsid w:val="002D489E"/>
    <w:rsid w:val="002D5BF8"/>
    <w:rsid w:val="002D6C54"/>
    <w:rsid w:val="002E0191"/>
    <w:rsid w:val="002E038D"/>
    <w:rsid w:val="002E1B65"/>
    <w:rsid w:val="002E48D0"/>
    <w:rsid w:val="002E5399"/>
    <w:rsid w:val="002E7DEC"/>
    <w:rsid w:val="002F014B"/>
    <w:rsid w:val="002F16D9"/>
    <w:rsid w:val="002F41B8"/>
    <w:rsid w:val="002F4605"/>
    <w:rsid w:val="002F496F"/>
    <w:rsid w:val="002F6142"/>
    <w:rsid w:val="002F64F1"/>
    <w:rsid w:val="002F692D"/>
    <w:rsid w:val="002F6A34"/>
    <w:rsid w:val="002F723A"/>
    <w:rsid w:val="002F7B08"/>
    <w:rsid w:val="00300311"/>
    <w:rsid w:val="00300685"/>
    <w:rsid w:val="00302245"/>
    <w:rsid w:val="00303D9D"/>
    <w:rsid w:val="003041A0"/>
    <w:rsid w:val="00305BEB"/>
    <w:rsid w:val="00305FB3"/>
    <w:rsid w:val="00306280"/>
    <w:rsid w:val="0030665F"/>
    <w:rsid w:val="00307DBA"/>
    <w:rsid w:val="00311171"/>
    <w:rsid w:val="00312DF1"/>
    <w:rsid w:val="003130C9"/>
    <w:rsid w:val="003141CC"/>
    <w:rsid w:val="00314574"/>
    <w:rsid w:val="00315E7B"/>
    <w:rsid w:val="003162AE"/>
    <w:rsid w:val="0031692E"/>
    <w:rsid w:val="00316C8E"/>
    <w:rsid w:val="00320117"/>
    <w:rsid w:val="00321154"/>
    <w:rsid w:val="00322063"/>
    <w:rsid w:val="0032328D"/>
    <w:rsid w:val="00323FFE"/>
    <w:rsid w:val="00324803"/>
    <w:rsid w:val="00325029"/>
    <w:rsid w:val="003267BB"/>
    <w:rsid w:val="00327963"/>
    <w:rsid w:val="00327A89"/>
    <w:rsid w:val="00331A1D"/>
    <w:rsid w:val="00332B2D"/>
    <w:rsid w:val="003344D9"/>
    <w:rsid w:val="003372EA"/>
    <w:rsid w:val="00337A16"/>
    <w:rsid w:val="00337B1D"/>
    <w:rsid w:val="00340C4B"/>
    <w:rsid w:val="00342110"/>
    <w:rsid w:val="00343B56"/>
    <w:rsid w:val="00343EC6"/>
    <w:rsid w:val="003449B6"/>
    <w:rsid w:val="00345758"/>
    <w:rsid w:val="00345CA8"/>
    <w:rsid w:val="003460BF"/>
    <w:rsid w:val="003461B0"/>
    <w:rsid w:val="0034727D"/>
    <w:rsid w:val="003472AF"/>
    <w:rsid w:val="0034741F"/>
    <w:rsid w:val="00350893"/>
    <w:rsid w:val="00350A7D"/>
    <w:rsid w:val="00352C9D"/>
    <w:rsid w:val="00352F23"/>
    <w:rsid w:val="003539B9"/>
    <w:rsid w:val="00354F26"/>
    <w:rsid w:val="00355478"/>
    <w:rsid w:val="00355556"/>
    <w:rsid w:val="00357387"/>
    <w:rsid w:val="003579F6"/>
    <w:rsid w:val="00360713"/>
    <w:rsid w:val="003610EF"/>
    <w:rsid w:val="00361792"/>
    <w:rsid w:val="00361D7E"/>
    <w:rsid w:val="00361F14"/>
    <w:rsid w:val="00362546"/>
    <w:rsid w:val="003629CB"/>
    <w:rsid w:val="00362BAD"/>
    <w:rsid w:val="00362ECF"/>
    <w:rsid w:val="003648F5"/>
    <w:rsid w:val="00364C70"/>
    <w:rsid w:val="0036631D"/>
    <w:rsid w:val="00366E4B"/>
    <w:rsid w:val="00367611"/>
    <w:rsid w:val="00370DC3"/>
    <w:rsid w:val="003711C4"/>
    <w:rsid w:val="00372D89"/>
    <w:rsid w:val="00373060"/>
    <w:rsid w:val="00373B2C"/>
    <w:rsid w:val="00375EAD"/>
    <w:rsid w:val="003776E3"/>
    <w:rsid w:val="00381194"/>
    <w:rsid w:val="00382427"/>
    <w:rsid w:val="00382460"/>
    <w:rsid w:val="00382C74"/>
    <w:rsid w:val="00383C67"/>
    <w:rsid w:val="00384593"/>
    <w:rsid w:val="00384F48"/>
    <w:rsid w:val="003860AA"/>
    <w:rsid w:val="0038612C"/>
    <w:rsid w:val="00386230"/>
    <w:rsid w:val="0038624B"/>
    <w:rsid w:val="003873A8"/>
    <w:rsid w:val="00387AFE"/>
    <w:rsid w:val="00390D3B"/>
    <w:rsid w:val="00391578"/>
    <w:rsid w:val="00391A56"/>
    <w:rsid w:val="003923BB"/>
    <w:rsid w:val="003925C2"/>
    <w:rsid w:val="0039354E"/>
    <w:rsid w:val="003938C4"/>
    <w:rsid w:val="003944FC"/>
    <w:rsid w:val="00394D54"/>
    <w:rsid w:val="003955D6"/>
    <w:rsid w:val="003959B9"/>
    <w:rsid w:val="00395E30"/>
    <w:rsid w:val="0039711D"/>
    <w:rsid w:val="003A104F"/>
    <w:rsid w:val="003A1F58"/>
    <w:rsid w:val="003A27F5"/>
    <w:rsid w:val="003A3E26"/>
    <w:rsid w:val="003A3E7D"/>
    <w:rsid w:val="003A49B8"/>
    <w:rsid w:val="003A4A03"/>
    <w:rsid w:val="003A4C98"/>
    <w:rsid w:val="003A539B"/>
    <w:rsid w:val="003A5BE8"/>
    <w:rsid w:val="003A5FE1"/>
    <w:rsid w:val="003A7260"/>
    <w:rsid w:val="003A7C9C"/>
    <w:rsid w:val="003B0C21"/>
    <w:rsid w:val="003B1CDC"/>
    <w:rsid w:val="003B22E9"/>
    <w:rsid w:val="003B2CEF"/>
    <w:rsid w:val="003B4289"/>
    <w:rsid w:val="003B49A7"/>
    <w:rsid w:val="003B5A0E"/>
    <w:rsid w:val="003B6F29"/>
    <w:rsid w:val="003B7F92"/>
    <w:rsid w:val="003C08CB"/>
    <w:rsid w:val="003C0AE4"/>
    <w:rsid w:val="003C1978"/>
    <w:rsid w:val="003C1D47"/>
    <w:rsid w:val="003C1E9E"/>
    <w:rsid w:val="003C2E2D"/>
    <w:rsid w:val="003C30C3"/>
    <w:rsid w:val="003C39E6"/>
    <w:rsid w:val="003C5BE1"/>
    <w:rsid w:val="003D2573"/>
    <w:rsid w:val="003D2786"/>
    <w:rsid w:val="003D70A6"/>
    <w:rsid w:val="003D72AE"/>
    <w:rsid w:val="003E06CC"/>
    <w:rsid w:val="003E115D"/>
    <w:rsid w:val="003E14FD"/>
    <w:rsid w:val="003E1504"/>
    <w:rsid w:val="003E1CCE"/>
    <w:rsid w:val="003E1F44"/>
    <w:rsid w:val="003E20B8"/>
    <w:rsid w:val="003E211E"/>
    <w:rsid w:val="003E3A83"/>
    <w:rsid w:val="003E3ADF"/>
    <w:rsid w:val="003E5019"/>
    <w:rsid w:val="003E5313"/>
    <w:rsid w:val="003E63EC"/>
    <w:rsid w:val="003E71D6"/>
    <w:rsid w:val="003E7FEC"/>
    <w:rsid w:val="003F0B45"/>
    <w:rsid w:val="003F0F18"/>
    <w:rsid w:val="003F26A9"/>
    <w:rsid w:val="003F3096"/>
    <w:rsid w:val="003F3A47"/>
    <w:rsid w:val="003F3D2A"/>
    <w:rsid w:val="003F4170"/>
    <w:rsid w:val="003F43CE"/>
    <w:rsid w:val="003F4FCF"/>
    <w:rsid w:val="003F7555"/>
    <w:rsid w:val="00400199"/>
    <w:rsid w:val="00400F61"/>
    <w:rsid w:val="004028EE"/>
    <w:rsid w:val="00403032"/>
    <w:rsid w:val="0040332D"/>
    <w:rsid w:val="00403CC7"/>
    <w:rsid w:val="004040EF"/>
    <w:rsid w:val="004053CB"/>
    <w:rsid w:val="0041039A"/>
    <w:rsid w:val="00411791"/>
    <w:rsid w:val="00413400"/>
    <w:rsid w:val="004136A5"/>
    <w:rsid w:val="0041409F"/>
    <w:rsid w:val="004148EF"/>
    <w:rsid w:val="00416E2E"/>
    <w:rsid w:val="00417BE4"/>
    <w:rsid w:val="00420B72"/>
    <w:rsid w:val="004218A4"/>
    <w:rsid w:val="00422748"/>
    <w:rsid w:val="00424CEF"/>
    <w:rsid w:val="00424CF1"/>
    <w:rsid w:val="00425B58"/>
    <w:rsid w:val="00425C8D"/>
    <w:rsid w:val="004278B5"/>
    <w:rsid w:val="004300F4"/>
    <w:rsid w:val="0043041F"/>
    <w:rsid w:val="004314CE"/>
    <w:rsid w:val="00432098"/>
    <w:rsid w:val="004346AD"/>
    <w:rsid w:val="004356EB"/>
    <w:rsid w:val="00435D12"/>
    <w:rsid w:val="00435FAE"/>
    <w:rsid w:val="0043602D"/>
    <w:rsid w:val="00436595"/>
    <w:rsid w:val="0043675F"/>
    <w:rsid w:val="00436804"/>
    <w:rsid w:val="00436B92"/>
    <w:rsid w:val="00440AA8"/>
    <w:rsid w:val="00441468"/>
    <w:rsid w:val="00441D72"/>
    <w:rsid w:val="004432E7"/>
    <w:rsid w:val="00445039"/>
    <w:rsid w:val="00445563"/>
    <w:rsid w:val="00447103"/>
    <w:rsid w:val="0044762D"/>
    <w:rsid w:val="00450E12"/>
    <w:rsid w:val="00451CF6"/>
    <w:rsid w:val="0045366D"/>
    <w:rsid w:val="00453DB1"/>
    <w:rsid w:val="004547B4"/>
    <w:rsid w:val="00455497"/>
    <w:rsid w:val="00455775"/>
    <w:rsid w:val="00457348"/>
    <w:rsid w:val="004579D1"/>
    <w:rsid w:val="004601F1"/>
    <w:rsid w:val="00460D26"/>
    <w:rsid w:val="004622AB"/>
    <w:rsid w:val="00462D8E"/>
    <w:rsid w:val="0046363A"/>
    <w:rsid w:val="00463820"/>
    <w:rsid w:val="00464E48"/>
    <w:rsid w:val="004662DC"/>
    <w:rsid w:val="00466677"/>
    <w:rsid w:val="0046676C"/>
    <w:rsid w:val="00466E8E"/>
    <w:rsid w:val="00470A8F"/>
    <w:rsid w:val="004722EF"/>
    <w:rsid w:val="00473CB2"/>
    <w:rsid w:val="00473FEF"/>
    <w:rsid w:val="00476FB1"/>
    <w:rsid w:val="00477927"/>
    <w:rsid w:val="0048025F"/>
    <w:rsid w:val="004821F6"/>
    <w:rsid w:val="004832FC"/>
    <w:rsid w:val="0048347D"/>
    <w:rsid w:val="00483F9A"/>
    <w:rsid w:val="00485B10"/>
    <w:rsid w:val="00486E75"/>
    <w:rsid w:val="00486FC1"/>
    <w:rsid w:val="00487A1C"/>
    <w:rsid w:val="00487E35"/>
    <w:rsid w:val="00490EDD"/>
    <w:rsid w:val="00491A2E"/>
    <w:rsid w:val="004933CE"/>
    <w:rsid w:val="004934B9"/>
    <w:rsid w:val="0049471F"/>
    <w:rsid w:val="00494754"/>
    <w:rsid w:val="004957AB"/>
    <w:rsid w:val="00496715"/>
    <w:rsid w:val="00496E4C"/>
    <w:rsid w:val="00497F73"/>
    <w:rsid w:val="004A1051"/>
    <w:rsid w:val="004A2642"/>
    <w:rsid w:val="004A2673"/>
    <w:rsid w:val="004A31D9"/>
    <w:rsid w:val="004A3992"/>
    <w:rsid w:val="004A4005"/>
    <w:rsid w:val="004B0D41"/>
    <w:rsid w:val="004B29CD"/>
    <w:rsid w:val="004B3531"/>
    <w:rsid w:val="004B38F1"/>
    <w:rsid w:val="004B3D5C"/>
    <w:rsid w:val="004B4C7A"/>
    <w:rsid w:val="004B6114"/>
    <w:rsid w:val="004B6AA4"/>
    <w:rsid w:val="004B7127"/>
    <w:rsid w:val="004B7291"/>
    <w:rsid w:val="004B7A61"/>
    <w:rsid w:val="004C0466"/>
    <w:rsid w:val="004C187C"/>
    <w:rsid w:val="004C28C6"/>
    <w:rsid w:val="004C41B3"/>
    <w:rsid w:val="004C7563"/>
    <w:rsid w:val="004D0F49"/>
    <w:rsid w:val="004D1A41"/>
    <w:rsid w:val="004D2AC9"/>
    <w:rsid w:val="004D2AE8"/>
    <w:rsid w:val="004D2C13"/>
    <w:rsid w:val="004D391E"/>
    <w:rsid w:val="004D5CF1"/>
    <w:rsid w:val="004D5DC8"/>
    <w:rsid w:val="004D643F"/>
    <w:rsid w:val="004D69D2"/>
    <w:rsid w:val="004D72F3"/>
    <w:rsid w:val="004D7C73"/>
    <w:rsid w:val="004D7CD6"/>
    <w:rsid w:val="004E058B"/>
    <w:rsid w:val="004E0672"/>
    <w:rsid w:val="004E1362"/>
    <w:rsid w:val="004E2448"/>
    <w:rsid w:val="004E268D"/>
    <w:rsid w:val="004E2A9A"/>
    <w:rsid w:val="004E2DD3"/>
    <w:rsid w:val="004E2FEA"/>
    <w:rsid w:val="004E305E"/>
    <w:rsid w:val="004E42D2"/>
    <w:rsid w:val="004E6EC6"/>
    <w:rsid w:val="004F06FA"/>
    <w:rsid w:val="004F07B3"/>
    <w:rsid w:val="004F1A3D"/>
    <w:rsid w:val="004F38AE"/>
    <w:rsid w:val="004F3C7C"/>
    <w:rsid w:val="004F3E1C"/>
    <w:rsid w:val="004F482C"/>
    <w:rsid w:val="004F6280"/>
    <w:rsid w:val="004F697C"/>
    <w:rsid w:val="004F6CED"/>
    <w:rsid w:val="005016A8"/>
    <w:rsid w:val="00501B07"/>
    <w:rsid w:val="00501EA8"/>
    <w:rsid w:val="00503848"/>
    <w:rsid w:val="00503D14"/>
    <w:rsid w:val="00504B55"/>
    <w:rsid w:val="0050614A"/>
    <w:rsid w:val="00507E2A"/>
    <w:rsid w:val="005135D9"/>
    <w:rsid w:val="00515EF2"/>
    <w:rsid w:val="00516B81"/>
    <w:rsid w:val="005177E6"/>
    <w:rsid w:val="0052084F"/>
    <w:rsid w:val="005214A7"/>
    <w:rsid w:val="00522580"/>
    <w:rsid w:val="00523C28"/>
    <w:rsid w:val="0052474E"/>
    <w:rsid w:val="00524E53"/>
    <w:rsid w:val="00525C24"/>
    <w:rsid w:val="00526952"/>
    <w:rsid w:val="00526BBC"/>
    <w:rsid w:val="00530302"/>
    <w:rsid w:val="00530D24"/>
    <w:rsid w:val="0053194D"/>
    <w:rsid w:val="00533708"/>
    <w:rsid w:val="00533916"/>
    <w:rsid w:val="00533BD3"/>
    <w:rsid w:val="00533D2F"/>
    <w:rsid w:val="005350A0"/>
    <w:rsid w:val="0053549F"/>
    <w:rsid w:val="00536900"/>
    <w:rsid w:val="00536D4D"/>
    <w:rsid w:val="00537472"/>
    <w:rsid w:val="00537775"/>
    <w:rsid w:val="0053792A"/>
    <w:rsid w:val="00540570"/>
    <w:rsid w:val="00543273"/>
    <w:rsid w:val="00543953"/>
    <w:rsid w:val="00543A76"/>
    <w:rsid w:val="00543FDE"/>
    <w:rsid w:val="00545A3D"/>
    <w:rsid w:val="00546FBA"/>
    <w:rsid w:val="005476F7"/>
    <w:rsid w:val="00547873"/>
    <w:rsid w:val="00551D8B"/>
    <w:rsid w:val="0055520C"/>
    <w:rsid w:val="0055595D"/>
    <w:rsid w:val="00555FB5"/>
    <w:rsid w:val="00556DB2"/>
    <w:rsid w:val="005578B6"/>
    <w:rsid w:val="005607FC"/>
    <w:rsid w:val="00562E3E"/>
    <w:rsid w:val="00562F96"/>
    <w:rsid w:val="00563999"/>
    <w:rsid w:val="005706B5"/>
    <w:rsid w:val="00571B40"/>
    <w:rsid w:val="00573C39"/>
    <w:rsid w:val="0057410D"/>
    <w:rsid w:val="0057476C"/>
    <w:rsid w:val="0057502B"/>
    <w:rsid w:val="005750C8"/>
    <w:rsid w:val="00576EC4"/>
    <w:rsid w:val="005772B4"/>
    <w:rsid w:val="00577A5F"/>
    <w:rsid w:val="00577A8B"/>
    <w:rsid w:val="00577CDF"/>
    <w:rsid w:val="0058140B"/>
    <w:rsid w:val="00581446"/>
    <w:rsid w:val="00581962"/>
    <w:rsid w:val="00584133"/>
    <w:rsid w:val="00585E01"/>
    <w:rsid w:val="00586D12"/>
    <w:rsid w:val="00592EA9"/>
    <w:rsid w:val="00594091"/>
    <w:rsid w:val="00596A92"/>
    <w:rsid w:val="0059796D"/>
    <w:rsid w:val="005A0AAD"/>
    <w:rsid w:val="005A0AD7"/>
    <w:rsid w:val="005A1058"/>
    <w:rsid w:val="005A1A80"/>
    <w:rsid w:val="005A1E6F"/>
    <w:rsid w:val="005A26CE"/>
    <w:rsid w:val="005A2AAF"/>
    <w:rsid w:val="005A348F"/>
    <w:rsid w:val="005A43FB"/>
    <w:rsid w:val="005A53D7"/>
    <w:rsid w:val="005A751D"/>
    <w:rsid w:val="005B0949"/>
    <w:rsid w:val="005B1188"/>
    <w:rsid w:val="005B11F5"/>
    <w:rsid w:val="005B1788"/>
    <w:rsid w:val="005B1E99"/>
    <w:rsid w:val="005B2518"/>
    <w:rsid w:val="005B2BFD"/>
    <w:rsid w:val="005B30B2"/>
    <w:rsid w:val="005B310A"/>
    <w:rsid w:val="005B3DDC"/>
    <w:rsid w:val="005B4626"/>
    <w:rsid w:val="005B5054"/>
    <w:rsid w:val="005B5970"/>
    <w:rsid w:val="005B67F8"/>
    <w:rsid w:val="005B6D8C"/>
    <w:rsid w:val="005B755C"/>
    <w:rsid w:val="005B7AAA"/>
    <w:rsid w:val="005B7DC2"/>
    <w:rsid w:val="005B7E6C"/>
    <w:rsid w:val="005C39E8"/>
    <w:rsid w:val="005C4B55"/>
    <w:rsid w:val="005C4E64"/>
    <w:rsid w:val="005C5EB5"/>
    <w:rsid w:val="005C646E"/>
    <w:rsid w:val="005C7FAB"/>
    <w:rsid w:val="005D203C"/>
    <w:rsid w:val="005D2A15"/>
    <w:rsid w:val="005D2DB6"/>
    <w:rsid w:val="005D4160"/>
    <w:rsid w:val="005D419D"/>
    <w:rsid w:val="005D499C"/>
    <w:rsid w:val="005D4B0E"/>
    <w:rsid w:val="005D4B94"/>
    <w:rsid w:val="005D4C6C"/>
    <w:rsid w:val="005D5639"/>
    <w:rsid w:val="005D72BD"/>
    <w:rsid w:val="005D7AD7"/>
    <w:rsid w:val="005E004F"/>
    <w:rsid w:val="005E0257"/>
    <w:rsid w:val="005E08C3"/>
    <w:rsid w:val="005E2BA8"/>
    <w:rsid w:val="005E2DD2"/>
    <w:rsid w:val="005E3C25"/>
    <w:rsid w:val="005E4B56"/>
    <w:rsid w:val="005E5310"/>
    <w:rsid w:val="005F10B1"/>
    <w:rsid w:val="005F10BD"/>
    <w:rsid w:val="005F26D0"/>
    <w:rsid w:val="005F2A85"/>
    <w:rsid w:val="005F2E32"/>
    <w:rsid w:val="005F5536"/>
    <w:rsid w:val="00600FA3"/>
    <w:rsid w:val="0060106F"/>
    <w:rsid w:val="006014A4"/>
    <w:rsid w:val="00602B73"/>
    <w:rsid w:val="00606350"/>
    <w:rsid w:val="00606353"/>
    <w:rsid w:val="006072A9"/>
    <w:rsid w:val="00607A81"/>
    <w:rsid w:val="00610C3F"/>
    <w:rsid w:val="00611C2B"/>
    <w:rsid w:val="006120E1"/>
    <w:rsid w:val="00612524"/>
    <w:rsid w:val="006137CA"/>
    <w:rsid w:val="00613D31"/>
    <w:rsid w:val="00614715"/>
    <w:rsid w:val="006159A9"/>
    <w:rsid w:val="006173B9"/>
    <w:rsid w:val="006174FF"/>
    <w:rsid w:val="0061787C"/>
    <w:rsid w:val="00620B4A"/>
    <w:rsid w:val="00621B0C"/>
    <w:rsid w:val="00621FB3"/>
    <w:rsid w:val="00621FE8"/>
    <w:rsid w:val="00622678"/>
    <w:rsid w:val="00622AD7"/>
    <w:rsid w:val="00623396"/>
    <w:rsid w:val="00624F47"/>
    <w:rsid w:val="006259EC"/>
    <w:rsid w:val="00627321"/>
    <w:rsid w:val="00631584"/>
    <w:rsid w:val="00631B01"/>
    <w:rsid w:val="00631B2F"/>
    <w:rsid w:val="006320F1"/>
    <w:rsid w:val="00632A2C"/>
    <w:rsid w:val="00633087"/>
    <w:rsid w:val="0063351F"/>
    <w:rsid w:val="0063422B"/>
    <w:rsid w:val="00634469"/>
    <w:rsid w:val="00634DF4"/>
    <w:rsid w:val="00636190"/>
    <w:rsid w:val="00636666"/>
    <w:rsid w:val="00637A37"/>
    <w:rsid w:val="0064022C"/>
    <w:rsid w:val="00640FAB"/>
    <w:rsid w:val="0064109A"/>
    <w:rsid w:val="006413D0"/>
    <w:rsid w:val="00641667"/>
    <w:rsid w:val="00641679"/>
    <w:rsid w:val="00641F46"/>
    <w:rsid w:val="00641FC7"/>
    <w:rsid w:val="006420EA"/>
    <w:rsid w:val="0064339C"/>
    <w:rsid w:val="006450A8"/>
    <w:rsid w:val="006468D2"/>
    <w:rsid w:val="00651AB0"/>
    <w:rsid w:val="006521BE"/>
    <w:rsid w:val="00652A23"/>
    <w:rsid w:val="00652FDB"/>
    <w:rsid w:val="00655365"/>
    <w:rsid w:val="00655840"/>
    <w:rsid w:val="00656D35"/>
    <w:rsid w:val="00656DFB"/>
    <w:rsid w:val="00657105"/>
    <w:rsid w:val="006611CD"/>
    <w:rsid w:val="00661235"/>
    <w:rsid w:val="00661C9F"/>
    <w:rsid w:val="00662E2B"/>
    <w:rsid w:val="00663ABF"/>
    <w:rsid w:val="006646A8"/>
    <w:rsid w:val="006651F6"/>
    <w:rsid w:val="00665B0E"/>
    <w:rsid w:val="00667384"/>
    <w:rsid w:val="00670E15"/>
    <w:rsid w:val="006719C0"/>
    <w:rsid w:val="00672951"/>
    <w:rsid w:val="00674A4C"/>
    <w:rsid w:val="00675132"/>
    <w:rsid w:val="006765F5"/>
    <w:rsid w:val="00676C2A"/>
    <w:rsid w:val="00680302"/>
    <w:rsid w:val="00680585"/>
    <w:rsid w:val="00680B76"/>
    <w:rsid w:val="00681061"/>
    <w:rsid w:val="00682B1F"/>
    <w:rsid w:val="00683953"/>
    <w:rsid w:val="00683CC2"/>
    <w:rsid w:val="0068422F"/>
    <w:rsid w:val="00686697"/>
    <w:rsid w:val="00690D69"/>
    <w:rsid w:val="00691C48"/>
    <w:rsid w:val="00691CA6"/>
    <w:rsid w:val="006921A1"/>
    <w:rsid w:val="006931E4"/>
    <w:rsid w:val="0069554C"/>
    <w:rsid w:val="00695D19"/>
    <w:rsid w:val="00697588"/>
    <w:rsid w:val="00697D2C"/>
    <w:rsid w:val="006A144A"/>
    <w:rsid w:val="006A22A1"/>
    <w:rsid w:val="006A25D7"/>
    <w:rsid w:val="006A39FD"/>
    <w:rsid w:val="006A3D7A"/>
    <w:rsid w:val="006A458E"/>
    <w:rsid w:val="006A7AB4"/>
    <w:rsid w:val="006B1CA8"/>
    <w:rsid w:val="006B3459"/>
    <w:rsid w:val="006B58EE"/>
    <w:rsid w:val="006B5E98"/>
    <w:rsid w:val="006B6A79"/>
    <w:rsid w:val="006B733A"/>
    <w:rsid w:val="006B7D31"/>
    <w:rsid w:val="006C0FB4"/>
    <w:rsid w:val="006C1552"/>
    <w:rsid w:val="006C1E0B"/>
    <w:rsid w:val="006C425F"/>
    <w:rsid w:val="006C4329"/>
    <w:rsid w:val="006C459F"/>
    <w:rsid w:val="006C4E43"/>
    <w:rsid w:val="006C559F"/>
    <w:rsid w:val="006C65AA"/>
    <w:rsid w:val="006C756C"/>
    <w:rsid w:val="006D0A30"/>
    <w:rsid w:val="006D0AB8"/>
    <w:rsid w:val="006D0B05"/>
    <w:rsid w:val="006D46A5"/>
    <w:rsid w:val="006D622A"/>
    <w:rsid w:val="006D74A7"/>
    <w:rsid w:val="006D7E67"/>
    <w:rsid w:val="006E019F"/>
    <w:rsid w:val="006E0824"/>
    <w:rsid w:val="006E0CBE"/>
    <w:rsid w:val="006E17E3"/>
    <w:rsid w:val="006E1FC7"/>
    <w:rsid w:val="006E2DF2"/>
    <w:rsid w:val="006E2F9F"/>
    <w:rsid w:val="006E34C5"/>
    <w:rsid w:val="006E5C18"/>
    <w:rsid w:val="006E6799"/>
    <w:rsid w:val="006E70B8"/>
    <w:rsid w:val="006F206B"/>
    <w:rsid w:val="006F23AF"/>
    <w:rsid w:val="006F2A6C"/>
    <w:rsid w:val="006F3081"/>
    <w:rsid w:val="006F30BD"/>
    <w:rsid w:val="006F3456"/>
    <w:rsid w:val="006F4046"/>
    <w:rsid w:val="006F5409"/>
    <w:rsid w:val="006F58F0"/>
    <w:rsid w:val="006F6B63"/>
    <w:rsid w:val="006F7B06"/>
    <w:rsid w:val="00701C6E"/>
    <w:rsid w:val="00702620"/>
    <w:rsid w:val="007029D0"/>
    <w:rsid w:val="0070345E"/>
    <w:rsid w:val="0070376F"/>
    <w:rsid w:val="007042AA"/>
    <w:rsid w:val="007043C1"/>
    <w:rsid w:val="007045D8"/>
    <w:rsid w:val="00704BBF"/>
    <w:rsid w:val="00704E84"/>
    <w:rsid w:val="00705017"/>
    <w:rsid w:val="00705E30"/>
    <w:rsid w:val="0070636C"/>
    <w:rsid w:val="00707F57"/>
    <w:rsid w:val="007117AB"/>
    <w:rsid w:val="00711AA7"/>
    <w:rsid w:val="00713707"/>
    <w:rsid w:val="00714C88"/>
    <w:rsid w:val="007153FB"/>
    <w:rsid w:val="00715EF5"/>
    <w:rsid w:val="007163A7"/>
    <w:rsid w:val="00716916"/>
    <w:rsid w:val="00716F24"/>
    <w:rsid w:val="0072122A"/>
    <w:rsid w:val="00722684"/>
    <w:rsid w:val="00723A5F"/>
    <w:rsid w:val="007250AE"/>
    <w:rsid w:val="00725D4E"/>
    <w:rsid w:val="00725F76"/>
    <w:rsid w:val="00726A41"/>
    <w:rsid w:val="0072774E"/>
    <w:rsid w:val="00727A1A"/>
    <w:rsid w:val="0073084B"/>
    <w:rsid w:val="007308D9"/>
    <w:rsid w:val="007317BB"/>
    <w:rsid w:val="00731863"/>
    <w:rsid w:val="00731ADC"/>
    <w:rsid w:val="00732D34"/>
    <w:rsid w:val="0073326B"/>
    <w:rsid w:val="00733628"/>
    <w:rsid w:val="00733BDB"/>
    <w:rsid w:val="00733E9F"/>
    <w:rsid w:val="0073530A"/>
    <w:rsid w:val="00735CBC"/>
    <w:rsid w:val="007369BD"/>
    <w:rsid w:val="00737A86"/>
    <w:rsid w:val="00737D63"/>
    <w:rsid w:val="00737E11"/>
    <w:rsid w:val="00737EF0"/>
    <w:rsid w:val="007415C9"/>
    <w:rsid w:val="00742012"/>
    <w:rsid w:val="00742A2C"/>
    <w:rsid w:val="00742A75"/>
    <w:rsid w:val="00742D5E"/>
    <w:rsid w:val="0074365E"/>
    <w:rsid w:val="007448B4"/>
    <w:rsid w:val="007455B8"/>
    <w:rsid w:val="0074627D"/>
    <w:rsid w:val="0074648A"/>
    <w:rsid w:val="0074758C"/>
    <w:rsid w:val="007476D8"/>
    <w:rsid w:val="007511FB"/>
    <w:rsid w:val="007513EB"/>
    <w:rsid w:val="00752B9C"/>
    <w:rsid w:val="0075561F"/>
    <w:rsid w:val="0075691C"/>
    <w:rsid w:val="00756FCA"/>
    <w:rsid w:val="00757266"/>
    <w:rsid w:val="007578B3"/>
    <w:rsid w:val="00760AD1"/>
    <w:rsid w:val="0076195E"/>
    <w:rsid w:val="00762127"/>
    <w:rsid w:val="007638B2"/>
    <w:rsid w:val="00765F00"/>
    <w:rsid w:val="0076735B"/>
    <w:rsid w:val="007673B1"/>
    <w:rsid w:val="00771F53"/>
    <w:rsid w:val="00774DDB"/>
    <w:rsid w:val="00774EDD"/>
    <w:rsid w:val="007750B2"/>
    <w:rsid w:val="00775422"/>
    <w:rsid w:val="00776335"/>
    <w:rsid w:val="00776533"/>
    <w:rsid w:val="00777DFD"/>
    <w:rsid w:val="00777EBC"/>
    <w:rsid w:val="00780864"/>
    <w:rsid w:val="00781214"/>
    <w:rsid w:val="00781B39"/>
    <w:rsid w:val="0078266A"/>
    <w:rsid w:val="00782E03"/>
    <w:rsid w:val="0078422C"/>
    <w:rsid w:val="007843CC"/>
    <w:rsid w:val="00784881"/>
    <w:rsid w:val="00785ECF"/>
    <w:rsid w:val="00787543"/>
    <w:rsid w:val="0079088F"/>
    <w:rsid w:val="00790918"/>
    <w:rsid w:val="00790CE5"/>
    <w:rsid w:val="007910C7"/>
    <w:rsid w:val="00791CC2"/>
    <w:rsid w:val="00792F48"/>
    <w:rsid w:val="007936E8"/>
    <w:rsid w:val="007946B0"/>
    <w:rsid w:val="00796312"/>
    <w:rsid w:val="00796AD9"/>
    <w:rsid w:val="007A06AA"/>
    <w:rsid w:val="007A0830"/>
    <w:rsid w:val="007A0C9B"/>
    <w:rsid w:val="007A1649"/>
    <w:rsid w:val="007A27F0"/>
    <w:rsid w:val="007A2E34"/>
    <w:rsid w:val="007A343C"/>
    <w:rsid w:val="007A40F2"/>
    <w:rsid w:val="007A4B89"/>
    <w:rsid w:val="007A57CB"/>
    <w:rsid w:val="007A7D56"/>
    <w:rsid w:val="007B1662"/>
    <w:rsid w:val="007B1E9D"/>
    <w:rsid w:val="007B2030"/>
    <w:rsid w:val="007B2401"/>
    <w:rsid w:val="007B2E50"/>
    <w:rsid w:val="007B43DA"/>
    <w:rsid w:val="007B515B"/>
    <w:rsid w:val="007B570C"/>
    <w:rsid w:val="007B5F15"/>
    <w:rsid w:val="007B656E"/>
    <w:rsid w:val="007C0A00"/>
    <w:rsid w:val="007C0C8B"/>
    <w:rsid w:val="007C157B"/>
    <w:rsid w:val="007C16D6"/>
    <w:rsid w:val="007C4494"/>
    <w:rsid w:val="007C58EA"/>
    <w:rsid w:val="007C61B7"/>
    <w:rsid w:val="007C7AEE"/>
    <w:rsid w:val="007D0E52"/>
    <w:rsid w:val="007D0F25"/>
    <w:rsid w:val="007D1776"/>
    <w:rsid w:val="007D1AD5"/>
    <w:rsid w:val="007D1DFD"/>
    <w:rsid w:val="007D2A02"/>
    <w:rsid w:val="007D2A46"/>
    <w:rsid w:val="007D370D"/>
    <w:rsid w:val="007D3884"/>
    <w:rsid w:val="007D3A0A"/>
    <w:rsid w:val="007D410C"/>
    <w:rsid w:val="007D47A1"/>
    <w:rsid w:val="007D64F6"/>
    <w:rsid w:val="007D7323"/>
    <w:rsid w:val="007E021F"/>
    <w:rsid w:val="007E1255"/>
    <w:rsid w:val="007E1945"/>
    <w:rsid w:val="007E2B96"/>
    <w:rsid w:val="007E2F3F"/>
    <w:rsid w:val="007E30DF"/>
    <w:rsid w:val="007E3642"/>
    <w:rsid w:val="007E4F2E"/>
    <w:rsid w:val="007E59F2"/>
    <w:rsid w:val="007E5E20"/>
    <w:rsid w:val="007E6778"/>
    <w:rsid w:val="007E7896"/>
    <w:rsid w:val="007E7F8A"/>
    <w:rsid w:val="007F04A4"/>
    <w:rsid w:val="007F1CDC"/>
    <w:rsid w:val="007F2ED8"/>
    <w:rsid w:val="007F349E"/>
    <w:rsid w:val="007F3F7E"/>
    <w:rsid w:val="007F480A"/>
    <w:rsid w:val="007F540C"/>
    <w:rsid w:val="007F5A96"/>
    <w:rsid w:val="007F72E4"/>
    <w:rsid w:val="007F79DF"/>
    <w:rsid w:val="007F7AA3"/>
    <w:rsid w:val="007F7C13"/>
    <w:rsid w:val="00801151"/>
    <w:rsid w:val="008019B8"/>
    <w:rsid w:val="00802CB6"/>
    <w:rsid w:val="00803565"/>
    <w:rsid w:val="00803612"/>
    <w:rsid w:val="008054F9"/>
    <w:rsid w:val="00806486"/>
    <w:rsid w:val="00806744"/>
    <w:rsid w:val="00806D41"/>
    <w:rsid w:val="00807F84"/>
    <w:rsid w:val="008107F5"/>
    <w:rsid w:val="00810E74"/>
    <w:rsid w:val="00811280"/>
    <w:rsid w:val="008114E1"/>
    <w:rsid w:val="00811B8B"/>
    <w:rsid w:val="00811EA4"/>
    <w:rsid w:val="00812539"/>
    <w:rsid w:val="0081257B"/>
    <w:rsid w:val="00814B59"/>
    <w:rsid w:val="0081556A"/>
    <w:rsid w:val="008166ED"/>
    <w:rsid w:val="008170F5"/>
    <w:rsid w:val="00817623"/>
    <w:rsid w:val="008178E2"/>
    <w:rsid w:val="00817FD8"/>
    <w:rsid w:val="0082028F"/>
    <w:rsid w:val="00820D56"/>
    <w:rsid w:val="00821CAC"/>
    <w:rsid w:val="008222C3"/>
    <w:rsid w:val="008226AF"/>
    <w:rsid w:val="00823835"/>
    <w:rsid w:val="008251CB"/>
    <w:rsid w:val="00825757"/>
    <w:rsid w:val="00826AC1"/>
    <w:rsid w:val="00832E0A"/>
    <w:rsid w:val="00832F4E"/>
    <w:rsid w:val="008330FA"/>
    <w:rsid w:val="00833CD7"/>
    <w:rsid w:val="008354A3"/>
    <w:rsid w:val="008368DE"/>
    <w:rsid w:val="00837359"/>
    <w:rsid w:val="00837959"/>
    <w:rsid w:val="0084058A"/>
    <w:rsid w:val="00841556"/>
    <w:rsid w:val="00842A43"/>
    <w:rsid w:val="00843274"/>
    <w:rsid w:val="0084363F"/>
    <w:rsid w:val="00843817"/>
    <w:rsid w:val="0084475E"/>
    <w:rsid w:val="00844E30"/>
    <w:rsid w:val="0084655B"/>
    <w:rsid w:val="00846BB0"/>
    <w:rsid w:val="00850B14"/>
    <w:rsid w:val="00851383"/>
    <w:rsid w:val="00851563"/>
    <w:rsid w:val="00851688"/>
    <w:rsid w:val="00851C1C"/>
    <w:rsid w:val="00851DB9"/>
    <w:rsid w:val="00851F82"/>
    <w:rsid w:val="008522C4"/>
    <w:rsid w:val="00852C1C"/>
    <w:rsid w:val="00852C97"/>
    <w:rsid w:val="00852EDF"/>
    <w:rsid w:val="00853922"/>
    <w:rsid w:val="00854769"/>
    <w:rsid w:val="008551DD"/>
    <w:rsid w:val="008558AA"/>
    <w:rsid w:val="00855E87"/>
    <w:rsid w:val="00856EDA"/>
    <w:rsid w:val="00857045"/>
    <w:rsid w:val="0085731F"/>
    <w:rsid w:val="0086134D"/>
    <w:rsid w:val="008619CD"/>
    <w:rsid w:val="00861AD4"/>
    <w:rsid w:val="00863875"/>
    <w:rsid w:val="00864F67"/>
    <w:rsid w:val="00865C51"/>
    <w:rsid w:val="00866CFB"/>
    <w:rsid w:val="00866EC5"/>
    <w:rsid w:val="008678BE"/>
    <w:rsid w:val="00870F0E"/>
    <w:rsid w:val="008711C0"/>
    <w:rsid w:val="00872951"/>
    <w:rsid w:val="008731B3"/>
    <w:rsid w:val="0087514E"/>
    <w:rsid w:val="0087575D"/>
    <w:rsid w:val="00875819"/>
    <w:rsid w:val="008763C5"/>
    <w:rsid w:val="00876930"/>
    <w:rsid w:val="0087789B"/>
    <w:rsid w:val="00877F78"/>
    <w:rsid w:val="008815FE"/>
    <w:rsid w:val="00883CD8"/>
    <w:rsid w:val="00883E98"/>
    <w:rsid w:val="008845C4"/>
    <w:rsid w:val="00884B45"/>
    <w:rsid w:val="00887F79"/>
    <w:rsid w:val="00890300"/>
    <w:rsid w:val="00890E6E"/>
    <w:rsid w:val="0089106F"/>
    <w:rsid w:val="008911AA"/>
    <w:rsid w:val="0089196B"/>
    <w:rsid w:val="00892ED7"/>
    <w:rsid w:val="008938AC"/>
    <w:rsid w:val="00894139"/>
    <w:rsid w:val="00894601"/>
    <w:rsid w:val="00894B1A"/>
    <w:rsid w:val="00895E4C"/>
    <w:rsid w:val="00896E58"/>
    <w:rsid w:val="00896E8D"/>
    <w:rsid w:val="008975D3"/>
    <w:rsid w:val="00897757"/>
    <w:rsid w:val="008A08C6"/>
    <w:rsid w:val="008A0CDC"/>
    <w:rsid w:val="008A288E"/>
    <w:rsid w:val="008A3B32"/>
    <w:rsid w:val="008A4ADD"/>
    <w:rsid w:val="008A4BDD"/>
    <w:rsid w:val="008A4D88"/>
    <w:rsid w:val="008A5256"/>
    <w:rsid w:val="008A6FFE"/>
    <w:rsid w:val="008B03C5"/>
    <w:rsid w:val="008B07F5"/>
    <w:rsid w:val="008B0E3E"/>
    <w:rsid w:val="008B17EE"/>
    <w:rsid w:val="008B34F2"/>
    <w:rsid w:val="008B4D70"/>
    <w:rsid w:val="008B4E5B"/>
    <w:rsid w:val="008B52F9"/>
    <w:rsid w:val="008B5835"/>
    <w:rsid w:val="008B6D57"/>
    <w:rsid w:val="008B7B9B"/>
    <w:rsid w:val="008C0438"/>
    <w:rsid w:val="008C09F3"/>
    <w:rsid w:val="008C2E4D"/>
    <w:rsid w:val="008C30F4"/>
    <w:rsid w:val="008C4DE2"/>
    <w:rsid w:val="008C5037"/>
    <w:rsid w:val="008C7F85"/>
    <w:rsid w:val="008D2C22"/>
    <w:rsid w:val="008D5BA5"/>
    <w:rsid w:val="008D76B5"/>
    <w:rsid w:val="008D7E9D"/>
    <w:rsid w:val="008E0285"/>
    <w:rsid w:val="008E0E60"/>
    <w:rsid w:val="008E322E"/>
    <w:rsid w:val="008E4F5D"/>
    <w:rsid w:val="008E6235"/>
    <w:rsid w:val="008E68BA"/>
    <w:rsid w:val="008E72B4"/>
    <w:rsid w:val="008F16B8"/>
    <w:rsid w:val="008F2081"/>
    <w:rsid w:val="008F2A15"/>
    <w:rsid w:val="008F31C0"/>
    <w:rsid w:val="008F704A"/>
    <w:rsid w:val="008F7FF9"/>
    <w:rsid w:val="009006A9"/>
    <w:rsid w:val="00900AEF"/>
    <w:rsid w:val="00902B2B"/>
    <w:rsid w:val="00902CCE"/>
    <w:rsid w:val="00903192"/>
    <w:rsid w:val="00903F93"/>
    <w:rsid w:val="009058A8"/>
    <w:rsid w:val="00907A51"/>
    <w:rsid w:val="00907F52"/>
    <w:rsid w:val="00912A6C"/>
    <w:rsid w:val="00914937"/>
    <w:rsid w:val="0091628A"/>
    <w:rsid w:val="009171BC"/>
    <w:rsid w:val="0092083F"/>
    <w:rsid w:val="009227DD"/>
    <w:rsid w:val="00923F55"/>
    <w:rsid w:val="0092482D"/>
    <w:rsid w:val="00925318"/>
    <w:rsid w:val="00925EA4"/>
    <w:rsid w:val="009267DA"/>
    <w:rsid w:val="00927944"/>
    <w:rsid w:val="009301F6"/>
    <w:rsid w:val="00931412"/>
    <w:rsid w:val="009319E8"/>
    <w:rsid w:val="00933141"/>
    <w:rsid w:val="00934483"/>
    <w:rsid w:val="00937764"/>
    <w:rsid w:val="009379C2"/>
    <w:rsid w:val="00940D2A"/>
    <w:rsid w:val="0094105A"/>
    <w:rsid w:val="00941295"/>
    <w:rsid w:val="00941CE0"/>
    <w:rsid w:val="00943F7A"/>
    <w:rsid w:val="00947A35"/>
    <w:rsid w:val="0095046D"/>
    <w:rsid w:val="00950A31"/>
    <w:rsid w:val="00950B10"/>
    <w:rsid w:val="00951F14"/>
    <w:rsid w:val="009532E3"/>
    <w:rsid w:val="009540D2"/>
    <w:rsid w:val="009574FE"/>
    <w:rsid w:val="00962B85"/>
    <w:rsid w:val="00963A21"/>
    <w:rsid w:val="00963BC9"/>
    <w:rsid w:val="009642C5"/>
    <w:rsid w:val="00964E90"/>
    <w:rsid w:val="009651E3"/>
    <w:rsid w:val="00965B42"/>
    <w:rsid w:val="00967337"/>
    <w:rsid w:val="00967407"/>
    <w:rsid w:val="00967511"/>
    <w:rsid w:val="0096779F"/>
    <w:rsid w:val="00970D02"/>
    <w:rsid w:val="00971093"/>
    <w:rsid w:val="0097211B"/>
    <w:rsid w:val="00972BB4"/>
    <w:rsid w:val="009761C5"/>
    <w:rsid w:val="0097664E"/>
    <w:rsid w:val="00976DAD"/>
    <w:rsid w:val="00977113"/>
    <w:rsid w:val="00977DD6"/>
    <w:rsid w:val="009806BE"/>
    <w:rsid w:val="00980F37"/>
    <w:rsid w:val="00981216"/>
    <w:rsid w:val="00982BE1"/>
    <w:rsid w:val="00983660"/>
    <w:rsid w:val="00984F4D"/>
    <w:rsid w:val="00985BB7"/>
    <w:rsid w:val="00986B3A"/>
    <w:rsid w:val="0098700B"/>
    <w:rsid w:val="009878ED"/>
    <w:rsid w:val="00987F76"/>
    <w:rsid w:val="00990EBF"/>
    <w:rsid w:val="0099118D"/>
    <w:rsid w:val="00991782"/>
    <w:rsid w:val="009920B6"/>
    <w:rsid w:val="00993624"/>
    <w:rsid w:val="0099490D"/>
    <w:rsid w:val="009951C6"/>
    <w:rsid w:val="0099538F"/>
    <w:rsid w:val="0099614E"/>
    <w:rsid w:val="00997EF2"/>
    <w:rsid w:val="009A00CC"/>
    <w:rsid w:val="009A0D55"/>
    <w:rsid w:val="009A2185"/>
    <w:rsid w:val="009A4058"/>
    <w:rsid w:val="009A65E8"/>
    <w:rsid w:val="009A6947"/>
    <w:rsid w:val="009A6B73"/>
    <w:rsid w:val="009A72CE"/>
    <w:rsid w:val="009A7644"/>
    <w:rsid w:val="009B014A"/>
    <w:rsid w:val="009B029A"/>
    <w:rsid w:val="009B0FF3"/>
    <w:rsid w:val="009B1092"/>
    <w:rsid w:val="009B1AAF"/>
    <w:rsid w:val="009B2AEB"/>
    <w:rsid w:val="009B2E12"/>
    <w:rsid w:val="009B42B5"/>
    <w:rsid w:val="009B499C"/>
    <w:rsid w:val="009B49CE"/>
    <w:rsid w:val="009B6474"/>
    <w:rsid w:val="009B7234"/>
    <w:rsid w:val="009B7760"/>
    <w:rsid w:val="009C1BE8"/>
    <w:rsid w:val="009C3747"/>
    <w:rsid w:val="009C3A7F"/>
    <w:rsid w:val="009C3DB8"/>
    <w:rsid w:val="009C4F82"/>
    <w:rsid w:val="009C53E9"/>
    <w:rsid w:val="009C6EF4"/>
    <w:rsid w:val="009C7301"/>
    <w:rsid w:val="009C730E"/>
    <w:rsid w:val="009D0212"/>
    <w:rsid w:val="009D0D2A"/>
    <w:rsid w:val="009D19D5"/>
    <w:rsid w:val="009D2781"/>
    <w:rsid w:val="009D2C7C"/>
    <w:rsid w:val="009D371E"/>
    <w:rsid w:val="009D4CE8"/>
    <w:rsid w:val="009D5423"/>
    <w:rsid w:val="009D586E"/>
    <w:rsid w:val="009D744F"/>
    <w:rsid w:val="009D7B26"/>
    <w:rsid w:val="009E1B18"/>
    <w:rsid w:val="009E1F10"/>
    <w:rsid w:val="009E2157"/>
    <w:rsid w:val="009E2C46"/>
    <w:rsid w:val="009E58E3"/>
    <w:rsid w:val="009E6D66"/>
    <w:rsid w:val="009E7B91"/>
    <w:rsid w:val="009F0322"/>
    <w:rsid w:val="009F3595"/>
    <w:rsid w:val="009F4AF8"/>
    <w:rsid w:val="009F5451"/>
    <w:rsid w:val="009F5D6B"/>
    <w:rsid w:val="009F675F"/>
    <w:rsid w:val="009F72A5"/>
    <w:rsid w:val="009F7D54"/>
    <w:rsid w:val="00A002BA"/>
    <w:rsid w:val="00A00541"/>
    <w:rsid w:val="00A00CD1"/>
    <w:rsid w:val="00A01367"/>
    <w:rsid w:val="00A01EBD"/>
    <w:rsid w:val="00A02096"/>
    <w:rsid w:val="00A0237C"/>
    <w:rsid w:val="00A02EF3"/>
    <w:rsid w:val="00A03430"/>
    <w:rsid w:val="00A03BF9"/>
    <w:rsid w:val="00A03FF7"/>
    <w:rsid w:val="00A05465"/>
    <w:rsid w:val="00A06748"/>
    <w:rsid w:val="00A07CC4"/>
    <w:rsid w:val="00A07EFA"/>
    <w:rsid w:val="00A07FFB"/>
    <w:rsid w:val="00A103A7"/>
    <w:rsid w:val="00A12301"/>
    <w:rsid w:val="00A13D67"/>
    <w:rsid w:val="00A142D6"/>
    <w:rsid w:val="00A15A92"/>
    <w:rsid w:val="00A160DA"/>
    <w:rsid w:val="00A163FE"/>
    <w:rsid w:val="00A20093"/>
    <w:rsid w:val="00A207D3"/>
    <w:rsid w:val="00A20DAD"/>
    <w:rsid w:val="00A22743"/>
    <w:rsid w:val="00A22BAD"/>
    <w:rsid w:val="00A24A27"/>
    <w:rsid w:val="00A25571"/>
    <w:rsid w:val="00A27105"/>
    <w:rsid w:val="00A30296"/>
    <w:rsid w:val="00A30735"/>
    <w:rsid w:val="00A32195"/>
    <w:rsid w:val="00A32693"/>
    <w:rsid w:val="00A3398E"/>
    <w:rsid w:val="00A3432F"/>
    <w:rsid w:val="00A3773D"/>
    <w:rsid w:val="00A37BAA"/>
    <w:rsid w:val="00A40542"/>
    <w:rsid w:val="00A40B3C"/>
    <w:rsid w:val="00A42333"/>
    <w:rsid w:val="00A450F4"/>
    <w:rsid w:val="00A47302"/>
    <w:rsid w:val="00A47728"/>
    <w:rsid w:val="00A477AC"/>
    <w:rsid w:val="00A51A89"/>
    <w:rsid w:val="00A5245A"/>
    <w:rsid w:val="00A531D2"/>
    <w:rsid w:val="00A53288"/>
    <w:rsid w:val="00A539FD"/>
    <w:rsid w:val="00A53F69"/>
    <w:rsid w:val="00A5523D"/>
    <w:rsid w:val="00A55F0C"/>
    <w:rsid w:val="00A56D91"/>
    <w:rsid w:val="00A57961"/>
    <w:rsid w:val="00A60984"/>
    <w:rsid w:val="00A61F42"/>
    <w:rsid w:val="00A621E5"/>
    <w:rsid w:val="00A65E23"/>
    <w:rsid w:val="00A67072"/>
    <w:rsid w:val="00A673A0"/>
    <w:rsid w:val="00A6744F"/>
    <w:rsid w:val="00A70A70"/>
    <w:rsid w:val="00A73A69"/>
    <w:rsid w:val="00A73D37"/>
    <w:rsid w:val="00A73FA6"/>
    <w:rsid w:val="00A7532F"/>
    <w:rsid w:val="00A75ACB"/>
    <w:rsid w:val="00A76E5D"/>
    <w:rsid w:val="00A775A2"/>
    <w:rsid w:val="00A8191E"/>
    <w:rsid w:val="00A81AA1"/>
    <w:rsid w:val="00A81AF3"/>
    <w:rsid w:val="00A81EF8"/>
    <w:rsid w:val="00A82A9E"/>
    <w:rsid w:val="00A82F82"/>
    <w:rsid w:val="00A83E06"/>
    <w:rsid w:val="00A86CB6"/>
    <w:rsid w:val="00A87702"/>
    <w:rsid w:val="00A91900"/>
    <w:rsid w:val="00A91BF8"/>
    <w:rsid w:val="00A92AB8"/>
    <w:rsid w:val="00A93FAC"/>
    <w:rsid w:val="00A9525D"/>
    <w:rsid w:val="00A965B7"/>
    <w:rsid w:val="00A97820"/>
    <w:rsid w:val="00A97E4A"/>
    <w:rsid w:val="00AA0054"/>
    <w:rsid w:val="00AA16B2"/>
    <w:rsid w:val="00AA182D"/>
    <w:rsid w:val="00AA1C68"/>
    <w:rsid w:val="00AA2952"/>
    <w:rsid w:val="00AA31C3"/>
    <w:rsid w:val="00AA35BF"/>
    <w:rsid w:val="00AA37D6"/>
    <w:rsid w:val="00AA3B07"/>
    <w:rsid w:val="00AA4D82"/>
    <w:rsid w:val="00AA5866"/>
    <w:rsid w:val="00AA5CD8"/>
    <w:rsid w:val="00AA66AA"/>
    <w:rsid w:val="00AA695C"/>
    <w:rsid w:val="00AA76F9"/>
    <w:rsid w:val="00AB0B93"/>
    <w:rsid w:val="00AB3B4E"/>
    <w:rsid w:val="00AB3DED"/>
    <w:rsid w:val="00AB4692"/>
    <w:rsid w:val="00AB4E49"/>
    <w:rsid w:val="00AB57AD"/>
    <w:rsid w:val="00AB5985"/>
    <w:rsid w:val="00AB74F0"/>
    <w:rsid w:val="00AC0204"/>
    <w:rsid w:val="00AC0FE4"/>
    <w:rsid w:val="00AC188D"/>
    <w:rsid w:val="00AC248F"/>
    <w:rsid w:val="00AC263C"/>
    <w:rsid w:val="00AC2F29"/>
    <w:rsid w:val="00AC33AE"/>
    <w:rsid w:val="00AC3B01"/>
    <w:rsid w:val="00AC3F87"/>
    <w:rsid w:val="00AC40C5"/>
    <w:rsid w:val="00AC4746"/>
    <w:rsid w:val="00AC655D"/>
    <w:rsid w:val="00AC720F"/>
    <w:rsid w:val="00AC7F0E"/>
    <w:rsid w:val="00AD0444"/>
    <w:rsid w:val="00AD0914"/>
    <w:rsid w:val="00AD178C"/>
    <w:rsid w:val="00AD1C1B"/>
    <w:rsid w:val="00AD1EE1"/>
    <w:rsid w:val="00AD3733"/>
    <w:rsid w:val="00AD442D"/>
    <w:rsid w:val="00AD4726"/>
    <w:rsid w:val="00AD482A"/>
    <w:rsid w:val="00AD48F7"/>
    <w:rsid w:val="00AD6D29"/>
    <w:rsid w:val="00AD7A12"/>
    <w:rsid w:val="00AD7D83"/>
    <w:rsid w:val="00AE263D"/>
    <w:rsid w:val="00AE38D9"/>
    <w:rsid w:val="00AE468B"/>
    <w:rsid w:val="00AE48EC"/>
    <w:rsid w:val="00AE5AB6"/>
    <w:rsid w:val="00AE6172"/>
    <w:rsid w:val="00AE6B0F"/>
    <w:rsid w:val="00AF18DD"/>
    <w:rsid w:val="00AF2A8B"/>
    <w:rsid w:val="00AF2E9B"/>
    <w:rsid w:val="00AF63C5"/>
    <w:rsid w:val="00AF79D0"/>
    <w:rsid w:val="00B0131B"/>
    <w:rsid w:val="00B019CA"/>
    <w:rsid w:val="00B02B1A"/>
    <w:rsid w:val="00B0343B"/>
    <w:rsid w:val="00B039AF"/>
    <w:rsid w:val="00B03E5E"/>
    <w:rsid w:val="00B03F48"/>
    <w:rsid w:val="00B04A7C"/>
    <w:rsid w:val="00B0531F"/>
    <w:rsid w:val="00B05E0B"/>
    <w:rsid w:val="00B06029"/>
    <w:rsid w:val="00B0626D"/>
    <w:rsid w:val="00B062AB"/>
    <w:rsid w:val="00B10FF9"/>
    <w:rsid w:val="00B121F3"/>
    <w:rsid w:val="00B122B9"/>
    <w:rsid w:val="00B12767"/>
    <w:rsid w:val="00B1346D"/>
    <w:rsid w:val="00B1383B"/>
    <w:rsid w:val="00B13EB0"/>
    <w:rsid w:val="00B16102"/>
    <w:rsid w:val="00B16376"/>
    <w:rsid w:val="00B201C9"/>
    <w:rsid w:val="00B2047C"/>
    <w:rsid w:val="00B21717"/>
    <w:rsid w:val="00B2180A"/>
    <w:rsid w:val="00B2223A"/>
    <w:rsid w:val="00B22966"/>
    <w:rsid w:val="00B22BAC"/>
    <w:rsid w:val="00B23A0F"/>
    <w:rsid w:val="00B23E35"/>
    <w:rsid w:val="00B24F16"/>
    <w:rsid w:val="00B26BB8"/>
    <w:rsid w:val="00B27534"/>
    <w:rsid w:val="00B3026B"/>
    <w:rsid w:val="00B3254B"/>
    <w:rsid w:val="00B32B98"/>
    <w:rsid w:val="00B32C83"/>
    <w:rsid w:val="00B3445D"/>
    <w:rsid w:val="00B34BCA"/>
    <w:rsid w:val="00B3672F"/>
    <w:rsid w:val="00B37A3E"/>
    <w:rsid w:val="00B402BC"/>
    <w:rsid w:val="00B40687"/>
    <w:rsid w:val="00B4089A"/>
    <w:rsid w:val="00B40D7A"/>
    <w:rsid w:val="00B4225D"/>
    <w:rsid w:val="00B42611"/>
    <w:rsid w:val="00B42F5D"/>
    <w:rsid w:val="00B434B0"/>
    <w:rsid w:val="00B43AC9"/>
    <w:rsid w:val="00B476CD"/>
    <w:rsid w:val="00B51FE4"/>
    <w:rsid w:val="00B52687"/>
    <w:rsid w:val="00B52D2F"/>
    <w:rsid w:val="00B52D8B"/>
    <w:rsid w:val="00B53096"/>
    <w:rsid w:val="00B53282"/>
    <w:rsid w:val="00B5379A"/>
    <w:rsid w:val="00B546C4"/>
    <w:rsid w:val="00B54C38"/>
    <w:rsid w:val="00B5500C"/>
    <w:rsid w:val="00B55F9B"/>
    <w:rsid w:val="00B55FB3"/>
    <w:rsid w:val="00B56EBF"/>
    <w:rsid w:val="00B6013C"/>
    <w:rsid w:val="00B602CD"/>
    <w:rsid w:val="00B60EC4"/>
    <w:rsid w:val="00B617D6"/>
    <w:rsid w:val="00B62F16"/>
    <w:rsid w:val="00B6476C"/>
    <w:rsid w:val="00B66DA1"/>
    <w:rsid w:val="00B6735C"/>
    <w:rsid w:val="00B72ACC"/>
    <w:rsid w:val="00B736C2"/>
    <w:rsid w:val="00B73C90"/>
    <w:rsid w:val="00B75A84"/>
    <w:rsid w:val="00B760EE"/>
    <w:rsid w:val="00B77F3B"/>
    <w:rsid w:val="00B80CD1"/>
    <w:rsid w:val="00B81DEF"/>
    <w:rsid w:val="00B82A69"/>
    <w:rsid w:val="00B82F1B"/>
    <w:rsid w:val="00B83916"/>
    <w:rsid w:val="00B83DFF"/>
    <w:rsid w:val="00B8503A"/>
    <w:rsid w:val="00B86BD3"/>
    <w:rsid w:val="00B90C54"/>
    <w:rsid w:val="00B90E9B"/>
    <w:rsid w:val="00B919A9"/>
    <w:rsid w:val="00B94FB4"/>
    <w:rsid w:val="00B9558A"/>
    <w:rsid w:val="00B95E78"/>
    <w:rsid w:val="00B9624E"/>
    <w:rsid w:val="00B96503"/>
    <w:rsid w:val="00B96C7D"/>
    <w:rsid w:val="00BA0ED0"/>
    <w:rsid w:val="00BA1BDD"/>
    <w:rsid w:val="00BA33D5"/>
    <w:rsid w:val="00BA4830"/>
    <w:rsid w:val="00BA528E"/>
    <w:rsid w:val="00BA662C"/>
    <w:rsid w:val="00BA67CE"/>
    <w:rsid w:val="00BA6A02"/>
    <w:rsid w:val="00BA7494"/>
    <w:rsid w:val="00BA771F"/>
    <w:rsid w:val="00BA777D"/>
    <w:rsid w:val="00BB0D26"/>
    <w:rsid w:val="00BB1121"/>
    <w:rsid w:val="00BB13B1"/>
    <w:rsid w:val="00BB1407"/>
    <w:rsid w:val="00BB18B3"/>
    <w:rsid w:val="00BB1B45"/>
    <w:rsid w:val="00BB3A14"/>
    <w:rsid w:val="00BB5084"/>
    <w:rsid w:val="00BB7A7C"/>
    <w:rsid w:val="00BC0B94"/>
    <w:rsid w:val="00BC128B"/>
    <w:rsid w:val="00BC19DC"/>
    <w:rsid w:val="00BC239D"/>
    <w:rsid w:val="00BC365E"/>
    <w:rsid w:val="00BC50B6"/>
    <w:rsid w:val="00BC5C02"/>
    <w:rsid w:val="00BC6765"/>
    <w:rsid w:val="00BC7AAB"/>
    <w:rsid w:val="00BC7C8F"/>
    <w:rsid w:val="00BD0135"/>
    <w:rsid w:val="00BD09D8"/>
    <w:rsid w:val="00BD0B27"/>
    <w:rsid w:val="00BD2C0D"/>
    <w:rsid w:val="00BD38BD"/>
    <w:rsid w:val="00BD42B2"/>
    <w:rsid w:val="00BE01C3"/>
    <w:rsid w:val="00BE05AF"/>
    <w:rsid w:val="00BE174A"/>
    <w:rsid w:val="00BE194F"/>
    <w:rsid w:val="00BE1DA9"/>
    <w:rsid w:val="00BE1F68"/>
    <w:rsid w:val="00BE2747"/>
    <w:rsid w:val="00BE29A9"/>
    <w:rsid w:val="00BE3B30"/>
    <w:rsid w:val="00BE4DC6"/>
    <w:rsid w:val="00BE5A13"/>
    <w:rsid w:val="00BE5B22"/>
    <w:rsid w:val="00BE6A13"/>
    <w:rsid w:val="00BE7AA6"/>
    <w:rsid w:val="00BE7F0D"/>
    <w:rsid w:val="00BF046A"/>
    <w:rsid w:val="00BF17B9"/>
    <w:rsid w:val="00BF1B54"/>
    <w:rsid w:val="00BF1C93"/>
    <w:rsid w:val="00BF1E9E"/>
    <w:rsid w:val="00BF2CEA"/>
    <w:rsid w:val="00BF4D36"/>
    <w:rsid w:val="00BF6169"/>
    <w:rsid w:val="00BF64F4"/>
    <w:rsid w:val="00BF6D0B"/>
    <w:rsid w:val="00BF734E"/>
    <w:rsid w:val="00BF73B0"/>
    <w:rsid w:val="00C010B6"/>
    <w:rsid w:val="00C01CD5"/>
    <w:rsid w:val="00C03A93"/>
    <w:rsid w:val="00C05792"/>
    <w:rsid w:val="00C060BC"/>
    <w:rsid w:val="00C066BC"/>
    <w:rsid w:val="00C06E2B"/>
    <w:rsid w:val="00C06F68"/>
    <w:rsid w:val="00C07C21"/>
    <w:rsid w:val="00C07E78"/>
    <w:rsid w:val="00C11E5E"/>
    <w:rsid w:val="00C1219C"/>
    <w:rsid w:val="00C122CC"/>
    <w:rsid w:val="00C12837"/>
    <w:rsid w:val="00C14A3F"/>
    <w:rsid w:val="00C14F84"/>
    <w:rsid w:val="00C1569C"/>
    <w:rsid w:val="00C159AF"/>
    <w:rsid w:val="00C165A1"/>
    <w:rsid w:val="00C1668F"/>
    <w:rsid w:val="00C1742D"/>
    <w:rsid w:val="00C177FC"/>
    <w:rsid w:val="00C17A87"/>
    <w:rsid w:val="00C17C5C"/>
    <w:rsid w:val="00C20B50"/>
    <w:rsid w:val="00C20F4E"/>
    <w:rsid w:val="00C221D8"/>
    <w:rsid w:val="00C2312C"/>
    <w:rsid w:val="00C23CF1"/>
    <w:rsid w:val="00C243D2"/>
    <w:rsid w:val="00C24D2E"/>
    <w:rsid w:val="00C2595D"/>
    <w:rsid w:val="00C25FEA"/>
    <w:rsid w:val="00C262C8"/>
    <w:rsid w:val="00C264E9"/>
    <w:rsid w:val="00C266F5"/>
    <w:rsid w:val="00C26A17"/>
    <w:rsid w:val="00C30A97"/>
    <w:rsid w:val="00C313BF"/>
    <w:rsid w:val="00C315D5"/>
    <w:rsid w:val="00C3175D"/>
    <w:rsid w:val="00C32D4A"/>
    <w:rsid w:val="00C32D87"/>
    <w:rsid w:val="00C330D6"/>
    <w:rsid w:val="00C33E86"/>
    <w:rsid w:val="00C342A1"/>
    <w:rsid w:val="00C35AAF"/>
    <w:rsid w:val="00C36EDB"/>
    <w:rsid w:val="00C36FC5"/>
    <w:rsid w:val="00C4034C"/>
    <w:rsid w:val="00C40614"/>
    <w:rsid w:val="00C40A04"/>
    <w:rsid w:val="00C40DD7"/>
    <w:rsid w:val="00C41742"/>
    <w:rsid w:val="00C41B58"/>
    <w:rsid w:val="00C4417B"/>
    <w:rsid w:val="00C445BE"/>
    <w:rsid w:val="00C44E38"/>
    <w:rsid w:val="00C460DE"/>
    <w:rsid w:val="00C46510"/>
    <w:rsid w:val="00C50344"/>
    <w:rsid w:val="00C5274C"/>
    <w:rsid w:val="00C5363D"/>
    <w:rsid w:val="00C54293"/>
    <w:rsid w:val="00C54BA9"/>
    <w:rsid w:val="00C56057"/>
    <w:rsid w:val="00C57360"/>
    <w:rsid w:val="00C57AA7"/>
    <w:rsid w:val="00C57E7D"/>
    <w:rsid w:val="00C602AF"/>
    <w:rsid w:val="00C61C58"/>
    <w:rsid w:val="00C63397"/>
    <w:rsid w:val="00C65424"/>
    <w:rsid w:val="00C65470"/>
    <w:rsid w:val="00C658EE"/>
    <w:rsid w:val="00C65BE7"/>
    <w:rsid w:val="00C66A61"/>
    <w:rsid w:val="00C67061"/>
    <w:rsid w:val="00C672C6"/>
    <w:rsid w:val="00C709DC"/>
    <w:rsid w:val="00C70ED9"/>
    <w:rsid w:val="00C71844"/>
    <w:rsid w:val="00C72048"/>
    <w:rsid w:val="00C72410"/>
    <w:rsid w:val="00C72E0B"/>
    <w:rsid w:val="00C7376F"/>
    <w:rsid w:val="00C74A13"/>
    <w:rsid w:val="00C75C41"/>
    <w:rsid w:val="00C766DE"/>
    <w:rsid w:val="00C8196A"/>
    <w:rsid w:val="00C82BCB"/>
    <w:rsid w:val="00C82FB3"/>
    <w:rsid w:val="00C84622"/>
    <w:rsid w:val="00C84841"/>
    <w:rsid w:val="00C85E9D"/>
    <w:rsid w:val="00C873DE"/>
    <w:rsid w:val="00C87587"/>
    <w:rsid w:val="00C9043E"/>
    <w:rsid w:val="00C9060C"/>
    <w:rsid w:val="00C919E6"/>
    <w:rsid w:val="00C91D8E"/>
    <w:rsid w:val="00C92469"/>
    <w:rsid w:val="00C92BC4"/>
    <w:rsid w:val="00C95961"/>
    <w:rsid w:val="00C95B17"/>
    <w:rsid w:val="00C97FD3"/>
    <w:rsid w:val="00CA0062"/>
    <w:rsid w:val="00CA29F8"/>
    <w:rsid w:val="00CA2CD6"/>
    <w:rsid w:val="00CA332F"/>
    <w:rsid w:val="00CA455A"/>
    <w:rsid w:val="00CA474F"/>
    <w:rsid w:val="00CA563B"/>
    <w:rsid w:val="00CA5672"/>
    <w:rsid w:val="00CA5B38"/>
    <w:rsid w:val="00CA5D88"/>
    <w:rsid w:val="00CA64E4"/>
    <w:rsid w:val="00CA778D"/>
    <w:rsid w:val="00CB001E"/>
    <w:rsid w:val="00CB00A4"/>
    <w:rsid w:val="00CB043F"/>
    <w:rsid w:val="00CB12B5"/>
    <w:rsid w:val="00CB32ED"/>
    <w:rsid w:val="00CB472C"/>
    <w:rsid w:val="00CB5D9D"/>
    <w:rsid w:val="00CB76A4"/>
    <w:rsid w:val="00CC0FB5"/>
    <w:rsid w:val="00CC12B6"/>
    <w:rsid w:val="00CC297C"/>
    <w:rsid w:val="00CC3311"/>
    <w:rsid w:val="00CC5335"/>
    <w:rsid w:val="00CC57E8"/>
    <w:rsid w:val="00CC7597"/>
    <w:rsid w:val="00CC7F17"/>
    <w:rsid w:val="00CD1F3E"/>
    <w:rsid w:val="00CD510E"/>
    <w:rsid w:val="00CD5554"/>
    <w:rsid w:val="00CD5637"/>
    <w:rsid w:val="00CD59B4"/>
    <w:rsid w:val="00CD5FCA"/>
    <w:rsid w:val="00CD7055"/>
    <w:rsid w:val="00CD745B"/>
    <w:rsid w:val="00CE31C9"/>
    <w:rsid w:val="00CE4471"/>
    <w:rsid w:val="00CE4AF3"/>
    <w:rsid w:val="00CE4D13"/>
    <w:rsid w:val="00CE5DF7"/>
    <w:rsid w:val="00CE7CCC"/>
    <w:rsid w:val="00CF0A83"/>
    <w:rsid w:val="00CF0D5B"/>
    <w:rsid w:val="00CF12BE"/>
    <w:rsid w:val="00CF1D76"/>
    <w:rsid w:val="00CF1DA2"/>
    <w:rsid w:val="00CF29BC"/>
    <w:rsid w:val="00CF2BE3"/>
    <w:rsid w:val="00CF437F"/>
    <w:rsid w:val="00CF60E2"/>
    <w:rsid w:val="00D00B2D"/>
    <w:rsid w:val="00D0104C"/>
    <w:rsid w:val="00D01DCF"/>
    <w:rsid w:val="00D01EA7"/>
    <w:rsid w:val="00D0245E"/>
    <w:rsid w:val="00D02918"/>
    <w:rsid w:val="00D02D23"/>
    <w:rsid w:val="00D03557"/>
    <w:rsid w:val="00D04C9F"/>
    <w:rsid w:val="00D055C0"/>
    <w:rsid w:val="00D05B7D"/>
    <w:rsid w:val="00D063A8"/>
    <w:rsid w:val="00D064FF"/>
    <w:rsid w:val="00D065EA"/>
    <w:rsid w:val="00D069B3"/>
    <w:rsid w:val="00D07622"/>
    <w:rsid w:val="00D07E88"/>
    <w:rsid w:val="00D100E0"/>
    <w:rsid w:val="00D11BC7"/>
    <w:rsid w:val="00D126B3"/>
    <w:rsid w:val="00D12A88"/>
    <w:rsid w:val="00D13439"/>
    <w:rsid w:val="00D14646"/>
    <w:rsid w:val="00D14B03"/>
    <w:rsid w:val="00D157DD"/>
    <w:rsid w:val="00D173F3"/>
    <w:rsid w:val="00D17E90"/>
    <w:rsid w:val="00D200FE"/>
    <w:rsid w:val="00D2174E"/>
    <w:rsid w:val="00D222AF"/>
    <w:rsid w:val="00D22B29"/>
    <w:rsid w:val="00D23189"/>
    <w:rsid w:val="00D256C4"/>
    <w:rsid w:val="00D267A6"/>
    <w:rsid w:val="00D267B4"/>
    <w:rsid w:val="00D26DAA"/>
    <w:rsid w:val="00D26F70"/>
    <w:rsid w:val="00D27659"/>
    <w:rsid w:val="00D277C9"/>
    <w:rsid w:val="00D31358"/>
    <w:rsid w:val="00D32D89"/>
    <w:rsid w:val="00D334D3"/>
    <w:rsid w:val="00D34627"/>
    <w:rsid w:val="00D3574A"/>
    <w:rsid w:val="00D36AE0"/>
    <w:rsid w:val="00D36B99"/>
    <w:rsid w:val="00D372D9"/>
    <w:rsid w:val="00D40CEF"/>
    <w:rsid w:val="00D41398"/>
    <w:rsid w:val="00D41603"/>
    <w:rsid w:val="00D416D7"/>
    <w:rsid w:val="00D43650"/>
    <w:rsid w:val="00D44FDB"/>
    <w:rsid w:val="00D46064"/>
    <w:rsid w:val="00D46C50"/>
    <w:rsid w:val="00D507E6"/>
    <w:rsid w:val="00D511AB"/>
    <w:rsid w:val="00D546F0"/>
    <w:rsid w:val="00D54DA0"/>
    <w:rsid w:val="00D5597A"/>
    <w:rsid w:val="00D55A0F"/>
    <w:rsid w:val="00D56881"/>
    <w:rsid w:val="00D56A0D"/>
    <w:rsid w:val="00D56ABF"/>
    <w:rsid w:val="00D570F3"/>
    <w:rsid w:val="00D57460"/>
    <w:rsid w:val="00D576E4"/>
    <w:rsid w:val="00D60062"/>
    <w:rsid w:val="00D61086"/>
    <w:rsid w:val="00D61762"/>
    <w:rsid w:val="00D63AF2"/>
    <w:rsid w:val="00D65514"/>
    <w:rsid w:val="00D65689"/>
    <w:rsid w:val="00D65C31"/>
    <w:rsid w:val="00D661A8"/>
    <w:rsid w:val="00D66D85"/>
    <w:rsid w:val="00D67D46"/>
    <w:rsid w:val="00D705F1"/>
    <w:rsid w:val="00D711C3"/>
    <w:rsid w:val="00D72DB1"/>
    <w:rsid w:val="00D7434C"/>
    <w:rsid w:val="00D747A4"/>
    <w:rsid w:val="00D7687D"/>
    <w:rsid w:val="00D76A65"/>
    <w:rsid w:val="00D80F8D"/>
    <w:rsid w:val="00D831FC"/>
    <w:rsid w:val="00D84170"/>
    <w:rsid w:val="00D844BA"/>
    <w:rsid w:val="00D84AC2"/>
    <w:rsid w:val="00D84ACF"/>
    <w:rsid w:val="00D8581C"/>
    <w:rsid w:val="00D8584C"/>
    <w:rsid w:val="00D85B3A"/>
    <w:rsid w:val="00D87A93"/>
    <w:rsid w:val="00D87F8D"/>
    <w:rsid w:val="00D9006B"/>
    <w:rsid w:val="00D90198"/>
    <w:rsid w:val="00D916B4"/>
    <w:rsid w:val="00D919AA"/>
    <w:rsid w:val="00D91CEE"/>
    <w:rsid w:val="00D920E3"/>
    <w:rsid w:val="00D924C0"/>
    <w:rsid w:val="00D93007"/>
    <w:rsid w:val="00D9337A"/>
    <w:rsid w:val="00D9376B"/>
    <w:rsid w:val="00D94261"/>
    <w:rsid w:val="00D94299"/>
    <w:rsid w:val="00D94588"/>
    <w:rsid w:val="00D9650C"/>
    <w:rsid w:val="00D970AB"/>
    <w:rsid w:val="00DA0446"/>
    <w:rsid w:val="00DA23CF"/>
    <w:rsid w:val="00DA37A8"/>
    <w:rsid w:val="00DA3CE9"/>
    <w:rsid w:val="00DA58B2"/>
    <w:rsid w:val="00DA58E1"/>
    <w:rsid w:val="00DA649B"/>
    <w:rsid w:val="00DA7246"/>
    <w:rsid w:val="00DA7B74"/>
    <w:rsid w:val="00DA7C7D"/>
    <w:rsid w:val="00DB2748"/>
    <w:rsid w:val="00DB53C2"/>
    <w:rsid w:val="00DB702A"/>
    <w:rsid w:val="00DB7765"/>
    <w:rsid w:val="00DC1690"/>
    <w:rsid w:val="00DC1FBE"/>
    <w:rsid w:val="00DC2761"/>
    <w:rsid w:val="00DC2C39"/>
    <w:rsid w:val="00DC2C3A"/>
    <w:rsid w:val="00DC300C"/>
    <w:rsid w:val="00DC33B4"/>
    <w:rsid w:val="00DC35B3"/>
    <w:rsid w:val="00DC5960"/>
    <w:rsid w:val="00DC6966"/>
    <w:rsid w:val="00DC6DD9"/>
    <w:rsid w:val="00DC7A65"/>
    <w:rsid w:val="00DC7C6B"/>
    <w:rsid w:val="00DD0015"/>
    <w:rsid w:val="00DD02D4"/>
    <w:rsid w:val="00DD12E4"/>
    <w:rsid w:val="00DD2D28"/>
    <w:rsid w:val="00DD370A"/>
    <w:rsid w:val="00DD3ABB"/>
    <w:rsid w:val="00DD5B11"/>
    <w:rsid w:val="00DD5BC3"/>
    <w:rsid w:val="00DD7BE0"/>
    <w:rsid w:val="00DD7EA6"/>
    <w:rsid w:val="00DE26CF"/>
    <w:rsid w:val="00DE2D12"/>
    <w:rsid w:val="00DE2F58"/>
    <w:rsid w:val="00DE3E92"/>
    <w:rsid w:val="00DE428D"/>
    <w:rsid w:val="00DE48FA"/>
    <w:rsid w:val="00DE58FA"/>
    <w:rsid w:val="00DE61F2"/>
    <w:rsid w:val="00DE6573"/>
    <w:rsid w:val="00DE6816"/>
    <w:rsid w:val="00DF0619"/>
    <w:rsid w:val="00DF46B6"/>
    <w:rsid w:val="00DF588F"/>
    <w:rsid w:val="00DF6479"/>
    <w:rsid w:val="00DF7819"/>
    <w:rsid w:val="00E00406"/>
    <w:rsid w:val="00E00C8A"/>
    <w:rsid w:val="00E00FE7"/>
    <w:rsid w:val="00E01D44"/>
    <w:rsid w:val="00E01F77"/>
    <w:rsid w:val="00E02ED6"/>
    <w:rsid w:val="00E04EEA"/>
    <w:rsid w:val="00E059F3"/>
    <w:rsid w:val="00E05F59"/>
    <w:rsid w:val="00E07ACA"/>
    <w:rsid w:val="00E10490"/>
    <w:rsid w:val="00E10796"/>
    <w:rsid w:val="00E107EC"/>
    <w:rsid w:val="00E10B3B"/>
    <w:rsid w:val="00E11ECD"/>
    <w:rsid w:val="00E132AD"/>
    <w:rsid w:val="00E134B9"/>
    <w:rsid w:val="00E1373D"/>
    <w:rsid w:val="00E13A8D"/>
    <w:rsid w:val="00E13F7D"/>
    <w:rsid w:val="00E14227"/>
    <w:rsid w:val="00E148D3"/>
    <w:rsid w:val="00E15A3D"/>
    <w:rsid w:val="00E1659F"/>
    <w:rsid w:val="00E165B0"/>
    <w:rsid w:val="00E16AB9"/>
    <w:rsid w:val="00E16F03"/>
    <w:rsid w:val="00E17315"/>
    <w:rsid w:val="00E219D5"/>
    <w:rsid w:val="00E2309E"/>
    <w:rsid w:val="00E23B9E"/>
    <w:rsid w:val="00E23EC5"/>
    <w:rsid w:val="00E25D67"/>
    <w:rsid w:val="00E260FB"/>
    <w:rsid w:val="00E263D0"/>
    <w:rsid w:val="00E2759B"/>
    <w:rsid w:val="00E3083B"/>
    <w:rsid w:val="00E31ED1"/>
    <w:rsid w:val="00E31F8F"/>
    <w:rsid w:val="00E32B18"/>
    <w:rsid w:val="00E330A8"/>
    <w:rsid w:val="00E3459F"/>
    <w:rsid w:val="00E36635"/>
    <w:rsid w:val="00E37736"/>
    <w:rsid w:val="00E40671"/>
    <w:rsid w:val="00E418C3"/>
    <w:rsid w:val="00E41BFD"/>
    <w:rsid w:val="00E41BFF"/>
    <w:rsid w:val="00E43ED6"/>
    <w:rsid w:val="00E442B8"/>
    <w:rsid w:val="00E445BF"/>
    <w:rsid w:val="00E44B38"/>
    <w:rsid w:val="00E46EC7"/>
    <w:rsid w:val="00E47910"/>
    <w:rsid w:val="00E47CF2"/>
    <w:rsid w:val="00E5027C"/>
    <w:rsid w:val="00E509FF"/>
    <w:rsid w:val="00E51625"/>
    <w:rsid w:val="00E51CBB"/>
    <w:rsid w:val="00E51DEA"/>
    <w:rsid w:val="00E51F41"/>
    <w:rsid w:val="00E5304E"/>
    <w:rsid w:val="00E53059"/>
    <w:rsid w:val="00E53D67"/>
    <w:rsid w:val="00E53FDB"/>
    <w:rsid w:val="00E54273"/>
    <w:rsid w:val="00E54FB1"/>
    <w:rsid w:val="00E56D91"/>
    <w:rsid w:val="00E609C5"/>
    <w:rsid w:val="00E63113"/>
    <w:rsid w:val="00E6555F"/>
    <w:rsid w:val="00E65C68"/>
    <w:rsid w:val="00E66289"/>
    <w:rsid w:val="00E66978"/>
    <w:rsid w:val="00E66A56"/>
    <w:rsid w:val="00E670C2"/>
    <w:rsid w:val="00E70255"/>
    <w:rsid w:val="00E74316"/>
    <w:rsid w:val="00E7444B"/>
    <w:rsid w:val="00E75636"/>
    <w:rsid w:val="00E75EA5"/>
    <w:rsid w:val="00E8074C"/>
    <w:rsid w:val="00E8157D"/>
    <w:rsid w:val="00E825B6"/>
    <w:rsid w:val="00E84541"/>
    <w:rsid w:val="00E8559C"/>
    <w:rsid w:val="00E857B6"/>
    <w:rsid w:val="00E85A93"/>
    <w:rsid w:val="00E8697B"/>
    <w:rsid w:val="00E87DA0"/>
    <w:rsid w:val="00E9111D"/>
    <w:rsid w:val="00E919CC"/>
    <w:rsid w:val="00E91CFC"/>
    <w:rsid w:val="00E933ED"/>
    <w:rsid w:val="00E93620"/>
    <w:rsid w:val="00E937DC"/>
    <w:rsid w:val="00E95C32"/>
    <w:rsid w:val="00E96ACA"/>
    <w:rsid w:val="00E97254"/>
    <w:rsid w:val="00E9743A"/>
    <w:rsid w:val="00E974D5"/>
    <w:rsid w:val="00E976B1"/>
    <w:rsid w:val="00EA0975"/>
    <w:rsid w:val="00EA0AF8"/>
    <w:rsid w:val="00EA31D3"/>
    <w:rsid w:val="00EA36A8"/>
    <w:rsid w:val="00EA39CD"/>
    <w:rsid w:val="00EA3B42"/>
    <w:rsid w:val="00EA3C8B"/>
    <w:rsid w:val="00EA3D0C"/>
    <w:rsid w:val="00EA585B"/>
    <w:rsid w:val="00EA6654"/>
    <w:rsid w:val="00EA73FF"/>
    <w:rsid w:val="00EB12DC"/>
    <w:rsid w:val="00EB1D56"/>
    <w:rsid w:val="00EB1ECE"/>
    <w:rsid w:val="00EB270D"/>
    <w:rsid w:val="00EB35E7"/>
    <w:rsid w:val="00EB4AF4"/>
    <w:rsid w:val="00EB74F9"/>
    <w:rsid w:val="00EC077F"/>
    <w:rsid w:val="00EC1AA0"/>
    <w:rsid w:val="00EC2199"/>
    <w:rsid w:val="00EC2807"/>
    <w:rsid w:val="00EC2C02"/>
    <w:rsid w:val="00EC3C72"/>
    <w:rsid w:val="00EC4EA2"/>
    <w:rsid w:val="00EC70CC"/>
    <w:rsid w:val="00ED23AD"/>
    <w:rsid w:val="00ED2E70"/>
    <w:rsid w:val="00ED330C"/>
    <w:rsid w:val="00ED43E7"/>
    <w:rsid w:val="00ED5A32"/>
    <w:rsid w:val="00ED6254"/>
    <w:rsid w:val="00ED68EE"/>
    <w:rsid w:val="00ED6C19"/>
    <w:rsid w:val="00EE2196"/>
    <w:rsid w:val="00EE2404"/>
    <w:rsid w:val="00EE2DF2"/>
    <w:rsid w:val="00EE3EC8"/>
    <w:rsid w:val="00EE51F2"/>
    <w:rsid w:val="00EE5669"/>
    <w:rsid w:val="00EE73CE"/>
    <w:rsid w:val="00EE7C55"/>
    <w:rsid w:val="00EE7DA2"/>
    <w:rsid w:val="00EF0B3B"/>
    <w:rsid w:val="00EF6554"/>
    <w:rsid w:val="00EF67DA"/>
    <w:rsid w:val="00F02BCE"/>
    <w:rsid w:val="00F03FF8"/>
    <w:rsid w:val="00F04521"/>
    <w:rsid w:val="00F04810"/>
    <w:rsid w:val="00F04A3F"/>
    <w:rsid w:val="00F05C2A"/>
    <w:rsid w:val="00F064EA"/>
    <w:rsid w:val="00F06BF8"/>
    <w:rsid w:val="00F06E9C"/>
    <w:rsid w:val="00F073BE"/>
    <w:rsid w:val="00F1087F"/>
    <w:rsid w:val="00F11616"/>
    <w:rsid w:val="00F11A16"/>
    <w:rsid w:val="00F1237A"/>
    <w:rsid w:val="00F12554"/>
    <w:rsid w:val="00F15D4E"/>
    <w:rsid w:val="00F15E32"/>
    <w:rsid w:val="00F20933"/>
    <w:rsid w:val="00F211EE"/>
    <w:rsid w:val="00F2152B"/>
    <w:rsid w:val="00F21A7A"/>
    <w:rsid w:val="00F22DAE"/>
    <w:rsid w:val="00F22E0F"/>
    <w:rsid w:val="00F239B6"/>
    <w:rsid w:val="00F2439C"/>
    <w:rsid w:val="00F269AA"/>
    <w:rsid w:val="00F303A3"/>
    <w:rsid w:val="00F30A7E"/>
    <w:rsid w:val="00F320DF"/>
    <w:rsid w:val="00F33F84"/>
    <w:rsid w:val="00F3414D"/>
    <w:rsid w:val="00F34D8C"/>
    <w:rsid w:val="00F35791"/>
    <w:rsid w:val="00F357ED"/>
    <w:rsid w:val="00F35BFB"/>
    <w:rsid w:val="00F36479"/>
    <w:rsid w:val="00F36970"/>
    <w:rsid w:val="00F37818"/>
    <w:rsid w:val="00F4029A"/>
    <w:rsid w:val="00F4079D"/>
    <w:rsid w:val="00F41950"/>
    <w:rsid w:val="00F41C79"/>
    <w:rsid w:val="00F42053"/>
    <w:rsid w:val="00F43635"/>
    <w:rsid w:val="00F43774"/>
    <w:rsid w:val="00F43E0A"/>
    <w:rsid w:val="00F444FD"/>
    <w:rsid w:val="00F448F4"/>
    <w:rsid w:val="00F44EA4"/>
    <w:rsid w:val="00F45242"/>
    <w:rsid w:val="00F45FC0"/>
    <w:rsid w:val="00F46D70"/>
    <w:rsid w:val="00F47143"/>
    <w:rsid w:val="00F4735D"/>
    <w:rsid w:val="00F50315"/>
    <w:rsid w:val="00F50371"/>
    <w:rsid w:val="00F507E7"/>
    <w:rsid w:val="00F5170C"/>
    <w:rsid w:val="00F53396"/>
    <w:rsid w:val="00F53A66"/>
    <w:rsid w:val="00F53ACE"/>
    <w:rsid w:val="00F54CD2"/>
    <w:rsid w:val="00F55AEC"/>
    <w:rsid w:val="00F55CCB"/>
    <w:rsid w:val="00F56732"/>
    <w:rsid w:val="00F60D1E"/>
    <w:rsid w:val="00F60D3E"/>
    <w:rsid w:val="00F61E41"/>
    <w:rsid w:val="00F62169"/>
    <w:rsid w:val="00F64E13"/>
    <w:rsid w:val="00F65914"/>
    <w:rsid w:val="00F66D97"/>
    <w:rsid w:val="00F6781A"/>
    <w:rsid w:val="00F70B27"/>
    <w:rsid w:val="00F719DD"/>
    <w:rsid w:val="00F7304E"/>
    <w:rsid w:val="00F73117"/>
    <w:rsid w:val="00F73215"/>
    <w:rsid w:val="00F738F5"/>
    <w:rsid w:val="00F739A7"/>
    <w:rsid w:val="00F73F7D"/>
    <w:rsid w:val="00F749B0"/>
    <w:rsid w:val="00F75204"/>
    <w:rsid w:val="00F7529E"/>
    <w:rsid w:val="00F75C29"/>
    <w:rsid w:val="00F75CF6"/>
    <w:rsid w:val="00F77175"/>
    <w:rsid w:val="00F8338E"/>
    <w:rsid w:val="00F83C7D"/>
    <w:rsid w:val="00F85AF1"/>
    <w:rsid w:val="00F8672D"/>
    <w:rsid w:val="00F90BA4"/>
    <w:rsid w:val="00F936A3"/>
    <w:rsid w:val="00F950F1"/>
    <w:rsid w:val="00F9535C"/>
    <w:rsid w:val="00F957D5"/>
    <w:rsid w:val="00F959A4"/>
    <w:rsid w:val="00F959FD"/>
    <w:rsid w:val="00F95E42"/>
    <w:rsid w:val="00F96BA0"/>
    <w:rsid w:val="00F970AA"/>
    <w:rsid w:val="00F9760F"/>
    <w:rsid w:val="00F97B9A"/>
    <w:rsid w:val="00FA0954"/>
    <w:rsid w:val="00FA1991"/>
    <w:rsid w:val="00FA264A"/>
    <w:rsid w:val="00FA38C1"/>
    <w:rsid w:val="00FA3A1F"/>
    <w:rsid w:val="00FA4A75"/>
    <w:rsid w:val="00FA51EF"/>
    <w:rsid w:val="00FA5CD5"/>
    <w:rsid w:val="00FA7295"/>
    <w:rsid w:val="00FA73CC"/>
    <w:rsid w:val="00FB1848"/>
    <w:rsid w:val="00FB3A49"/>
    <w:rsid w:val="00FB4062"/>
    <w:rsid w:val="00FB494A"/>
    <w:rsid w:val="00FB5073"/>
    <w:rsid w:val="00FB60A3"/>
    <w:rsid w:val="00FC14CB"/>
    <w:rsid w:val="00FC188E"/>
    <w:rsid w:val="00FC2E70"/>
    <w:rsid w:val="00FC2EA6"/>
    <w:rsid w:val="00FC3250"/>
    <w:rsid w:val="00FC3AAC"/>
    <w:rsid w:val="00FC41CD"/>
    <w:rsid w:val="00FC41DA"/>
    <w:rsid w:val="00FC5E37"/>
    <w:rsid w:val="00FC7574"/>
    <w:rsid w:val="00FC77D7"/>
    <w:rsid w:val="00FC7B31"/>
    <w:rsid w:val="00FC7B61"/>
    <w:rsid w:val="00FD0ED5"/>
    <w:rsid w:val="00FD15DD"/>
    <w:rsid w:val="00FD3373"/>
    <w:rsid w:val="00FD3DD3"/>
    <w:rsid w:val="00FD450C"/>
    <w:rsid w:val="00FD6CD0"/>
    <w:rsid w:val="00FD733D"/>
    <w:rsid w:val="00FD73EA"/>
    <w:rsid w:val="00FD7A39"/>
    <w:rsid w:val="00FE117B"/>
    <w:rsid w:val="00FE3208"/>
    <w:rsid w:val="00FE5E39"/>
    <w:rsid w:val="00FE71DC"/>
    <w:rsid w:val="00FE74C3"/>
    <w:rsid w:val="00FE74CD"/>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4A31D9"/>
    <w:pPr>
      <w:topLinePunct/>
      <w:adjustRightInd w:val="0"/>
      <w:snapToGrid w:val="0"/>
      <w:spacing w:before="80" w:after="80" w:line="240" w:lineRule="atLeast"/>
      <w:ind w:left="1134"/>
    </w:pPr>
  </w:style>
  <w:style w:type="paragraph" w:styleId="1">
    <w:name w:val="heading 1"/>
    <w:aliases w:val="ALT+1"/>
    <w:basedOn w:val="a2"/>
    <w:next w:val="2"/>
    <w:link w:val="1Char"/>
    <w:autoRedefine/>
    <w:qFormat/>
    <w:rsid w:val="00382C74"/>
    <w:pPr>
      <w:keepNext/>
      <w:numPr>
        <w:numId w:val="13"/>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Char"/>
    <w:autoRedefine/>
    <w:qFormat/>
    <w:rsid w:val="007C4494"/>
    <w:pPr>
      <w:keepNext/>
      <w:keepLines/>
      <w:numPr>
        <w:ilvl w:val="1"/>
        <w:numId w:val="13"/>
      </w:numPr>
      <w:spacing w:before="600"/>
      <w:outlineLvl w:val="1"/>
    </w:pPr>
    <w:rPr>
      <w:rFonts w:ascii="HuaweiSans-Regular" w:eastAsia="方正兰亭黑简体" w:hAnsi="HuaweiSans-Regular" w:cs="Book Antiqua"/>
      <w:bCs/>
      <w:noProof/>
      <w:sz w:val="36"/>
      <w:szCs w:val="36"/>
    </w:rPr>
  </w:style>
  <w:style w:type="paragraph" w:styleId="3">
    <w:name w:val="heading 3"/>
    <w:aliases w:val="ALT+3"/>
    <w:basedOn w:val="a2"/>
    <w:link w:val="3Char"/>
    <w:autoRedefine/>
    <w:qFormat/>
    <w:rsid w:val="00CC7597"/>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425B58"/>
    <w:pPr>
      <w:keepNext/>
      <w:keepLines/>
      <w:numPr>
        <w:ilvl w:val="3"/>
        <w:numId w:val="4"/>
      </w:numPr>
      <w:outlineLvl w:val="3"/>
    </w:pPr>
    <w:rPr>
      <w:rFonts w:ascii="HuaweiSans-Regular" w:eastAsia="方正兰亭黑简体" w:hAnsi="HuaweiSans-Regular" w:hint="eastAsia"/>
      <w:noProof/>
      <w:sz w:val="28"/>
      <w:szCs w:val="28"/>
    </w:rPr>
  </w:style>
  <w:style w:type="paragraph" w:styleId="5">
    <w:name w:val="heading 5"/>
    <w:aliases w:val="ALT+5"/>
    <w:basedOn w:val="a2"/>
    <w:next w:val="BlockLabel"/>
    <w:autoRedefine/>
    <w:qFormat/>
    <w:rsid w:val="00425B58"/>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Char">
    <w:name w:val="页眉 Char"/>
    <w:basedOn w:val="a3"/>
    <w:link w:val="a6"/>
    <w:semiHidden/>
    <w:rsid w:val="00DD12E4"/>
    <w:rPr>
      <w:rFonts w:cs="Arial"/>
      <w:kern w:val="2"/>
      <w:sz w:val="2"/>
      <w:szCs w:val="2"/>
    </w:rPr>
  </w:style>
  <w:style w:type="table" w:customStyle="1" w:styleId="TableNoFrame">
    <w:name w:val="Table No Frame"/>
    <w:basedOn w:val="a7"/>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3"/>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0">
    <w:name w:val="表格1"/>
    <w:basedOn w:val="TableHeading"/>
    <w:link w:val="11"/>
    <w:rsid w:val="002C2323"/>
    <w:pPr>
      <w:jc w:val="center"/>
    </w:pPr>
    <w:rPr>
      <w:b/>
    </w:rPr>
  </w:style>
  <w:style w:type="table" w:styleId="a7">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8">
    <w:name w:val="Title"/>
    <w:basedOn w:val="a2"/>
    <w:semiHidden/>
    <w:qFormat/>
    <w:rsid w:val="008938AC"/>
    <w:pPr>
      <w:spacing w:before="240" w:after="60"/>
      <w:jc w:val="center"/>
      <w:outlineLvl w:val="0"/>
    </w:pPr>
    <w:rPr>
      <w:rFonts w:ascii="Arial" w:hAnsi="Arial"/>
      <w:b/>
      <w:bCs/>
      <w:sz w:val="32"/>
      <w:szCs w:val="32"/>
    </w:rPr>
  </w:style>
  <w:style w:type="table" w:styleId="a9">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20">
    <w:name w:val="toc 2"/>
    <w:basedOn w:val="a2"/>
    <w:next w:val="a2"/>
    <w:uiPriority w:val="39"/>
    <w:rsid w:val="001B3964"/>
    <w:pPr>
      <w:ind w:left="0"/>
    </w:pPr>
    <w:rPr>
      <w:rFonts w:ascii="HuaweiSans-Regular" w:eastAsia="方正兰亭黑简体" w:hAnsi="HuaweiSans-Regular"/>
      <w:noProof/>
    </w:rPr>
  </w:style>
  <w:style w:type="paragraph" w:styleId="31">
    <w:name w:val="toc 3"/>
    <w:basedOn w:val="a2"/>
    <w:next w:val="a2"/>
    <w:uiPriority w:val="39"/>
    <w:rsid w:val="001B3964"/>
    <w:pPr>
      <w:ind w:left="0"/>
    </w:pPr>
    <w:rPr>
      <w:rFonts w:ascii="HuaweiSans-Regular" w:eastAsia="方正兰亭黑简体" w:hAnsi="HuaweiSans-Regular"/>
      <w:noProof/>
    </w:rPr>
  </w:style>
  <w:style w:type="paragraph" w:styleId="42">
    <w:name w:val="toc 4"/>
    <w:basedOn w:val="a2"/>
    <w:next w:val="a2"/>
    <w:uiPriority w:val="39"/>
    <w:rsid w:val="001B3964"/>
    <w:pPr>
      <w:ind w:left="0"/>
    </w:pPr>
    <w:rPr>
      <w:rFonts w:ascii="HuaweiSans-Regular" w:eastAsia="方正兰亭黑简体" w:hAnsi="HuaweiSans-Regular"/>
    </w:rPr>
  </w:style>
  <w:style w:type="paragraph" w:styleId="52">
    <w:name w:val="toc 5"/>
    <w:basedOn w:val="a2"/>
    <w:next w:val="a2"/>
    <w:uiPriority w:val="39"/>
    <w:rsid w:val="001B3964"/>
    <w:pPr>
      <w:ind w:left="0"/>
    </w:pPr>
    <w:rPr>
      <w:rFonts w:ascii="HuaweiSans-Regular" w:eastAsia="方正兰亭黑简体" w:hAnsi="HuaweiSans-Regular"/>
    </w:rPr>
  </w:style>
  <w:style w:type="paragraph" w:styleId="60">
    <w:name w:val="toc 6"/>
    <w:basedOn w:val="a2"/>
    <w:next w:val="a2"/>
    <w:autoRedefine/>
    <w:uiPriority w:val="39"/>
    <w:rsid w:val="001B3964"/>
    <w:pPr>
      <w:ind w:left="2100"/>
    </w:pPr>
    <w:rPr>
      <w:rFonts w:ascii="HuaweiSans-Regular" w:eastAsia="方正兰亭黑简体" w:hAnsi="HuaweiSans-Regular"/>
      <w:sz w:val="24"/>
    </w:rPr>
  </w:style>
  <w:style w:type="paragraph" w:styleId="70">
    <w:name w:val="toc 7"/>
    <w:basedOn w:val="a2"/>
    <w:next w:val="a2"/>
    <w:autoRedefine/>
    <w:uiPriority w:val="39"/>
    <w:rsid w:val="009D0E48"/>
    <w:pPr>
      <w:ind w:left="2520"/>
    </w:pPr>
    <w:rPr>
      <w:sz w:val="24"/>
    </w:rPr>
  </w:style>
  <w:style w:type="paragraph" w:styleId="80">
    <w:name w:val="toc 8"/>
    <w:basedOn w:val="a2"/>
    <w:next w:val="a2"/>
    <w:autoRedefine/>
    <w:uiPriority w:val="39"/>
    <w:rsid w:val="009D0E48"/>
    <w:pPr>
      <w:ind w:left="2940"/>
    </w:pPr>
    <w:rPr>
      <w:sz w:val="24"/>
    </w:rPr>
  </w:style>
  <w:style w:type="paragraph" w:styleId="91">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3">
    <w:name w:val="index 5"/>
    <w:basedOn w:val="a2"/>
    <w:next w:val="a2"/>
    <w:autoRedefine/>
    <w:semiHidden/>
    <w:rsid w:val="009D0E48"/>
    <w:pPr>
      <w:ind w:left="1050" w:hanging="210"/>
    </w:pPr>
  </w:style>
  <w:style w:type="paragraph" w:styleId="61">
    <w:name w:val="index 6"/>
    <w:basedOn w:val="a2"/>
    <w:next w:val="a2"/>
    <w:autoRedefine/>
    <w:semiHidden/>
    <w:rsid w:val="009D0E48"/>
    <w:pPr>
      <w:ind w:left="1260" w:hanging="210"/>
    </w:pPr>
  </w:style>
  <w:style w:type="paragraph" w:styleId="71">
    <w:name w:val="index 7"/>
    <w:basedOn w:val="a2"/>
    <w:next w:val="a2"/>
    <w:autoRedefine/>
    <w:semiHidden/>
    <w:rsid w:val="009D0E48"/>
    <w:pPr>
      <w:ind w:left="1470" w:hanging="210"/>
    </w:pPr>
  </w:style>
  <w:style w:type="paragraph" w:styleId="81">
    <w:name w:val="index 8"/>
    <w:basedOn w:val="a2"/>
    <w:next w:val="a2"/>
    <w:autoRedefine/>
    <w:semiHidden/>
    <w:rsid w:val="009D0E48"/>
    <w:pPr>
      <w:ind w:left="1680" w:hanging="210"/>
    </w:pPr>
  </w:style>
  <w:style w:type="paragraph" w:styleId="92">
    <w:name w:val="index 9"/>
    <w:basedOn w:val="a2"/>
    <w:next w:val="a2"/>
    <w:autoRedefine/>
    <w:semiHidden/>
    <w:rsid w:val="009D0E48"/>
    <w:pPr>
      <w:ind w:left="1890" w:hanging="210"/>
    </w:pPr>
  </w:style>
  <w:style w:type="paragraph" w:styleId="aa">
    <w:name w:val="table of figures"/>
    <w:basedOn w:val="a2"/>
    <w:next w:val="a2"/>
    <w:semiHidden/>
    <w:rsid w:val="009D0E48"/>
    <w:pPr>
      <w:spacing w:afterLines="50"/>
      <w:ind w:leftChars="300" w:left="300"/>
    </w:pPr>
  </w:style>
  <w:style w:type="paragraph" w:styleId="ab">
    <w:name w:val="Document Map"/>
    <w:basedOn w:val="a2"/>
    <w:semiHidden/>
    <w:rsid w:val="009D0E48"/>
    <w:pPr>
      <w:shd w:val="clear" w:color="auto" w:fill="000080"/>
    </w:pPr>
  </w:style>
  <w:style w:type="paragraph" w:styleId="ac">
    <w:name w:val="footer"/>
    <w:basedOn w:val="HeadingLeft"/>
    <w:link w:val="Char0"/>
    <w:uiPriority w:val="99"/>
    <w:rsid w:val="001A084E"/>
    <w:pPr>
      <w:spacing w:before="200" w:after="200" w:line="20" w:lineRule="atLeast"/>
      <w:jc w:val="center"/>
    </w:pPr>
    <w:rPr>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1A084E"/>
    <w:pPr>
      <w:tabs>
        <w:tab w:val="center" w:pos="4153"/>
        <w:tab w:val="right" w:pos="8306"/>
      </w:tabs>
      <w:spacing w:before="0" w:after="0" w:line="20" w:lineRule="atLeast"/>
      <w:ind w:left="0"/>
      <w:jc w:val="right"/>
    </w:pPr>
    <w:rPr>
      <w:sz w:val="2"/>
      <w:szCs w:val="2"/>
    </w:rPr>
  </w:style>
  <w:style w:type="character" w:styleId="ad">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e">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9D0E48"/>
    <w:rPr>
      <w:sz w:val="18"/>
      <w:szCs w:val="18"/>
    </w:rPr>
  </w:style>
  <w:style w:type="character" w:styleId="af0">
    <w:name w:val="footnote reference"/>
    <w:basedOn w:val="a3"/>
    <w:semiHidden/>
    <w:rsid w:val="009D0E48"/>
    <w:rPr>
      <w:vertAlign w:val="superscript"/>
    </w:rPr>
  </w:style>
  <w:style w:type="paragraph" w:styleId="af1">
    <w:name w:val="Balloon Text"/>
    <w:basedOn w:val="a2"/>
    <w:semiHidden/>
    <w:rsid w:val="009D0E48"/>
    <w:rPr>
      <w:sz w:val="18"/>
      <w:szCs w:val="18"/>
    </w:rPr>
  </w:style>
  <w:style w:type="paragraph" w:styleId="af2">
    <w:name w:val="annotation text"/>
    <w:basedOn w:val="a2"/>
    <w:semiHidden/>
    <w:rsid w:val="009D0E48"/>
  </w:style>
  <w:style w:type="character" w:styleId="af3">
    <w:name w:val="annotation reference"/>
    <w:basedOn w:val="a3"/>
    <w:semiHidden/>
    <w:rsid w:val="009D0E48"/>
    <w:rPr>
      <w:sz w:val="21"/>
      <w:szCs w:val="21"/>
    </w:rPr>
  </w:style>
  <w:style w:type="paragraph" w:styleId="af4">
    <w:name w:val="annotation subject"/>
    <w:basedOn w:val="af2"/>
    <w:next w:val="af2"/>
    <w:semiHidden/>
    <w:rsid w:val="009D0E48"/>
    <w:rPr>
      <w:b/>
      <w:bCs/>
    </w:rPr>
  </w:style>
  <w:style w:type="paragraph" w:styleId="43">
    <w:name w:val="index 4"/>
    <w:basedOn w:val="a2"/>
    <w:next w:val="a2"/>
    <w:autoRedefine/>
    <w:semiHidden/>
    <w:rsid w:val="009D0E48"/>
    <w:pPr>
      <w:ind w:left="1260"/>
    </w:pPr>
  </w:style>
  <w:style w:type="paragraph" w:styleId="af5">
    <w:name w:val="index heading"/>
    <w:basedOn w:val="a2"/>
    <w:next w:val="13"/>
    <w:semiHidden/>
    <w:rsid w:val="009D0E48"/>
    <w:rPr>
      <w:rFonts w:ascii="Arial" w:hAnsi="Arial"/>
      <w:b/>
      <w:bCs/>
    </w:rPr>
  </w:style>
  <w:style w:type="paragraph" w:styleId="af6">
    <w:name w:val="caption"/>
    <w:basedOn w:val="a2"/>
    <w:next w:val="a2"/>
    <w:semiHidden/>
    <w:qFormat/>
    <w:rsid w:val="008938AC"/>
    <w:pPr>
      <w:spacing w:before="152"/>
    </w:pPr>
    <w:rPr>
      <w:rFonts w:ascii="Arial" w:eastAsia="黑体" w:hAnsi="Arial"/>
    </w:rPr>
  </w:style>
  <w:style w:type="paragraph" w:styleId="af7">
    <w:name w:val="endnote text"/>
    <w:basedOn w:val="a2"/>
    <w:semiHidden/>
    <w:rsid w:val="009D0E48"/>
  </w:style>
  <w:style w:type="character" w:styleId="af8">
    <w:name w:val="endnote reference"/>
    <w:basedOn w:val="a3"/>
    <w:semiHidden/>
    <w:rsid w:val="009D0E48"/>
    <w:rPr>
      <w:vertAlign w:val="superscript"/>
    </w:rPr>
  </w:style>
  <w:style w:type="paragraph" w:styleId="af9">
    <w:name w:val="table of authorities"/>
    <w:basedOn w:val="a2"/>
    <w:next w:val="a2"/>
    <w:semiHidden/>
    <w:rsid w:val="009D0E48"/>
    <w:pPr>
      <w:ind w:left="420"/>
    </w:pPr>
  </w:style>
  <w:style w:type="paragraph" w:styleId="afa">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9D0E48"/>
  </w:style>
  <w:style w:type="paragraph" w:styleId="afd">
    <w:name w:val="Plain Text"/>
    <w:basedOn w:val="a2"/>
    <w:semiHidden/>
    <w:rsid w:val="009D0E48"/>
    <w:rPr>
      <w:rFonts w:ascii="宋体" w:hAnsi="Courier New" w:cs="Courier New"/>
    </w:rPr>
  </w:style>
  <w:style w:type="table" w:styleId="afe">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9D0E48"/>
  </w:style>
  <w:style w:type="paragraph" w:styleId="aff0">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5">
    <w:name w:val="List 4"/>
    <w:basedOn w:val="a2"/>
    <w:semiHidden/>
    <w:rsid w:val="009D0E48"/>
    <w:pPr>
      <w:ind w:leftChars="600" w:left="100" w:hangingChars="200" w:hanging="200"/>
    </w:pPr>
  </w:style>
  <w:style w:type="paragraph" w:styleId="54">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5">
    <w:name w:val="List Number 5"/>
    <w:basedOn w:val="a2"/>
    <w:semiHidden/>
    <w:rsid w:val="009D0E48"/>
    <w:pPr>
      <w:ind w:left="0"/>
    </w:pPr>
  </w:style>
  <w:style w:type="paragraph" w:styleId="aff4">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6">
    <w:name w:val="List Continue 4"/>
    <w:basedOn w:val="a2"/>
    <w:semiHidden/>
    <w:rsid w:val="009D0E48"/>
    <w:pPr>
      <w:spacing w:after="120"/>
      <w:ind w:leftChars="800" w:left="1680"/>
    </w:pPr>
  </w:style>
  <w:style w:type="paragraph" w:styleId="56">
    <w:name w:val="List Continue 5"/>
    <w:basedOn w:val="a2"/>
    <w:semiHidden/>
    <w:rsid w:val="009D0E48"/>
    <w:pPr>
      <w:spacing w:after="120"/>
      <w:ind w:leftChars="1000" w:left="2100"/>
    </w:pPr>
  </w:style>
  <w:style w:type="paragraph" w:styleId="aff5">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7">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9D0E48"/>
  </w:style>
  <w:style w:type="paragraph" w:styleId="aff8">
    <w:name w:val="Signature"/>
    <w:basedOn w:val="a2"/>
    <w:semiHidden/>
    <w:rsid w:val="009D0E48"/>
    <w:pPr>
      <w:ind w:leftChars="2100" w:left="100"/>
    </w:pPr>
  </w:style>
  <w:style w:type="character" w:styleId="aff9">
    <w:name w:val="Emphasis"/>
    <w:basedOn w:val="a3"/>
    <w:semiHidden/>
    <w:qFormat/>
    <w:rsid w:val="008938AC"/>
    <w:rPr>
      <w:i/>
      <w:iCs/>
    </w:rPr>
  </w:style>
  <w:style w:type="paragraph" w:styleId="affa">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c">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9D0E48"/>
  </w:style>
  <w:style w:type="character" w:styleId="afff">
    <w:name w:val="Strong"/>
    <w:basedOn w:val="a3"/>
    <w:semiHidden/>
    <w:qFormat/>
    <w:rsid w:val="008938AC"/>
    <w:rPr>
      <w:b/>
      <w:bCs/>
    </w:rPr>
  </w:style>
  <w:style w:type="character" w:styleId="afff0">
    <w:name w:val="page number"/>
    <w:basedOn w:val="a3"/>
    <w:semiHidden/>
    <w:rsid w:val="009D0E48"/>
  </w:style>
  <w:style w:type="character" w:styleId="afff1">
    <w:name w:val="FollowedHyperlink"/>
    <w:semiHidden/>
    <w:rsid w:val="009D0E48"/>
    <w:rPr>
      <w:color w:val="800080"/>
      <w:u w:val="none"/>
    </w:rPr>
  </w:style>
  <w:style w:type="paragraph" w:styleId="afff2">
    <w:name w:val="Body Text"/>
    <w:basedOn w:val="a2"/>
    <w:semiHidden/>
    <w:rsid w:val="009D0E48"/>
    <w:pPr>
      <w:spacing w:after="120"/>
    </w:pPr>
  </w:style>
  <w:style w:type="paragraph" w:styleId="afff3">
    <w:name w:val="Body Text First Indent"/>
    <w:basedOn w:val="afff2"/>
    <w:semiHidden/>
    <w:rsid w:val="009D0E48"/>
    <w:pPr>
      <w:ind w:firstLineChars="100" w:firstLine="420"/>
    </w:pPr>
  </w:style>
  <w:style w:type="paragraph" w:styleId="afff4">
    <w:name w:val="Body Text Indent"/>
    <w:basedOn w:val="a2"/>
    <w:semiHidden/>
    <w:rsid w:val="009D0E48"/>
    <w:pPr>
      <w:spacing w:after="120"/>
      <w:ind w:leftChars="200" w:left="420"/>
    </w:pPr>
  </w:style>
  <w:style w:type="paragraph" w:styleId="2f">
    <w:name w:val="Body Text First Indent 2"/>
    <w:basedOn w:val="afff4"/>
    <w:semiHidden/>
    <w:rsid w:val="009D0E48"/>
    <w:pPr>
      <w:ind w:firstLineChars="200" w:firstLine="420"/>
    </w:pPr>
  </w:style>
  <w:style w:type="paragraph" w:styleId="afff5">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6">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bCs/>
    </w:rPr>
  </w:style>
  <w:style w:type="character" w:styleId="afff7">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A5245A"/>
    <w:rPr>
      <w:rFonts w:cs="Arial"/>
      <w:kern w:val="2"/>
      <w:sz w:val="18"/>
      <w:szCs w:val="18"/>
    </w:rPr>
  </w:style>
  <w:style w:type="character" w:styleId="afff8">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DD12E4"/>
    <w:pPr>
      <w:keepNext/>
      <w:topLinePunct w:val="0"/>
      <w:autoSpaceDE w:val="0"/>
      <w:autoSpaceDN w:val="0"/>
      <w:spacing w:before="0" w:after="0" w:line="360" w:lineRule="auto"/>
      <w:ind w:left="0"/>
      <w:jc w:val="center"/>
    </w:pPr>
  </w:style>
  <w:style w:type="paragraph" w:customStyle="1" w:styleId="afffa">
    <w:name w:val="微软雅黑"/>
    <w:basedOn w:val="a2"/>
    <w:link w:val="Char2"/>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4A31D9"/>
    <w:rPr>
      <w:rFonts w:ascii="微软雅黑" w:eastAsia="微软雅黑" w:hAnsi="微软雅黑" w:cs="微软雅黑"/>
      <w:sz w:val="24"/>
      <w:szCs w:val="24"/>
    </w:rPr>
  </w:style>
  <w:style w:type="paragraph" w:customStyle="1" w:styleId="05">
    <w:name w:val="样式 实验正文 + 段后: 0.5 行"/>
    <w:basedOn w:val="afffa"/>
    <w:rsid w:val="00014276"/>
    <w:pPr>
      <w:spacing w:after="120"/>
    </w:pPr>
    <w:rPr>
      <w:rFonts w:cs="宋体"/>
      <w:szCs w:val="20"/>
    </w:rPr>
  </w:style>
  <w:style w:type="paragraph" w:customStyle="1" w:styleId="afffb">
    <w:name w:val="表格"/>
    <w:next w:val="a2"/>
    <w:link w:val="Char3"/>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4A31D9"/>
    <w:rPr>
      <w:rFonts w:ascii="微软雅黑" w:eastAsia="微软雅黑" w:hAnsi="微软雅黑" w:cs="微软雅黑"/>
      <w:snapToGrid w:val="0"/>
      <w:szCs w:val="21"/>
    </w:rPr>
  </w:style>
  <w:style w:type="character" w:customStyle="1" w:styleId="afffc">
    <w:name w:val="样式 蓝色"/>
    <w:basedOn w:val="a3"/>
    <w:semiHidden/>
    <w:rsid w:val="00D9006B"/>
    <w:rPr>
      <w:color w:val="0000FF"/>
    </w:rPr>
  </w:style>
  <w:style w:type="character" w:customStyle="1" w:styleId="afffd">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1">
    <w:name w:val="表格1 字符"/>
    <w:basedOn w:val="TableHeading0"/>
    <w:link w:val="10"/>
    <w:rsid w:val="002C2323"/>
    <w:rPr>
      <w:rFonts w:ascii="Book Antiqua" w:eastAsia="黑体" w:hAnsi="Book Antiqua" w:cs="Book Antiqua"/>
      <w:b/>
      <w:bCs/>
      <w:snapToGrid w:val="0"/>
      <w:sz w:val="21"/>
      <w:szCs w:val="21"/>
    </w:rPr>
  </w:style>
  <w:style w:type="paragraph" w:customStyle="1" w:styleId="afffe">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sz w:val="16"/>
    </w:rPr>
  </w:style>
  <w:style w:type="paragraph" w:customStyle="1" w:styleId="Command11">
    <w:name w:val="样式 Command + 左侧:  1 字符 右侧:  1 字符"/>
    <w:basedOn w:val="Command"/>
    <w:semiHidden/>
    <w:rsid w:val="00024836"/>
    <w:pPr>
      <w:ind w:left="2940"/>
    </w:pPr>
  </w:style>
  <w:style w:type="character" w:customStyle="1" w:styleId="affff">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rsid w:val="00F53ACE"/>
    <w:pPr>
      <w:ind w:leftChars="100" w:left="1281" w:rightChars="100" w:right="100"/>
      <w:jc w:val="center"/>
    </w:pPr>
    <w:rPr>
      <w:rFonts w:cs="宋体"/>
    </w:rPr>
  </w:style>
  <w:style w:type="character" w:customStyle="1" w:styleId="1Char">
    <w:name w:val="标题 1 Char"/>
    <w:aliases w:val="ALT+1 Char"/>
    <w:basedOn w:val="a3"/>
    <w:link w:val="1"/>
    <w:rsid w:val="00382C74"/>
    <w:rPr>
      <w:rFonts w:ascii="HuaweiSans-Regular" w:eastAsia="方正兰亭黑简体" w:hAnsi="HuaweiSans-Regular" w:cs="微软雅黑"/>
      <w:b/>
      <w:bCs/>
      <w:sz w:val="44"/>
      <w:szCs w:val="44"/>
    </w:rPr>
  </w:style>
  <w:style w:type="paragraph" w:customStyle="1" w:styleId="affff0">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snapToGrid w:val="0"/>
      <w:sz w:val="22"/>
    </w:rPr>
  </w:style>
  <w:style w:type="paragraph" w:styleId="affff1">
    <w:name w:val="List Paragraph"/>
    <w:basedOn w:val="a2"/>
    <w:link w:val="Char4"/>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20153C"/>
    <w:pPr>
      <w:keepLines/>
      <w:spacing w:beforeLines="100"/>
      <w:ind w:left="1089" w:hanging="369"/>
      <w:jc w:val="center"/>
    </w:pPr>
    <w:rPr>
      <w:rFonts w:ascii="Arial" w:hAnsi="Arial"/>
      <w:sz w:val="18"/>
      <w:szCs w:val="18"/>
    </w:rPr>
  </w:style>
  <w:style w:type="paragraph" w:customStyle="1" w:styleId="affff3">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rPr>
  </w:style>
  <w:style w:type="paragraph" w:customStyle="1" w:styleId="a0">
    <w:name w:val="实验目标"/>
    <w:basedOn w:val="affff1"/>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b"/>
    <w:rsid w:val="0020153C"/>
    <w:pPr>
      <w:framePr w:wrap="around"/>
      <w:spacing w:before="156" w:after="156"/>
      <w:jc w:val="center"/>
    </w:pPr>
    <w:rPr>
      <w:rFonts w:cs="宋体"/>
      <w:szCs w:val="20"/>
    </w:rPr>
  </w:style>
  <w:style w:type="character" w:customStyle="1" w:styleId="Char0">
    <w:name w:val="页脚 Char"/>
    <w:basedOn w:val="a3"/>
    <w:link w:val="ac"/>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4D1A41"/>
    <w:pPr>
      <w:topLinePunct w:val="0"/>
      <w:adjustRightInd/>
      <w:ind w:left="1021"/>
    </w:pPr>
    <w:rPr>
      <w:rFonts w:ascii="Huawei Sans" w:eastAsia="方正兰亭黑简体" w:hAnsi="Huawei Sans" w:cs="Huawei Sans"/>
      <w:bCs/>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4D1A41"/>
    <w:rPr>
      <w:rFonts w:ascii="Huawei Sans" w:eastAsia="方正兰亭黑简体" w:hAnsi="Huawei Sans" w:cs="Huawei Sans"/>
      <w:bCs/>
      <w:sz w:val="21"/>
    </w:rPr>
  </w:style>
  <w:style w:type="paragraph" w:customStyle="1" w:styleId="2f2">
    <w:name w:val="2.命令"/>
    <w:basedOn w:val="a2"/>
    <w:link w:val="2f3"/>
    <w:autoRedefine/>
    <w:qFormat/>
    <w:rsid w:val="006F7B06"/>
    <w:pPr>
      <w:spacing w:before="40" w:after="40"/>
      <w:ind w:left="1021"/>
    </w:pPr>
    <w:rPr>
      <w:rFonts w:ascii="Huawei Sans" w:eastAsia="方正兰亭黑简体" w:hAnsi="Huawei Sans" w:cs="Huawei Sans"/>
      <w:bCs/>
      <w:sz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6F7B06"/>
    <w:rPr>
      <w:rFonts w:ascii="Huawei Sans" w:eastAsia="方正兰亭黑简体" w:hAnsi="Huawei Sans" w:cs="Huawei Sans"/>
      <w:bCs/>
      <w:sz w:val="21"/>
    </w:rPr>
  </w:style>
  <w:style w:type="paragraph" w:customStyle="1" w:styleId="30">
    <w:name w:val="3.步骤"/>
    <w:basedOn w:val="a2"/>
    <w:link w:val="3f1"/>
    <w:autoRedefine/>
    <w:qFormat/>
    <w:rsid w:val="003D70A6"/>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ItemList"/>
    <w:link w:val="4b"/>
    <w:autoRedefine/>
    <w:qFormat/>
    <w:rsid w:val="00F53396"/>
    <w:pPr>
      <w:numPr>
        <w:numId w:val="18"/>
      </w:numPr>
      <w:ind w:left="1441"/>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a">
    <w:name w:val="5.表格文字"/>
    <w:basedOn w:val="TableText"/>
    <w:link w:val="5b"/>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b">
    <w:name w:val="4.任务 字符"/>
    <w:basedOn w:val="ItemList0"/>
    <w:link w:val="41"/>
    <w:rsid w:val="00F53396"/>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b">
    <w:name w:val="5.表格文字 字符"/>
    <w:basedOn w:val="TableText0"/>
    <w:link w:val="5a"/>
    <w:rsid w:val="0073326B"/>
    <w:rPr>
      <w:rFonts w:ascii="HuaweiSans-Regular" w:eastAsia="方正兰亭黑简体" w:hAnsi="HuaweiSans-Regular" w:cs="微软雅黑"/>
      <w:snapToGrid w:val="0"/>
      <w:sz w:val="21"/>
      <w:szCs w:val="21"/>
    </w:rPr>
  </w:style>
  <w:style w:type="paragraph" w:customStyle="1" w:styleId="64">
    <w:name w:val="6.前言"/>
    <w:basedOn w:val="Heading1NoNumber"/>
    <w:link w:val="65"/>
    <w:autoRedefine/>
    <w:qFormat/>
    <w:rsid w:val="00F73F7D"/>
  </w:style>
  <w:style w:type="paragraph" w:customStyle="1" w:styleId="74">
    <w:name w:val="7.简介标题"/>
    <w:basedOn w:val="a2"/>
    <w:link w:val="75"/>
    <w:autoRedefine/>
    <w:qFormat/>
    <w:rsid w:val="00F73F7D"/>
  </w:style>
  <w:style w:type="character" w:customStyle="1" w:styleId="Heading1NoNumber0">
    <w:name w:val="Heading1 No Number 字符"/>
    <w:basedOn w:val="1Char"/>
    <w:link w:val="Heading1NoNumber"/>
    <w:rsid w:val="00EA31D3"/>
    <w:rPr>
      <w:rFonts w:ascii="Arial Unicode MS" w:eastAsia="黑体" w:hAnsi="Arial Unicode MS" w:cs="Book Antiqua"/>
      <w:b/>
      <w:bCs/>
      <w:kern w:val="2"/>
      <w:sz w:val="44"/>
      <w:szCs w:val="44"/>
    </w:rPr>
  </w:style>
  <w:style w:type="character" w:customStyle="1" w:styleId="65">
    <w:name w:val="6.前言 字符"/>
    <w:basedOn w:val="Heading1NoNumber0"/>
    <w:link w:val="64"/>
    <w:rsid w:val="00C11E5E"/>
    <w:rPr>
      <w:rFonts w:ascii="HuaweiSans-Regular" w:eastAsia="方正兰亭黑简体" w:hAnsi="HuaweiSans-Regular" w:cs="微软雅黑"/>
      <w:b/>
      <w:bCs/>
      <w:kern w:val="2"/>
      <w:sz w:val="44"/>
      <w:szCs w:val="44"/>
    </w:rPr>
  </w:style>
  <w:style w:type="paragraph" w:customStyle="1" w:styleId="84">
    <w:name w:val="8.前言标题"/>
    <w:basedOn w:val="1e"/>
    <w:link w:val="85"/>
    <w:autoRedefine/>
    <w:qFormat/>
    <w:rsid w:val="00F73F7D"/>
    <w:rPr>
      <w:noProof/>
    </w:rPr>
  </w:style>
  <w:style w:type="character" w:customStyle="1" w:styleId="2Char">
    <w:name w:val="标题 2 Char"/>
    <w:aliases w:val="ALT+2 Char"/>
    <w:basedOn w:val="a3"/>
    <w:link w:val="2"/>
    <w:rsid w:val="007C4494"/>
    <w:rPr>
      <w:rFonts w:ascii="HuaweiSans-Regular" w:eastAsia="方正兰亭黑简体" w:hAnsi="HuaweiSans-Regular" w:cs="Book Antiqua"/>
      <w:bCs/>
      <w:noProof/>
      <w:sz w:val="36"/>
      <w:szCs w:val="36"/>
    </w:rPr>
  </w:style>
  <w:style w:type="character" w:customStyle="1" w:styleId="Heading2NoNumber0">
    <w:name w:val="Heading2 No Number 字符"/>
    <w:basedOn w:val="2Char"/>
    <w:link w:val="Heading2NoNumber"/>
    <w:rsid w:val="00EA31D3"/>
    <w:rPr>
      <w:rFonts w:ascii="Arial Unicode MS" w:eastAsia="黑体" w:hAnsi="Arial Unicode MS" w:cs="Book Antiqua"/>
      <w:bCs/>
      <w:noProof/>
      <w:sz w:val="36"/>
      <w:szCs w:val="36"/>
      <w:lang w:eastAsia="en-US"/>
    </w:rPr>
  </w:style>
  <w:style w:type="character" w:customStyle="1" w:styleId="75">
    <w:name w:val="7.简介标题 字符"/>
    <w:basedOn w:val="Heading2NoNumber0"/>
    <w:link w:val="74"/>
    <w:rsid w:val="00C11E5E"/>
    <w:rPr>
      <w:rFonts w:ascii="微软雅黑" w:eastAsia="微软雅黑" w:hAnsi="微软雅黑" w:cs="微软雅黑"/>
      <w:bCs w:val="0"/>
      <w:noProof/>
      <w:sz w:val="36"/>
      <w:szCs w:val="36"/>
      <w:lang w:eastAsia="en-US"/>
    </w:rPr>
  </w:style>
  <w:style w:type="character" w:customStyle="1" w:styleId="3Char">
    <w:name w:val="标题 3 Char"/>
    <w:aliases w:val="ALT+3 Char"/>
    <w:basedOn w:val="a3"/>
    <w:link w:val="3"/>
    <w:rsid w:val="00CC7597"/>
    <w:rPr>
      <w:rFonts w:ascii="HuaweiSans-Regular" w:eastAsia="方正兰亭黑简体" w:hAnsi="HuaweiSans-Regular" w:cs="微软雅黑"/>
      <w:noProof/>
      <w:sz w:val="32"/>
      <w:szCs w:val="32"/>
    </w:rPr>
  </w:style>
  <w:style w:type="character" w:customStyle="1" w:styleId="Heading3NoNumber0">
    <w:name w:val="Heading3 No Number 字符"/>
    <w:basedOn w:val="3Char"/>
    <w:link w:val="Heading3NoNumber"/>
    <w:rsid w:val="00EA31D3"/>
    <w:rPr>
      <w:rFonts w:ascii="Arial Unicode MS" w:eastAsia="黑体" w:hAnsi="Arial Unicode MS" w:cs="Book Antiqua"/>
      <w:noProof/>
      <w:sz w:val="26"/>
      <w:szCs w:val="32"/>
    </w:rPr>
  </w:style>
  <w:style w:type="character" w:customStyle="1" w:styleId="85">
    <w:name w:val="8.前言标题 字符"/>
    <w:basedOn w:val="Heading3NoNumber0"/>
    <w:link w:val="84"/>
    <w:rsid w:val="00F73F7D"/>
    <w:rPr>
      <w:rFonts w:ascii="HuaweiSans-Regular" w:eastAsia="方正兰亭黑简体" w:hAnsi="HuaweiSans-Regular" w:cs="微软雅黑"/>
      <w:noProof/>
      <w:sz w:val="21"/>
      <w:szCs w:val="32"/>
    </w:rPr>
  </w:style>
  <w:style w:type="table" w:customStyle="1" w:styleId="affff4">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3D70A6"/>
    <w:rPr>
      <w:rFonts w:ascii="Huawei Sans" w:eastAsia="方正兰亭黑简体" w:hAnsi="Huawei Sans" w:cs="Huawei Sans"/>
      <w:sz w:val="21"/>
    </w:rPr>
  </w:style>
  <w:style w:type="paragraph" w:customStyle="1" w:styleId="50">
    <w:name w:val="5.表格标题"/>
    <w:basedOn w:val="a2"/>
    <w:link w:val="5c"/>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3"/>
    <w:autoRedefine/>
    <w:qFormat/>
    <w:rsid w:val="003D70A6"/>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3">
    <w:name w:val="9.图片标题 字符"/>
    <w:basedOn w:val="a3"/>
    <w:link w:val="9"/>
    <w:rsid w:val="003D70A6"/>
    <w:rPr>
      <w:rFonts w:ascii="HuaweiSans-Regular" w:eastAsia="方正兰亭黑简体" w:hAnsi="HuaweiSans-Regular"/>
      <w:b/>
      <w:spacing w:val="-4"/>
      <w:sz w:val="24"/>
      <w:szCs w:val="24"/>
    </w:rPr>
  </w:style>
  <w:style w:type="character" w:customStyle="1" w:styleId="5c">
    <w:name w:val="5.表格标题 字符"/>
    <w:basedOn w:val="a3"/>
    <w:link w:val="50"/>
    <w:rsid w:val="00C11E5E"/>
    <w:rPr>
      <w:rFonts w:ascii="HuaweiSans-Regular" w:eastAsia="方正兰亭黑简体" w:hAnsi="HuaweiSans-Regular" w:cs="微软雅黑"/>
      <w:b/>
      <w:spacing w:val="-4"/>
      <w:sz w:val="24"/>
      <w:szCs w:val="24"/>
    </w:rPr>
  </w:style>
  <w:style w:type="paragraph" w:styleId="affff5">
    <w:name w:val="No Spacing"/>
    <w:uiPriority w:val="1"/>
    <w:rsid w:val="004A31D9"/>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4A31D9"/>
    <w:rPr>
      <w:rFonts w:ascii="微软雅黑" w:eastAsia="微软雅黑" w:hAnsi="微软雅黑" w:cs="微软雅黑"/>
      <w:i/>
      <w:iCs/>
      <w:color w:val="4F81BD" w:themeColor="accent1"/>
    </w:rPr>
  </w:style>
  <w:style w:type="paragraph" w:styleId="affff7">
    <w:name w:val="Quote"/>
    <w:basedOn w:val="a2"/>
    <w:next w:val="a2"/>
    <w:link w:val="Char5"/>
    <w:uiPriority w:val="29"/>
    <w:rsid w:val="004A31D9"/>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4A31D9"/>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4A31D9"/>
    <w:rPr>
      <w:rFonts w:ascii="微软雅黑" w:eastAsia="微软雅黑" w:hAnsi="微软雅黑" w:cs="微软雅黑"/>
      <w:i/>
      <w:iCs/>
      <w:color w:val="4F81BD" w:themeColor="accent1"/>
    </w:rPr>
  </w:style>
  <w:style w:type="character" w:styleId="affff9">
    <w:name w:val="Subtle Reference"/>
    <w:basedOn w:val="a3"/>
    <w:uiPriority w:val="31"/>
    <w:rsid w:val="004A31D9"/>
    <w:rPr>
      <w:rFonts w:ascii="微软雅黑" w:eastAsia="微软雅黑" w:hAnsi="微软雅黑" w:cs="微软雅黑"/>
      <w:smallCaps/>
      <w:color w:val="5A5A5A" w:themeColor="text1" w:themeTint="A5"/>
    </w:rPr>
  </w:style>
  <w:style w:type="character" w:styleId="affffa">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b">
    <w:name w:val="Book Title"/>
    <w:basedOn w:val="a3"/>
    <w:uiPriority w:val="33"/>
    <w:rsid w:val="004A31D9"/>
    <w:rPr>
      <w:rFonts w:ascii="微软雅黑" w:eastAsia="微软雅黑" w:hAnsi="微软雅黑" w:cs="微软雅黑"/>
      <w:b/>
      <w:bCs/>
      <w:i/>
      <w:iCs/>
      <w:spacing w:val="5"/>
    </w:rPr>
  </w:style>
  <w:style w:type="paragraph" w:customStyle="1" w:styleId="affffc">
    <w:name w:val="边框代码"/>
    <w:basedOn w:val="1e"/>
    <w:link w:val="Char7"/>
    <w:qFormat/>
    <w:rsid w:val="00B760EE"/>
    <w:pPr>
      <w:pBdr>
        <w:top w:val="single" w:sz="8" w:space="1" w:color="auto"/>
        <w:left w:val="single" w:sz="8" w:space="4" w:color="auto"/>
        <w:bottom w:val="single" w:sz="8" w:space="1" w:color="auto"/>
        <w:right w:val="single" w:sz="8" w:space="5" w:color="auto"/>
      </w:pBdr>
      <w:shd w:val="clear" w:color="auto" w:fill="D9D9D9" w:themeFill="background1" w:themeFillShade="D9"/>
      <w:topLinePunct/>
      <w:adjustRightInd w:val="0"/>
      <w:spacing w:before="40" w:after="40" w:line="240" w:lineRule="auto"/>
    </w:pPr>
    <w:rPr>
      <w:bCs w:val="0"/>
      <w:spacing w:val="-4"/>
      <w:kern w:val="2"/>
      <w:sz w:val="18"/>
      <w:szCs w:val="21"/>
      <w:shd w:val="pct15" w:color="auto" w:fill="FFFFFF"/>
    </w:rPr>
  </w:style>
  <w:style w:type="character" w:customStyle="1" w:styleId="Char7">
    <w:name w:val="边框代码 Char"/>
    <w:basedOn w:val="93"/>
    <w:link w:val="affffc"/>
    <w:rsid w:val="00B760EE"/>
    <w:rPr>
      <w:rFonts w:ascii="Huawei Sans" w:eastAsia="方正兰亭黑简体" w:hAnsi="Huawei Sans" w:cs="Huawei Sans"/>
      <w:b w:val="0"/>
      <w:spacing w:val="-4"/>
      <w:kern w:val="2"/>
      <w:sz w:val="18"/>
      <w:szCs w:val="21"/>
      <w:shd w:val="clear" w:color="auto" w:fill="D9D9D9" w:themeFill="background1" w:themeFillShade="D9"/>
    </w:rPr>
  </w:style>
  <w:style w:type="character" w:customStyle="1" w:styleId="TableDescription0">
    <w:name w:val="Table Description 字符"/>
    <w:basedOn w:val="a3"/>
    <w:link w:val="TableDescription"/>
    <w:rsid w:val="00343B56"/>
    <w:rPr>
      <w:rFonts w:ascii="微软雅黑" w:eastAsia="黑体" w:hAnsi="微软雅黑" w:cs="微软雅黑"/>
      <w:spacing w:val="-4"/>
    </w:rPr>
  </w:style>
  <w:style w:type="paragraph" w:styleId="affffd">
    <w:name w:val="Revision"/>
    <w:hidden/>
    <w:uiPriority w:val="99"/>
    <w:semiHidden/>
    <w:rsid w:val="00264027"/>
    <w:rPr>
      <w:rFonts w:ascii="微软雅黑" w:eastAsia="微软雅黑" w:hAnsi="微软雅黑" w:cs="微软雅黑"/>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sChild>
        <w:div w:id="873813090">
          <w:marLeft w:val="475"/>
          <w:marRight w:val="0"/>
          <w:marTop w:val="158"/>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77125386">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mirrors.huaweicloud.com/repository/conf/CentOS-7-anon.repo" TargetMode="Externa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opengauss.obs.cn-south-1.myhuaweicloud.com/1.0.0/x86/openGauss-1.0.0-CentOS-64bit.tar.gz" TargetMode="External"/><Relationship Id="rId5" Type="http://schemas.openxmlformats.org/officeDocument/2006/relationships/customXml" Target="../customXml/item4.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www.virtualbox.org/wiki/Download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mirrors.huaweicloud.com/repository/conf/CentOS-7-anon.repo" TargetMode="External"/><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mirrors.huaweicloud.com/repository/conf/CentOS-7-anon.repo)&#30340;&#20869;&#23481;&#20445;&#23384;&#21040;/etc/yum.repos.d/CentOS-Base.repo" TargetMode="Externa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opengauss.obs.cn-south-1.myhuaweicloud.com/2.0.0/x86/openGauss-2.0.0-CentOS-64bit-all.tar.gz" TargetMode="External"/><Relationship Id="rId65" Type="http://schemas.openxmlformats.org/officeDocument/2006/relationships/hyperlink" Target="https://opengauss.obs.cn-south-1.myhuaweicloud.com/1.0.0/x86/openGauss-1.0.0-CentOS-64bit.tar.gz" TargetMode="Externa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mirrors.huaweicloud.com/centos/7.8.2003/isos/x86_64/CentOS-7-x86_64-DVD-2003.iso"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53306DA0-9B1E-4D14-B29F-20ABD954C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3195</TotalTime>
  <Pages>49</Pages>
  <Words>4334</Words>
  <Characters>24707</Characters>
  <Application>Microsoft Office Word</Application>
  <DocSecurity>0</DocSecurity>
  <Lines>205</Lines>
  <Paragraphs>57</Paragraphs>
  <ScaleCrop>false</ScaleCrop>
  <Company>Huawei Technologies Co.,Ltd.</Company>
  <LinksUpToDate>false</LinksUpToDate>
  <CharactersWithSpaces>28984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cp:lastModifiedBy>
  <cp:revision>1030</cp:revision>
  <cp:lastPrinted>2016-11-21T02:33:00Z</cp:lastPrinted>
  <dcterms:created xsi:type="dcterms:W3CDTF">2020-08-12T10:28:00Z</dcterms:created>
  <dcterms:modified xsi:type="dcterms:W3CDTF">2021-09-02T08:41:00Z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(3)M5lQFOFYXvp96m73duZJpdG4ddjCqODl9HgXfSE+O8mUphUYyp2cMu+klqjNS1JKuwz+r3Nb
4+EUtsswzywOrfkQPh5amtHNpKlDvQHqpdHxnp/sWJQ4q2gt9KEJtY3IQPB/9l0kvbEH0th/
qvAtgPe/EqTOBvyWDuEHIOyAj8D0wclhyRoKM4w4t1xwp5/lN8Vxb5ec2iBzLaIhDFsji7mp
+zB1/HJVeEj1EbMTrf</vt:lpwstr>
  </property>
  <property fmtid="{D5CDD505-2E9C-101B-9397-08002B2CF9AE}" pid="15" name="_2015_ms_pID_7253431">
    <vt:lpwstr>JrAhuZGjGJuG5WBApQOK9wu8ZvxiiQfZU8Wv2k6qFS9Lfj8R/kfnGA
qLjwO0RGVSCS7T411/6v4THrLkidIkQ57M75NG4ObAkQ+/8XQrbopf6kEqnqFEsd9VZTYsM3
gh41zUFI82iTcgDeR1EcZvTQHpN9FFku5/oVrunZ4euNJbuD1aRjlHPLLAVVMashvD5biwpf
y8B/oeLKoRdMtlmimqJyhIqEZFRCXRXE1ez1</vt:lpwstr>
  </property>
  <property fmtid="{D5CDD505-2E9C-101B-9397-08002B2CF9AE}" pid="16" name="ContentTypeId">
    <vt:lpwstr>0x010100CC226774B8D87F4D92D9D1F6859ED44E</vt:lpwstr>
  </property>
  <property fmtid="{D5CDD505-2E9C-101B-9397-08002B2CF9AE}" pid="17" name="_2015_ms_pID_7253432">
    <vt:lpwstr>wvgCmqxBDClYFqi290QuzTU=</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1630571535</vt:lpwstr>
  </property>
</Properties>
</file>
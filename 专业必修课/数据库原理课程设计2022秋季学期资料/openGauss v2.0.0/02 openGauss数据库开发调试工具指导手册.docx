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948E5" w14:textId="409E85B5"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1C7C3611" w14:textId="77777777"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6E6A1D" w:rsidRDefault="0020153C" w:rsidP="0020153C">
      <w:pPr>
        <w:ind w:left="0"/>
        <w:rPr>
          <w:rFonts w:ascii="Huawei Sans" w:eastAsia="方正兰亭黑简体" w:hAnsi="Huawei Sans" w:cs="Huawei Sans"/>
        </w:rPr>
      </w:pPr>
    </w:p>
    <w:p w14:paraId="1E20AA9F" w14:textId="77777777" w:rsidR="0020153C" w:rsidRPr="006E6A1D" w:rsidRDefault="0020153C" w:rsidP="002A4D5A">
      <w:pPr>
        <w:pStyle w:val="Cover2"/>
        <w:jc w:val="left"/>
        <w:rPr>
          <w:rFonts w:ascii="Huawei Sans" w:eastAsia="方正兰亭黑简体" w:hAnsi="Huawei Sans" w:cs="Huawei Sans"/>
          <w:lang w:eastAsia="zh-CN"/>
        </w:rPr>
      </w:pPr>
    </w:p>
    <w:p w14:paraId="3D32476C" w14:textId="514F4F3D" w:rsidR="00AA34BE"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《数据库》</w:t>
      </w:r>
    </w:p>
    <w:p w14:paraId="45427A13" w14:textId="01391E2D" w:rsidR="0020153C"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openGauss</w:t>
      </w:r>
      <w:r w:rsidRPr="006E6A1D">
        <w:rPr>
          <w:rFonts w:ascii="Huawei Sans" w:eastAsia="方正兰亭黑简体" w:hAnsi="Huawei Sans" w:cs="Huawei Sans"/>
          <w:sz w:val="72"/>
          <w:szCs w:val="72"/>
          <w:lang w:eastAsia="zh-CN"/>
        </w:rPr>
        <w:t>数据库开发调试工具</w:t>
      </w:r>
      <w:r w:rsidR="000424A1" w:rsidRPr="006E6A1D">
        <w:rPr>
          <w:rFonts w:ascii="Huawei Sans" w:eastAsia="方正兰亭黑简体" w:hAnsi="Huawei Sans" w:cs="Huawei Sans"/>
          <w:sz w:val="72"/>
          <w:szCs w:val="72"/>
          <w:lang w:eastAsia="zh-CN"/>
        </w:rPr>
        <w:t>指导</w:t>
      </w:r>
      <w:r w:rsidR="005C74B9" w:rsidRPr="006E6A1D">
        <w:rPr>
          <w:rFonts w:ascii="Huawei Sans" w:eastAsia="方正兰亭黑简体" w:hAnsi="Huawei Sans" w:cs="Huawei Sans"/>
          <w:sz w:val="72"/>
          <w:szCs w:val="72"/>
          <w:lang w:eastAsia="zh-CN"/>
        </w:rPr>
        <w:t>手册</w:t>
      </w:r>
    </w:p>
    <w:p w14:paraId="22520186" w14:textId="77777777" w:rsidR="0020153C" w:rsidRPr="006E6A1D" w:rsidRDefault="0020153C" w:rsidP="0020153C">
      <w:pPr>
        <w:pStyle w:val="Cover2"/>
        <w:rPr>
          <w:rFonts w:ascii="Huawei Sans" w:eastAsia="方正兰亭黑简体" w:hAnsi="Huawei Sans" w:cs="Huawei Sans"/>
          <w:lang w:eastAsia="zh-CN"/>
        </w:rPr>
      </w:pPr>
    </w:p>
    <w:p w14:paraId="3F112442" w14:textId="77777777" w:rsidR="0020153C" w:rsidRPr="006E6A1D" w:rsidRDefault="0020153C" w:rsidP="0020153C">
      <w:pPr>
        <w:pStyle w:val="Cover2"/>
        <w:rPr>
          <w:rFonts w:ascii="Huawei Sans" w:eastAsia="方正兰亭黑简体" w:hAnsi="Huawei Sans" w:cs="Huawei Sans"/>
          <w:lang w:eastAsia="zh-CN"/>
        </w:rPr>
      </w:pPr>
    </w:p>
    <w:p w14:paraId="0FA8C2C2" w14:textId="77777777" w:rsidR="0020153C" w:rsidRPr="006E6A1D" w:rsidRDefault="0020153C" w:rsidP="0020153C">
      <w:pPr>
        <w:pStyle w:val="Cover2"/>
        <w:rPr>
          <w:rFonts w:ascii="Huawei Sans" w:eastAsia="方正兰亭黑简体" w:hAnsi="Huawei Sans" w:cs="Huawei Sans"/>
          <w:lang w:eastAsia="zh-CN"/>
        </w:rPr>
      </w:pPr>
    </w:p>
    <w:p w14:paraId="58444A97" w14:textId="77777777" w:rsidR="0020153C" w:rsidRPr="006E6A1D" w:rsidRDefault="0020153C" w:rsidP="0020153C">
      <w:pPr>
        <w:pStyle w:val="Cover2"/>
        <w:rPr>
          <w:rFonts w:ascii="Huawei Sans" w:eastAsia="方正兰亭黑简体" w:hAnsi="Huawei Sans" w:cs="Huawei Sans"/>
          <w:lang w:eastAsia="zh-CN"/>
        </w:rPr>
      </w:pPr>
    </w:p>
    <w:p w14:paraId="4EEE72F3" w14:textId="77777777" w:rsidR="0020153C" w:rsidRPr="006E6A1D" w:rsidRDefault="0020153C" w:rsidP="0020153C">
      <w:pPr>
        <w:pStyle w:val="Cover2"/>
        <w:rPr>
          <w:rFonts w:ascii="Huawei Sans" w:eastAsia="方正兰亭黑简体" w:hAnsi="Huawei Sans" w:cs="Huawei Sans"/>
          <w:lang w:eastAsia="zh-CN"/>
        </w:rPr>
      </w:pPr>
    </w:p>
    <w:p w14:paraId="62ED3664" w14:textId="414C8387" w:rsidR="00213E96" w:rsidRPr="006E6A1D" w:rsidRDefault="00213E96" w:rsidP="0020153C">
      <w:pPr>
        <w:pStyle w:val="Cover2"/>
        <w:rPr>
          <w:rFonts w:ascii="Huawei Sans" w:eastAsia="方正兰亭黑简体" w:hAnsi="Huawei Sans" w:cs="Huawei Sans"/>
          <w:lang w:eastAsia="zh-CN"/>
        </w:rPr>
      </w:pPr>
    </w:p>
    <w:p w14:paraId="3EFA5202" w14:textId="2428E973" w:rsidR="00213E96" w:rsidRPr="006E6A1D" w:rsidRDefault="00213E96" w:rsidP="0020153C">
      <w:pPr>
        <w:pStyle w:val="Cover2"/>
        <w:rPr>
          <w:rFonts w:ascii="Huawei Sans" w:eastAsia="方正兰亭黑简体" w:hAnsi="Huawei Sans" w:cs="Huawei Sans"/>
          <w:lang w:eastAsia="zh-CN"/>
        </w:rPr>
      </w:pPr>
    </w:p>
    <w:p w14:paraId="5090A8A2" w14:textId="1B7B2006" w:rsidR="00213E96" w:rsidRPr="006E6A1D" w:rsidRDefault="00213E96" w:rsidP="0020153C">
      <w:pPr>
        <w:pStyle w:val="Cover2"/>
        <w:rPr>
          <w:rFonts w:ascii="Huawei Sans" w:eastAsia="方正兰亭黑简体" w:hAnsi="Huawei Sans" w:cs="Huawei Sans"/>
          <w:lang w:eastAsia="zh-CN"/>
        </w:rPr>
      </w:pPr>
    </w:p>
    <w:p w14:paraId="5D885321" w14:textId="51EA07BB" w:rsidR="00213E96" w:rsidRPr="006E6A1D" w:rsidRDefault="00213E96" w:rsidP="0020153C">
      <w:pPr>
        <w:pStyle w:val="Cover2"/>
        <w:rPr>
          <w:rFonts w:ascii="Huawei Sans" w:eastAsia="方正兰亭黑简体" w:hAnsi="Huawei Sans" w:cs="Huawei Sans"/>
          <w:lang w:eastAsia="zh-CN"/>
        </w:rPr>
      </w:pPr>
    </w:p>
    <w:p w14:paraId="1A377C9C" w14:textId="5DB420D2" w:rsidR="00213E96" w:rsidRPr="006E6A1D" w:rsidRDefault="00213E96" w:rsidP="0020153C">
      <w:pPr>
        <w:pStyle w:val="Cover2"/>
        <w:rPr>
          <w:rFonts w:ascii="Huawei Sans" w:eastAsia="方正兰亭黑简体" w:hAnsi="Huawei Sans" w:cs="Huawei Sans"/>
          <w:lang w:eastAsia="zh-CN"/>
        </w:rPr>
      </w:pPr>
    </w:p>
    <w:p w14:paraId="7ED191B9" w14:textId="77777777" w:rsidR="00213E96" w:rsidRPr="006E6A1D" w:rsidRDefault="00213E96" w:rsidP="00213E96">
      <w:pPr>
        <w:pStyle w:val="Cover2"/>
        <w:rPr>
          <w:rFonts w:ascii="Huawei Sans" w:eastAsia="方正兰亭黑简体" w:hAnsi="Huawei Sans" w:cs="Huawei Sans"/>
          <w:lang w:eastAsia="zh-CN"/>
        </w:rPr>
      </w:pPr>
    </w:p>
    <w:p w14:paraId="48D05E2B" w14:textId="77777777" w:rsidR="00213E96" w:rsidRPr="006E6A1D" w:rsidRDefault="00213E96" w:rsidP="00213E96">
      <w:pPr>
        <w:pStyle w:val="Cover2"/>
        <w:rPr>
          <w:rFonts w:ascii="Huawei Sans" w:eastAsia="方正兰亭黑简体" w:hAnsi="Huawei Sans" w:cs="Huawei Sans"/>
          <w:lang w:eastAsia="zh-CN"/>
        </w:rPr>
      </w:pPr>
    </w:p>
    <w:p w14:paraId="7CB96A1D" w14:textId="77777777" w:rsidR="00213E96" w:rsidRPr="006E6A1D" w:rsidRDefault="00213E96" w:rsidP="00213E96">
      <w:pPr>
        <w:pStyle w:val="Cover2"/>
        <w:jc w:val="left"/>
        <w:rPr>
          <w:rFonts w:ascii="Huawei Sans" w:eastAsia="方正兰亭黑简体" w:hAnsi="Huawei Sans" w:cs="Huawei Sans"/>
          <w:lang w:eastAsia="zh-CN"/>
        </w:rPr>
      </w:pPr>
    </w:p>
    <w:p w14:paraId="7028DA36" w14:textId="14CA7C1E" w:rsidR="00213E96" w:rsidRPr="006E6A1D" w:rsidRDefault="00342110" w:rsidP="00213E96">
      <w:pPr>
        <w:pStyle w:val="cover--"/>
        <w:rPr>
          <w:rFonts w:ascii="Huawei Sans" w:eastAsia="方正兰亭黑简体" w:hAnsi="Huawei Sans" w:cs="Huawei Sans"/>
          <w:noProof/>
        </w:rPr>
      </w:pPr>
      <w:r w:rsidRPr="006E6A1D">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E6A1D" w:rsidRDefault="00213E96" w:rsidP="00213E96">
      <w:pPr>
        <w:rPr>
          <w:rFonts w:ascii="Huawei Sans" w:eastAsia="方正兰亭黑简体" w:hAnsi="Huawei Sans" w:cs="Huawei Sans"/>
        </w:rPr>
      </w:pPr>
      <w:r w:rsidRPr="006E6A1D">
        <w:rPr>
          <w:rFonts w:ascii="Huawei Sans" w:eastAsia="方正兰亭黑简体" w:hAnsi="Huawei Sans" w:cs="Huawei Sans"/>
          <w:caps/>
        </w:rPr>
        <w:fldChar w:fldCharType="begin"/>
      </w:r>
      <w:r w:rsidRPr="006E6A1D">
        <w:rPr>
          <w:rFonts w:ascii="Huawei Sans" w:eastAsia="方正兰亭黑简体" w:hAnsi="Huawei Sans" w:cs="Huawei Sans"/>
          <w:caps/>
        </w:rPr>
        <w:instrText xml:space="preserve"> DOCPROPERTY  Confidential </w:instrText>
      </w:r>
      <w:r w:rsidRPr="006E6A1D">
        <w:rPr>
          <w:rFonts w:ascii="Huawei Sans" w:eastAsia="方正兰亭黑简体" w:hAnsi="Huawei Sans" w:cs="Huawei Sans"/>
          <w:caps/>
        </w:rPr>
        <w:fldChar w:fldCharType="end"/>
      </w:r>
    </w:p>
    <w:p w14:paraId="6F7BEF1B" w14:textId="77777777" w:rsidR="00213E96" w:rsidRPr="006E6A1D" w:rsidRDefault="00213E96" w:rsidP="00213E96">
      <w:pPr>
        <w:pStyle w:val="Cover2"/>
        <w:rPr>
          <w:rFonts w:ascii="Huawei Sans" w:eastAsia="方正兰亭黑简体" w:hAnsi="Huawei Sans" w:cs="Huawei Sans"/>
          <w:lang w:eastAsia="zh-CN"/>
        </w:rPr>
      </w:pPr>
      <w:r w:rsidRPr="006E6A1D">
        <w:rPr>
          <w:rFonts w:ascii="Huawei Sans" w:eastAsia="方正兰亭黑简体" w:hAnsi="Huawei Sans" w:cs="Huawei Sans"/>
          <w:lang w:eastAsia="zh-CN"/>
        </w:rPr>
        <w:t>华为技术有限公司</w:t>
      </w:r>
    </w:p>
    <w:p w14:paraId="4C0703B4" w14:textId="77777777" w:rsidR="00033B54" w:rsidRPr="006E6A1D" w:rsidRDefault="00033B54">
      <w:pPr>
        <w:topLinePunct w:val="0"/>
        <w:adjustRightInd/>
        <w:snapToGrid/>
        <w:spacing w:before="0" w:after="0" w:line="240" w:lineRule="auto"/>
        <w:ind w:left="0"/>
        <w:rPr>
          <w:rFonts w:ascii="Huawei Sans" w:eastAsia="方正兰亭黑简体" w:hAnsi="Huawei Sans" w:cs="Huawei Sans"/>
        </w:rPr>
        <w:sectPr w:rsidR="00033B54" w:rsidRPr="006E6A1D" w:rsidSect="004E145D">
          <w:pgSz w:w="11906" w:h="16838" w:code="9"/>
          <w:pgMar w:top="1701" w:right="1134" w:bottom="1701" w:left="1134" w:header="567" w:footer="567" w:gutter="0"/>
          <w:pgNumType w:start="1"/>
          <w:cols w:space="425"/>
          <w:docGrid w:linePitch="312"/>
        </w:sectPr>
      </w:pPr>
      <w:r w:rsidRPr="006E6A1D">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Huawei Sans" w:eastAsia="微软雅黑"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6E6A1D" w:rsidRDefault="0020153C" w:rsidP="00FD6CD0">
          <w:pPr>
            <w:pStyle w:val="Contents"/>
            <w:rPr>
              <w:rFonts w:ascii="Huawei Sans" w:hAnsi="Huawei Sans" w:cs="Huawei Sans"/>
            </w:rPr>
          </w:pPr>
          <w:r w:rsidRPr="006E6A1D">
            <w:rPr>
              <w:rFonts w:ascii="Huawei Sans" w:hAnsi="Huawei Sans" w:cs="Huawei Sans"/>
              <w:lang w:val="zh-CN"/>
            </w:rPr>
            <w:t>目录</w:t>
          </w:r>
        </w:p>
        <w:p w14:paraId="7E6A998A" w14:textId="77777777" w:rsidR="00943E61"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6E6A1D">
            <w:rPr>
              <w:rFonts w:ascii="Huawei Sans" w:hAnsi="Huawei Sans" w:cs="Huawei Sans"/>
              <w:noProof/>
            </w:rPr>
            <w:fldChar w:fldCharType="begin"/>
          </w:r>
          <w:r w:rsidRPr="006E6A1D">
            <w:rPr>
              <w:rFonts w:ascii="Huawei Sans" w:hAnsi="Huawei Sans" w:cs="Huawei Sans"/>
              <w:noProof/>
            </w:rPr>
            <w:instrText xml:space="preserve"> TOC \o "1-3" \h \z \u </w:instrText>
          </w:r>
          <w:r w:rsidRPr="006E6A1D">
            <w:rPr>
              <w:rFonts w:ascii="Huawei Sans" w:hAnsi="Huawei Sans" w:cs="Huawei Sans"/>
              <w:noProof/>
            </w:rPr>
            <w:fldChar w:fldCharType="separate"/>
          </w:r>
          <w:hyperlink w:anchor="_Toc80609109" w:history="1">
            <w:r w:rsidR="00943E61" w:rsidRPr="00405429">
              <w:rPr>
                <w:rStyle w:val="ad"/>
                <w:rFonts w:hint="eastAsia"/>
                <w:noProof/>
              </w:rPr>
              <w:t>前</w:t>
            </w:r>
            <w:r w:rsidR="00943E61" w:rsidRPr="00405429">
              <w:rPr>
                <w:rStyle w:val="ad"/>
                <w:noProof/>
              </w:rPr>
              <w:t xml:space="preserve">  </w:t>
            </w:r>
            <w:r w:rsidR="00943E61" w:rsidRPr="00405429">
              <w:rPr>
                <w:rStyle w:val="ad"/>
                <w:rFonts w:hint="eastAsia"/>
                <w:noProof/>
              </w:rPr>
              <w:t>言</w:t>
            </w:r>
            <w:r w:rsidR="00943E61">
              <w:rPr>
                <w:noProof/>
                <w:webHidden/>
              </w:rPr>
              <w:tab/>
            </w:r>
            <w:r w:rsidR="00943E61">
              <w:rPr>
                <w:noProof/>
                <w:webHidden/>
              </w:rPr>
              <w:fldChar w:fldCharType="begin"/>
            </w:r>
            <w:r w:rsidR="00943E61">
              <w:rPr>
                <w:noProof/>
                <w:webHidden/>
              </w:rPr>
              <w:instrText xml:space="preserve"> PAGEREF _Toc80609109 \h </w:instrText>
            </w:r>
            <w:r w:rsidR="00943E61">
              <w:rPr>
                <w:noProof/>
                <w:webHidden/>
              </w:rPr>
            </w:r>
            <w:r w:rsidR="00943E61">
              <w:rPr>
                <w:noProof/>
                <w:webHidden/>
              </w:rPr>
              <w:fldChar w:fldCharType="separate"/>
            </w:r>
            <w:r w:rsidR="00943E61">
              <w:rPr>
                <w:rFonts w:hint="eastAsia"/>
                <w:noProof/>
                <w:webHidden/>
              </w:rPr>
              <w:t>3</w:t>
            </w:r>
            <w:r w:rsidR="00943E61">
              <w:rPr>
                <w:noProof/>
                <w:webHidden/>
              </w:rPr>
              <w:fldChar w:fldCharType="end"/>
            </w:r>
          </w:hyperlink>
        </w:p>
        <w:p w14:paraId="5A9140DC"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0" w:history="1">
            <w:r w:rsidR="00943E61" w:rsidRPr="00405429">
              <w:rPr>
                <w:rStyle w:val="ad"/>
                <w:rFonts w:hint="eastAsia"/>
              </w:rPr>
              <w:t>简介</w:t>
            </w:r>
            <w:r w:rsidR="00943E61">
              <w:rPr>
                <w:webHidden/>
              </w:rPr>
              <w:tab/>
            </w:r>
            <w:r w:rsidR="00943E61">
              <w:rPr>
                <w:webHidden/>
              </w:rPr>
              <w:fldChar w:fldCharType="begin"/>
            </w:r>
            <w:r w:rsidR="00943E61">
              <w:rPr>
                <w:webHidden/>
              </w:rPr>
              <w:instrText xml:space="preserve"> PAGEREF _Toc80609110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11723056"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1" w:history="1">
            <w:r w:rsidR="00943E61" w:rsidRPr="00405429">
              <w:rPr>
                <w:rStyle w:val="ad"/>
                <w:rFonts w:hint="eastAsia"/>
              </w:rPr>
              <w:t>内容描述</w:t>
            </w:r>
            <w:r w:rsidR="00943E61">
              <w:rPr>
                <w:webHidden/>
              </w:rPr>
              <w:tab/>
            </w:r>
            <w:r w:rsidR="00943E61">
              <w:rPr>
                <w:webHidden/>
              </w:rPr>
              <w:fldChar w:fldCharType="begin"/>
            </w:r>
            <w:r w:rsidR="00943E61">
              <w:rPr>
                <w:webHidden/>
              </w:rPr>
              <w:instrText xml:space="preserve"> PAGEREF _Toc80609111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64B502BF"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2" w:history="1">
            <w:r w:rsidR="00943E61" w:rsidRPr="00405429">
              <w:rPr>
                <w:rStyle w:val="ad"/>
                <w:rFonts w:hint="eastAsia"/>
              </w:rPr>
              <w:t>前置条件</w:t>
            </w:r>
            <w:r w:rsidR="00943E61">
              <w:rPr>
                <w:webHidden/>
              </w:rPr>
              <w:tab/>
            </w:r>
            <w:r w:rsidR="00943E61">
              <w:rPr>
                <w:webHidden/>
              </w:rPr>
              <w:fldChar w:fldCharType="begin"/>
            </w:r>
            <w:r w:rsidR="00943E61">
              <w:rPr>
                <w:webHidden/>
              </w:rPr>
              <w:instrText xml:space="preserve"> PAGEREF _Toc80609112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0F373960"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3" w:history="1">
            <w:r w:rsidR="00943E61" w:rsidRPr="00405429">
              <w:rPr>
                <w:rStyle w:val="ad"/>
                <w:rFonts w:hint="eastAsia"/>
              </w:rPr>
              <w:t>实验环境说明</w:t>
            </w:r>
            <w:r w:rsidR="00943E61">
              <w:rPr>
                <w:webHidden/>
              </w:rPr>
              <w:tab/>
            </w:r>
            <w:r w:rsidR="00943E61">
              <w:rPr>
                <w:webHidden/>
              </w:rPr>
              <w:fldChar w:fldCharType="begin"/>
            </w:r>
            <w:r w:rsidR="00943E61">
              <w:rPr>
                <w:webHidden/>
              </w:rPr>
              <w:instrText xml:space="preserve"> PAGEREF _Toc80609113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54A0BF23"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4" w:history="1">
            <w:r w:rsidR="00943E61" w:rsidRPr="00405429">
              <w:rPr>
                <w:rStyle w:val="ad"/>
                <w:rFonts w:hint="eastAsia"/>
              </w:rPr>
              <w:t>实验概览</w:t>
            </w:r>
            <w:r w:rsidR="00943E61">
              <w:rPr>
                <w:webHidden/>
              </w:rPr>
              <w:tab/>
            </w:r>
            <w:r w:rsidR="00943E61">
              <w:rPr>
                <w:webHidden/>
              </w:rPr>
              <w:fldChar w:fldCharType="begin"/>
            </w:r>
            <w:r w:rsidR="00943E61">
              <w:rPr>
                <w:webHidden/>
              </w:rPr>
              <w:instrText xml:space="preserve"> PAGEREF _Toc80609114 \h </w:instrText>
            </w:r>
            <w:r w:rsidR="00943E61">
              <w:rPr>
                <w:webHidden/>
              </w:rPr>
            </w:r>
            <w:r w:rsidR="00943E61">
              <w:rPr>
                <w:webHidden/>
              </w:rPr>
              <w:fldChar w:fldCharType="separate"/>
            </w:r>
            <w:r w:rsidR="00943E61">
              <w:rPr>
                <w:rFonts w:hint="eastAsia"/>
                <w:webHidden/>
              </w:rPr>
              <w:t>4</w:t>
            </w:r>
            <w:r w:rsidR="00943E61">
              <w:rPr>
                <w:webHidden/>
              </w:rPr>
              <w:fldChar w:fldCharType="end"/>
            </w:r>
          </w:hyperlink>
        </w:p>
        <w:p w14:paraId="35D18273" w14:textId="77777777" w:rsidR="00943E61" w:rsidRDefault="00D96AE3">
          <w:pPr>
            <w:pStyle w:val="12"/>
            <w:tabs>
              <w:tab w:val="right" w:leader="dot" w:pos="9628"/>
            </w:tabs>
            <w:rPr>
              <w:rFonts w:asciiTheme="minorHAnsi" w:eastAsiaTheme="minorEastAsia" w:hAnsiTheme="minorHAnsi" w:cstheme="minorBidi"/>
              <w:b w:val="0"/>
              <w:bCs w:val="0"/>
              <w:noProof/>
              <w:kern w:val="2"/>
              <w:sz w:val="21"/>
              <w:szCs w:val="22"/>
            </w:rPr>
          </w:pPr>
          <w:hyperlink w:anchor="_Toc80609115" w:history="1">
            <w:r w:rsidR="00943E61" w:rsidRPr="00405429">
              <w:rPr>
                <w:rStyle w:val="ad"/>
                <w:rFonts w:cs="Huawei Sans"/>
                <w:noProof/>
              </w:rPr>
              <w:t>1</w:t>
            </w:r>
            <w:r w:rsidR="00943E61" w:rsidRPr="00405429">
              <w:rPr>
                <w:rStyle w:val="ad"/>
                <w:rFonts w:ascii="Huawei Sans" w:hAnsi="Huawei Sans" w:cs="Huawei Sans" w:hint="eastAsia"/>
                <w:noProof/>
              </w:rPr>
              <w:t xml:space="preserve"> </w:t>
            </w:r>
            <w:r w:rsidR="00943E61" w:rsidRPr="00405429">
              <w:rPr>
                <w:rStyle w:val="ad"/>
                <w:rFonts w:ascii="Huawei Sans" w:hAnsi="Huawei Sans" w:cs="Huawei Sans" w:hint="eastAsia"/>
                <w:noProof/>
              </w:rPr>
              <w:t>客户端工具</w:t>
            </w:r>
            <w:r w:rsidR="00943E61">
              <w:rPr>
                <w:noProof/>
                <w:webHidden/>
              </w:rPr>
              <w:tab/>
            </w:r>
            <w:r w:rsidR="00943E61">
              <w:rPr>
                <w:noProof/>
                <w:webHidden/>
              </w:rPr>
              <w:fldChar w:fldCharType="begin"/>
            </w:r>
            <w:r w:rsidR="00943E61">
              <w:rPr>
                <w:noProof/>
                <w:webHidden/>
              </w:rPr>
              <w:instrText xml:space="preserve"> PAGEREF _Toc80609115 \h </w:instrText>
            </w:r>
            <w:r w:rsidR="00943E61">
              <w:rPr>
                <w:noProof/>
                <w:webHidden/>
              </w:rPr>
            </w:r>
            <w:r w:rsidR="00943E61">
              <w:rPr>
                <w:noProof/>
                <w:webHidden/>
              </w:rPr>
              <w:fldChar w:fldCharType="separate"/>
            </w:r>
            <w:r w:rsidR="00943E61">
              <w:rPr>
                <w:rFonts w:hint="eastAsia"/>
                <w:noProof/>
                <w:webHidden/>
              </w:rPr>
              <w:t>5</w:t>
            </w:r>
            <w:r w:rsidR="00943E61">
              <w:rPr>
                <w:noProof/>
                <w:webHidden/>
              </w:rPr>
              <w:fldChar w:fldCharType="end"/>
            </w:r>
          </w:hyperlink>
        </w:p>
        <w:p w14:paraId="41863C5C"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6" w:history="1">
            <w:r w:rsidR="00943E61" w:rsidRPr="00405429">
              <w:rPr>
                <w:rStyle w:val="ad"/>
                <w:snapToGrid w:val="0"/>
              </w:rPr>
              <w:t>1.1</w:t>
            </w:r>
            <w:r w:rsidR="00943E61" w:rsidRPr="00405429">
              <w:rPr>
                <w:rStyle w:val="ad"/>
                <w:rFonts w:hint="eastAsia"/>
              </w:rPr>
              <w:t xml:space="preserve"> </w:t>
            </w:r>
            <w:r w:rsidR="00943E61" w:rsidRPr="00405429">
              <w:rPr>
                <w:rStyle w:val="ad"/>
                <w:rFonts w:hint="eastAsia"/>
              </w:rPr>
              <w:t>实验介绍</w:t>
            </w:r>
            <w:r w:rsidR="00943E61">
              <w:rPr>
                <w:webHidden/>
              </w:rPr>
              <w:tab/>
            </w:r>
            <w:r w:rsidR="00943E61">
              <w:rPr>
                <w:webHidden/>
              </w:rPr>
              <w:fldChar w:fldCharType="begin"/>
            </w:r>
            <w:r w:rsidR="00943E61">
              <w:rPr>
                <w:webHidden/>
              </w:rPr>
              <w:instrText xml:space="preserve"> PAGEREF _Toc80609116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55C6734E"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17" w:history="1">
            <w:r w:rsidR="00943E61" w:rsidRPr="00405429">
              <w:rPr>
                <w:rStyle w:val="ad"/>
                <w:rFonts w:cs="Huawei Sans"/>
                <w:bCs/>
                <w:snapToGrid w:val="0"/>
              </w:rPr>
              <w:t>1.1.1</w:t>
            </w:r>
            <w:r w:rsidR="00943E61" w:rsidRPr="00405429">
              <w:rPr>
                <w:rStyle w:val="ad"/>
                <w:rFonts w:hint="eastAsia"/>
              </w:rPr>
              <w:t xml:space="preserve"> </w:t>
            </w:r>
            <w:r w:rsidR="00943E61" w:rsidRPr="00405429">
              <w:rPr>
                <w:rStyle w:val="ad"/>
                <w:rFonts w:hint="eastAsia"/>
              </w:rPr>
              <w:t>关于本实验</w:t>
            </w:r>
            <w:r w:rsidR="00943E61">
              <w:rPr>
                <w:webHidden/>
              </w:rPr>
              <w:tab/>
            </w:r>
            <w:r w:rsidR="00943E61">
              <w:rPr>
                <w:webHidden/>
              </w:rPr>
              <w:fldChar w:fldCharType="begin"/>
            </w:r>
            <w:r w:rsidR="00943E61">
              <w:rPr>
                <w:webHidden/>
              </w:rPr>
              <w:instrText xml:space="preserve"> PAGEREF _Toc80609117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39426807"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18" w:history="1">
            <w:r w:rsidR="00943E61" w:rsidRPr="00405429">
              <w:rPr>
                <w:rStyle w:val="ad"/>
                <w:rFonts w:cs="Huawei Sans"/>
                <w:bCs/>
                <w:snapToGrid w:val="0"/>
              </w:rPr>
              <w:t>1.1.2</w:t>
            </w:r>
            <w:r w:rsidR="00943E61" w:rsidRPr="00405429">
              <w:rPr>
                <w:rStyle w:val="ad"/>
                <w:rFonts w:hint="eastAsia"/>
              </w:rPr>
              <w:t xml:space="preserve"> </w:t>
            </w:r>
            <w:r w:rsidR="00943E61" w:rsidRPr="00405429">
              <w:rPr>
                <w:rStyle w:val="ad"/>
                <w:rFonts w:hint="eastAsia"/>
              </w:rPr>
              <w:t>实验目的</w:t>
            </w:r>
            <w:r w:rsidR="00943E61">
              <w:rPr>
                <w:webHidden/>
              </w:rPr>
              <w:tab/>
            </w:r>
            <w:r w:rsidR="00943E61">
              <w:rPr>
                <w:webHidden/>
              </w:rPr>
              <w:fldChar w:fldCharType="begin"/>
            </w:r>
            <w:r w:rsidR="00943E61">
              <w:rPr>
                <w:webHidden/>
              </w:rPr>
              <w:instrText xml:space="preserve"> PAGEREF _Toc80609118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439DB593"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19" w:history="1">
            <w:r w:rsidR="00943E61" w:rsidRPr="00405429">
              <w:rPr>
                <w:rStyle w:val="ad"/>
                <w:snapToGrid w:val="0"/>
              </w:rPr>
              <w:t>1.2</w:t>
            </w:r>
            <w:r w:rsidR="00943E61" w:rsidRPr="00405429">
              <w:rPr>
                <w:rStyle w:val="ad"/>
              </w:rPr>
              <w:t xml:space="preserve"> gsql</w:t>
            </w:r>
            <w:r w:rsidR="00943E61" w:rsidRPr="00405429">
              <w:rPr>
                <w:rStyle w:val="ad"/>
                <w:rFonts w:hint="eastAsia"/>
              </w:rPr>
              <w:t>客户端工具</w:t>
            </w:r>
            <w:r w:rsidR="00943E61">
              <w:rPr>
                <w:webHidden/>
              </w:rPr>
              <w:tab/>
            </w:r>
            <w:r w:rsidR="00943E61">
              <w:rPr>
                <w:webHidden/>
              </w:rPr>
              <w:fldChar w:fldCharType="begin"/>
            </w:r>
            <w:r w:rsidR="00943E61">
              <w:rPr>
                <w:webHidden/>
              </w:rPr>
              <w:instrText xml:space="preserve"> PAGEREF _Toc80609119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144BAADC"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0" w:history="1">
            <w:r w:rsidR="00943E61" w:rsidRPr="00405429">
              <w:rPr>
                <w:rStyle w:val="ad"/>
                <w:rFonts w:cs="Huawei Sans"/>
                <w:bCs/>
                <w:snapToGrid w:val="0"/>
              </w:rPr>
              <w:t>1.2.1</w:t>
            </w:r>
            <w:r w:rsidR="00943E61" w:rsidRPr="00405429">
              <w:rPr>
                <w:rStyle w:val="ad"/>
                <w:rFonts w:hint="eastAsia"/>
              </w:rPr>
              <w:t xml:space="preserve"> </w:t>
            </w:r>
            <w:r w:rsidR="00943E61" w:rsidRPr="00405429">
              <w:rPr>
                <w:rStyle w:val="ad"/>
                <w:rFonts w:hint="eastAsia"/>
              </w:rPr>
              <w:t>连接数据库</w:t>
            </w:r>
            <w:r w:rsidR="00943E61">
              <w:rPr>
                <w:webHidden/>
              </w:rPr>
              <w:tab/>
            </w:r>
            <w:r w:rsidR="00943E61">
              <w:rPr>
                <w:webHidden/>
              </w:rPr>
              <w:fldChar w:fldCharType="begin"/>
            </w:r>
            <w:r w:rsidR="00943E61">
              <w:rPr>
                <w:webHidden/>
              </w:rPr>
              <w:instrText xml:space="preserve"> PAGEREF _Toc80609120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35E68753"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1" w:history="1">
            <w:r w:rsidR="00943E61" w:rsidRPr="00405429">
              <w:rPr>
                <w:rStyle w:val="ad"/>
                <w:rFonts w:cs="Huawei Sans"/>
                <w:bCs/>
                <w:snapToGrid w:val="0"/>
              </w:rPr>
              <w:t>1.2.2</w:t>
            </w:r>
            <w:r w:rsidR="00943E61" w:rsidRPr="00405429">
              <w:rPr>
                <w:rStyle w:val="ad"/>
                <w:rFonts w:hint="eastAsia"/>
              </w:rPr>
              <w:t xml:space="preserve"> </w:t>
            </w:r>
            <w:r w:rsidR="00943E61" w:rsidRPr="00405429">
              <w:rPr>
                <w:rStyle w:val="ad"/>
                <w:rFonts w:hint="eastAsia"/>
              </w:rPr>
              <w:t>获取帮助</w:t>
            </w:r>
            <w:r w:rsidR="00943E61">
              <w:rPr>
                <w:webHidden/>
              </w:rPr>
              <w:tab/>
            </w:r>
            <w:r w:rsidR="00943E61">
              <w:rPr>
                <w:webHidden/>
              </w:rPr>
              <w:fldChar w:fldCharType="begin"/>
            </w:r>
            <w:r w:rsidR="00943E61">
              <w:rPr>
                <w:webHidden/>
              </w:rPr>
              <w:instrText xml:space="preserve"> PAGEREF _Toc80609121 \h </w:instrText>
            </w:r>
            <w:r w:rsidR="00943E61">
              <w:rPr>
                <w:webHidden/>
              </w:rPr>
            </w:r>
            <w:r w:rsidR="00943E61">
              <w:rPr>
                <w:webHidden/>
              </w:rPr>
              <w:fldChar w:fldCharType="separate"/>
            </w:r>
            <w:r w:rsidR="00943E61">
              <w:rPr>
                <w:rFonts w:hint="eastAsia"/>
                <w:webHidden/>
              </w:rPr>
              <w:t>7</w:t>
            </w:r>
            <w:r w:rsidR="00943E61">
              <w:rPr>
                <w:webHidden/>
              </w:rPr>
              <w:fldChar w:fldCharType="end"/>
            </w:r>
          </w:hyperlink>
        </w:p>
        <w:p w14:paraId="67E246FA"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2" w:history="1">
            <w:r w:rsidR="00943E61" w:rsidRPr="00405429">
              <w:rPr>
                <w:rStyle w:val="ad"/>
                <w:rFonts w:cs="Huawei Sans"/>
                <w:bCs/>
                <w:snapToGrid w:val="0"/>
              </w:rPr>
              <w:t>1.2.3</w:t>
            </w:r>
            <w:r w:rsidR="00943E61" w:rsidRPr="00405429">
              <w:rPr>
                <w:rStyle w:val="ad"/>
                <w:rFonts w:hint="eastAsia"/>
              </w:rPr>
              <w:t xml:space="preserve"> </w:t>
            </w:r>
            <w:r w:rsidR="00943E61" w:rsidRPr="00405429">
              <w:rPr>
                <w:rStyle w:val="ad"/>
                <w:rFonts w:hint="eastAsia"/>
              </w:rPr>
              <w:t>命令使用</w:t>
            </w:r>
            <w:r w:rsidR="00943E61">
              <w:rPr>
                <w:webHidden/>
              </w:rPr>
              <w:tab/>
            </w:r>
            <w:r w:rsidR="00943E61">
              <w:rPr>
                <w:webHidden/>
              </w:rPr>
              <w:fldChar w:fldCharType="begin"/>
            </w:r>
            <w:r w:rsidR="00943E61">
              <w:rPr>
                <w:webHidden/>
              </w:rPr>
              <w:instrText xml:space="preserve"> PAGEREF _Toc80609122 \h </w:instrText>
            </w:r>
            <w:r w:rsidR="00943E61">
              <w:rPr>
                <w:webHidden/>
              </w:rPr>
            </w:r>
            <w:r w:rsidR="00943E61">
              <w:rPr>
                <w:webHidden/>
              </w:rPr>
              <w:fldChar w:fldCharType="separate"/>
            </w:r>
            <w:r w:rsidR="00943E61">
              <w:rPr>
                <w:rFonts w:hint="eastAsia"/>
                <w:webHidden/>
              </w:rPr>
              <w:t>9</w:t>
            </w:r>
            <w:r w:rsidR="00943E61">
              <w:rPr>
                <w:webHidden/>
              </w:rPr>
              <w:fldChar w:fldCharType="end"/>
            </w:r>
          </w:hyperlink>
        </w:p>
        <w:p w14:paraId="6EC9DE20"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3" w:history="1">
            <w:r w:rsidR="00943E61" w:rsidRPr="00405429">
              <w:rPr>
                <w:rStyle w:val="ad"/>
                <w:rFonts w:cs="Huawei Sans"/>
                <w:bCs/>
                <w:snapToGrid w:val="0"/>
              </w:rPr>
              <w:t>1.2.4</w:t>
            </w:r>
            <w:r w:rsidR="00943E61" w:rsidRPr="00405429">
              <w:rPr>
                <w:rStyle w:val="ad"/>
                <w:rFonts w:hint="eastAsia"/>
              </w:rPr>
              <w:t xml:space="preserve"> </w:t>
            </w:r>
            <w:r w:rsidR="00943E61" w:rsidRPr="00405429">
              <w:rPr>
                <w:rStyle w:val="ad"/>
                <w:rFonts w:hint="eastAsia"/>
              </w:rPr>
              <w:t>元命令使用</w:t>
            </w:r>
            <w:r w:rsidR="00943E61">
              <w:rPr>
                <w:webHidden/>
              </w:rPr>
              <w:tab/>
            </w:r>
            <w:r w:rsidR="00943E61">
              <w:rPr>
                <w:webHidden/>
              </w:rPr>
              <w:fldChar w:fldCharType="begin"/>
            </w:r>
            <w:r w:rsidR="00943E61">
              <w:rPr>
                <w:webHidden/>
              </w:rPr>
              <w:instrText xml:space="preserve"> PAGEREF _Toc80609123 \h </w:instrText>
            </w:r>
            <w:r w:rsidR="00943E61">
              <w:rPr>
                <w:webHidden/>
              </w:rPr>
            </w:r>
            <w:r w:rsidR="00943E61">
              <w:rPr>
                <w:webHidden/>
              </w:rPr>
              <w:fldChar w:fldCharType="separate"/>
            </w:r>
            <w:r w:rsidR="00943E61">
              <w:rPr>
                <w:rFonts w:hint="eastAsia"/>
                <w:webHidden/>
              </w:rPr>
              <w:t>15</w:t>
            </w:r>
            <w:r w:rsidR="00943E61">
              <w:rPr>
                <w:webHidden/>
              </w:rPr>
              <w:fldChar w:fldCharType="end"/>
            </w:r>
          </w:hyperlink>
        </w:p>
        <w:p w14:paraId="515B74C0"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24" w:history="1">
            <w:r w:rsidR="00943E61" w:rsidRPr="00405429">
              <w:rPr>
                <w:rStyle w:val="ad"/>
                <w:snapToGrid w:val="0"/>
              </w:rPr>
              <w:t>1.3</w:t>
            </w:r>
            <w:r w:rsidR="00943E61" w:rsidRPr="00405429">
              <w:rPr>
                <w:rStyle w:val="ad"/>
              </w:rPr>
              <w:t xml:space="preserve"> Data Studio</w:t>
            </w:r>
            <w:r w:rsidR="00943E61" w:rsidRPr="00405429">
              <w:rPr>
                <w:rStyle w:val="ad"/>
                <w:rFonts w:hint="eastAsia"/>
              </w:rPr>
              <w:t>客户端工具</w:t>
            </w:r>
            <w:r w:rsidR="00943E61">
              <w:rPr>
                <w:webHidden/>
              </w:rPr>
              <w:tab/>
            </w:r>
            <w:r w:rsidR="00943E61">
              <w:rPr>
                <w:webHidden/>
              </w:rPr>
              <w:fldChar w:fldCharType="begin"/>
            </w:r>
            <w:r w:rsidR="00943E61">
              <w:rPr>
                <w:webHidden/>
              </w:rPr>
              <w:instrText xml:space="preserve"> PAGEREF _Toc80609124 \h </w:instrText>
            </w:r>
            <w:r w:rsidR="00943E61">
              <w:rPr>
                <w:webHidden/>
              </w:rPr>
            </w:r>
            <w:r w:rsidR="00943E61">
              <w:rPr>
                <w:webHidden/>
              </w:rPr>
              <w:fldChar w:fldCharType="separate"/>
            </w:r>
            <w:r w:rsidR="00943E61">
              <w:rPr>
                <w:rFonts w:hint="eastAsia"/>
                <w:webHidden/>
              </w:rPr>
              <w:t>19</w:t>
            </w:r>
            <w:r w:rsidR="00943E61">
              <w:rPr>
                <w:webHidden/>
              </w:rPr>
              <w:fldChar w:fldCharType="end"/>
            </w:r>
          </w:hyperlink>
        </w:p>
        <w:p w14:paraId="3C9ABECB"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5" w:history="1">
            <w:r w:rsidR="00943E61" w:rsidRPr="00405429">
              <w:rPr>
                <w:rStyle w:val="ad"/>
                <w:rFonts w:cs="Huawei Sans"/>
                <w:bCs/>
                <w:snapToGrid w:val="0"/>
              </w:rPr>
              <w:t>1.3.1</w:t>
            </w:r>
            <w:r w:rsidR="00943E61" w:rsidRPr="00405429">
              <w:rPr>
                <w:rStyle w:val="ad"/>
                <w:rFonts w:cs="Huawei Sans" w:hint="eastAsia"/>
              </w:rPr>
              <w:t xml:space="preserve"> </w:t>
            </w:r>
            <w:r w:rsidR="00943E61" w:rsidRPr="00405429">
              <w:rPr>
                <w:rStyle w:val="ad"/>
                <w:rFonts w:cs="Huawei Sans" w:hint="eastAsia"/>
              </w:rPr>
              <w:t>准备连接环境</w:t>
            </w:r>
            <w:r w:rsidR="00943E61">
              <w:rPr>
                <w:webHidden/>
              </w:rPr>
              <w:tab/>
            </w:r>
            <w:r w:rsidR="00943E61">
              <w:rPr>
                <w:webHidden/>
              </w:rPr>
              <w:fldChar w:fldCharType="begin"/>
            </w:r>
            <w:r w:rsidR="00943E61">
              <w:rPr>
                <w:webHidden/>
              </w:rPr>
              <w:instrText xml:space="preserve"> PAGEREF _Toc80609125 \h </w:instrText>
            </w:r>
            <w:r w:rsidR="00943E61">
              <w:rPr>
                <w:webHidden/>
              </w:rPr>
            </w:r>
            <w:r w:rsidR="00943E61">
              <w:rPr>
                <w:webHidden/>
              </w:rPr>
              <w:fldChar w:fldCharType="separate"/>
            </w:r>
            <w:r w:rsidR="00943E61">
              <w:rPr>
                <w:rFonts w:hint="eastAsia"/>
                <w:webHidden/>
              </w:rPr>
              <w:t>20</w:t>
            </w:r>
            <w:r w:rsidR="00943E61">
              <w:rPr>
                <w:webHidden/>
              </w:rPr>
              <w:fldChar w:fldCharType="end"/>
            </w:r>
          </w:hyperlink>
        </w:p>
        <w:p w14:paraId="179651CF"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6" w:history="1">
            <w:r w:rsidR="00943E61" w:rsidRPr="00405429">
              <w:rPr>
                <w:rStyle w:val="ad"/>
                <w:rFonts w:cs="Huawei Sans"/>
                <w:bCs/>
                <w:snapToGrid w:val="0"/>
              </w:rPr>
              <w:t>1.3.2</w:t>
            </w:r>
            <w:r w:rsidR="00943E61" w:rsidRPr="00405429">
              <w:rPr>
                <w:rStyle w:val="ad"/>
                <w:rFonts w:cs="Huawei Sans" w:hint="eastAsia"/>
              </w:rPr>
              <w:t xml:space="preserve"> </w:t>
            </w:r>
            <w:r w:rsidR="00943E61" w:rsidRPr="00405429">
              <w:rPr>
                <w:rStyle w:val="ad"/>
                <w:rFonts w:cs="Huawei Sans" w:hint="eastAsia"/>
              </w:rPr>
              <w:t>确定</w:t>
            </w:r>
            <w:r w:rsidR="00943E61" w:rsidRPr="00405429">
              <w:rPr>
                <w:rStyle w:val="ad"/>
                <w:rFonts w:cs="Huawei Sans"/>
              </w:rPr>
              <w:t>26000</w:t>
            </w:r>
            <w:r w:rsidR="00943E61" w:rsidRPr="00405429">
              <w:rPr>
                <w:rStyle w:val="ad"/>
                <w:rFonts w:cs="Huawei Sans" w:hint="eastAsia"/>
              </w:rPr>
              <w:t>端口是否放开</w:t>
            </w:r>
            <w:r w:rsidR="00943E61">
              <w:rPr>
                <w:webHidden/>
              </w:rPr>
              <w:tab/>
            </w:r>
            <w:r w:rsidR="00943E61">
              <w:rPr>
                <w:webHidden/>
              </w:rPr>
              <w:fldChar w:fldCharType="begin"/>
            </w:r>
            <w:r w:rsidR="00943E61">
              <w:rPr>
                <w:webHidden/>
              </w:rPr>
              <w:instrText xml:space="preserve"> PAGEREF _Toc80609126 \h </w:instrText>
            </w:r>
            <w:r w:rsidR="00943E61">
              <w:rPr>
                <w:webHidden/>
              </w:rPr>
            </w:r>
            <w:r w:rsidR="00943E61">
              <w:rPr>
                <w:webHidden/>
              </w:rPr>
              <w:fldChar w:fldCharType="separate"/>
            </w:r>
            <w:r w:rsidR="00943E61">
              <w:rPr>
                <w:rFonts w:hint="eastAsia"/>
                <w:webHidden/>
              </w:rPr>
              <w:t>21</w:t>
            </w:r>
            <w:r w:rsidR="00943E61">
              <w:rPr>
                <w:webHidden/>
              </w:rPr>
              <w:fldChar w:fldCharType="end"/>
            </w:r>
          </w:hyperlink>
        </w:p>
        <w:p w14:paraId="7CCD206D"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7" w:history="1">
            <w:r w:rsidR="00943E61" w:rsidRPr="00405429">
              <w:rPr>
                <w:rStyle w:val="ad"/>
                <w:rFonts w:cs="Huawei Sans"/>
                <w:bCs/>
                <w:snapToGrid w:val="0"/>
              </w:rPr>
              <w:t>1.3.3</w:t>
            </w:r>
            <w:r w:rsidR="00943E61" w:rsidRPr="00405429">
              <w:rPr>
                <w:rStyle w:val="ad"/>
                <w:rFonts w:hint="eastAsia"/>
              </w:rPr>
              <w:t xml:space="preserve"> </w:t>
            </w:r>
            <w:r w:rsidR="00943E61" w:rsidRPr="00405429">
              <w:rPr>
                <w:rStyle w:val="ad"/>
                <w:rFonts w:hint="eastAsia"/>
              </w:rPr>
              <w:t>软件包下载及安装</w:t>
            </w:r>
            <w:r w:rsidR="00943E61">
              <w:rPr>
                <w:webHidden/>
              </w:rPr>
              <w:tab/>
            </w:r>
            <w:r w:rsidR="00943E61">
              <w:rPr>
                <w:webHidden/>
              </w:rPr>
              <w:fldChar w:fldCharType="begin"/>
            </w:r>
            <w:r w:rsidR="00943E61">
              <w:rPr>
                <w:webHidden/>
              </w:rPr>
              <w:instrText xml:space="preserve"> PAGEREF _Toc80609127 \h </w:instrText>
            </w:r>
            <w:r w:rsidR="00943E61">
              <w:rPr>
                <w:webHidden/>
              </w:rPr>
            </w:r>
            <w:r w:rsidR="00943E61">
              <w:rPr>
                <w:webHidden/>
              </w:rPr>
              <w:fldChar w:fldCharType="separate"/>
            </w:r>
            <w:r w:rsidR="00943E61">
              <w:rPr>
                <w:rFonts w:hint="eastAsia"/>
                <w:webHidden/>
              </w:rPr>
              <w:t>23</w:t>
            </w:r>
            <w:r w:rsidR="00943E61">
              <w:rPr>
                <w:webHidden/>
              </w:rPr>
              <w:fldChar w:fldCharType="end"/>
            </w:r>
          </w:hyperlink>
        </w:p>
        <w:p w14:paraId="6461F892"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8" w:history="1">
            <w:r w:rsidR="00943E61" w:rsidRPr="00405429">
              <w:rPr>
                <w:rStyle w:val="ad"/>
                <w:rFonts w:cs="Huawei Sans"/>
                <w:bCs/>
                <w:snapToGrid w:val="0"/>
              </w:rPr>
              <w:t>1.3.4</w:t>
            </w:r>
            <w:r w:rsidR="00943E61" w:rsidRPr="00405429">
              <w:rPr>
                <w:rStyle w:val="ad"/>
              </w:rPr>
              <w:t xml:space="preserve"> Data Studio</w:t>
            </w:r>
            <w:r w:rsidR="00943E61" w:rsidRPr="00405429">
              <w:rPr>
                <w:rStyle w:val="ad"/>
                <w:rFonts w:hint="eastAsia"/>
              </w:rPr>
              <w:t>用户界面</w:t>
            </w:r>
            <w:r w:rsidR="00943E61">
              <w:rPr>
                <w:webHidden/>
              </w:rPr>
              <w:tab/>
            </w:r>
            <w:r w:rsidR="00943E61">
              <w:rPr>
                <w:webHidden/>
              </w:rPr>
              <w:fldChar w:fldCharType="begin"/>
            </w:r>
            <w:r w:rsidR="00943E61">
              <w:rPr>
                <w:webHidden/>
              </w:rPr>
              <w:instrText xml:space="preserve"> PAGEREF _Toc80609128 \h </w:instrText>
            </w:r>
            <w:r w:rsidR="00943E61">
              <w:rPr>
                <w:webHidden/>
              </w:rPr>
            </w:r>
            <w:r w:rsidR="00943E61">
              <w:rPr>
                <w:webHidden/>
              </w:rPr>
              <w:fldChar w:fldCharType="separate"/>
            </w:r>
            <w:r w:rsidR="00943E61">
              <w:rPr>
                <w:rFonts w:hint="eastAsia"/>
                <w:webHidden/>
              </w:rPr>
              <w:t>25</w:t>
            </w:r>
            <w:r w:rsidR="00943E61">
              <w:rPr>
                <w:webHidden/>
              </w:rPr>
              <w:fldChar w:fldCharType="end"/>
            </w:r>
          </w:hyperlink>
        </w:p>
        <w:p w14:paraId="1D89E65D" w14:textId="77777777" w:rsidR="00943E61" w:rsidRDefault="00D96AE3">
          <w:pPr>
            <w:pStyle w:val="31"/>
            <w:tabs>
              <w:tab w:val="right" w:leader="dot" w:pos="9628"/>
            </w:tabs>
            <w:rPr>
              <w:rFonts w:asciiTheme="minorHAnsi" w:eastAsiaTheme="minorEastAsia" w:hAnsiTheme="minorHAnsi" w:cstheme="minorBidi"/>
              <w:kern w:val="2"/>
              <w:sz w:val="21"/>
              <w:szCs w:val="22"/>
            </w:rPr>
          </w:pPr>
          <w:hyperlink w:anchor="_Toc80609129" w:history="1">
            <w:r w:rsidR="00943E61" w:rsidRPr="00405429">
              <w:rPr>
                <w:rStyle w:val="ad"/>
                <w:rFonts w:cs="Huawei Sans"/>
                <w:bCs/>
                <w:snapToGrid w:val="0"/>
              </w:rPr>
              <w:t>1.3.5</w:t>
            </w:r>
            <w:r w:rsidR="00943E61" w:rsidRPr="00405429">
              <w:rPr>
                <w:rStyle w:val="ad"/>
                <w:rFonts w:hint="eastAsia"/>
              </w:rPr>
              <w:t xml:space="preserve"> </w:t>
            </w:r>
            <w:r w:rsidR="00943E61" w:rsidRPr="00405429">
              <w:rPr>
                <w:rStyle w:val="ad"/>
                <w:rFonts w:hint="eastAsia"/>
              </w:rPr>
              <w:t>获取工具使用手册</w:t>
            </w:r>
            <w:r w:rsidR="00943E61">
              <w:rPr>
                <w:webHidden/>
              </w:rPr>
              <w:tab/>
            </w:r>
            <w:r w:rsidR="00943E61">
              <w:rPr>
                <w:webHidden/>
              </w:rPr>
              <w:fldChar w:fldCharType="begin"/>
            </w:r>
            <w:r w:rsidR="00943E61">
              <w:rPr>
                <w:webHidden/>
              </w:rPr>
              <w:instrText xml:space="preserve"> PAGEREF _Toc80609129 \h </w:instrText>
            </w:r>
            <w:r w:rsidR="00943E61">
              <w:rPr>
                <w:webHidden/>
              </w:rPr>
            </w:r>
            <w:r w:rsidR="00943E61">
              <w:rPr>
                <w:webHidden/>
              </w:rPr>
              <w:fldChar w:fldCharType="separate"/>
            </w:r>
            <w:r w:rsidR="00943E61">
              <w:rPr>
                <w:rFonts w:hint="eastAsia"/>
                <w:webHidden/>
              </w:rPr>
              <w:t>26</w:t>
            </w:r>
            <w:r w:rsidR="00943E61">
              <w:rPr>
                <w:webHidden/>
              </w:rPr>
              <w:fldChar w:fldCharType="end"/>
            </w:r>
          </w:hyperlink>
        </w:p>
        <w:p w14:paraId="4E5731C9" w14:textId="77777777" w:rsidR="00943E61" w:rsidRDefault="00D96AE3">
          <w:pPr>
            <w:pStyle w:val="12"/>
            <w:tabs>
              <w:tab w:val="right" w:leader="dot" w:pos="9628"/>
            </w:tabs>
            <w:rPr>
              <w:rFonts w:asciiTheme="minorHAnsi" w:eastAsiaTheme="minorEastAsia" w:hAnsiTheme="minorHAnsi" w:cstheme="minorBidi"/>
              <w:b w:val="0"/>
              <w:bCs w:val="0"/>
              <w:noProof/>
              <w:kern w:val="2"/>
              <w:sz w:val="21"/>
              <w:szCs w:val="22"/>
            </w:rPr>
          </w:pPr>
          <w:hyperlink w:anchor="_Toc80609130" w:history="1">
            <w:r w:rsidR="00943E61" w:rsidRPr="00405429">
              <w:rPr>
                <w:rStyle w:val="ad"/>
                <w:rFonts w:hint="eastAsia"/>
                <w:noProof/>
              </w:rPr>
              <w:t>附录一：</w:t>
            </w:r>
            <w:r w:rsidR="00943E61" w:rsidRPr="00405429">
              <w:rPr>
                <w:rStyle w:val="ad"/>
                <w:noProof/>
              </w:rPr>
              <w:t>Linux</w:t>
            </w:r>
            <w:r w:rsidR="00943E61" w:rsidRPr="00405429">
              <w:rPr>
                <w:rStyle w:val="ad"/>
                <w:rFonts w:hint="eastAsia"/>
                <w:noProof/>
              </w:rPr>
              <w:t>操作系统相关命令</w:t>
            </w:r>
            <w:r w:rsidR="00943E61">
              <w:rPr>
                <w:noProof/>
                <w:webHidden/>
              </w:rPr>
              <w:tab/>
            </w:r>
            <w:r w:rsidR="00943E61">
              <w:rPr>
                <w:noProof/>
                <w:webHidden/>
              </w:rPr>
              <w:fldChar w:fldCharType="begin"/>
            </w:r>
            <w:r w:rsidR="00943E61">
              <w:rPr>
                <w:noProof/>
                <w:webHidden/>
              </w:rPr>
              <w:instrText xml:space="preserve"> PAGEREF _Toc80609130 \h </w:instrText>
            </w:r>
            <w:r w:rsidR="00943E61">
              <w:rPr>
                <w:noProof/>
                <w:webHidden/>
              </w:rPr>
            </w:r>
            <w:r w:rsidR="00943E61">
              <w:rPr>
                <w:noProof/>
                <w:webHidden/>
              </w:rPr>
              <w:fldChar w:fldCharType="separate"/>
            </w:r>
            <w:r w:rsidR="00943E61">
              <w:rPr>
                <w:rFonts w:hint="eastAsia"/>
                <w:noProof/>
                <w:webHidden/>
              </w:rPr>
              <w:t>28</w:t>
            </w:r>
            <w:r w:rsidR="00943E61">
              <w:rPr>
                <w:noProof/>
                <w:webHidden/>
              </w:rPr>
              <w:fldChar w:fldCharType="end"/>
            </w:r>
          </w:hyperlink>
        </w:p>
        <w:p w14:paraId="5D58D18E" w14:textId="77777777" w:rsidR="00943E61" w:rsidRDefault="00D96AE3">
          <w:pPr>
            <w:pStyle w:val="12"/>
            <w:tabs>
              <w:tab w:val="right" w:leader="dot" w:pos="9628"/>
            </w:tabs>
            <w:rPr>
              <w:rFonts w:asciiTheme="minorHAnsi" w:eastAsiaTheme="minorEastAsia" w:hAnsiTheme="minorHAnsi" w:cstheme="minorBidi"/>
              <w:b w:val="0"/>
              <w:bCs w:val="0"/>
              <w:noProof/>
              <w:kern w:val="2"/>
              <w:sz w:val="21"/>
              <w:szCs w:val="22"/>
            </w:rPr>
          </w:pPr>
          <w:hyperlink w:anchor="_Toc80609145" w:history="1">
            <w:r w:rsidR="00943E61" w:rsidRPr="00405429">
              <w:rPr>
                <w:rStyle w:val="ad"/>
                <w:rFonts w:hint="eastAsia"/>
                <w:noProof/>
              </w:rPr>
              <w:t>附录二：</w:t>
            </w:r>
            <w:r w:rsidR="00943E61" w:rsidRPr="00405429">
              <w:rPr>
                <w:rStyle w:val="ad"/>
                <w:noProof/>
              </w:rPr>
              <w:t>openGauss</w:t>
            </w:r>
            <w:r w:rsidR="00943E61" w:rsidRPr="00405429">
              <w:rPr>
                <w:rStyle w:val="ad"/>
                <w:rFonts w:hint="eastAsia"/>
                <w:noProof/>
              </w:rPr>
              <w:t>数据库基本操作</w:t>
            </w:r>
            <w:r w:rsidR="00943E61">
              <w:rPr>
                <w:noProof/>
                <w:webHidden/>
              </w:rPr>
              <w:tab/>
            </w:r>
            <w:r w:rsidR="00943E61">
              <w:rPr>
                <w:noProof/>
                <w:webHidden/>
              </w:rPr>
              <w:fldChar w:fldCharType="begin"/>
            </w:r>
            <w:r w:rsidR="00943E61">
              <w:rPr>
                <w:noProof/>
                <w:webHidden/>
              </w:rPr>
              <w:instrText xml:space="preserve"> PAGEREF _Toc80609145 \h </w:instrText>
            </w:r>
            <w:r w:rsidR="00943E61">
              <w:rPr>
                <w:noProof/>
                <w:webHidden/>
              </w:rPr>
            </w:r>
            <w:r w:rsidR="00943E61">
              <w:rPr>
                <w:noProof/>
                <w:webHidden/>
              </w:rPr>
              <w:fldChar w:fldCharType="separate"/>
            </w:r>
            <w:r w:rsidR="00943E61">
              <w:rPr>
                <w:rFonts w:hint="eastAsia"/>
                <w:noProof/>
                <w:webHidden/>
              </w:rPr>
              <w:t>38</w:t>
            </w:r>
            <w:r w:rsidR="00943E61">
              <w:rPr>
                <w:noProof/>
                <w:webHidden/>
              </w:rPr>
              <w:fldChar w:fldCharType="end"/>
            </w:r>
          </w:hyperlink>
        </w:p>
        <w:p w14:paraId="336C2C66"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46" w:history="1">
            <w:r w:rsidR="00943E61" w:rsidRPr="00405429">
              <w:rPr>
                <w:rStyle w:val="ad"/>
                <w:snapToGrid w:val="0"/>
              </w:rPr>
              <w:t>1.18</w:t>
            </w:r>
            <w:r w:rsidR="00943E61" w:rsidRPr="00405429">
              <w:rPr>
                <w:rStyle w:val="ad"/>
                <w:rFonts w:hint="eastAsia"/>
              </w:rPr>
              <w:t xml:space="preserve"> </w:t>
            </w:r>
            <w:r w:rsidR="00943E61" w:rsidRPr="00405429">
              <w:rPr>
                <w:rStyle w:val="ad"/>
                <w:rFonts w:hint="eastAsia"/>
              </w:rPr>
              <w:t>查看数据库对象</w:t>
            </w:r>
            <w:r w:rsidR="00943E61">
              <w:rPr>
                <w:webHidden/>
              </w:rPr>
              <w:tab/>
            </w:r>
            <w:r w:rsidR="00943E61">
              <w:rPr>
                <w:webHidden/>
              </w:rPr>
              <w:fldChar w:fldCharType="begin"/>
            </w:r>
            <w:r w:rsidR="00943E61">
              <w:rPr>
                <w:webHidden/>
              </w:rPr>
              <w:instrText xml:space="preserve"> PAGEREF _Toc80609146 \h </w:instrText>
            </w:r>
            <w:r w:rsidR="00943E61">
              <w:rPr>
                <w:webHidden/>
              </w:rPr>
            </w:r>
            <w:r w:rsidR="00943E61">
              <w:rPr>
                <w:webHidden/>
              </w:rPr>
              <w:fldChar w:fldCharType="separate"/>
            </w:r>
            <w:r w:rsidR="00943E61">
              <w:rPr>
                <w:rFonts w:hint="eastAsia"/>
                <w:webHidden/>
              </w:rPr>
              <w:t>38</w:t>
            </w:r>
            <w:r w:rsidR="00943E61">
              <w:rPr>
                <w:webHidden/>
              </w:rPr>
              <w:fldChar w:fldCharType="end"/>
            </w:r>
          </w:hyperlink>
        </w:p>
        <w:p w14:paraId="57F0098A"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47" w:history="1">
            <w:r w:rsidR="00943E61" w:rsidRPr="00405429">
              <w:rPr>
                <w:rStyle w:val="ad"/>
                <w:snapToGrid w:val="0"/>
              </w:rPr>
              <w:t>1.19</w:t>
            </w:r>
            <w:r w:rsidR="00943E61" w:rsidRPr="00405429">
              <w:rPr>
                <w:rStyle w:val="ad"/>
                <w:rFonts w:hint="eastAsia"/>
              </w:rPr>
              <w:t xml:space="preserve"> </w:t>
            </w:r>
            <w:r w:rsidR="00943E61" w:rsidRPr="00405429">
              <w:rPr>
                <w:rStyle w:val="ad"/>
                <w:rFonts w:hint="eastAsia"/>
              </w:rPr>
              <w:t>其他操作</w:t>
            </w:r>
            <w:r w:rsidR="00943E61">
              <w:rPr>
                <w:webHidden/>
              </w:rPr>
              <w:tab/>
            </w:r>
            <w:r w:rsidR="00943E61">
              <w:rPr>
                <w:webHidden/>
              </w:rPr>
              <w:fldChar w:fldCharType="begin"/>
            </w:r>
            <w:r w:rsidR="00943E61">
              <w:rPr>
                <w:webHidden/>
              </w:rPr>
              <w:instrText xml:space="preserve"> PAGEREF _Toc80609147 \h </w:instrText>
            </w:r>
            <w:r w:rsidR="00943E61">
              <w:rPr>
                <w:webHidden/>
              </w:rPr>
            </w:r>
            <w:r w:rsidR="00943E61">
              <w:rPr>
                <w:webHidden/>
              </w:rPr>
              <w:fldChar w:fldCharType="separate"/>
            </w:r>
            <w:r w:rsidR="00943E61">
              <w:rPr>
                <w:rFonts w:hint="eastAsia"/>
                <w:webHidden/>
              </w:rPr>
              <w:t>39</w:t>
            </w:r>
            <w:r w:rsidR="00943E61">
              <w:rPr>
                <w:webHidden/>
              </w:rPr>
              <w:fldChar w:fldCharType="end"/>
            </w:r>
          </w:hyperlink>
        </w:p>
        <w:p w14:paraId="2EAACDB9" w14:textId="77777777" w:rsidR="00943E61" w:rsidRDefault="00D96AE3">
          <w:pPr>
            <w:pStyle w:val="12"/>
            <w:tabs>
              <w:tab w:val="right" w:leader="dot" w:pos="9628"/>
            </w:tabs>
            <w:rPr>
              <w:rFonts w:asciiTheme="minorHAnsi" w:eastAsiaTheme="minorEastAsia" w:hAnsiTheme="minorHAnsi" w:cstheme="minorBidi"/>
              <w:b w:val="0"/>
              <w:bCs w:val="0"/>
              <w:noProof/>
              <w:kern w:val="2"/>
              <w:sz w:val="21"/>
              <w:szCs w:val="22"/>
            </w:rPr>
          </w:pPr>
          <w:hyperlink w:anchor="_Toc80609148" w:history="1">
            <w:r w:rsidR="00943E61" w:rsidRPr="00405429">
              <w:rPr>
                <w:rStyle w:val="ad"/>
                <w:rFonts w:hint="eastAsia"/>
                <w:noProof/>
              </w:rPr>
              <w:t>附录三：安装和配置</w:t>
            </w:r>
            <w:r w:rsidR="00943E61" w:rsidRPr="00405429">
              <w:rPr>
                <w:rStyle w:val="ad"/>
                <w:noProof/>
              </w:rPr>
              <w:t>JDK</w:t>
            </w:r>
            <w:r w:rsidR="00943E61">
              <w:rPr>
                <w:noProof/>
                <w:webHidden/>
              </w:rPr>
              <w:tab/>
            </w:r>
            <w:r w:rsidR="00943E61">
              <w:rPr>
                <w:noProof/>
                <w:webHidden/>
              </w:rPr>
              <w:fldChar w:fldCharType="begin"/>
            </w:r>
            <w:r w:rsidR="00943E61">
              <w:rPr>
                <w:noProof/>
                <w:webHidden/>
              </w:rPr>
              <w:instrText xml:space="preserve"> PAGEREF _Toc80609148 \h </w:instrText>
            </w:r>
            <w:r w:rsidR="00943E61">
              <w:rPr>
                <w:noProof/>
                <w:webHidden/>
              </w:rPr>
            </w:r>
            <w:r w:rsidR="00943E61">
              <w:rPr>
                <w:noProof/>
                <w:webHidden/>
              </w:rPr>
              <w:fldChar w:fldCharType="separate"/>
            </w:r>
            <w:r w:rsidR="00943E61">
              <w:rPr>
                <w:rFonts w:hint="eastAsia"/>
                <w:noProof/>
                <w:webHidden/>
              </w:rPr>
              <w:t>40</w:t>
            </w:r>
            <w:r w:rsidR="00943E61">
              <w:rPr>
                <w:noProof/>
                <w:webHidden/>
              </w:rPr>
              <w:fldChar w:fldCharType="end"/>
            </w:r>
          </w:hyperlink>
        </w:p>
        <w:p w14:paraId="69A2FCD5"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49" w:history="1">
            <w:r w:rsidR="00943E61" w:rsidRPr="00405429">
              <w:rPr>
                <w:rStyle w:val="ad"/>
                <w:snapToGrid w:val="0"/>
              </w:rPr>
              <w:t>1.20</w:t>
            </w:r>
            <w:r w:rsidR="00943E61" w:rsidRPr="00405429">
              <w:rPr>
                <w:rStyle w:val="ad"/>
                <w:rFonts w:hint="eastAsia"/>
              </w:rPr>
              <w:t xml:space="preserve"> </w:t>
            </w:r>
            <w:r w:rsidR="00943E61" w:rsidRPr="00405429">
              <w:rPr>
                <w:rStyle w:val="ad"/>
                <w:rFonts w:hint="eastAsia"/>
              </w:rPr>
              <w:t>下载并安装</w:t>
            </w:r>
            <w:r w:rsidR="00943E61" w:rsidRPr="00405429">
              <w:rPr>
                <w:rStyle w:val="ad"/>
              </w:rPr>
              <w:t>JDK</w:t>
            </w:r>
            <w:r w:rsidR="00943E61">
              <w:rPr>
                <w:webHidden/>
              </w:rPr>
              <w:tab/>
            </w:r>
            <w:r w:rsidR="00943E61">
              <w:rPr>
                <w:webHidden/>
              </w:rPr>
              <w:fldChar w:fldCharType="begin"/>
            </w:r>
            <w:r w:rsidR="00943E61">
              <w:rPr>
                <w:webHidden/>
              </w:rPr>
              <w:instrText xml:space="preserve"> PAGEREF _Toc80609149 \h </w:instrText>
            </w:r>
            <w:r w:rsidR="00943E61">
              <w:rPr>
                <w:webHidden/>
              </w:rPr>
            </w:r>
            <w:r w:rsidR="00943E61">
              <w:rPr>
                <w:webHidden/>
              </w:rPr>
              <w:fldChar w:fldCharType="separate"/>
            </w:r>
            <w:r w:rsidR="00943E61">
              <w:rPr>
                <w:rFonts w:hint="eastAsia"/>
                <w:webHidden/>
              </w:rPr>
              <w:t>40</w:t>
            </w:r>
            <w:r w:rsidR="00943E61">
              <w:rPr>
                <w:webHidden/>
              </w:rPr>
              <w:fldChar w:fldCharType="end"/>
            </w:r>
          </w:hyperlink>
        </w:p>
        <w:p w14:paraId="2CCA7449" w14:textId="77777777" w:rsidR="00943E61" w:rsidRDefault="00D96AE3">
          <w:pPr>
            <w:pStyle w:val="20"/>
            <w:tabs>
              <w:tab w:val="right" w:leader="dot" w:pos="9628"/>
            </w:tabs>
            <w:rPr>
              <w:rFonts w:asciiTheme="minorHAnsi" w:eastAsiaTheme="minorEastAsia" w:hAnsiTheme="minorHAnsi" w:cstheme="minorBidi"/>
              <w:kern w:val="2"/>
              <w:sz w:val="21"/>
              <w:szCs w:val="22"/>
            </w:rPr>
          </w:pPr>
          <w:hyperlink w:anchor="_Toc80609150" w:history="1">
            <w:r w:rsidR="00943E61" w:rsidRPr="00405429">
              <w:rPr>
                <w:rStyle w:val="ad"/>
                <w:snapToGrid w:val="0"/>
              </w:rPr>
              <w:t>1.21</w:t>
            </w:r>
            <w:r w:rsidR="00943E61" w:rsidRPr="00405429">
              <w:rPr>
                <w:rStyle w:val="ad"/>
                <w:rFonts w:hint="eastAsia"/>
              </w:rPr>
              <w:t xml:space="preserve"> </w:t>
            </w:r>
            <w:r w:rsidR="00943E61" w:rsidRPr="00405429">
              <w:rPr>
                <w:rStyle w:val="ad"/>
                <w:rFonts w:hint="eastAsia"/>
              </w:rPr>
              <w:t>配置</w:t>
            </w:r>
            <w:r w:rsidR="00943E61" w:rsidRPr="00405429">
              <w:rPr>
                <w:rStyle w:val="ad"/>
              </w:rPr>
              <w:t>JDK</w:t>
            </w:r>
            <w:r w:rsidR="00943E61" w:rsidRPr="00405429">
              <w:rPr>
                <w:rStyle w:val="ad"/>
                <w:rFonts w:hint="eastAsia"/>
              </w:rPr>
              <w:t>环境变量</w:t>
            </w:r>
            <w:r w:rsidR="00943E61">
              <w:rPr>
                <w:webHidden/>
              </w:rPr>
              <w:tab/>
            </w:r>
            <w:r w:rsidR="00943E61">
              <w:rPr>
                <w:webHidden/>
              </w:rPr>
              <w:fldChar w:fldCharType="begin"/>
            </w:r>
            <w:r w:rsidR="00943E61">
              <w:rPr>
                <w:webHidden/>
              </w:rPr>
              <w:instrText xml:space="preserve"> PAGEREF _Toc80609150 \h </w:instrText>
            </w:r>
            <w:r w:rsidR="00943E61">
              <w:rPr>
                <w:webHidden/>
              </w:rPr>
            </w:r>
            <w:r w:rsidR="00943E61">
              <w:rPr>
                <w:webHidden/>
              </w:rPr>
              <w:fldChar w:fldCharType="separate"/>
            </w:r>
            <w:r w:rsidR="00943E61">
              <w:rPr>
                <w:rFonts w:hint="eastAsia"/>
                <w:webHidden/>
              </w:rPr>
              <w:t>41</w:t>
            </w:r>
            <w:r w:rsidR="00943E61">
              <w:rPr>
                <w:webHidden/>
              </w:rPr>
              <w:fldChar w:fldCharType="end"/>
            </w:r>
          </w:hyperlink>
        </w:p>
        <w:p w14:paraId="1A1B1C95" w14:textId="68C8FC11" w:rsidR="00B81DEF" w:rsidRPr="006E6A1D" w:rsidRDefault="001B3964" w:rsidP="0020153C">
          <w:pPr>
            <w:rPr>
              <w:rFonts w:ascii="Huawei Sans" w:eastAsia="方正兰亭黑简体" w:hAnsi="Huawei Sans" w:cs="Huawei Sans"/>
              <w:lang w:val="zh-CN"/>
            </w:rPr>
          </w:pPr>
          <w:r w:rsidRPr="006E6A1D">
            <w:rPr>
              <w:rFonts w:ascii="Huawei Sans" w:eastAsia="方正兰亭黑简体" w:hAnsi="Huawei Sans" w:cs="Huawei Sans"/>
              <w:noProof/>
            </w:rPr>
            <w:fldChar w:fldCharType="end"/>
          </w:r>
        </w:p>
      </w:sdtContent>
    </w:sdt>
    <w:p w14:paraId="0B048C6B" w14:textId="6455368F" w:rsidR="00002614" w:rsidRPr="006E6A1D" w:rsidRDefault="00002614">
      <w:pPr>
        <w:topLinePunct w:val="0"/>
        <w:adjustRightInd/>
        <w:snapToGrid/>
        <w:spacing w:before="0" w:after="0" w:line="240" w:lineRule="auto"/>
        <w:ind w:left="0"/>
        <w:rPr>
          <w:rFonts w:ascii="Huawei Sans" w:eastAsia="方正兰亭黑简体" w:hAnsi="Huawei Sans" w:cs="Huawei Sans"/>
          <w:lang w:val="zh-CN"/>
        </w:rPr>
      </w:pPr>
      <w:r w:rsidRPr="006E6A1D">
        <w:rPr>
          <w:rFonts w:ascii="Huawei Sans" w:eastAsia="方正兰亭黑简体" w:hAnsi="Huawei Sans" w:cs="Huawei Sans"/>
          <w:lang w:val="zh-CN"/>
        </w:rPr>
        <w:br w:type="page"/>
      </w:r>
    </w:p>
    <w:p w14:paraId="4143D7B7" w14:textId="219A3344" w:rsidR="004F7C0E" w:rsidRPr="006E6A1D" w:rsidRDefault="004F7C0E" w:rsidP="00A46E32">
      <w:pPr>
        <w:pStyle w:val="1"/>
        <w:numPr>
          <w:ilvl w:val="0"/>
          <w:numId w:val="0"/>
        </w:numPr>
        <w:ind w:right="442"/>
        <w:rPr>
          <w:rFonts w:hint="eastAsia"/>
        </w:rPr>
      </w:pPr>
      <w:bookmarkStart w:id="10" w:name="_Toc7361460"/>
      <w:bookmarkStart w:id="11" w:name="_Toc47699838"/>
      <w:bookmarkStart w:id="12" w:name="_Toc80609109"/>
      <w:bookmarkStart w:id="13" w:name="_Toc466755571"/>
      <w:bookmarkEnd w:id="9"/>
      <w:bookmarkEnd w:id="8"/>
      <w:bookmarkEnd w:id="7"/>
      <w:bookmarkEnd w:id="6"/>
      <w:bookmarkEnd w:id="5"/>
      <w:bookmarkEnd w:id="4"/>
      <w:bookmarkEnd w:id="3"/>
      <w:bookmarkEnd w:id="2"/>
      <w:bookmarkEnd w:id="1"/>
      <w:bookmarkEnd w:id="0"/>
      <w:r w:rsidRPr="006E6A1D">
        <w:lastRenderedPageBreak/>
        <w:t>前</w:t>
      </w:r>
      <w:r w:rsidRPr="006E6A1D">
        <w:t xml:space="preserve">  </w:t>
      </w:r>
      <w:r w:rsidRPr="006E6A1D">
        <w:t>言</w:t>
      </w:r>
      <w:bookmarkEnd w:id="10"/>
      <w:bookmarkEnd w:id="11"/>
      <w:bookmarkEnd w:id="12"/>
    </w:p>
    <w:p w14:paraId="62B74EBC" w14:textId="77777777" w:rsidR="004F7C0E" w:rsidRPr="006E6A1D" w:rsidRDefault="004F7C0E" w:rsidP="0053087E">
      <w:pPr>
        <w:pStyle w:val="2"/>
        <w:numPr>
          <w:ilvl w:val="0"/>
          <w:numId w:val="0"/>
        </w:numPr>
        <w:rPr>
          <w:lang w:eastAsia="zh-CN"/>
        </w:rPr>
      </w:pPr>
      <w:bookmarkStart w:id="14" w:name="_Toc7361461"/>
      <w:bookmarkStart w:id="15" w:name="_Toc47699839"/>
      <w:bookmarkStart w:id="16" w:name="_Toc80609110"/>
      <w:r w:rsidRPr="006E6A1D">
        <w:rPr>
          <w:lang w:eastAsia="zh-CN"/>
        </w:rPr>
        <w:t>简介</w:t>
      </w:r>
      <w:bookmarkEnd w:id="14"/>
      <w:bookmarkEnd w:id="15"/>
      <w:bookmarkEnd w:id="16"/>
    </w:p>
    <w:p w14:paraId="2D547889" w14:textId="556C0142" w:rsidR="004F7C0E" w:rsidRPr="006E6A1D" w:rsidRDefault="004F7C0E" w:rsidP="00414C1D">
      <w:pPr>
        <w:pStyle w:val="1e"/>
      </w:pPr>
      <w:r w:rsidRPr="006E6A1D">
        <w:t>本指导书适用于对数据库开发调试工具的使用，通过该指导书可以使用</w:t>
      </w:r>
      <w:r w:rsidRPr="006E6A1D">
        <w:t>gsq</w:t>
      </w:r>
      <w:r w:rsidR="00CB7773" w:rsidRPr="006E6A1D">
        <w:t>l</w:t>
      </w:r>
      <w:r w:rsidRPr="006E6A1D">
        <w:t>数据库开发调试工具连接</w:t>
      </w:r>
      <w:r w:rsidRPr="006E6A1D">
        <w:t>openGauss</w:t>
      </w:r>
      <w:r w:rsidRPr="006E6A1D">
        <w:t>数据库。</w:t>
      </w:r>
    </w:p>
    <w:p w14:paraId="1CA0EB60" w14:textId="00B3BE3E" w:rsidR="004F7C0E" w:rsidRPr="006E6A1D" w:rsidRDefault="004F7C0E" w:rsidP="0053087E">
      <w:pPr>
        <w:pStyle w:val="2"/>
        <w:numPr>
          <w:ilvl w:val="0"/>
          <w:numId w:val="0"/>
        </w:numPr>
        <w:rPr>
          <w:lang w:eastAsia="zh-CN"/>
        </w:rPr>
      </w:pPr>
      <w:bookmarkStart w:id="17" w:name="_Toc7361462"/>
      <w:bookmarkStart w:id="18" w:name="_Toc47699840"/>
      <w:bookmarkStart w:id="19" w:name="_Toc80609111"/>
      <w:r w:rsidRPr="006E6A1D">
        <w:rPr>
          <w:lang w:eastAsia="zh-CN"/>
        </w:rPr>
        <w:t>内容描述</w:t>
      </w:r>
      <w:bookmarkEnd w:id="17"/>
      <w:bookmarkEnd w:id="18"/>
      <w:bookmarkEnd w:id="19"/>
    </w:p>
    <w:p w14:paraId="64727FEA" w14:textId="002D239D" w:rsidR="004F7C0E" w:rsidRDefault="004F7C0E" w:rsidP="00414C1D">
      <w:pPr>
        <w:pStyle w:val="1e"/>
      </w:pPr>
      <w:r w:rsidRPr="006E6A1D">
        <w:t>本实验指导书主要内容为使用</w:t>
      </w:r>
      <w:r w:rsidRPr="006E6A1D">
        <w:t>gsql</w:t>
      </w:r>
      <w:r w:rsidRPr="006E6A1D">
        <w:t>数据库开发调试工具连接</w:t>
      </w:r>
      <w:r w:rsidRPr="006E6A1D">
        <w:t>openGauss</w:t>
      </w:r>
      <w:r w:rsidRPr="006E6A1D">
        <w:t>数据库。</w:t>
      </w:r>
    </w:p>
    <w:p w14:paraId="710FDE32" w14:textId="77777777" w:rsidR="00FB78C3" w:rsidRDefault="00FB78C3" w:rsidP="0053087E">
      <w:pPr>
        <w:pStyle w:val="2"/>
        <w:numPr>
          <w:ilvl w:val="0"/>
          <w:numId w:val="0"/>
        </w:numPr>
      </w:pPr>
      <w:bookmarkStart w:id="20" w:name="_Toc51141491"/>
      <w:bookmarkStart w:id="21" w:name="_Toc80609112"/>
      <w:r>
        <w:rPr>
          <w:rFonts w:hint="eastAsia"/>
        </w:rPr>
        <w:t>前置条件</w:t>
      </w:r>
      <w:bookmarkEnd w:id="20"/>
      <w:bookmarkEnd w:id="21"/>
    </w:p>
    <w:p w14:paraId="08CC17DB" w14:textId="4E57A88D" w:rsidR="00FB78C3" w:rsidRPr="000459B6" w:rsidRDefault="00FB78C3" w:rsidP="00414C1D">
      <w:pPr>
        <w:pStyle w:val="41"/>
      </w:pPr>
      <w:r w:rsidRPr="000459B6">
        <w:rPr>
          <w:rFonts w:hint="eastAsia"/>
        </w:rPr>
        <w:t>由于本实验主要是在</w:t>
      </w:r>
      <w:r w:rsidRPr="000459B6">
        <w:rPr>
          <w:rFonts w:hint="eastAsia"/>
        </w:rPr>
        <w:t>openEuler</w:t>
      </w:r>
      <w:r w:rsidRPr="000459B6">
        <w:rPr>
          <w:rFonts w:hint="eastAsia"/>
        </w:rPr>
        <w:t>操作系统上进行</w:t>
      </w:r>
      <w:r w:rsidR="00845A46" w:rsidRPr="000459B6">
        <w:rPr>
          <w:rFonts w:hint="eastAsia"/>
        </w:rPr>
        <w:t>gsql</w:t>
      </w:r>
      <w:r w:rsidR="00845A46" w:rsidRPr="000459B6">
        <w:rPr>
          <w:rFonts w:hint="eastAsia"/>
        </w:rPr>
        <w:t>开发调试工具连接数据库</w:t>
      </w:r>
      <w:r w:rsidRPr="000459B6">
        <w:rPr>
          <w:rFonts w:hint="eastAsia"/>
        </w:rPr>
        <w:t>，需要掌握</w:t>
      </w:r>
      <w:r w:rsidRPr="000459B6">
        <w:rPr>
          <w:rFonts w:hint="eastAsia"/>
        </w:rPr>
        <w:t>L</w:t>
      </w:r>
      <w:r w:rsidRPr="000459B6">
        <w:t>i</w:t>
      </w:r>
      <w:r w:rsidRPr="000459B6">
        <w:rPr>
          <w:rFonts w:hint="eastAsia"/>
        </w:rPr>
        <w:t>nux</w:t>
      </w:r>
      <w:r w:rsidRPr="000459B6">
        <w:rPr>
          <w:rFonts w:hint="eastAsia"/>
        </w:rPr>
        <w:t>系统的基本操作和系统命令，详细请参见</w:t>
      </w:r>
      <w:hyperlink w:anchor="_附录一：Linux操作系统相关命令" w:history="1">
        <w:r w:rsidRPr="00D33173">
          <w:rPr>
            <w:rStyle w:val="ad"/>
            <w:rFonts w:hint="eastAsia"/>
            <w:b/>
            <w:noProof w:val="0"/>
            <w:szCs w:val="21"/>
            <w:shd w:val="clear" w:color="auto" w:fill="FFFFFF"/>
          </w:rPr>
          <w:t>附录</w:t>
        </w:r>
        <w:proofErr w:type="gramStart"/>
        <w:r w:rsidRPr="00D33173">
          <w:rPr>
            <w:rStyle w:val="ad"/>
            <w:rFonts w:hint="eastAsia"/>
            <w:b/>
            <w:noProof w:val="0"/>
            <w:szCs w:val="21"/>
            <w:shd w:val="clear" w:color="auto" w:fill="FFFFFF"/>
          </w:rPr>
          <w:t>一</w:t>
        </w:r>
        <w:proofErr w:type="gramEnd"/>
      </w:hyperlink>
      <w:r w:rsidRPr="000459B6">
        <w:rPr>
          <w:rFonts w:hint="eastAsia"/>
        </w:rPr>
        <w:t>。</w:t>
      </w:r>
    </w:p>
    <w:p w14:paraId="06019FFA" w14:textId="45CE345C" w:rsidR="00FB78C3" w:rsidRPr="000459B6" w:rsidRDefault="00845A46" w:rsidP="00414C1D">
      <w:pPr>
        <w:pStyle w:val="41"/>
      </w:pPr>
      <w:r w:rsidRPr="000459B6">
        <w:t>连接数据库后可以使用</w:t>
      </w:r>
      <w:r w:rsidRPr="000459B6">
        <w:t>gsql</w:t>
      </w:r>
      <w:r w:rsidRPr="000459B6">
        <w:t>元命令管理和使用数据库</w:t>
      </w:r>
      <w:r w:rsidRPr="000459B6">
        <w:rPr>
          <w:rFonts w:hint="eastAsia"/>
        </w:rPr>
        <w:t>，</w:t>
      </w:r>
      <w:r w:rsidR="00E637EA">
        <w:t>因此</w:t>
      </w:r>
      <w:r w:rsidRPr="000459B6">
        <w:rPr>
          <w:rFonts w:hint="eastAsia"/>
        </w:rPr>
        <w:t>需要掌握</w:t>
      </w:r>
      <w:r w:rsidRPr="000459B6">
        <w:rPr>
          <w:rFonts w:hint="eastAsia"/>
        </w:rPr>
        <w:t>openGauss</w:t>
      </w:r>
      <w:r w:rsidRPr="000459B6">
        <w:rPr>
          <w:rFonts w:hint="eastAsia"/>
        </w:rPr>
        <w:t>数据库的基本操作，数据库基本操作参见</w:t>
      </w:r>
      <w:hyperlink w:anchor="_附录二：openGauss数据库基本操作" w:history="1">
        <w:r w:rsidRPr="00D33173">
          <w:rPr>
            <w:rStyle w:val="ad"/>
            <w:rFonts w:hint="eastAsia"/>
            <w:b/>
            <w:noProof w:val="0"/>
            <w:szCs w:val="21"/>
            <w:shd w:val="clear" w:color="auto" w:fill="FFFFFF"/>
          </w:rPr>
          <w:t>附录二</w:t>
        </w:r>
      </w:hyperlink>
      <w:r w:rsidRPr="000459B6">
        <w:rPr>
          <w:rFonts w:hint="eastAsia"/>
        </w:rPr>
        <w:t>。</w:t>
      </w:r>
    </w:p>
    <w:p w14:paraId="17A21D23" w14:textId="47522F70" w:rsidR="004F7C0E" w:rsidRPr="006E6A1D" w:rsidRDefault="004F7C0E" w:rsidP="0053087E">
      <w:pPr>
        <w:pStyle w:val="2"/>
        <w:numPr>
          <w:ilvl w:val="0"/>
          <w:numId w:val="0"/>
        </w:numPr>
      </w:pPr>
      <w:bookmarkStart w:id="22" w:name="_Toc7361465"/>
      <w:bookmarkStart w:id="23" w:name="_Toc47699841"/>
      <w:bookmarkStart w:id="24" w:name="_Toc80609113"/>
      <w:r w:rsidRPr="006E6A1D">
        <w:t>实验环境说明</w:t>
      </w:r>
      <w:bookmarkEnd w:id="22"/>
      <w:bookmarkEnd w:id="23"/>
      <w:bookmarkEnd w:id="24"/>
    </w:p>
    <w:p w14:paraId="4144751F" w14:textId="77777777" w:rsidR="004F7C0E" w:rsidRPr="006E6A1D" w:rsidRDefault="004F7C0E" w:rsidP="00414C1D">
      <w:pPr>
        <w:pStyle w:val="41"/>
      </w:pPr>
      <w:r w:rsidRPr="006E6A1D">
        <w:t>组网说明</w:t>
      </w:r>
    </w:p>
    <w:p w14:paraId="7A4E02F2" w14:textId="7F52884E" w:rsidR="004F7C0E" w:rsidRPr="006E6A1D" w:rsidRDefault="004F7C0E" w:rsidP="00414C1D">
      <w:pPr>
        <w:pStyle w:val="1e"/>
      </w:pPr>
      <w:r w:rsidRPr="006E6A1D">
        <w:t>本实验环境为</w:t>
      </w:r>
      <w:r w:rsidRPr="006E6A1D">
        <w:t>openGauss</w:t>
      </w:r>
      <w:r w:rsidRPr="006E6A1D">
        <w:t>数据库管理系统，安装在华为云</w:t>
      </w:r>
      <w:r w:rsidR="00E637EA">
        <w:t>（</w:t>
      </w:r>
      <w:r w:rsidR="00E637EA">
        <w:rPr>
          <w:rFonts w:hint="eastAsia"/>
        </w:rPr>
        <w:t>操作系统为</w:t>
      </w:r>
      <w:r w:rsidRPr="006E6A1D">
        <w:t>openEuler</w:t>
      </w:r>
      <w:r w:rsidR="00E637EA">
        <w:t>）</w:t>
      </w:r>
      <w:r w:rsidRPr="006E6A1D">
        <w:t>弹性服务器</w:t>
      </w:r>
      <w:r w:rsidRPr="006E6A1D">
        <w:t>ECS</w:t>
      </w:r>
      <w:r w:rsidRPr="006E6A1D">
        <w:t>上。</w:t>
      </w:r>
    </w:p>
    <w:p w14:paraId="1DD3F235" w14:textId="47D2E4E3" w:rsidR="004F7C0E" w:rsidRPr="006E6A1D" w:rsidRDefault="00E637EA" w:rsidP="00414C1D">
      <w:pPr>
        <w:pStyle w:val="41"/>
      </w:pPr>
      <w:r>
        <w:t>软件</w:t>
      </w:r>
      <w:r w:rsidR="004F7C0E" w:rsidRPr="006E6A1D">
        <w:t>介绍</w:t>
      </w:r>
    </w:p>
    <w:p w14:paraId="66FF8B22" w14:textId="77777777" w:rsidR="004F7C0E" w:rsidRPr="006E6A1D" w:rsidRDefault="004F7C0E" w:rsidP="00414C1D">
      <w:pPr>
        <w:pStyle w:val="1e"/>
      </w:pPr>
      <w:r w:rsidRPr="006E6A1D">
        <w:t>为了满足数据库原理与实践课程实验需要，建议每套实验环境采用以下配置：</w:t>
      </w:r>
    </w:p>
    <w:p w14:paraId="748973CF" w14:textId="77777777" w:rsidR="004F7C0E" w:rsidRDefault="004F7C0E" w:rsidP="00414C1D">
      <w:pPr>
        <w:pStyle w:val="1e"/>
      </w:pPr>
      <w:r w:rsidRPr="006E6A1D">
        <w:t>设备名称、型号与版本的对应关系如下：</w:t>
      </w:r>
    </w:p>
    <w:p w14:paraId="1B73F8EF" w14:textId="268A95AE" w:rsidR="00B3450A" w:rsidRPr="006E6A1D" w:rsidRDefault="00E637EA" w:rsidP="00A46E32">
      <w:pPr>
        <w:pStyle w:val="50"/>
        <w:numPr>
          <w:ilvl w:val="0"/>
          <w:numId w:val="0"/>
        </w:numPr>
        <w:ind w:left="1701"/>
        <w:rPr>
          <w:rFonts w:hint="eastAsia"/>
        </w:rPr>
      </w:pPr>
      <w:r>
        <w:rPr>
          <w:rFonts w:hint="eastAsia"/>
        </w:rPr>
        <w:t>配置</w:t>
      </w:r>
      <w:r w:rsidR="00BA0131">
        <w:rPr>
          <w:rFonts w:hint="eastAsia"/>
        </w:rPr>
        <w:t>明细</w:t>
      </w:r>
      <w:r w:rsidR="00B3450A">
        <w:rPr>
          <w:rFonts w:hint="eastAsia"/>
        </w:rPr>
        <w:t>表</w:t>
      </w:r>
    </w:p>
    <w:tbl>
      <w:tblPr>
        <w:tblStyle w:val="V30"/>
        <w:tblW w:w="7071" w:type="dxa"/>
        <w:tblLayout w:type="fixed"/>
        <w:tblCellMar>
          <w:top w:w="74" w:type="dxa"/>
          <w:left w:w="142" w:type="dxa"/>
          <w:bottom w:w="74" w:type="dxa"/>
          <w:right w:w="142" w:type="dxa"/>
        </w:tblCellMar>
        <w:tblLook w:val="01E0" w:firstRow="1" w:lastRow="1" w:firstColumn="1" w:lastColumn="1" w:noHBand="0" w:noVBand="0"/>
      </w:tblPr>
      <w:tblGrid>
        <w:gridCol w:w="2454"/>
        <w:gridCol w:w="4617"/>
      </w:tblGrid>
      <w:tr w:rsidR="004E7B5B" w:rsidRPr="006E6A1D" w14:paraId="3DF84A82" w14:textId="77777777" w:rsidTr="004E7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A7F1398" w14:textId="502C657E" w:rsidR="004E7B5B" w:rsidRPr="006E6A1D" w:rsidRDefault="004E7B5B" w:rsidP="004F7C0E">
            <w:pPr>
              <w:pStyle w:val="5a"/>
              <w:rPr>
                <w:rFonts w:ascii="Huawei Sans" w:hAnsi="Huawei Sans" w:cs="Huawei Sans"/>
              </w:rPr>
            </w:pPr>
            <w:r>
              <w:t>软件类型</w:t>
            </w:r>
          </w:p>
        </w:tc>
        <w:tc>
          <w:tcPr>
            <w:tcW w:w="4617" w:type="dxa"/>
          </w:tcPr>
          <w:p w14:paraId="081F9087" w14:textId="77777777" w:rsidR="004E7B5B" w:rsidRPr="006E6A1D" w:rsidRDefault="004E7B5B" w:rsidP="004F7C0E">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软件版本</w:t>
            </w:r>
          </w:p>
        </w:tc>
      </w:tr>
      <w:tr w:rsidR="004E7B5B" w:rsidRPr="006E6A1D" w14:paraId="48D05744"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6E2302CE" w14:textId="77777777" w:rsidR="004E7B5B" w:rsidRPr="006E6A1D" w:rsidRDefault="004E7B5B" w:rsidP="004F7C0E">
            <w:pPr>
              <w:pStyle w:val="5a"/>
              <w:rPr>
                <w:rFonts w:ascii="Huawei Sans" w:hAnsi="Huawei Sans" w:cs="Huawei Sans"/>
              </w:rPr>
            </w:pPr>
            <w:proofErr w:type="spellStart"/>
            <w:r w:rsidRPr="006E6A1D">
              <w:rPr>
                <w:rFonts w:ascii="Huawei Sans" w:hAnsi="Huawei Sans" w:cs="Huawei Sans"/>
              </w:rPr>
              <w:t>openGauss</w:t>
            </w:r>
            <w:proofErr w:type="spellEnd"/>
          </w:p>
        </w:tc>
        <w:tc>
          <w:tcPr>
            <w:tcW w:w="4617" w:type="dxa"/>
          </w:tcPr>
          <w:p w14:paraId="502F7CB7" w14:textId="3D32FD7F" w:rsidR="004E7B5B" w:rsidRPr="006E6A1D" w:rsidRDefault="004E7B5B" w:rsidP="000A79E0">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openGauss</w:t>
            </w:r>
            <w:proofErr w:type="spellEnd"/>
            <w:r w:rsidRPr="006E6A1D">
              <w:rPr>
                <w:rFonts w:ascii="Huawei Sans" w:hAnsi="Huawei Sans" w:cs="Huawei Sans"/>
              </w:rPr>
              <w:t xml:space="preserve"> </w:t>
            </w:r>
            <w:r>
              <w:rPr>
                <w:rFonts w:ascii="Huawei Sans" w:hAnsi="Huawei Sans" w:cs="Huawei Sans"/>
              </w:rPr>
              <w:t>2.0.0</w:t>
            </w:r>
          </w:p>
        </w:tc>
      </w:tr>
      <w:tr w:rsidR="004E7B5B" w:rsidRPr="006E6A1D" w14:paraId="3C40E7DE"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4181060A" w14:textId="77777777" w:rsidR="004E7B5B" w:rsidRPr="006E6A1D" w:rsidRDefault="004E7B5B" w:rsidP="004F7C0E">
            <w:pPr>
              <w:pStyle w:val="5a"/>
              <w:rPr>
                <w:rFonts w:ascii="Huawei Sans" w:hAnsi="Huawei Sans" w:cs="Huawei Sans"/>
              </w:rPr>
            </w:pPr>
            <w:proofErr w:type="spellStart"/>
            <w:r w:rsidRPr="006E6A1D">
              <w:rPr>
                <w:rFonts w:ascii="Huawei Sans" w:hAnsi="Huawei Sans" w:cs="Huawei Sans"/>
              </w:rPr>
              <w:t>openEuler</w:t>
            </w:r>
            <w:proofErr w:type="spellEnd"/>
          </w:p>
        </w:tc>
        <w:tc>
          <w:tcPr>
            <w:tcW w:w="4617" w:type="dxa"/>
          </w:tcPr>
          <w:p w14:paraId="0DD194AA" w14:textId="1C440C67" w:rsidR="004E7B5B" w:rsidRPr="006E6A1D" w:rsidRDefault="004E7B5B"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openEuler</w:t>
            </w:r>
            <w:proofErr w:type="spellEnd"/>
            <w:r w:rsidRPr="006E6A1D">
              <w:rPr>
                <w:rFonts w:ascii="Huawei Sans" w:hAnsi="Huawei Sans" w:cs="Huawei Sans"/>
              </w:rPr>
              <w:t xml:space="preserve"> 20.3</w:t>
            </w:r>
            <w:r>
              <w:rPr>
                <w:rFonts w:ascii="Huawei Sans" w:hAnsi="Huawei Sans" w:cs="Huawei Sans"/>
              </w:rPr>
              <w:t xml:space="preserve"> </w:t>
            </w:r>
            <w:r w:rsidRPr="006E6A1D">
              <w:rPr>
                <w:rFonts w:ascii="Huawei Sans" w:hAnsi="Huawei Sans" w:cs="Huawei Sans"/>
              </w:rPr>
              <w:t>LTS</w:t>
            </w:r>
          </w:p>
        </w:tc>
      </w:tr>
    </w:tbl>
    <w:p w14:paraId="210C0CA3" w14:textId="77777777" w:rsidR="004F7C0E" w:rsidRPr="006E6A1D" w:rsidRDefault="004F7C0E" w:rsidP="004F7C0E">
      <w:pPr>
        <w:topLinePunct w:val="0"/>
        <w:adjustRightInd/>
        <w:snapToGrid/>
        <w:spacing w:before="0" w:after="0" w:line="240" w:lineRule="auto"/>
        <w:ind w:left="0"/>
        <w:rPr>
          <w:rFonts w:ascii="Huawei Sans" w:eastAsia="方正兰亭黑简体" w:hAnsi="Huawei Sans" w:cs="Huawei Sans"/>
        </w:rPr>
      </w:pPr>
    </w:p>
    <w:p w14:paraId="664D8CA6" w14:textId="2BFFDB3E" w:rsidR="004F7C0E" w:rsidRDefault="00944C47" w:rsidP="0053087E">
      <w:pPr>
        <w:pStyle w:val="2"/>
        <w:numPr>
          <w:ilvl w:val="0"/>
          <w:numId w:val="0"/>
        </w:numPr>
      </w:pPr>
      <w:bookmarkStart w:id="25" w:name="_Toc80609114"/>
      <w:r>
        <w:lastRenderedPageBreak/>
        <w:t>实验概览</w:t>
      </w:r>
      <w:bookmarkEnd w:id="25"/>
    </w:p>
    <w:p w14:paraId="4819A86D" w14:textId="2F9B1206" w:rsidR="004F7C0E" w:rsidRDefault="00922ABF" w:rsidP="00414C1D">
      <w:pPr>
        <w:pStyle w:val="1e"/>
      </w:pPr>
      <w:r>
        <w:drawing>
          <wp:inline distT="0" distB="0" distL="0" distR="0" wp14:anchorId="21553A94" wp14:editId="424001A3">
            <wp:extent cx="5454000" cy="7344000"/>
            <wp:effectExtent l="19050" t="19050" r="13970" b="9525"/>
            <wp:docPr id="1" name="图片 1" descr="C:\Users\swx941157\AppData\Roaming\eSpace_Desktop\UserData\swx941157\imagefiles\originalImgfiles\CC61BD5D-F1DB-411F-AF49-D7B1A49CB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1BD5D-F1DB-411F-AF49-D7B1A49CB349" descr="C:\Users\swx941157\AppData\Roaming\eSpace_Desktop\UserData\swx941157\imagefiles\originalImgfiles\CC61BD5D-F1DB-411F-AF49-D7B1A49CB34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4"/>
                    <a:stretch/>
                  </pic:blipFill>
                  <pic:spPr bwMode="auto">
                    <a:xfrm>
                      <a:off x="0" y="0"/>
                      <a:ext cx="5454000" cy="734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1C1096C" w14:textId="4EE708CE" w:rsidR="00944C47" w:rsidRPr="006E6A1D" w:rsidRDefault="00944C47" w:rsidP="00A46E32">
      <w:pPr>
        <w:pStyle w:val="9"/>
        <w:numPr>
          <w:ilvl w:val="0"/>
          <w:numId w:val="0"/>
        </w:numPr>
        <w:ind w:left="3969"/>
        <w:jc w:val="left"/>
        <w:rPr>
          <w:rFonts w:hint="eastAsia"/>
        </w:rPr>
      </w:pPr>
      <w:r>
        <w:rPr>
          <w:rFonts w:hint="eastAsia"/>
        </w:rPr>
        <w:t>本实验概览</w:t>
      </w:r>
      <w:r w:rsidR="0053087E">
        <w:rPr>
          <w:rFonts w:hint="eastAsia"/>
        </w:rPr>
        <w:t>图</w:t>
      </w:r>
    </w:p>
    <w:p w14:paraId="6678B0AD" w14:textId="450D28B5" w:rsidR="00172D9F" w:rsidRDefault="00172D9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0A53B4A" w14:textId="0C415F85" w:rsidR="00DC6966" w:rsidRPr="006E6A1D" w:rsidRDefault="00F44A5B" w:rsidP="00D65C31">
      <w:pPr>
        <w:pStyle w:val="1"/>
        <w:rPr>
          <w:rFonts w:ascii="Huawei Sans" w:hAnsi="Huawei Sans" w:cs="Huawei Sans"/>
        </w:rPr>
      </w:pPr>
      <w:bookmarkStart w:id="26" w:name="_Toc80609115"/>
      <w:bookmarkEnd w:id="13"/>
      <w:r w:rsidRPr="006E6A1D">
        <w:rPr>
          <w:rFonts w:ascii="Huawei Sans" w:hAnsi="Huawei Sans" w:cs="Huawei Sans"/>
        </w:rPr>
        <w:lastRenderedPageBreak/>
        <w:t>客户端工具</w:t>
      </w:r>
      <w:bookmarkEnd w:id="26"/>
    </w:p>
    <w:p w14:paraId="76AA1931" w14:textId="7334DF0F" w:rsidR="0053087E" w:rsidRPr="00722B0F" w:rsidRDefault="00DC6966" w:rsidP="00722B0F">
      <w:pPr>
        <w:pStyle w:val="2"/>
      </w:pPr>
      <w:bookmarkStart w:id="27" w:name="_Toc466755572"/>
      <w:bookmarkStart w:id="28" w:name="_Toc80609116"/>
      <w:r w:rsidRPr="00722B0F">
        <w:t>实验介绍</w:t>
      </w:r>
      <w:bookmarkEnd w:id="27"/>
      <w:bookmarkEnd w:id="28"/>
    </w:p>
    <w:p w14:paraId="30D6CFA2" w14:textId="715289A3" w:rsidR="00DC6966" w:rsidRPr="006E6A1D" w:rsidRDefault="00DC6966" w:rsidP="005E0CD2">
      <w:pPr>
        <w:pStyle w:val="3"/>
        <w:rPr>
          <w:rFonts w:hint="eastAsia"/>
          <w:bCs/>
          <w:i/>
          <w:iCs/>
          <w:color w:val="0000FF"/>
          <w:kern w:val="2"/>
          <w:sz w:val="21"/>
        </w:rPr>
      </w:pPr>
      <w:bookmarkStart w:id="29" w:name="_Toc466755573"/>
      <w:bookmarkStart w:id="30" w:name="_Toc80609117"/>
      <w:r w:rsidRPr="006E6A1D">
        <w:t>关于本实验</w:t>
      </w:r>
      <w:bookmarkEnd w:id="29"/>
      <w:bookmarkEnd w:id="30"/>
    </w:p>
    <w:p w14:paraId="3BE854AA" w14:textId="7CEDA138" w:rsidR="00DC6966" w:rsidRPr="006E6A1D" w:rsidRDefault="00F44A5B" w:rsidP="00414C1D">
      <w:pPr>
        <w:pStyle w:val="1e"/>
      </w:pPr>
      <w:r w:rsidRPr="006E6A1D">
        <w:t>本实验主要描述</w:t>
      </w:r>
      <w:r w:rsidRPr="006E6A1D">
        <w:t>openGauss</w:t>
      </w:r>
      <w:r w:rsidRPr="006E6A1D">
        <w:t>数据库的客户端工具的使用和连接数据库的方法。</w:t>
      </w:r>
    </w:p>
    <w:p w14:paraId="5B04DD4A" w14:textId="09B401D3" w:rsidR="00DC6966" w:rsidRPr="006E6A1D" w:rsidRDefault="00DC6966" w:rsidP="005E0CD2">
      <w:pPr>
        <w:pStyle w:val="3"/>
        <w:rPr>
          <w:rFonts w:hint="eastAsia"/>
        </w:rPr>
      </w:pPr>
      <w:bookmarkStart w:id="31" w:name="_Toc466755574"/>
      <w:bookmarkStart w:id="32" w:name="_Toc80609118"/>
      <w:r w:rsidRPr="006E6A1D">
        <w:t>实验目的</w:t>
      </w:r>
      <w:bookmarkEnd w:id="31"/>
      <w:bookmarkEnd w:id="32"/>
    </w:p>
    <w:p w14:paraId="10D72422" w14:textId="3AACA6CF" w:rsidR="00F44A5B" w:rsidRPr="006E6A1D" w:rsidRDefault="00F44A5B" w:rsidP="00414C1D">
      <w:pPr>
        <w:pStyle w:val="41"/>
      </w:pPr>
      <w:r w:rsidRPr="006E6A1D">
        <w:t>掌握</w:t>
      </w:r>
      <w:r w:rsidRPr="006E6A1D">
        <w:t>gsql</w:t>
      </w:r>
      <w:r w:rsidRPr="006E6A1D">
        <w:t>客户端工具本地连接数据库的方法</w:t>
      </w:r>
      <w:r w:rsidR="00D9646C" w:rsidRPr="006E6A1D">
        <w:t>;</w:t>
      </w:r>
    </w:p>
    <w:p w14:paraId="1085C68B" w14:textId="660B58D2" w:rsidR="00DC6966" w:rsidRPr="006E6A1D" w:rsidRDefault="00F44A5B" w:rsidP="00414C1D">
      <w:pPr>
        <w:pStyle w:val="41"/>
      </w:pPr>
      <w:r w:rsidRPr="006E6A1D">
        <w:t>掌握</w:t>
      </w:r>
      <w:r w:rsidRPr="006E6A1D">
        <w:t>gsql</w:t>
      </w:r>
      <w:r w:rsidRPr="006E6A1D">
        <w:t>客户端工具远程连接数据库的方法</w:t>
      </w:r>
      <w:r w:rsidR="00D9646C" w:rsidRPr="006E6A1D">
        <w:t>;</w:t>
      </w:r>
    </w:p>
    <w:p w14:paraId="55518036" w14:textId="68F633D8" w:rsidR="00DC6966" w:rsidRDefault="00F44A5B" w:rsidP="00414C1D">
      <w:pPr>
        <w:pStyle w:val="41"/>
      </w:pPr>
      <w:r w:rsidRPr="006E6A1D">
        <w:t>掌握</w:t>
      </w:r>
      <w:r w:rsidRPr="006E6A1D">
        <w:t>gsql</w:t>
      </w:r>
      <w:r w:rsidRPr="006E6A1D">
        <w:t>客户端工具使用方法</w:t>
      </w:r>
      <w:r w:rsidR="00935AF8">
        <w:rPr>
          <w:rFonts w:hint="eastAsia"/>
        </w:rPr>
        <w:t>；</w:t>
      </w:r>
    </w:p>
    <w:p w14:paraId="6F237952" w14:textId="1DFEE6FA" w:rsidR="00935AF8" w:rsidRPr="006E6A1D" w:rsidRDefault="00935AF8" w:rsidP="00E26452">
      <w:pPr>
        <w:pStyle w:val="41"/>
      </w:pPr>
      <w:r w:rsidRPr="006E6A1D">
        <w:t>掌握</w:t>
      </w:r>
      <w:r w:rsidR="00044C34" w:rsidRPr="00044C34">
        <w:t>图形化界面</w:t>
      </w:r>
      <w:r w:rsidR="00044C34" w:rsidRPr="006E6A1D">
        <w:t>客户端工具</w:t>
      </w:r>
      <w:r>
        <w:t>Data Studio</w:t>
      </w:r>
      <w:r w:rsidR="00044C34">
        <w:rPr>
          <w:rFonts w:hint="eastAsia"/>
        </w:rPr>
        <w:t>的</w:t>
      </w:r>
      <w:r>
        <w:rPr>
          <w:rFonts w:hint="eastAsia"/>
        </w:rPr>
        <w:t>安装及</w:t>
      </w:r>
      <w:r w:rsidRPr="006E6A1D">
        <w:t>使用方法</w:t>
      </w:r>
      <w:r>
        <w:rPr>
          <w:rFonts w:hint="eastAsia"/>
        </w:rPr>
        <w:t>。</w:t>
      </w:r>
    </w:p>
    <w:p w14:paraId="2867529B" w14:textId="3D8863E5" w:rsidR="00DC6966" w:rsidRPr="006E6A1D" w:rsidRDefault="00613F02" w:rsidP="0053087E">
      <w:pPr>
        <w:pStyle w:val="2"/>
      </w:pPr>
      <w:bookmarkStart w:id="33" w:name="_Toc80609119"/>
      <w:r w:rsidRPr="006E6A1D">
        <w:t>gsql</w:t>
      </w:r>
      <w:r w:rsidRPr="006E6A1D">
        <w:t>客户端工具</w:t>
      </w:r>
      <w:bookmarkEnd w:id="33"/>
    </w:p>
    <w:p w14:paraId="675F97FD" w14:textId="5CBC1591" w:rsidR="00613F02" w:rsidRDefault="00613F02" w:rsidP="00414C1D">
      <w:pPr>
        <w:pStyle w:val="1e"/>
      </w:pPr>
      <w:r w:rsidRPr="006E6A1D">
        <w:t>gsql</w:t>
      </w:r>
      <w:r w:rsidRPr="006E6A1D">
        <w:t>是</w:t>
      </w:r>
      <w:r w:rsidRPr="006E6A1D">
        <w:t>openGauss</w:t>
      </w:r>
      <w:r w:rsidRPr="006E6A1D">
        <w:t>提供在命令行下运行的数据库连接工具，</w:t>
      </w:r>
      <w:r w:rsidR="00DC2FEA">
        <w:t>用户</w:t>
      </w:r>
      <w:r w:rsidRPr="006E6A1D">
        <w:t>可以通过此工具连接服务器并对其进行操作和维护，除了具备操作数据库的基本功能，</w:t>
      </w:r>
      <w:r w:rsidRPr="006E6A1D">
        <w:t>gsql</w:t>
      </w:r>
      <w:r w:rsidRPr="006E6A1D">
        <w:t>还提供了若干高级特性，便于用户使用。</w:t>
      </w:r>
    </w:p>
    <w:p w14:paraId="32A29C57" w14:textId="77777777" w:rsidR="00DC2FEA" w:rsidRPr="006E6A1D" w:rsidRDefault="00DC2FEA" w:rsidP="00DC2FEA">
      <w:pPr>
        <w:pStyle w:val="1e"/>
      </w:pPr>
      <w:r w:rsidRPr="006E6A1D">
        <w:t>gsql</w:t>
      </w:r>
      <w:r w:rsidRPr="006E6A1D">
        <w:t>是</w:t>
      </w:r>
      <w:r w:rsidRPr="006E6A1D">
        <w:t>openGauss</w:t>
      </w:r>
      <w:r w:rsidRPr="006E6A1D">
        <w:t>自带的客户端工具。使用</w:t>
      </w:r>
      <w:r w:rsidRPr="006E6A1D">
        <w:t>gsql</w:t>
      </w:r>
      <w:r w:rsidRPr="006E6A1D">
        <w:t>连接数据库，可以交互式地输入、编辑、执行</w:t>
      </w:r>
      <w:r w:rsidRPr="006E6A1D">
        <w:t>SQL</w:t>
      </w:r>
      <w:r w:rsidRPr="006E6A1D">
        <w:t>语句。</w:t>
      </w:r>
    </w:p>
    <w:p w14:paraId="1ED8CAAB" w14:textId="6CC12306" w:rsidR="00DC6966" w:rsidRPr="006E6A1D" w:rsidRDefault="00613F02" w:rsidP="005E0CD2">
      <w:pPr>
        <w:pStyle w:val="3"/>
        <w:rPr>
          <w:rFonts w:hint="eastAsia"/>
          <w:color w:val="FF0000"/>
        </w:rPr>
      </w:pPr>
      <w:bookmarkStart w:id="34" w:name="_Toc80609120"/>
      <w:r w:rsidRPr="006E6A1D">
        <w:t>连接数据库</w:t>
      </w:r>
      <w:bookmarkEnd w:id="34"/>
    </w:p>
    <w:p w14:paraId="65C7CDB2" w14:textId="244B4035" w:rsidR="00DC6966" w:rsidRPr="006E6A1D" w:rsidRDefault="00613F02" w:rsidP="005E0CD2">
      <w:pPr>
        <w:pStyle w:val="4"/>
        <w:rPr>
          <w:rFonts w:hint="eastAsia"/>
        </w:rPr>
      </w:pPr>
      <w:r w:rsidRPr="006E6A1D">
        <w:t>确认连接信息</w:t>
      </w:r>
    </w:p>
    <w:p w14:paraId="400AF692" w14:textId="77777777" w:rsidR="00613F02" w:rsidRPr="006E6A1D" w:rsidRDefault="00613F02" w:rsidP="00414C1D">
      <w:pPr>
        <w:pStyle w:val="1e"/>
      </w:pPr>
      <w:r w:rsidRPr="006E6A1D">
        <w:t>客户端工具通过数据库主节点连接数据库。因此连接前，需获取数据库主节点所在服务器的</w:t>
      </w:r>
      <w:r w:rsidRPr="006E6A1D">
        <w:t>IP</w:t>
      </w:r>
      <w:r w:rsidRPr="006E6A1D">
        <w:t>地址及数据库主节点的端口号信息。</w:t>
      </w:r>
    </w:p>
    <w:p w14:paraId="56E13AEC" w14:textId="77777777" w:rsidR="00613F02" w:rsidRPr="006E6A1D" w:rsidRDefault="00613F02"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199E539E" w14:textId="2181CAA1" w:rsidR="00613F02" w:rsidRPr="001D5DE0" w:rsidRDefault="006E206F" w:rsidP="00414C1D">
      <w:pPr>
        <w:pStyle w:val="affffc"/>
      </w:pPr>
      <w:r w:rsidRPr="00B341A2">
        <w:t>[root@</w:t>
      </w:r>
      <w:r w:rsidR="005F4AA9">
        <w:t>db1</w:t>
      </w:r>
      <w:r w:rsidRPr="00B341A2">
        <w:t xml:space="preserve"> script]#</w:t>
      </w:r>
      <w:r w:rsidRPr="00CF49D7">
        <w:rPr>
          <w:b/>
          <w:noProof w:val="0"/>
          <w:snapToGrid/>
          <w:color w:val="C7000B"/>
          <w:lang w:eastAsia="en-US"/>
        </w:rPr>
        <w:t xml:space="preserve"> </w:t>
      </w:r>
      <w:proofErr w:type="spellStart"/>
      <w:proofErr w:type="gramStart"/>
      <w:r w:rsidR="00613F02" w:rsidRPr="00CF49D7">
        <w:rPr>
          <w:b/>
          <w:noProof w:val="0"/>
          <w:snapToGrid/>
          <w:color w:val="C7000B"/>
          <w:lang w:eastAsia="en-US"/>
        </w:rPr>
        <w:t>su</w:t>
      </w:r>
      <w:proofErr w:type="spellEnd"/>
      <w:proofErr w:type="gramEnd"/>
      <w:r w:rsidR="00613F02" w:rsidRPr="00CF49D7">
        <w:rPr>
          <w:b/>
          <w:noProof w:val="0"/>
          <w:snapToGrid/>
          <w:color w:val="C7000B"/>
          <w:lang w:eastAsia="en-US"/>
        </w:rPr>
        <w:t xml:space="preserve"> </w:t>
      </w:r>
      <w:r w:rsidR="00091CEF" w:rsidRPr="00CF49D7">
        <w:rPr>
          <w:b/>
          <w:noProof w:val="0"/>
          <w:snapToGrid/>
          <w:color w:val="C7000B"/>
          <w:lang w:eastAsia="en-US"/>
        </w:rPr>
        <w:t>-</w:t>
      </w:r>
      <w:r w:rsidR="00613F02" w:rsidRPr="00CF49D7">
        <w:rPr>
          <w:b/>
          <w:noProof w:val="0"/>
          <w:snapToGrid/>
          <w:color w:val="C7000B"/>
          <w:lang w:eastAsia="en-US"/>
        </w:rPr>
        <w:t xml:space="preserve"> </w:t>
      </w:r>
      <w:proofErr w:type="spellStart"/>
      <w:r w:rsidR="00613F02" w:rsidRPr="00CF49D7">
        <w:rPr>
          <w:b/>
          <w:noProof w:val="0"/>
          <w:snapToGrid/>
          <w:color w:val="C7000B"/>
          <w:lang w:eastAsia="en-US"/>
        </w:rPr>
        <w:t>omm</w:t>
      </w:r>
      <w:proofErr w:type="spellEnd"/>
      <w:r w:rsidR="00613F02" w:rsidRPr="00CF49D7">
        <w:rPr>
          <w:b/>
          <w:noProof w:val="0"/>
          <w:snapToGrid/>
          <w:color w:val="C7000B"/>
          <w:lang w:eastAsia="en-US"/>
        </w:rPr>
        <w:t xml:space="preserve"> </w:t>
      </w:r>
    </w:p>
    <w:p w14:paraId="69FA8CBE" w14:textId="4A1CDAEA" w:rsidR="00613F02" w:rsidRPr="006E6A1D" w:rsidRDefault="00613F02" w:rsidP="005F4AA9">
      <w:pPr>
        <w:pStyle w:val="30"/>
      </w:pPr>
      <w:r w:rsidRPr="006E6A1D">
        <w:t>查询</w:t>
      </w:r>
      <w:proofErr w:type="spellStart"/>
      <w:r w:rsidRPr="006E6A1D">
        <w:t>openGauss</w:t>
      </w:r>
      <w:proofErr w:type="spellEnd"/>
      <w:r w:rsidRPr="006E6A1D">
        <w:t>各实例情况。</w:t>
      </w:r>
    </w:p>
    <w:p w14:paraId="4BF645A4" w14:textId="49BF6A6E" w:rsidR="00613F02" w:rsidRPr="006E6A1D" w:rsidRDefault="006E206F" w:rsidP="00414C1D">
      <w:pPr>
        <w:pStyle w:val="affffc"/>
      </w:pPr>
      <w:r w:rsidRPr="0053549F">
        <w:t>[omm@</w:t>
      </w:r>
      <w:r w:rsidR="005F4AA9">
        <w:t>db1</w:t>
      </w:r>
      <w:r w:rsidRPr="0053549F">
        <w:t xml:space="preserve"> ~]$</w:t>
      </w:r>
      <w:r w:rsidRPr="003010A1">
        <w:rPr>
          <w:b/>
          <w:noProof w:val="0"/>
          <w:snapToGrid/>
          <w:color w:val="C7000B"/>
          <w:lang w:eastAsia="en-US"/>
        </w:rPr>
        <w:t xml:space="preserve"> </w:t>
      </w:r>
      <w:proofErr w:type="spellStart"/>
      <w:r w:rsidR="00613F02" w:rsidRPr="003010A1">
        <w:rPr>
          <w:b/>
          <w:noProof w:val="0"/>
          <w:snapToGrid/>
          <w:color w:val="C7000B"/>
          <w:lang w:eastAsia="en-US"/>
        </w:rPr>
        <w:t>gs_om</w:t>
      </w:r>
      <w:proofErr w:type="spellEnd"/>
      <w:r w:rsidR="00613F02" w:rsidRPr="003010A1">
        <w:rPr>
          <w:b/>
          <w:noProof w:val="0"/>
          <w:snapToGrid/>
          <w:color w:val="C7000B"/>
          <w:lang w:eastAsia="en-US"/>
        </w:rPr>
        <w:t xml:space="preserve"> </w:t>
      </w:r>
      <w:r w:rsidR="00FF326A" w:rsidRPr="003010A1">
        <w:rPr>
          <w:b/>
          <w:noProof w:val="0"/>
          <w:snapToGrid/>
          <w:color w:val="C7000B"/>
          <w:lang w:eastAsia="en-US"/>
        </w:rPr>
        <w:t>-</w:t>
      </w:r>
      <w:r w:rsidR="00510ABE" w:rsidRPr="003010A1">
        <w:rPr>
          <w:b/>
          <w:noProof w:val="0"/>
          <w:snapToGrid/>
          <w:color w:val="C7000B"/>
          <w:lang w:eastAsia="en-US"/>
        </w:rPr>
        <w:t xml:space="preserve">t status </w:t>
      </w:r>
      <w:r w:rsidR="00510ABE" w:rsidRPr="003010A1">
        <w:rPr>
          <w:rFonts w:hint="eastAsia"/>
          <w:b/>
          <w:noProof w:val="0"/>
          <w:snapToGrid/>
          <w:color w:val="C7000B"/>
          <w:lang w:eastAsia="en-US"/>
        </w:rPr>
        <w:t>--</w:t>
      </w:r>
      <w:r w:rsidR="00613F02" w:rsidRPr="003010A1">
        <w:rPr>
          <w:b/>
          <w:noProof w:val="0"/>
          <w:snapToGrid/>
          <w:color w:val="C7000B"/>
          <w:lang w:eastAsia="en-US"/>
        </w:rPr>
        <w:t>detail</w:t>
      </w:r>
    </w:p>
    <w:p w14:paraId="057EF303" w14:textId="09B86879" w:rsidR="00C73ACB" w:rsidRPr="006E6A1D" w:rsidRDefault="00C73ACB" w:rsidP="00414C1D">
      <w:pPr>
        <w:pStyle w:val="1e"/>
        <w:rPr>
          <w:snapToGrid w:val="0"/>
        </w:rPr>
      </w:pPr>
      <w:r w:rsidRPr="006E6A1D">
        <w:rPr>
          <w:snapToGrid w:val="0"/>
        </w:rPr>
        <w:t>情况显示如下：</w:t>
      </w:r>
    </w:p>
    <w:p w14:paraId="41DA7EA4" w14:textId="33929977" w:rsidR="00613F02" w:rsidRPr="00CC6870" w:rsidRDefault="00613F02" w:rsidP="00414C1D">
      <w:pPr>
        <w:pStyle w:val="affffc"/>
      </w:pPr>
      <w:r w:rsidRPr="00CC6870">
        <w:lastRenderedPageBreak/>
        <w:t xml:space="preserve">[ DBnode State ] </w:t>
      </w:r>
      <w:r w:rsidRPr="00CC6870">
        <w:br/>
        <w:t xml:space="preserve"> </w:t>
      </w:r>
      <w:r w:rsidRPr="00CC6870">
        <w:br/>
        <w:t xml:space="preserve">node        node_ip      instance                    state </w:t>
      </w:r>
      <w:r w:rsidRPr="00CC6870">
        <w:br/>
      </w:r>
      <w:r w:rsidR="00FF326A" w:rsidRPr="00CC6870">
        <w:t>-------------------------------------------------------------------------------------</w:t>
      </w:r>
      <w:r w:rsidRPr="00CC6870">
        <w:t xml:space="preserve"> </w:t>
      </w:r>
      <w:r w:rsidRPr="00CC6870">
        <w:br/>
        <w:t xml:space="preserve">1  </w:t>
      </w:r>
      <w:r w:rsidR="00832D8F">
        <w:t>db1</w:t>
      </w:r>
      <w:r w:rsidRPr="00CC6870">
        <w:t xml:space="preserve"> 192.168.0.58    6001 /gaussdb/data/</w:t>
      </w:r>
      <w:r w:rsidR="00CB2488">
        <w:t>db1</w:t>
      </w:r>
      <w:r w:rsidRPr="00CC6870">
        <w:t xml:space="preserve"> P Primary Normal</w:t>
      </w:r>
    </w:p>
    <w:p w14:paraId="76394027" w14:textId="77777777" w:rsidR="00613F02" w:rsidRPr="006E6A1D" w:rsidRDefault="00613F02" w:rsidP="00613F02">
      <w:pPr>
        <w:pStyle w:val="TerminalDisplay"/>
        <w:rPr>
          <w:rFonts w:ascii="Huawei Sans" w:hAnsi="Huawei Sans" w:cs="Huawei Sans"/>
        </w:rPr>
      </w:pPr>
    </w:p>
    <w:p w14:paraId="0D5F0B90" w14:textId="2C6D6613" w:rsidR="00613F02" w:rsidRPr="006E6A1D" w:rsidRDefault="00613F02" w:rsidP="00414C1D">
      <w:pPr>
        <w:pStyle w:val="1e"/>
      </w:pPr>
      <w:r w:rsidRPr="006E6A1D">
        <w:t>如上部署了数据库主节点实例的服务器</w:t>
      </w:r>
      <w:r w:rsidRPr="006E6A1D">
        <w:t>IP</w:t>
      </w:r>
      <w:r w:rsidRPr="006E6A1D">
        <w:t>地址为</w:t>
      </w:r>
      <w:r w:rsidR="005C386A" w:rsidRPr="004E145D">
        <w:rPr>
          <w:b/>
          <w:color w:val="C7000B"/>
        </w:rPr>
        <w:t>192.168.</w:t>
      </w:r>
      <w:r w:rsidRPr="004E145D">
        <w:rPr>
          <w:b/>
          <w:color w:val="C7000B"/>
        </w:rPr>
        <w:t>0.58</w:t>
      </w:r>
      <w:r w:rsidRPr="006E6A1D">
        <w:t>。数据库主节点数据路径为</w:t>
      </w:r>
      <w:r w:rsidR="00CA1963">
        <w:t>＂</w:t>
      </w:r>
      <w:r w:rsidRPr="004E145D">
        <w:rPr>
          <w:b/>
          <w:color w:val="C7000B"/>
        </w:rPr>
        <w:t>/gaussdb/data/</w:t>
      </w:r>
      <w:r w:rsidR="00CB2488">
        <w:rPr>
          <w:b/>
          <w:color w:val="C7000B"/>
        </w:rPr>
        <w:t>db1</w:t>
      </w:r>
      <w:r w:rsidR="00CA1963">
        <w:t>＂</w:t>
      </w:r>
      <w:r w:rsidR="006E6A1D">
        <w:rPr>
          <w:rFonts w:hint="eastAsia"/>
        </w:rPr>
        <w:t>。</w:t>
      </w:r>
    </w:p>
    <w:p w14:paraId="124B3C4D" w14:textId="77777777" w:rsidR="00613F02" w:rsidRPr="006E6A1D" w:rsidRDefault="00613F02" w:rsidP="005F4AA9">
      <w:pPr>
        <w:pStyle w:val="30"/>
      </w:pPr>
      <w:r w:rsidRPr="006E6A1D">
        <w:t>确认数据库主节点的端口号。</w:t>
      </w:r>
    </w:p>
    <w:p w14:paraId="6B551728" w14:textId="77777777" w:rsidR="00613F02" w:rsidRPr="006E6A1D" w:rsidRDefault="00613F02" w:rsidP="00613F02">
      <w:pPr>
        <w:rPr>
          <w:rFonts w:ascii="Huawei Sans" w:hAnsi="Huawei Sans" w:cs="Huawei Sans"/>
        </w:rPr>
      </w:pPr>
      <w:r w:rsidRPr="006E6A1D">
        <w:rPr>
          <w:rFonts w:ascii="Huawei Sans" w:hAnsi="Huawei Sans" w:cs="Huawei Sans"/>
        </w:rPr>
        <w:t>在</w:t>
      </w:r>
      <w:r w:rsidR="00D96AE3">
        <w:rPr>
          <w:rStyle w:val="ad"/>
          <w:rFonts w:ascii="Huawei Sans" w:hAnsi="Huawei Sans" w:cs="Huawei Sans"/>
          <w:b/>
          <w:color w:val="C7000B"/>
        </w:rPr>
        <w:fldChar w:fldCharType="begin"/>
      </w:r>
      <w:r w:rsidR="00D96AE3">
        <w:rPr>
          <w:rStyle w:val="ad"/>
          <w:rFonts w:ascii="Huawei Sans" w:hAnsi="Huawei Sans" w:cs="Huawei Sans"/>
          <w:b/>
          <w:color w:val="C7000B"/>
        </w:rPr>
        <w:instrText xml:space="preserve"> HYPERLINK \l "d0e949" \o " " </w:instrText>
      </w:r>
      <w:r w:rsidR="00D96AE3">
        <w:rPr>
          <w:rStyle w:val="ad"/>
          <w:rFonts w:ascii="Huawei Sans" w:hAnsi="Huawei Sans" w:cs="Huawei Sans"/>
          <w:b/>
          <w:color w:val="C7000B"/>
        </w:rPr>
        <w:fldChar w:fldCharType="separate"/>
      </w:r>
      <w:r w:rsidRPr="004E145D">
        <w:rPr>
          <w:rStyle w:val="ad"/>
          <w:rFonts w:ascii="Huawei Sans" w:hAnsi="Huawei Sans" w:cs="Huawei Sans"/>
          <w:b/>
          <w:color w:val="C7000B"/>
        </w:rPr>
        <w:t>步骤</w:t>
      </w:r>
      <w:r w:rsidRPr="004E145D">
        <w:rPr>
          <w:rStyle w:val="ad"/>
          <w:rFonts w:ascii="Huawei Sans" w:hAnsi="Huawei Sans" w:cs="Huawei Sans"/>
          <w:b/>
          <w:color w:val="C7000B"/>
        </w:rPr>
        <w:t>2</w:t>
      </w:r>
      <w:r w:rsidR="00D96AE3">
        <w:rPr>
          <w:rStyle w:val="ad"/>
          <w:rFonts w:ascii="Huawei Sans" w:hAnsi="Huawei Sans" w:cs="Huawei Sans"/>
          <w:b/>
          <w:color w:val="C7000B"/>
        </w:rPr>
        <w:fldChar w:fldCharType="end"/>
      </w:r>
      <w:r w:rsidRPr="006E6A1D">
        <w:rPr>
          <w:rFonts w:ascii="Huawei Sans" w:hAnsi="Huawei Sans" w:cs="Huawei Sans"/>
        </w:rPr>
        <w:t>查到的数据库主节点数据路径下的</w:t>
      </w:r>
      <w:proofErr w:type="spellStart"/>
      <w:r w:rsidRPr="006E6A1D">
        <w:rPr>
          <w:rFonts w:ascii="Huawei Sans" w:hAnsi="Huawei Sans" w:cs="Huawei Sans"/>
        </w:rPr>
        <w:t>postgresql.conf</w:t>
      </w:r>
      <w:proofErr w:type="spellEnd"/>
      <w:r w:rsidRPr="006E6A1D">
        <w:rPr>
          <w:rFonts w:ascii="Huawei Sans" w:hAnsi="Huawei Sans" w:cs="Huawei Sans"/>
        </w:rPr>
        <w:t>文件中查看端口号信息。示例如下：</w:t>
      </w:r>
    </w:p>
    <w:p w14:paraId="3A665AC9" w14:textId="20A9C65E" w:rsidR="00613F02" w:rsidRPr="006E6A1D" w:rsidRDefault="006E206F" w:rsidP="00414C1D">
      <w:pPr>
        <w:pStyle w:val="affffc"/>
      </w:pPr>
      <w:r w:rsidRPr="0053549F">
        <w:t>[omm@</w:t>
      </w:r>
      <w:r w:rsidR="005F4AA9">
        <w:t>db1</w:t>
      </w:r>
      <w:r w:rsidRPr="0053549F">
        <w:t xml:space="preserve"> ~]$</w:t>
      </w:r>
      <w:r>
        <w:t xml:space="preserve"> </w:t>
      </w:r>
      <w:proofErr w:type="gramStart"/>
      <w:r w:rsidR="00832D8F" w:rsidRPr="003010A1">
        <w:rPr>
          <w:b/>
          <w:noProof w:val="0"/>
          <w:snapToGrid/>
          <w:color w:val="C7000B"/>
          <w:lang w:eastAsia="en-US"/>
        </w:rPr>
        <w:t>cat</w:t>
      </w:r>
      <w:proofErr w:type="gramEnd"/>
      <w:r w:rsidR="00832D8F" w:rsidRPr="003010A1">
        <w:rPr>
          <w:b/>
          <w:noProof w:val="0"/>
          <w:snapToGrid/>
          <w:color w:val="C7000B"/>
          <w:lang w:eastAsia="en-US"/>
        </w:rPr>
        <w:t xml:space="preserve"> /</w:t>
      </w:r>
      <w:proofErr w:type="spellStart"/>
      <w:r w:rsidR="00832D8F" w:rsidRPr="003010A1">
        <w:rPr>
          <w:b/>
          <w:noProof w:val="0"/>
          <w:snapToGrid/>
          <w:color w:val="C7000B"/>
          <w:lang w:eastAsia="en-US"/>
        </w:rPr>
        <w:t>gaussdb</w:t>
      </w:r>
      <w:proofErr w:type="spellEnd"/>
      <w:r w:rsidR="00832D8F" w:rsidRPr="003010A1">
        <w:rPr>
          <w:b/>
          <w:noProof w:val="0"/>
          <w:snapToGrid/>
          <w:color w:val="C7000B"/>
          <w:lang w:eastAsia="en-US"/>
        </w:rPr>
        <w:t>/data/db1</w:t>
      </w:r>
      <w:r w:rsidR="00613F02" w:rsidRPr="003010A1">
        <w:rPr>
          <w:b/>
          <w:noProof w:val="0"/>
          <w:snapToGrid/>
          <w:color w:val="C7000B"/>
          <w:lang w:eastAsia="en-US"/>
        </w:rPr>
        <w:t>/</w:t>
      </w:r>
      <w:proofErr w:type="spellStart"/>
      <w:r w:rsidR="00613F02" w:rsidRPr="003010A1">
        <w:rPr>
          <w:b/>
          <w:noProof w:val="0"/>
          <w:snapToGrid/>
          <w:color w:val="C7000B"/>
          <w:lang w:eastAsia="en-US"/>
        </w:rPr>
        <w:t>postgresql.conf</w:t>
      </w:r>
      <w:proofErr w:type="spellEnd"/>
      <w:r w:rsidR="00613F02" w:rsidRPr="003010A1">
        <w:rPr>
          <w:b/>
          <w:noProof w:val="0"/>
          <w:snapToGrid/>
          <w:color w:val="C7000B"/>
          <w:lang w:eastAsia="en-US"/>
        </w:rPr>
        <w:t xml:space="preserve"> | </w:t>
      </w:r>
      <w:proofErr w:type="spellStart"/>
      <w:r w:rsidR="00613F02" w:rsidRPr="003010A1">
        <w:rPr>
          <w:b/>
          <w:noProof w:val="0"/>
          <w:snapToGrid/>
          <w:color w:val="C7000B"/>
          <w:lang w:eastAsia="en-US"/>
        </w:rPr>
        <w:t>grep</w:t>
      </w:r>
      <w:proofErr w:type="spellEnd"/>
      <w:r w:rsidR="00613F02" w:rsidRPr="003010A1">
        <w:rPr>
          <w:b/>
          <w:noProof w:val="0"/>
          <w:snapToGrid/>
          <w:color w:val="C7000B"/>
          <w:lang w:eastAsia="en-US"/>
        </w:rPr>
        <w:t xml:space="preserve"> port</w:t>
      </w:r>
    </w:p>
    <w:p w14:paraId="028CB0EB" w14:textId="6AE20EF1" w:rsidR="00C73ACB" w:rsidRPr="006E6A1D" w:rsidRDefault="00C73ACB" w:rsidP="00414C1D">
      <w:pPr>
        <w:pStyle w:val="1e"/>
      </w:pPr>
      <w:r w:rsidRPr="006E6A1D">
        <w:t>结果显示如下：</w:t>
      </w:r>
    </w:p>
    <w:p w14:paraId="03B5913D" w14:textId="77777777" w:rsidR="00613F02" w:rsidRPr="006E6A1D" w:rsidRDefault="00613F02" w:rsidP="00414C1D">
      <w:pPr>
        <w:pStyle w:val="affffc"/>
      </w:pPr>
      <w:r w:rsidRPr="004E145D">
        <w:rPr>
          <w:b/>
          <w:color w:val="C7000B"/>
        </w:rPr>
        <w:t>port = 26000</w:t>
      </w:r>
      <w:r w:rsidRPr="004E145D">
        <w:rPr>
          <w:b/>
          <w:color w:val="C7000B"/>
        </w:rPr>
        <w:tab/>
      </w:r>
      <w:r w:rsidRPr="006E6A1D">
        <w:rPr>
          <w:b/>
        </w:rPr>
        <w:tab/>
      </w:r>
      <w:r w:rsidRPr="006E6A1D">
        <w:tab/>
      </w:r>
      <w:r w:rsidRPr="006E6A1D">
        <w:tab/>
        <w:t># (change requires restart)</w:t>
      </w:r>
    </w:p>
    <w:p w14:paraId="679177D2" w14:textId="77777777" w:rsidR="00613F02" w:rsidRPr="006E6A1D" w:rsidRDefault="00613F02" w:rsidP="00414C1D">
      <w:pPr>
        <w:pStyle w:val="affffc"/>
      </w:pPr>
      <w:r w:rsidRPr="006E6A1D">
        <w:t>#ssl_renegotiation_limit = 0</w:t>
      </w:r>
      <w:r w:rsidRPr="006E6A1D">
        <w:tab/>
      </w:r>
      <w:r w:rsidRPr="006E6A1D">
        <w:tab/>
        <w:t># amount of data between renegotiations, no longer supported</w:t>
      </w:r>
    </w:p>
    <w:p w14:paraId="52AEA900" w14:textId="77777777" w:rsidR="00613F02" w:rsidRPr="006E6A1D" w:rsidRDefault="00613F02" w:rsidP="00414C1D">
      <w:pPr>
        <w:pStyle w:val="affffc"/>
      </w:pPr>
      <w:r w:rsidRPr="006E6A1D">
        <w:t>#tcp_recv_timeout = 0</w:t>
      </w:r>
      <w:r w:rsidRPr="006E6A1D">
        <w:tab/>
      </w:r>
      <w:r w:rsidRPr="006E6A1D">
        <w:tab/>
      </w:r>
      <w:r w:rsidRPr="006E6A1D">
        <w:tab/>
        <w:t># SO_RCVTIMEO, specify the receiving timeouts until reporting an error(change requires restart)</w:t>
      </w:r>
    </w:p>
    <w:p w14:paraId="11964C8E" w14:textId="77777777" w:rsidR="00613F02" w:rsidRPr="006E6A1D" w:rsidRDefault="00613F02" w:rsidP="00414C1D">
      <w:pPr>
        <w:pStyle w:val="affffc"/>
      </w:pPr>
      <w:r w:rsidRPr="006E6A1D">
        <w:t>#comm_sctp_port = 1024</w:t>
      </w:r>
      <w:r w:rsidRPr="006E6A1D">
        <w:tab/>
      </w:r>
      <w:r w:rsidRPr="006E6A1D">
        <w:tab/>
      </w:r>
      <w:r w:rsidRPr="006E6A1D">
        <w:tab/>
        <w:t># Assigned by installation (change requires restart)</w:t>
      </w:r>
    </w:p>
    <w:p w14:paraId="4E03981C" w14:textId="77777777" w:rsidR="00613F02" w:rsidRPr="006E6A1D" w:rsidRDefault="00613F02" w:rsidP="00414C1D">
      <w:pPr>
        <w:pStyle w:val="affffc"/>
      </w:pPr>
      <w:r w:rsidRPr="006E6A1D">
        <w:t>#comm_control_port = 10001</w:t>
      </w:r>
      <w:r w:rsidRPr="006E6A1D">
        <w:tab/>
      </w:r>
      <w:r w:rsidRPr="006E6A1D">
        <w:tab/>
        <w:t># Assigned by installation (change requires restart)</w:t>
      </w:r>
    </w:p>
    <w:p w14:paraId="7AEF50AC" w14:textId="77777777" w:rsidR="00613F02" w:rsidRPr="006E6A1D" w:rsidRDefault="00613F02" w:rsidP="00414C1D">
      <w:pPr>
        <w:pStyle w:val="affffc"/>
      </w:pPr>
      <w:r w:rsidRPr="006E6A1D">
        <w:tab/>
      </w:r>
      <w:r w:rsidRPr="006E6A1D">
        <w:tab/>
      </w:r>
      <w:r w:rsidRPr="006E6A1D">
        <w:tab/>
      </w:r>
      <w:r w:rsidRPr="006E6A1D">
        <w:tab/>
      </w:r>
      <w:r w:rsidRPr="006E6A1D">
        <w:tab/>
        <w:t># supported by the operating system:</w:t>
      </w:r>
    </w:p>
    <w:p w14:paraId="49F6C2E8"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The heartbeat thread will not start if not set localheartbeatport and remoteheartbeatport.</w:t>
      </w:r>
    </w:p>
    <w:p w14:paraId="1AA011D4"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e.g. 'localhost=xx.xx.xxx.2 localport=12211 localheartbeatport=12214 remotehost=xx.xx.xxx.3 remoteport=12212 remoteheartbeatport=12215, localhost=xx.xx.xxx.2 localport=12213 remotehost=xx.xx.xxx.3 remoteport=12214'</w:t>
      </w:r>
    </w:p>
    <w:p w14:paraId="09D8B9CD" w14:textId="77777777" w:rsidR="00613F02" w:rsidRPr="006E6A1D" w:rsidRDefault="00613F02" w:rsidP="00414C1D">
      <w:pPr>
        <w:pStyle w:val="affffc"/>
      </w:pPr>
      <w:r w:rsidRPr="006E6A1D">
        <w:tab/>
      </w:r>
      <w:r w:rsidRPr="006E6A1D">
        <w:tab/>
      </w:r>
      <w:r w:rsidRPr="006E6A1D">
        <w:tab/>
      </w:r>
      <w:r w:rsidRPr="006E6A1D">
        <w:tab/>
      </w:r>
      <w:r w:rsidRPr="006E6A1D">
        <w:tab/>
        <w:t>#   %r = remote host and port</w:t>
      </w:r>
    </w:p>
    <w:p w14:paraId="5A5CA166" w14:textId="77777777" w:rsidR="00613F02" w:rsidRPr="006E6A1D" w:rsidRDefault="00613F02" w:rsidP="00414C1D">
      <w:pPr>
        <w:pStyle w:val="affffc"/>
      </w:pPr>
      <w:r w:rsidRPr="006E6A1D">
        <w:t>alarm_report_interval = 10</w:t>
      </w:r>
    </w:p>
    <w:p w14:paraId="2EA89B2D" w14:textId="77777777" w:rsidR="00613F02" w:rsidRPr="006E6A1D" w:rsidRDefault="00613F02" w:rsidP="00414C1D">
      <w:pPr>
        <w:pStyle w:val="affffc"/>
      </w:pPr>
    </w:p>
    <w:p w14:paraId="1555CE04" w14:textId="77777777" w:rsidR="00613F02" w:rsidRDefault="00613F02" w:rsidP="00613F02">
      <w:pPr>
        <w:rPr>
          <w:rFonts w:ascii="Huawei Sans" w:hAnsi="Huawei Sans" w:cs="Huawei Sans"/>
        </w:rPr>
      </w:pPr>
      <w:r w:rsidRPr="004E145D">
        <w:rPr>
          <w:rFonts w:ascii="Huawei Sans" w:hAnsi="Huawei Sans" w:cs="Huawei Sans"/>
          <w:b/>
          <w:color w:val="C7000B"/>
        </w:rPr>
        <w:t>26000</w:t>
      </w:r>
      <w:r w:rsidRPr="006E6A1D">
        <w:rPr>
          <w:rFonts w:ascii="Huawei Sans" w:hAnsi="Huawei Sans" w:cs="Huawei Sans"/>
        </w:rPr>
        <w:t>为数据库主节点的端口号。</w:t>
      </w:r>
    </w:p>
    <w:p w14:paraId="2CAE5A77" w14:textId="1EB06227" w:rsidR="009935F6" w:rsidRPr="004E145D" w:rsidRDefault="009935F6" w:rsidP="00613F02">
      <w:pPr>
        <w:rPr>
          <w:rFonts w:ascii="Huawei Sans" w:hAnsi="Huawei Sans" w:cs="Huawei Sans"/>
          <w:color w:val="C7000B"/>
        </w:rPr>
      </w:pPr>
      <w:r w:rsidRPr="009935F6">
        <w:rPr>
          <w:rFonts w:ascii="Huawei Sans" w:hAnsi="Huawei Sans" w:cs="Huawei Sans"/>
        </w:rPr>
        <w:t>请</w:t>
      </w:r>
      <w:r>
        <w:rPr>
          <w:rFonts w:ascii="Huawei Sans" w:hAnsi="Huawei Sans" w:cs="Huawei Sans"/>
        </w:rPr>
        <w:t>在实际操作中</w:t>
      </w:r>
      <w:r w:rsidRPr="009935F6">
        <w:rPr>
          <w:rFonts w:ascii="Huawei Sans" w:hAnsi="Huawei Sans" w:cs="Huawei Sans"/>
        </w:rPr>
        <w:t>记录</w:t>
      </w:r>
      <w:r w:rsidRPr="004E145D">
        <w:rPr>
          <w:rFonts w:ascii="Huawei Sans" w:hAnsi="Huawei Sans" w:cs="Huawei Sans" w:hint="eastAsia"/>
          <w:b/>
          <w:color w:val="C7000B"/>
        </w:rPr>
        <w:t>数据库主节点实例的服务器</w:t>
      </w:r>
      <w:r w:rsidRPr="004E145D">
        <w:rPr>
          <w:rFonts w:ascii="Huawei Sans" w:hAnsi="Huawei Sans" w:cs="Huawei Sans"/>
          <w:b/>
          <w:color w:val="C7000B"/>
        </w:rPr>
        <w:t>IP</w:t>
      </w:r>
      <w:r w:rsidRPr="004E145D">
        <w:rPr>
          <w:rFonts w:ascii="Huawei Sans" w:hAnsi="Huawei Sans" w:cs="Huawei Sans"/>
          <w:b/>
          <w:color w:val="C7000B"/>
        </w:rPr>
        <w:t>地址</w:t>
      </w:r>
      <w:r w:rsidRPr="004E145D">
        <w:rPr>
          <w:rFonts w:ascii="Huawei Sans" w:hAnsi="Huawei Sans" w:cs="Huawei Sans" w:hint="eastAsia"/>
          <w:color w:val="C7000B"/>
        </w:rPr>
        <w:t>，</w:t>
      </w:r>
      <w:r w:rsidRPr="004E145D">
        <w:rPr>
          <w:rFonts w:ascii="Huawei Sans" w:hAnsi="Huawei Sans" w:cs="Huawei Sans"/>
          <w:b/>
          <w:color w:val="C7000B"/>
        </w:rPr>
        <w:t>数据路径和端口号</w:t>
      </w:r>
      <w:r>
        <w:rPr>
          <w:rFonts w:ascii="Huawei Sans" w:hAnsi="Huawei Sans" w:cs="Huawei Sans" w:hint="eastAsia"/>
          <w:b/>
          <w:color w:val="C00000"/>
        </w:rPr>
        <w:t>，</w:t>
      </w:r>
      <w:r w:rsidRPr="009935F6">
        <w:rPr>
          <w:rFonts w:ascii="Huawei Sans" w:hAnsi="Huawei Sans" w:cs="Huawei Sans"/>
        </w:rPr>
        <w:t>并在之后操作中</w:t>
      </w:r>
      <w:r w:rsidRPr="004E145D">
        <w:rPr>
          <w:rFonts w:ascii="Huawei Sans" w:hAnsi="Huawei Sans" w:cs="Huawei Sans"/>
          <w:b/>
          <w:color w:val="C7000B"/>
        </w:rPr>
        <w:t>按照实际情况进行替换</w:t>
      </w:r>
      <w:r w:rsidRPr="004E145D">
        <w:rPr>
          <w:rFonts w:ascii="Huawei Sans" w:hAnsi="Huawei Sans" w:cs="Huawei Sans" w:hint="eastAsia"/>
          <w:b/>
          <w:color w:val="C7000B"/>
        </w:rPr>
        <w:t>。</w:t>
      </w:r>
    </w:p>
    <w:p w14:paraId="1E9F1C3A" w14:textId="77777777" w:rsidR="004E3C68" w:rsidRPr="006E6A1D" w:rsidRDefault="004E3C68" w:rsidP="005E0CD2">
      <w:pPr>
        <w:pStyle w:val="4"/>
        <w:rPr>
          <w:rFonts w:hint="eastAsia"/>
        </w:rPr>
      </w:pPr>
      <w:r w:rsidRPr="006E6A1D">
        <w:t>本地连接数据库</w:t>
      </w:r>
    </w:p>
    <w:p w14:paraId="590AB02A" w14:textId="77777777" w:rsidR="004E3C68" w:rsidRPr="006E6A1D" w:rsidRDefault="004E3C68"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557CB7D4" w14:textId="269D2ADD" w:rsidR="004E3C68" w:rsidRPr="006E6A1D" w:rsidRDefault="006E206F" w:rsidP="00414C1D">
      <w:pPr>
        <w:pStyle w:val="affffc"/>
      </w:pPr>
      <w:r w:rsidRPr="00B341A2">
        <w:t>[root@</w:t>
      </w:r>
      <w:r w:rsidR="005F4AA9">
        <w:t>db1</w:t>
      </w:r>
      <w:r w:rsidRPr="00B341A2">
        <w:t xml:space="preserve"> script]#</w:t>
      </w:r>
      <w:r>
        <w:t xml:space="preserve"> </w:t>
      </w:r>
      <w:proofErr w:type="spellStart"/>
      <w:proofErr w:type="gramStart"/>
      <w:r w:rsidR="004F7C0E" w:rsidRPr="00CF49D7">
        <w:rPr>
          <w:b/>
          <w:noProof w:val="0"/>
          <w:snapToGrid/>
          <w:color w:val="C7000B"/>
          <w:lang w:eastAsia="en-US"/>
        </w:rPr>
        <w:t>su</w:t>
      </w:r>
      <w:proofErr w:type="spellEnd"/>
      <w:proofErr w:type="gramEnd"/>
      <w:r w:rsidR="004F7C0E"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 </w:t>
      </w:r>
      <w:proofErr w:type="spellStart"/>
      <w:r w:rsidR="004E3C68" w:rsidRPr="00CF49D7">
        <w:rPr>
          <w:b/>
          <w:noProof w:val="0"/>
          <w:snapToGrid/>
          <w:color w:val="C7000B"/>
          <w:lang w:eastAsia="en-US"/>
        </w:rPr>
        <w:t>omm</w:t>
      </w:r>
      <w:proofErr w:type="spellEnd"/>
    </w:p>
    <w:p w14:paraId="23178B91" w14:textId="5CE9D02E" w:rsidR="00414C1D" w:rsidRDefault="00414C1D" w:rsidP="005F4AA9">
      <w:pPr>
        <w:pStyle w:val="30"/>
      </w:pPr>
      <w:r>
        <w:rPr>
          <w:rFonts w:hint="eastAsia"/>
        </w:rPr>
        <w:t>启动数据库服务</w:t>
      </w:r>
      <w:r w:rsidR="00913CCA">
        <w:rPr>
          <w:rFonts w:hint="eastAsia"/>
        </w:rPr>
        <w:t>。</w:t>
      </w:r>
    </w:p>
    <w:p w14:paraId="5951F684" w14:textId="7C61FD5C" w:rsidR="00414C1D" w:rsidRDefault="00E926F3" w:rsidP="00414C1D">
      <w:pPr>
        <w:pStyle w:val="affffc"/>
      </w:pPr>
      <w:r>
        <w:t>[omm</w:t>
      </w:r>
      <w:r w:rsidR="00414C1D">
        <w:t>@</w:t>
      </w:r>
      <w:r w:rsidR="005F4AA9">
        <w:t>db1</w:t>
      </w:r>
      <w:r w:rsidR="00414C1D">
        <w:t xml:space="preserve"> script]# </w:t>
      </w:r>
      <w:r w:rsidR="00414C1D" w:rsidRPr="00414C1D">
        <w:rPr>
          <w:b/>
          <w:color w:val="C00000"/>
        </w:rPr>
        <w:t>gs_om -t start</w:t>
      </w:r>
    </w:p>
    <w:p w14:paraId="386B12AD" w14:textId="77777777" w:rsidR="00414C1D" w:rsidRDefault="00414C1D" w:rsidP="00414C1D">
      <w:pPr>
        <w:pStyle w:val="1e"/>
      </w:pPr>
      <w:r>
        <w:rPr>
          <w:rFonts w:hint="eastAsia"/>
        </w:rPr>
        <w:t>显示如下，启动成功。</w:t>
      </w:r>
    </w:p>
    <w:p w14:paraId="7EB83FD3" w14:textId="77777777" w:rsidR="00414C1D" w:rsidRDefault="00414C1D" w:rsidP="00414C1D">
      <w:pPr>
        <w:pStyle w:val="affffc"/>
      </w:pPr>
      <w:r>
        <w:t>Starting cluster.</w:t>
      </w:r>
    </w:p>
    <w:p w14:paraId="7D757EB4" w14:textId="77777777" w:rsidR="00414C1D" w:rsidRDefault="00414C1D" w:rsidP="00414C1D">
      <w:pPr>
        <w:pStyle w:val="affffc"/>
      </w:pPr>
      <w:r>
        <w:t>=========================================</w:t>
      </w:r>
    </w:p>
    <w:p w14:paraId="1F8AC5BD" w14:textId="77777777" w:rsidR="00414C1D" w:rsidRDefault="00414C1D" w:rsidP="00414C1D">
      <w:pPr>
        <w:pStyle w:val="affffc"/>
      </w:pPr>
      <w:r>
        <w:t>=========================================</w:t>
      </w:r>
    </w:p>
    <w:p w14:paraId="29D0B15D" w14:textId="77777777" w:rsidR="00414C1D" w:rsidRDefault="00414C1D" w:rsidP="00414C1D">
      <w:pPr>
        <w:pStyle w:val="affffc"/>
      </w:pPr>
      <w:r>
        <w:lastRenderedPageBreak/>
        <w:t>Successfully started.</w:t>
      </w:r>
    </w:p>
    <w:p w14:paraId="0A1525F6" w14:textId="77777777" w:rsidR="004E3C68" w:rsidRPr="006E6A1D" w:rsidRDefault="004E3C68" w:rsidP="005F4AA9">
      <w:pPr>
        <w:pStyle w:val="30"/>
      </w:pPr>
      <w:r w:rsidRPr="006E6A1D">
        <w:t>连接数据库。</w:t>
      </w:r>
    </w:p>
    <w:p w14:paraId="76BFAAB5" w14:textId="3BB10517" w:rsidR="004E3C68" w:rsidRPr="006E6A1D" w:rsidRDefault="006E206F" w:rsidP="00414C1D">
      <w:pPr>
        <w:pStyle w:val="affffc"/>
      </w:pPr>
      <w:r w:rsidRPr="0053549F">
        <w:t>[omm@</w:t>
      </w:r>
      <w:r w:rsidR="005F4AA9">
        <w:t>db1</w:t>
      </w:r>
      <w:r w:rsidRPr="0053549F">
        <w:t xml:space="preserve"> ~]$</w:t>
      </w:r>
      <w:r>
        <w:t xml:space="preserve"> </w:t>
      </w:r>
      <w:proofErr w:type="spellStart"/>
      <w:proofErr w:type="gramStart"/>
      <w:r w:rsidR="004E3C68" w:rsidRPr="00CF49D7">
        <w:rPr>
          <w:b/>
          <w:noProof w:val="0"/>
          <w:snapToGrid/>
          <w:color w:val="C7000B"/>
          <w:lang w:eastAsia="en-US"/>
        </w:rPr>
        <w:t>gsql</w:t>
      </w:r>
      <w:proofErr w:type="spellEnd"/>
      <w:proofErr w:type="gram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d </w:t>
      </w:r>
      <w:proofErr w:type="spellStart"/>
      <w:r w:rsidR="004E3C68" w:rsidRPr="00CF49D7">
        <w:rPr>
          <w:b/>
          <w:noProof w:val="0"/>
          <w:snapToGrid/>
          <w:color w:val="C7000B"/>
          <w:lang w:eastAsia="en-US"/>
        </w:rPr>
        <w:t>postgres</w:t>
      </w:r>
      <w:proofErr w:type="spell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p 26000</w:t>
      </w:r>
      <w:r w:rsidRPr="00CF49D7">
        <w:rPr>
          <w:b/>
          <w:noProof w:val="0"/>
          <w:snapToGrid/>
          <w:color w:val="C7000B"/>
          <w:lang w:eastAsia="en-US"/>
        </w:rPr>
        <w:t xml:space="preserve"> -r</w:t>
      </w:r>
      <w:r w:rsidR="004E3C68" w:rsidRPr="00CF49D7">
        <w:rPr>
          <w:b/>
          <w:noProof w:val="0"/>
          <w:snapToGrid/>
          <w:color w:val="C7000B"/>
          <w:lang w:eastAsia="en-US"/>
        </w:rPr>
        <w:t xml:space="preserve"> </w:t>
      </w:r>
    </w:p>
    <w:p w14:paraId="3204E135" w14:textId="3202FBC4" w:rsidR="004E3C68" w:rsidRPr="006E6A1D" w:rsidRDefault="004E3C68" w:rsidP="00414C1D">
      <w:pPr>
        <w:pStyle w:val="1e"/>
      </w:pPr>
      <w:r w:rsidRPr="006E6A1D">
        <w:t>其中</w:t>
      </w:r>
      <w:r w:rsidRPr="006E6A1D">
        <w:t>postgres</w:t>
      </w:r>
      <w:r w:rsidRPr="006E6A1D">
        <w:t>为需要连接的数据库名称，</w:t>
      </w:r>
      <w:r w:rsidR="0044475D" w:rsidRPr="006E6A1D">
        <w:t>26</w:t>
      </w:r>
      <w:r w:rsidRPr="006E6A1D">
        <w:t>000</w:t>
      </w:r>
      <w:r w:rsidRPr="006E6A1D">
        <w:t>为数据库主节点的端口号。请根据实际情况替换。</w:t>
      </w:r>
    </w:p>
    <w:p w14:paraId="0040870C" w14:textId="77777777" w:rsidR="004E3C68" w:rsidRPr="006E6A1D" w:rsidRDefault="004E3C68" w:rsidP="00414C1D">
      <w:pPr>
        <w:pStyle w:val="1e"/>
      </w:pPr>
      <w:r w:rsidRPr="006E6A1D">
        <w:t>连接成功后，系统显示类似如下信息：</w:t>
      </w:r>
    </w:p>
    <w:p w14:paraId="46899433" w14:textId="16269A1C" w:rsidR="004E3C68" w:rsidRPr="006E6A1D" w:rsidRDefault="004E3C68" w:rsidP="00414C1D">
      <w:pPr>
        <w:pStyle w:val="affffc"/>
      </w:pPr>
      <w:r w:rsidRPr="006E6A1D">
        <w:t>gsql ((openGauss 1.0.0 build 290d125f) compiled at 2020</w:t>
      </w:r>
      <w:r w:rsidR="00FF326A" w:rsidRPr="006E6A1D">
        <w:t>-</w:t>
      </w:r>
      <w:r w:rsidRPr="006E6A1D">
        <w:t>05</w:t>
      </w:r>
      <w:r w:rsidR="00FF326A" w:rsidRPr="006E6A1D">
        <w:t>-</w:t>
      </w:r>
      <w:r w:rsidRPr="006E6A1D">
        <w:t xml:space="preserve">08 02:59:43 commit 2143 last mr 131 </w:t>
      </w:r>
      <w:r w:rsidRPr="006E6A1D">
        <w:br/>
        <w:t>Non</w:t>
      </w:r>
      <w:r w:rsidR="00FF326A" w:rsidRPr="006E6A1D">
        <w:t>-</w:t>
      </w:r>
      <w:r w:rsidRPr="006E6A1D">
        <w:t>SSL connection (SSL connection is recommended when requiring high</w:t>
      </w:r>
      <w:r w:rsidR="00FF326A" w:rsidRPr="006E6A1D">
        <w:t>-</w:t>
      </w:r>
      <w:r w:rsidRPr="006E6A1D">
        <w:t xml:space="preserve">security) </w:t>
      </w:r>
      <w:r w:rsidRPr="006E6A1D">
        <w:br/>
        <w:t xml:space="preserve">Type "help" for help. </w:t>
      </w:r>
      <w:r w:rsidRPr="006E6A1D">
        <w:br/>
        <w:t xml:space="preserve"> </w:t>
      </w:r>
      <w:r w:rsidRPr="006E6A1D">
        <w:br/>
        <w:t xml:space="preserve">postgres=# </w:t>
      </w:r>
    </w:p>
    <w:p w14:paraId="5F5E4F9D" w14:textId="71D390BF" w:rsidR="004E3C68" w:rsidRPr="006E6A1D" w:rsidRDefault="004E3C68" w:rsidP="00414C1D">
      <w:pPr>
        <w:pStyle w:val="1e"/>
      </w:pPr>
      <w:r w:rsidRPr="006E6A1D">
        <w:t>omm</w:t>
      </w:r>
      <w:r w:rsidRPr="006E6A1D">
        <w:t>用户是管理员用户，因此系统显示</w:t>
      </w:r>
      <w:r w:rsidR="00CA1963">
        <w:t>＂</w:t>
      </w:r>
      <w:r w:rsidRPr="006E6A1D">
        <w:t>DBNAME=#</w:t>
      </w:r>
      <w:r w:rsidR="00CA1963">
        <w:t>＂</w:t>
      </w:r>
      <w:r w:rsidRPr="006E6A1D">
        <w:t>。若使用普通用户身份登录和连接数据库，系统显示</w:t>
      </w:r>
      <w:r w:rsidR="00CA1963">
        <w:t>＂</w:t>
      </w:r>
      <w:r w:rsidRPr="006E6A1D">
        <w:t>DBNAME=&gt;</w:t>
      </w:r>
      <w:r w:rsidR="00CA1963">
        <w:t>＂</w:t>
      </w:r>
      <w:r w:rsidRPr="006E6A1D">
        <w:t>。</w:t>
      </w:r>
    </w:p>
    <w:p w14:paraId="4021324C" w14:textId="281FA26F" w:rsidR="004E3C68" w:rsidRPr="006E6A1D" w:rsidRDefault="00CA1963" w:rsidP="00414C1D">
      <w:pPr>
        <w:pStyle w:val="1e"/>
      </w:pPr>
      <w:r>
        <w:t>＂</w:t>
      </w:r>
      <w:r w:rsidR="004E3C68" w:rsidRPr="006E6A1D">
        <w:t>Non</w:t>
      </w:r>
      <w:r w:rsidR="00FF326A" w:rsidRPr="006E6A1D">
        <w:t>-</w:t>
      </w:r>
      <w:r w:rsidR="004E3C68" w:rsidRPr="006E6A1D">
        <w:t>SSL connection</w:t>
      </w:r>
      <w:r>
        <w:t>＂</w:t>
      </w:r>
      <w:r w:rsidR="004E3C68" w:rsidRPr="006E6A1D">
        <w:t>表示未使用</w:t>
      </w:r>
      <w:r w:rsidR="004E3C68" w:rsidRPr="006E6A1D">
        <w:t>SSL</w:t>
      </w:r>
      <w:r w:rsidR="004E3C68" w:rsidRPr="006E6A1D">
        <w:t>方式连接数据库。如果需要高安全性时，请用</w:t>
      </w:r>
      <w:r w:rsidR="004E3C68" w:rsidRPr="006E6A1D">
        <w:t>SSL</w:t>
      </w:r>
      <w:r w:rsidR="004E3C68" w:rsidRPr="006E6A1D">
        <w:t>进行安全的</w:t>
      </w:r>
      <w:r w:rsidR="004E3C68" w:rsidRPr="006E6A1D">
        <w:t>TCP/IP</w:t>
      </w:r>
      <w:r w:rsidR="004E3C68" w:rsidRPr="006E6A1D">
        <w:t>连接。</w:t>
      </w:r>
    </w:p>
    <w:p w14:paraId="0B00D14D" w14:textId="77777777" w:rsidR="004E3C68" w:rsidRPr="006E6A1D" w:rsidRDefault="004E3C68" w:rsidP="005F4AA9">
      <w:pPr>
        <w:pStyle w:val="30"/>
      </w:pPr>
      <w:r w:rsidRPr="006E6A1D">
        <w:t>退出数据库。</w:t>
      </w:r>
    </w:p>
    <w:p w14:paraId="69D8360A" w14:textId="7BFF1ABC" w:rsidR="004E3C68" w:rsidRPr="006E6A1D" w:rsidRDefault="004E3C68" w:rsidP="00414C1D">
      <w:pPr>
        <w:pStyle w:val="affffc"/>
      </w:pPr>
      <w:r w:rsidRPr="006E6A1D">
        <w:t xml:space="preserve">postgres=# </w:t>
      </w:r>
      <w:r w:rsidRPr="00CF49D7">
        <w:rPr>
          <w:b/>
          <w:noProof w:val="0"/>
          <w:snapToGrid/>
          <w:color w:val="C7000B"/>
          <w:lang w:eastAsia="en-US"/>
        </w:rPr>
        <w:t xml:space="preserve">\q   </w:t>
      </w:r>
      <w:r w:rsidRPr="006E6A1D">
        <w:t xml:space="preserve">    </w:t>
      </w:r>
    </w:p>
    <w:p w14:paraId="0FF63F28" w14:textId="486988C7" w:rsidR="00081D6F" w:rsidRPr="006E6A1D" w:rsidRDefault="00081D6F" w:rsidP="005E0CD2">
      <w:pPr>
        <w:pStyle w:val="3"/>
        <w:rPr>
          <w:rFonts w:hint="eastAsia"/>
        </w:rPr>
      </w:pPr>
      <w:bookmarkStart w:id="35" w:name="_ZH-CN_TOPIC_0242223661-chtext"/>
      <w:bookmarkStart w:id="36" w:name="_Toc42015294"/>
      <w:bookmarkStart w:id="37" w:name="_Toc46585210"/>
      <w:bookmarkStart w:id="38" w:name="_Toc80609121"/>
      <w:r w:rsidRPr="006E6A1D">
        <w:t>获取帮助</w:t>
      </w:r>
      <w:bookmarkEnd w:id="35"/>
      <w:bookmarkEnd w:id="36"/>
      <w:bookmarkEnd w:id="37"/>
      <w:bookmarkEnd w:id="38"/>
    </w:p>
    <w:p w14:paraId="75FB9E06" w14:textId="6B420F98" w:rsidR="001A4911" w:rsidRPr="006E6A1D" w:rsidRDefault="001A4911" w:rsidP="005E0CD2">
      <w:pPr>
        <w:pStyle w:val="4"/>
        <w:rPr>
          <w:rFonts w:hint="eastAsia"/>
        </w:rPr>
      </w:pPr>
      <w:r w:rsidRPr="006E6A1D">
        <w:t>前提条件</w:t>
      </w:r>
    </w:p>
    <w:p w14:paraId="4A2EDA0F" w14:textId="39A1CBC5" w:rsidR="001A4911" w:rsidRPr="006E6A1D" w:rsidRDefault="00F5590C" w:rsidP="00414C1D">
      <w:pPr>
        <w:pStyle w:val="1e"/>
      </w:pPr>
      <w:r w:rsidRPr="006E6A1D">
        <w:t>以下操作</w:t>
      </w:r>
      <w:r w:rsidR="001A4911" w:rsidRPr="006E6A1D">
        <w:t>在</w:t>
      </w:r>
      <w:r w:rsidR="001A4911" w:rsidRPr="006E6A1D">
        <w:t>openGauss</w:t>
      </w:r>
      <w:r w:rsidR="00C526B0" w:rsidRPr="006E6A1D">
        <w:t>的数据库主节点所在主机上执行（本地连接数据库）</w:t>
      </w:r>
      <w:r w:rsidR="001A4911" w:rsidRPr="006E6A1D">
        <w:t>，</w:t>
      </w:r>
      <w:r w:rsidR="00A12F85">
        <w:t>因此需要</w:t>
      </w:r>
      <w:r w:rsidR="001A4911" w:rsidRPr="006E6A1D">
        <w:t>切换到</w:t>
      </w:r>
      <w:r w:rsidR="001A4911" w:rsidRPr="006E6A1D">
        <w:t>omm</w:t>
      </w:r>
      <w:r w:rsidR="001A4911" w:rsidRPr="006E6A1D">
        <w:t>用户。</w:t>
      </w:r>
    </w:p>
    <w:p w14:paraId="349E9A73" w14:textId="1FC80697" w:rsidR="001A4911" w:rsidRPr="00F321B6" w:rsidRDefault="00A12F85" w:rsidP="00414C1D">
      <w:pPr>
        <w:pStyle w:val="affffc"/>
        <w:rPr>
          <w:b/>
          <w:noProof w:val="0"/>
          <w:snapToGrid/>
          <w:color w:val="C7000B"/>
          <w:lang w:eastAsia="en-US"/>
        </w:rPr>
      </w:pPr>
      <w:r w:rsidRPr="00B341A2">
        <w:t>[root@</w:t>
      </w:r>
      <w:r>
        <w:t>db1</w:t>
      </w:r>
      <w:r w:rsidRPr="00B341A2">
        <w:t xml:space="preserve"> script]#</w:t>
      </w:r>
      <w:r>
        <w:t xml:space="preserve"> </w:t>
      </w:r>
      <w:proofErr w:type="spellStart"/>
      <w:proofErr w:type="gramStart"/>
      <w:r w:rsidR="00C526B0" w:rsidRPr="00F321B6">
        <w:rPr>
          <w:b/>
          <w:noProof w:val="0"/>
          <w:snapToGrid/>
          <w:color w:val="C7000B"/>
          <w:lang w:eastAsia="en-US"/>
        </w:rPr>
        <w:t>s</w:t>
      </w:r>
      <w:r w:rsidR="001A4911" w:rsidRPr="00F321B6">
        <w:rPr>
          <w:b/>
          <w:noProof w:val="0"/>
          <w:snapToGrid/>
          <w:color w:val="C7000B"/>
          <w:lang w:eastAsia="en-US"/>
        </w:rPr>
        <w:t>u</w:t>
      </w:r>
      <w:proofErr w:type="spellEnd"/>
      <w:proofErr w:type="gramEnd"/>
      <w:r w:rsidR="001A4911" w:rsidRPr="00F321B6">
        <w:rPr>
          <w:b/>
          <w:noProof w:val="0"/>
          <w:snapToGrid/>
          <w:color w:val="C7000B"/>
          <w:lang w:eastAsia="en-US"/>
        </w:rPr>
        <w:t xml:space="preserve"> </w:t>
      </w:r>
      <w:r w:rsidR="00FF326A" w:rsidRPr="00F321B6">
        <w:rPr>
          <w:b/>
          <w:noProof w:val="0"/>
          <w:snapToGrid/>
          <w:color w:val="C7000B"/>
          <w:lang w:eastAsia="en-US"/>
        </w:rPr>
        <w:t>-</w:t>
      </w:r>
      <w:r w:rsidR="001A4911" w:rsidRPr="00F321B6">
        <w:rPr>
          <w:b/>
          <w:noProof w:val="0"/>
          <w:snapToGrid/>
          <w:color w:val="C7000B"/>
          <w:lang w:eastAsia="en-US"/>
        </w:rPr>
        <w:t xml:space="preserve"> </w:t>
      </w:r>
      <w:proofErr w:type="spellStart"/>
      <w:r w:rsidR="001A4911" w:rsidRPr="00F321B6">
        <w:rPr>
          <w:b/>
          <w:noProof w:val="0"/>
          <w:snapToGrid/>
          <w:color w:val="C7000B"/>
          <w:lang w:eastAsia="en-US"/>
        </w:rPr>
        <w:t>omm</w:t>
      </w:r>
      <w:proofErr w:type="spellEnd"/>
    </w:p>
    <w:p w14:paraId="74E1A8A3" w14:textId="38C3F0BA" w:rsidR="00081D6F" w:rsidRPr="006E6A1D" w:rsidRDefault="00081D6F" w:rsidP="005E0CD2">
      <w:pPr>
        <w:pStyle w:val="4"/>
        <w:rPr>
          <w:rFonts w:hint="eastAsia"/>
        </w:rPr>
      </w:pPr>
      <w:r w:rsidRPr="006E6A1D">
        <w:t>连接数据库时，可以使用如下命令获取帮助信息</w:t>
      </w:r>
    </w:p>
    <w:p w14:paraId="100F5D85" w14:textId="44CFB2A4" w:rsidR="00081D6F" w:rsidRPr="00F321B6" w:rsidRDefault="001923A3"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081D6F" w:rsidRPr="00F321B6">
        <w:rPr>
          <w:b/>
          <w:noProof w:val="0"/>
          <w:snapToGrid/>
          <w:color w:val="C7000B"/>
          <w:lang w:eastAsia="en-US"/>
        </w:rPr>
        <w:t>gsql</w:t>
      </w:r>
      <w:proofErr w:type="spellEnd"/>
      <w:proofErr w:type="gramEnd"/>
      <w:r w:rsidR="00081D6F" w:rsidRPr="00F321B6">
        <w:rPr>
          <w:b/>
          <w:noProof w:val="0"/>
          <w:snapToGrid/>
          <w:color w:val="C7000B"/>
          <w:lang w:eastAsia="en-US"/>
        </w:rPr>
        <w:t xml:space="preserve"> </w:t>
      </w:r>
      <w:r w:rsidR="00FF326A" w:rsidRPr="00F321B6">
        <w:rPr>
          <w:b/>
          <w:noProof w:val="0"/>
          <w:snapToGrid/>
          <w:color w:val="C7000B"/>
          <w:lang w:eastAsia="en-US"/>
        </w:rPr>
        <w:t>--</w:t>
      </w:r>
      <w:r w:rsidR="00081D6F" w:rsidRPr="00F321B6">
        <w:rPr>
          <w:b/>
          <w:noProof w:val="0"/>
          <w:snapToGrid/>
          <w:color w:val="C7000B"/>
          <w:lang w:eastAsia="en-US"/>
        </w:rPr>
        <w:t>help</w:t>
      </w:r>
    </w:p>
    <w:p w14:paraId="388364CC" w14:textId="77777777" w:rsidR="00081D6F" w:rsidRPr="006E6A1D" w:rsidRDefault="00081D6F" w:rsidP="00414C1D">
      <w:pPr>
        <w:pStyle w:val="1e"/>
      </w:pPr>
      <w:r w:rsidRPr="006E6A1D">
        <w:t>显示如下帮助信息：</w:t>
      </w:r>
    </w:p>
    <w:p w14:paraId="23BEC9C4" w14:textId="6832ABC9" w:rsidR="00081D6F" w:rsidRPr="006E6A1D" w:rsidRDefault="00081D6F" w:rsidP="00414C1D">
      <w:pPr>
        <w:pStyle w:val="affffc"/>
      </w:pPr>
      <w:r w:rsidRPr="006E6A1D">
        <w:t xml:space="preserve">...... </w:t>
      </w:r>
      <w:r w:rsidRPr="006E6A1D">
        <w:br/>
        <w:t xml:space="preserve">Usage: </w:t>
      </w:r>
      <w:r w:rsidRPr="006E6A1D">
        <w:br/>
        <w:t xml:space="preserve">  gsql [OPTION]... [DBNAME [USERNAME]] </w:t>
      </w:r>
      <w:r w:rsidRPr="006E6A1D">
        <w:br/>
        <w:t xml:space="preserve"> </w:t>
      </w:r>
      <w:r w:rsidRPr="006E6A1D">
        <w:br/>
        <w:t xml:space="preserve">General options: </w:t>
      </w:r>
      <w:r w:rsidRPr="006E6A1D">
        <w:br/>
        <w:t xml:space="preserve">  </w:t>
      </w:r>
      <w:r w:rsidR="00FF326A" w:rsidRPr="006E6A1D">
        <w:t>-</w:t>
      </w:r>
      <w:r w:rsidRPr="006E6A1D">
        <w:t xml:space="preserve">c, </w:t>
      </w:r>
      <w:r w:rsidR="00FF326A" w:rsidRPr="006E6A1D">
        <w:t>--</w:t>
      </w:r>
      <w:r w:rsidRPr="006E6A1D">
        <w:t xml:space="preserve">command=COMMAND    run only single command (SQL or internal) and exit </w:t>
      </w:r>
      <w:r w:rsidRPr="006E6A1D">
        <w:br/>
        <w:t xml:space="preserve">  </w:t>
      </w:r>
      <w:r w:rsidR="00FF326A" w:rsidRPr="006E6A1D">
        <w:t>-</w:t>
      </w:r>
      <w:r w:rsidRPr="006E6A1D">
        <w:t xml:space="preserve">d, </w:t>
      </w:r>
      <w:r w:rsidR="00FF326A" w:rsidRPr="006E6A1D">
        <w:t>--</w:t>
      </w:r>
      <w:r w:rsidRPr="006E6A1D">
        <w:t xml:space="preserve">dbname=DBNAME      database name to connect to (default: "postgres") </w:t>
      </w:r>
      <w:r w:rsidRPr="006E6A1D">
        <w:br/>
        <w:t xml:space="preserve">  </w:t>
      </w:r>
      <w:r w:rsidR="00FF326A" w:rsidRPr="006E6A1D">
        <w:t>-</w:t>
      </w:r>
      <w:r w:rsidRPr="006E6A1D">
        <w:t xml:space="preserve">f, </w:t>
      </w:r>
      <w:r w:rsidR="00FF326A" w:rsidRPr="006E6A1D">
        <w:t>--</w:t>
      </w:r>
      <w:r w:rsidRPr="006E6A1D">
        <w:t xml:space="preserve">file=FILENAME      execute commands from file, then exit </w:t>
      </w:r>
      <w:r w:rsidRPr="006E6A1D">
        <w:br/>
        <w:t>......</w:t>
      </w:r>
    </w:p>
    <w:p w14:paraId="694F2E01" w14:textId="77777777" w:rsidR="00081D6F" w:rsidRPr="006E6A1D" w:rsidRDefault="00081D6F" w:rsidP="00414C1D">
      <w:pPr>
        <w:pStyle w:val="1e"/>
      </w:pPr>
    </w:p>
    <w:p w14:paraId="1DA4D959" w14:textId="4FF6EB0F" w:rsidR="00081D6F" w:rsidRPr="006E6A1D" w:rsidRDefault="00081D6F" w:rsidP="005E0CD2">
      <w:pPr>
        <w:pStyle w:val="4"/>
        <w:rPr>
          <w:rFonts w:hint="eastAsia"/>
        </w:rPr>
      </w:pPr>
      <w:r w:rsidRPr="006E6A1D">
        <w:t>连接到数据库后，可以使用如下命令获取帮助信息</w:t>
      </w:r>
    </w:p>
    <w:p w14:paraId="5832DDE8" w14:textId="77777777" w:rsidR="00081D6F" w:rsidRPr="006E6A1D" w:rsidRDefault="00081D6F" w:rsidP="005F4AA9">
      <w:pPr>
        <w:pStyle w:val="30"/>
      </w:pPr>
      <w:r w:rsidRPr="006E6A1D">
        <w:t>使用如下命令连接数据库。</w:t>
      </w:r>
    </w:p>
    <w:p w14:paraId="3277FE6D" w14:textId="1ABC9AEE" w:rsidR="00081D6F" w:rsidRPr="006E6A1D" w:rsidRDefault="007760B9" w:rsidP="00414C1D">
      <w:pPr>
        <w:pStyle w:val="affffc"/>
      </w:pPr>
      <w:r w:rsidRPr="0053549F">
        <w:lastRenderedPageBreak/>
        <w:t>[omm@</w:t>
      </w:r>
      <w:r>
        <w:t>db1</w:t>
      </w:r>
      <w:r w:rsidRPr="0053549F">
        <w:t xml:space="preserve"> ~]$</w:t>
      </w:r>
      <w:r>
        <w:t xml:space="preserve"> </w:t>
      </w:r>
      <w:proofErr w:type="spellStart"/>
      <w:proofErr w:type="gramStart"/>
      <w:r w:rsidR="00081D6F" w:rsidRPr="00CF49D7">
        <w:rPr>
          <w:b/>
          <w:noProof w:val="0"/>
          <w:snapToGrid/>
          <w:color w:val="C7000B"/>
          <w:lang w:eastAsia="en-US"/>
        </w:rPr>
        <w:t>gsql</w:t>
      </w:r>
      <w:proofErr w:type="spellEnd"/>
      <w:proofErr w:type="gram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d </w:t>
      </w:r>
      <w:proofErr w:type="spellStart"/>
      <w:r w:rsidR="00081D6F" w:rsidRPr="00CF49D7">
        <w:rPr>
          <w:b/>
          <w:noProof w:val="0"/>
          <w:snapToGrid/>
          <w:color w:val="C7000B"/>
          <w:lang w:eastAsia="en-US"/>
        </w:rPr>
        <w:t>postgres</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p 26000</w:t>
      </w:r>
      <w:r w:rsidR="00F5590C" w:rsidRPr="00CF49D7">
        <w:rPr>
          <w:b/>
          <w:noProof w:val="0"/>
          <w:snapToGrid/>
          <w:color w:val="C7000B"/>
          <w:lang w:eastAsia="en-US"/>
        </w:rPr>
        <w:t xml:space="preserve"> </w:t>
      </w:r>
      <w:r w:rsidR="00FF326A" w:rsidRPr="00CF49D7">
        <w:rPr>
          <w:b/>
          <w:noProof w:val="0"/>
          <w:snapToGrid/>
          <w:color w:val="C7000B"/>
          <w:lang w:eastAsia="en-US"/>
        </w:rPr>
        <w:t>-</w:t>
      </w:r>
      <w:r w:rsidR="00F5590C" w:rsidRPr="00CF49D7">
        <w:rPr>
          <w:b/>
          <w:noProof w:val="0"/>
          <w:snapToGrid/>
          <w:color w:val="C7000B"/>
          <w:lang w:eastAsia="en-US"/>
        </w:rPr>
        <w:t>r</w:t>
      </w:r>
      <w:r w:rsidR="00081D6F" w:rsidRPr="006E6A1D">
        <w:t xml:space="preserve"> </w:t>
      </w:r>
    </w:p>
    <w:p w14:paraId="406859B7" w14:textId="77777777" w:rsidR="00081D6F" w:rsidRPr="006E6A1D" w:rsidRDefault="00081D6F" w:rsidP="005F4AA9">
      <w:pPr>
        <w:pStyle w:val="30"/>
      </w:pPr>
      <w:r w:rsidRPr="006E6A1D">
        <w:t>输入</w:t>
      </w:r>
      <w:r w:rsidRPr="006E6A1D">
        <w:t>help</w:t>
      </w:r>
      <w:r w:rsidRPr="006E6A1D">
        <w:t>指令。</w:t>
      </w:r>
    </w:p>
    <w:p w14:paraId="7E468B35" w14:textId="19EBEA1E" w:rsidR="00081D6F" w:rsidRPr="006E6A1D" w:rsidRDefault="00081D6F" w:rsidP="00414C1D">
      <w:pPr>
        <w:pStyle w:val="affffc"/>
      </w:pPr>
      <w:r w:rsidRPr="006E6A1D">
        <w:t>postgres=#</w:t>
      </w:r>
      <w:r w:rsidRPr="00CF49D7">
        <w:rPr>
          <w:b/>
          <w:noProof w:val="0"/>
          <w:snapToGrid/>
          <w:color w:val="C7000B"/>
          <w:lang w:eastAsia="en-US"/>
        </w:rPr>
        <w:t>help</w:t>
      </w:r>
    </w:p>
    <w:p w14:paraId="73576643" w14:textId="77777777" w:rsidR="00081D6F" w:rsidRPr="006E6A1D" w:rsidRDefault="00081D6F" w:rsidP="00414C1D">
      <w:pPr>
        <w:pStyle w:val="1e"/>
      </w:pPr>
      <w:r w:rsidRPr="006E6A1D">
        <w:t>显示如下帮助信息：</w:t>
      </w:r>
    </w:p>
    <w:p w14:paraId="7AFB1BD6" w14:textId="5369426D" w:rsidR="00081D6F" w:rsidRPr="006E6A1D" w:rsidRDefault="00081D6F" w:rsidP="00414C1D">
      <w:pPr>
        <w:pStyle w:val="affffc"/>
      </w:pPr>
      <w:r w:rsidRPr="006E6A1D">
        <w:t>You are using gsql, the command</w:t>
      </w:r>
      <w:r w:rsidR="00FF326A" w:rsidRPr="006E6A1D">
        <w:t>-</w:t>
      </w:r>
      <w:r w:rsidRPr="006E6A1D">
        <w:t xml:space="preserve">line interface to gaussdb. </w:t>
      </w:r>
      <w:r w:rsidRPr="006E6A1D">
        <w:br/>
        <w:t xml:space="preserve">Type:  \copyright for distribution terms </w:t>
      </w:r>
      <w:r w:rsidRPr="006E6A1D">
        <w:br/>
        <w:t xml:space="preserve">       \h for help with SQL commands </w:t>
      </w:r>
      <w:r w:rsidRPr="006E6A1D">
        <w:br/>
        <w:t xml:space="preserve">       \? for help with gsql commands </w:t>
      </w:r>
      <w:r w:rsidRPr="006E6A1D">
        <w:br/>
        <w:t xml:space="preserve">       \g or terminate with semicolon to execute query </w:t>
      </w:r>
      <w:r w:rsidRPr="006E6A1D">
        <w:br/>
        <w:t xml:space="preserve">       \q to quit</w:t>
      </w:r>
    </w:p>
    <w:p w14:paraId="0E67D88E" w14:textId="6273B71C" w:rsidR="00081D6F" w:rsidRPr="006E6A1D" w:rsidRDefault="00081D6F" w:rsidP="005F4AA9">
      <w:pPr>
        <w:pStyle w:val="30"/>
      </w:pPr>
      <w:r w:rsidRPr="006E6A1D">
        <w:t>查看版权信息</w:t>
      </w:r>
      <w:r w:rsidR="000C0227" w:rsidRPr="006E6A1D">
        <w:t>。</w:t>
      </w:r>
    </w:p>
    <w:p w14:paraId="40EB8425" w14:textId="77777777" w:rsidR="00081D6F" w:rsidRPr="006E6A1D" w:rsidRDefault="00081D6F" w:rsidP="00414C1D">
      <w:pPr>
        <w:pStyle w:val="affffc"/>
      </w:pPr>
      <w:r w:rsidRPr="006E6A1D">
        <w:t>postgres=#</w:t>
      </w:r>
      <w:r w:rsidRPr="00CF49D7">
        <w:rPr>
          <w:b/>
          <w:noProof w:val="0"/>
          <w:snapToGrid/>
          <w:color w:val="C7000B"/>
          <w:lang w:eastAsia="en-US"/>
        </w:rPr>
        <w:t>\copyright</w:t>
      </w:r>
    </w:p>
    <w:p w14:paraId="26396100" w14:textId="77777777" w:rsidR="00081D6F" w:rsidRPr="006E6A1D" w:rsidRDefault="00081D6F" w:rsidP="00414C1D">
      <w:pPr>
        <w:pStyle w:val="1e"/>
      </w:pPr>
      <w:r w:rsidRPr="006E6A1D">
        <w:t>显示如下版权信息：</w:t>
      </w:r>
    </w:p>
    <w:p w14:paraId="024B0383" w14:textId="77777777" w:rsidR="00081D6F" w:rsidRPr="006E6A1D" w:rsidRDefault="00081D6F" w:rsidP="00414C1D">
      <w:pPr>
        <w:pStyle w:val="affffc"/>
      </w:pPr>
      <w:r w:rsidRPr="006E6A1D">
        <w:t>openGauss Database Management System</w:t>
      </w:r>
    </w:p>
    <w:p w14:paraId="12D26925" w14:textId="77777777" w:rsidR="00081D6F" w:rsidRPr="006E6A1D" w:rsidRDefault="00081D6F" w:rsidP="00414C1D">
      <w:pPr>
        <w:pStyle w:val="affffc"/>
      </w:pPr>
      <w:r w:rsidRPr="006E6A1D">
        <w:t>Copyright (c) Huawei Technologies Co., Ltd. 2020. All rights reserved.</w:t>
      </w:r>
    </w:p>
    <w:p w14:paraId="2D187EE5" w14:textId="1BEAA6E6" w:rsidR="00081D6F" w:rsidRPr="006E6A1D" w:rsidRDefault="00081D6F" w:rsidP="005F4AA9">
      <w:pPr>
        <w:pStyle w:val="30"/>
      </w:pPr>
      <w:r w:rsidRPr="006E6A1D">
        <w:t>查看</w:t>
      </w:r>
      <w:proofErr w:type="spellStart"/>
      <w:r w:rsidRPr="006E6A1D">
        <w:t>openGauss</w:t>
      </w:r>
      <w:proofErr w:type="spellEnd"/>
      <w:r w:rsidRPr="006E6A1D">
        <w:t>支持的所有</w:t>
      </w:r>
      <w:r w:rsidRPr="006E6A1D">
        <w:t>SQL</w:t>
      </w:r>
      <w:r w:rsidRPr="006E6A1D">
        <w:t>语句</w:t>
      </w:r>
      <w:r w:rsidR="000C0227" w:rsidRPr="006E6A1D">
        <w:t>。</w:t>
      </w:r>
    </w:p>
    <w:p w14:paraId="1FC8E87E" w14:textId="77777777" w:rsidR="00081D6F" w:rsidRPr="006E6A1D" w:rsidRDefault="00081D6F" w:rsidP="00414C1D">
      <w:pPr>
        <w:pStyle w:val="affffc"/>
      </w:pPr>
      <w:r w:rsidRPr="006E6A1D">
        <w:t>postgres=#</w:t>
      </w:r>
      <w:r w:rsidRPr="00CF49D7">
        <w:rPr>
          <w:b/>
          <w:noProof w:val="0"/>
          <w:snapToGrid/>
          <w:color w:val="C7000B"/>
          <w:lang w:eastAsia="en-US"/>
        </w:rPr>
        <w:t>\h</w:t>
      </w:r>
    </w:p>
    <w:p w14:paraId="798BE051" w14:textId="77777777" w:rsidR="00081D6F" w:rsidRPr="006E6A1D" w:rsidRDefault="00081D6F" w:rsidP="00414C1D">
      <w:pPr>
        <w:pStyle w:val="1e"/>
      </w:pPr>
      <w:r w:rsidRPr="006E6A1D">
        <w:t>显示如下信息：</w:t>
      </w:r>
    </w:p>
    <w:p w14:paraId="06298CA0" w14:textId="77777777" w:rsidR="00081D6F" w:rsidRPr="006E6A1D" w:rsidRDefault="00081D6F" w:rsidP="00414C1D">
      <w:pPr>
        <w:pStyle w:val="affffc"/>
        <w:rPr>
          <w:spacing w:val="-1"/>
          <w:kern w:val="0"/>
        </w:rPr>
      </w:pPr>
      <w:r w:rsidRPr="006E6A1D">
        <w:t xml:space="preserve">Available help: </w:t>
      </w:r>
      <w:r w:rsidRPr="006E6A1D">
        <w:br/>
        <w:t xml:space="preserve">  ABORT                             </w:t>
      </w:r>
      <w:r w:rsidRPr="006E6A1D">
        <w:br/>
        <w:t xml:space="preserve">  ALTER AGGREGATE </w:t>
      </w:r>
      <w:r w:rsidRPr="006E6A1D">
        <w:br/>
        <w:t xml:space="preserve">  ALTER APP WORKLOAD GROUP                   </w:t>
      </w:r>
      <w:r w:rsidRPr="006E6A1D">
        <w:br/>
        <w:t>... ...</w:t>
      </w:r>
    </w:p>
    <w:p w14:paraId="030479B8" w14:textId="606B3767" w:rsidR="00081D6F" w:rsidRPr="006E6A1D" w:rsidRDefault="00081D6F" w:rsidP="005F4AA9">
      <w:pPr>
        <w:pStyle w:val="30"/>
      </w:pPr>
      <w:r w:rsidRPr="006E6A1D">
        <w:t>查看</w:t>
      </w:r>
      <w:r w:rsidRPr="006E6A1D">
        <w:t>CREATE DATABASE</w:t>
      </w:r>
      <w:r w:rsidRPr="006E6A1D">
        <w:t>命令的参数可使用下面的命令</w:t>
      </w:r>
      <w:r w:rsidR="000C0227" w:rsidRPr="006E6A1D">
        <w:t>。</w:t>
      </w:r>
    </w:p>
    <w:p w14:paraId="5DBE4608" w14:textId="77777777" w:rsidR="00081D6F" w:rsidRPr="006E6A1D" w:rsidRDefault="00081D6F" w:rsidP="00414C1D">
      <w:pPr>
        <w:pStyle w:val="affffc"/>
      </w:pPr>
      <w:r w:rsidRPr="006E6A1D">
        <w:t>postgres=#</w:t>
      </w:r>
      <w:r w:rsidRPr="00C04417">
        <w:rPr>
          <w:b/>
          <w:noProof w:val="0"/>
          <w:snapToGrid/>
          <w:color w:val="C7000B"/>
          <w:lang w:eastAsia="en-US"/>
        </w:rPr>
        <w:t>\help CREATE DATABASE</w:t>
      </w:r>
    </w:p>
    <w:p w14:paraId="679197F8" w14:textId="77777777" w:rsidR="00081D6F" w:rsidRPr="006E6A1D" w:rsidRDefault="00081D6F" w:rsidP="00414C1D">
      <w:pPr>
        <w:pStyle w:val="1e"/>
      </w:pPr>
      <w:r w:rsidRPr="006E6A1D">
        <w:t>显示如下帮助信息：</w:t>
      </w:r>
    </w:p>
    <w:p w14:paraId="577FE7A0" w14:textId="77777777" w:rsidR="00081D6F" w:rsidRPr="006E6A1D" w:rsidRDefault="00081D6F" w:rsidP="00414C1D">
      <w:pPr>
        <w:pStyle w:val="affffc"/>
      </w:pPr>
      <w:r w:rsidRPr="006E6A1D">
        <w:t xml:space="preserve">Command:     CREATE DATABASE </w:t>
      </w:r>
      <w:r w:rsidRPr="006E6A1D">
        <w:br/>
        <w:t xml:space="preserve">Description: create a new database </w:t>
      </w:r>
      <w:r w:rsidRPr="006E6A1D">
        <w:br/>
        <w:t xml:space="preserve">Syntax: </w:t>
      </w:r>
      <w:r w:rsidRPr="006E6A1D">
        <w:br/>
        <w:t xml:space="preserve">CREATE DATABASE database_name </w:t>
      </w:r>
      <w:r w:rsidRPr="006E6A1D">
        <w:br/>
        <w:t xml:space="preserve">     [ [ WITH ] {[ OWNER [=] user_name ]| </w:t>
      </w:r>
      <w:r w:rsidRPr="006E6A1D">
        <w:br/>
        <w:t xml:space="preserve">           [ TEMPLATE [=] template ]| </w:t>
      </w:r>
      <w:r w:rsidRPr="006E6A1D">
        <w:br/>
        <w:t xml:space="preserve">           [ ENCODING [=] encoding ]| </w:t>
      </w:r>
      <w:r w:rsidRPr="006E6A1D">
        <w:br/>
        <w:t xml:space="preserve">           [ LC_COLLATE [=] lc_collate ]| </w:t>
      </w:r>
      <w:r w:rsidRPr="006E6A1D">
        <w:br/>
        <w:t xml:space="preserve">           [ LC_CTYPE [=] lc_ctype ]| </w:t>
      </w:r>
      <w:r w:rsidRPr="006E6A1D">
        <w:br/>
        <w:t xml:space="preserve">           [ DBCOMPATIBILITY [=] compatibility_type ]| </w:t>
      </w:r>
      <w:r w:rsidRPr="006E6A1D">
        <w:br/>
        <w:t xml:space="preserve">           [ TABLESPACE [=] tablespace_name ]| </w:t>
      </w:r>
      <w:r w:rsidRPr="006E6A1D">
        <w:br/>
        <w:t xml:space="preserve">           [ CONNECTION LIMIT [=] connlimit ]}[...] ];</w:t>
      </w:r>
    </w:p>
    <w:p w14:paraId="60E5B97E" w14:textId="297D8A21" w:rsidR="00081D6F" w:rsidRPr="006E6A1D" w:rsidRDefault="00081D6F" w:rsidP="005F4AA9">
      <w:pPr>
        <w:pStyle w:val="30"/>
      </w:pPr>
      <w:r w:rsidRPr="006E6A1D">
        <w:t>查看</w:t>
      </w:r>
      <w:proofErr w:type="spellStart"/>
      <w:r w:rsidRPr="006E6A1D">
        <w:t>gsql</w:t>
      </w:r>
      <w:proofErr w:type="spellEnd"/>
      <w:r w:rsidRPr="006E6A1D">
        <w:t>支持的命令</w:t>
      </w:r>
      <w:r w:rsidR="000C0227" w:rsidRPr="006E6A1D">
        <w:t>。</w:t>
      </w:r>
    </w:p>
    <w:p w14:paraId="680A04D7" w14:textId="77777777" w:rsidR="00081D6F" w:rsidRPr="006E6A1D" w:rsidRDefault="00081D6F" w:rsidP="00414C1D">
      <w:pPr>
        <w:pStyle w:val="affffc"/>
      </w:pPr>
      <w:r w:rsidRPr="006E6A1D">
        <w:t xml:space="preserve">postgres=# </w:t>
      </w:r>
      <w:r w:rsidRPr="00CF49D7">
        <w:rPr>
          <w:b/>
          <w:noProof w:val="0"/>
          <w:snapToGrid/>
          <w:color w:val="C7000B"/>
          <w:lang w:eastAsia="en-US"/>
        </w:rPr>
        <w:t xml:space="preserve">\? </w:t>
      </w:r>
    </w:p>
    <w:p w14:paraId="6368A5CA" w14:textId="77777777" w:rsidR="00081D6F" w:rsidRPr="006E6A1D" w:rsidRDefault="00081D6F" w:rsidP="00414C1D">
      <w:pPr>
        <w:pStyle w:val="1e"/>
      </w:pPr>
      <w:r w:rsidRPr="006E6A1D">
        <w:lastRenderedPageBreak/>
        <w:t>显示如下信息：</w:t>
      </w:r>
    </w:p>
    <w:p w14:paraId="40AD0F9F" w14:textId="77777777" w:rsidR="00081D6F" w:rsidRPr="006E6A1D" w:rsidRDefault="00081D6F" w:rsidP="00414C1D">
      <w:pPr>
        <w:pStyle w:val="affffc"/>
      </w:pPr>
      <w:r w:rsidRPr="006E6A1D">
        <w:t xml:space="preserve">General </w:t>
      </w:r>
    </w:p>
    <w:p w14:paraId="4A3D2D6A" w14:textId="77777777" w:rsidR="00081D6F" w:rsidRPr="006E6A1D" w:rsidRDefault="00081D6F" w:rsidP="00414C1D">
      <w:pPr>
        <w:pStyle w:val="affffc"/>
      </w:pPr>
      <w:r w:rsidRPr="006E6A1D">
        <w:t xml:space="preserve">  \copyright             show PostgreSQL usage and distribution terms </w:t>
      </w:r>
    </w:p>
    <w:p w14:paraId="28040F81" w14:textId="77777777" w:rsidR="00081D6F" w:rsidRPr="006E6A1D" w:rsidRDefault="00081D6F" w:rsidP="00414C1D">
      <w:pPr>
        <w:pStyle w:val="affffc"/>
      </w:pPr>
      <w:r w:rsidRPr="006E6A1D">
        <w:t xml:space="preserve">  \g [FILE] or ;         execute query (and send results to file or |pipe) </w:t>
      </w:r>
    </w:p>
    <w:p w14:paraId="3ED39317" w14:textId="77777777" w:rsidR="00081D6F" w:rsidRPr="006E6A1D" w:rsidRDefault="00081D6F" w:rsidP="00414C1D">
      <w:pPr>
        <w:pStyle w:val="affffc"/>
      </w:pPr>
      <w:r w:rsidRPr="006E6A1D">
        <w:t xml:space="preserve">  \h(\help) [NAME]              help on syntax of SQL commands, * for all commands </w:t>
      </w:r>
    </w:p>
    <w:p w14:paraId="55BEC148" w14:textId="77777777" w:rsidR="00081D6F" w:rsidRPr="006E6A1D" w:rsidRDefault="00081D6F" w:rsidP="00414C1D">
      <w:pPr>
        <w:pStyle w:val="affffc"/>
      </w:pPr>
      <w:r w:rsidRPr="006E6A1D">
        <w:t xml:space="preserve">  \q                     quit gsql </w:t>
      </w:r>
    </w:p>
    <w:p w14:paraId="1209BE87" w14:textId="77777777" w:rsidR="00081D6F" w:rsidRPr="006E6A1D" w:rsidRDefault="00081D6F" w:rsidP="00414C1D">
      <w:pPr>
        <w:pStyle w:val="affffc"/>
      </w:pPr>
      <w:r w:rsidRPr="006E6A1D">
        <w:t>... ...</w:t>
      </w:r>
    </w:p>
    <w:p w14:paraId="1ADEEC94" w14:textId="765A3B58" w:rsidR="00081D6F" w:rsidRPr="001B147D" w:rsidRDefault="00605F77" w:rsidP="005F4AA9">
      <w:pPr>
        <w:pStyle w:val="30"/>
      </w:pPr>
      <w:r w:rsidRPr="001B147D">
        <w:t>退出数据库</w:t>
      </w:r>
      <w:r w:rsidR="00FC0842">
        <w:rPr>
          <w:rFonts w:hint="eastAsia"/>
        </w:rPr>
        <w:t>。</w:t>
      </w:r>
    </w:p>
    <w:p w14:paraId="6106CE46" w14:textId="78C19ABF" w:rsidR="00605F77" w:rsidRPr="006E6A1D" w:rsidRDefault="001B147D" w:rsidP="00414C1D">
      <w:pPr>
        <w:pStyle w:val="affffc"/>
      </w:pPr>
      <w:r>
        <w:t xml:space="preserve">postgres=# </w:t>
      </w:r>
      <w:r w:rsidRPr="00CF49D7">
        <w:rPr>
          <w:b/>
          <w:noProof w:val="0"/>
          <w:snapToGrid/>
          <w:color w:val="C7000B"/>
          <w:lang w:eastAsia="en-US"/>
        </w:rPr>
        <w:t>\q</w:t>
      </w:r>
    </w:p>
    <w:p w14:paraId="7526B1B2" w14:textId="13B10DD7" w:rsidR="00081D6F" w:rsidRPr="006E6A1D" w:rsidRDefault="00081D6F" w:rsidP="005E0CD2">
      <w:pPr>
        <w:pStyle w:val="3"/>
        <w:rPr>
          <w:rFonts w:hint="eastAsia"/>
        </w:rPr>
      </w:pPr>
      <w:bookmarkStart w:id="39" w:name="_Toc46585211"/>
      <w:bookmarkStart w:id="40" w:name="_Toc80609122"/>
      <w:r w:rsidRPr="006E6A1D">
        <w:t>命令使用</w:t>
      </w:r>
      <w:bookmarkEnd w:id="39"/>
      <w:bookmarkEnd w:id="40"/>
    </w:p>
    <w:p w14:paraId="2C6F73B8" w14:textId="251DB2AD" w:rsidR="00F569AA" w:rsidRPr="006E6A1D" w:rsidRDefault="00F569AA" w:rsidP="005E0CD2">
      <w:pPr>
        <w:pStyle w:val="4"/>
        <w:rPr>
          <w:rFonts w:hint="eastAsia"/>
        </w:rPr>
      </w:pPr>
      <w:r w:rsidRPr="006E6A1D">
        <w:t>前提条件</w:t>
      </w:r>
    </w:p>
    <w:p w14:paraId="1D8734FD" w14:textId="63696BF9" w:rsidR="00F569AA" w:rsidRPr="006E6A1D" w:rsidRDefault="00F569AA" w:rsidP="00414C1D">
      <w:pPr>
        <w:pStyle w:val="1e"/>
      </w:pPr>
      <w:r w:rsidRPr="006E6A1D">
        <w:t>以下操作在</w:t>
      </w:r>
      <w:r w:rsidRPr="006E6A1D">
        <w:t>openGauss</w:t>
      </w:r>
      <w:r w:rsidRPr="006E6A1D">
        <w:t>的数据库主节点所在主机上执行（本地连接数据库），</w:t>
      </w:r>
      <w:r w:rsidR="00FC0842">
        <w:t>因此需要</w:t>
      </w:r>
      <w:r w:rsidRPr="006E6A1D">
        <w:t>切换到</w:t>
      </w:r>
      <w:r w:rsidRPr="006E6A1D">
        <w:t>omm</w:t>
      </w:r>
      <w:r w:rsidRPr="006E6A1D">
        <w:t>用户。</w:t>
      </w:r>
    </w:p>
    <w:p w14:paraId="338557D4" w14:textId="7565A49C" w:rsidR="00F569AA" w:rsidRPr="00C04417" w:rsidRDefault="007760B9" w:rsidP="00414C1D">
      <w:pPr>
        <w:pStyle w:val="affffc"/>
        <w:rPr>
          <w:b/>
          <w:noProof w:val="0"/>
          <w:snapToGrid/>
          <w:color w:val="C7000B"/>
          <w:lang w:eastAsia="en-US"/>
        </w:rPr>
      </w:pPr>
      <w:r>
        <w:t>[root</w:t>
      </w:r>
      <w:r w:rsidRPr="0053549F">
        <w:t>@</w:t>
      </w:r>
      <w:r>
        <w:t xml:space="preserve">db1 ~]# </w:t>
      </w:r>
      <w:proofErr w:type="spellStart"/>
      <w:proofErr w:type="gramStart"/>
      <w:r w:rsidR="00F569AA" w:rsidRPr="00C04417">
        <w:rPr>
          <w:b/>
          <w:noProof w:val="0"/>
          <w:snapToGrid/>
          <w:color w:val="C7000B"/>
          <w:lang w:eastAsia="en-US"/>
        </w:rPr>
        <w:t>su</w:t>
      </w:r>
      <w:proofErr w:type="spellEnd"/>
      <w:proofErr w:type="gram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 </w:t>
      </w:r>
      <w:proofErr w:type="spellStart"/>
      <w:r w:rsidR="00F569AA" w:rsidRPr="00C04417">
        <w:rPr>
          <w:b/>
          <w:noProof w:val="0"/>
          <w:snapToGrid/>
          <w:color w:val="C7000B"/>
          <w:lang w:eastAsia="en-US"/>
        </w:rPr>
        <w:t>omm</w:t>
      </w:r>
      <w:proofErr w:type="spellEnd"/>
    </w:p>
    <w:p w14:paraId="687BE1E3" w14:textId="7A2ADF3D" w:rsidR="00081D6F" w:rsidRDefault="00081D6F" w:rsidP="005E0CD2">
      <w:pPr>
        <w:pStyle w:val="4"/>
        <w:rPr>
          <w:rFonts w:hint="eastAsia"/>
        </w:rPr>
      </w:pPr>
      <w:r w:rsidRPr="006E6A1D">
        <w:t>执行一条字符串命令</w:t>
      </w:r>
    </w:p>
    <w:p w14:paraId="07EBA33B" w14:textId="77777777" w:rsidR="00FC0842" w:rsidRDefault="00FC0842" w:rsidP="00FC0842">
      <w:pPr>
        <w:pStyle w:val="1e"/>
      </w:pPr>
      <w:r>
        <w:t>执行一条显示版权</w:t>
      </w:r>
      <w:r>
        <w:rPr>
          <w:rFonts w:hint="eastAsia"/>
        </w:rPr>
        <w:t>信息的</w:t>
      </w:r>
      <w:r>
        <w:t>字符串命令</w:t>
      </w:r>
      <w:r>
        <w:rPr>
          <w:rFonts w:hint="eastAsia"/>
        </w:rPr>
        <w:t>。</w:t>
      </w:r>
    </w:p>
    <w:p w14:paraId="7395B4C7" w14:textId="75E1CB7F" w:rsidR="00081D6F" w:rsidRPr="00C04417" w:rsidRDefault="007760B9"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c "\copyright"</w:t>
      </w:r>
    </w:p>
    <w:p w14:paraId="51452509" w14:textId="77777777" w:rsidR="00081D6F" w:rsidRPr="006E6A1D" w:rsidRDefault="00081D6F" w:rsidP="00081D6F">
      <w:pPr>
        <w:topLinePunct w:val="0"/>
        <w:ind w:leftChars="412" w:left="824"/>
        <w:rPr>
          <w:rFonts w:ascii="Huawei Sans" w:hAnsi="Huawei Sans" w:cs="Huawei Sans"/>
        </w:rPr>
      </w:pPr>
      <w:r w:rsidRPr="006E6A1D">
        <w:rPr>
          <w:rFonts w:ascii="Huawei Sans" w:hAnsi="Huawei Sans" w:cs="Huawei Sans"/>
        </w:rPr>
        <w:t>显示如下，显示后退出</w:t>
      </w:r>
      <w:proofErr w:type="spellStart"/>
      <w:r w:rsidRPr="006E6A1D">
        <w:rPr>
          <w:rFonts w:ascii="Huawei Sans" w:hAnsi="Huawei Sans" w:cs="Huawei Sans"/>
        </w:rPr>
        <w:t>gsql</w:t>
      </w:r>
      <w:proofErr w:type="spellEnd"/>
      <w:r w:rsidRPr="006E6A1D">
        <w:rPr>
          <w:rFonts w:ascii="Huawei Sans" w:hAnsi="Huawei Sans" w:cs="Huawei Sans"/>
        </w:rPr>
        <w:t>环境：</w:t>
      </w:r>
    </w:p>
    <w:p w14:paraId="64AAB617" w14:textId="77777777" w:rsidR="00081D6F" w:rsidRPr="006E6A1D" w:rsidRDefault="00081D6F" w:rsidP="00414C1D">
      <w:pPr>
        <w:pStyle w:val="affffc"/>
      </w:pPr>
      <w:r w:rsidRPr="006E6A1D">
        <w:t>openGauss Database Management System</w:t>
      </w:r>
    </w:p>
    <w:p w14:paraId="041878CF" w14:textId="77777777" w:rsidR="00081D6F" w:rsidRPr="006E6A1D" w:rsidRDefault="00081D6F" w:rsidP="00414C1D">
      <w:pPr>
        <w:pStyle w:val="affffc"/>
      </w:pPr>
      <w:r w:rsidRPr="006E6A1D">
        <w:t>Copyright (c) Huawei Technologies Co., Ltd. 2020. All rights reserved</w:t>
      </w:r>
    </w:p>
    <w:p w14:paraId="39DF589E" w14:textId="77777777" w:rsidR="00081D6F" w:rsidRPr="006E6A1D" w:rsidRDefault="00081D6F" w:rsidP="00414C1D">
      <w:pPr>
        <w:pStyle w:val="affffc"/>
      </w:pPr>
      <w:r w:rsidRPr="006E6A1D">
        <w:t>$</w:t>
      </w:r>
    </w:p>
    <w:p w14:paraId="485780D0" w14:textId="6D849662" w:rsidR="00081D6F" w:rsidRPr="006E6A1D" w:rsidRDefault="000C0227" w:rsidP="005E0CD2">
      <w:pPr>
        <w:pStyle w:val="4"/>
        <w:rPr>
          <w:rFonts w:hint="eastAsia"/>
        </w:rPr>
      </w:pPr>
      <w:r w:rsidRPr="006E6A1D">
        <w:t>使用文件作为命令源而不是交互式输入</w:t>
      </w:r>
    </w:p>
    <w:p w14:paraId="68DD9831" w14:textId="7D54CA0A" w:rsidR="00F5590C" w:rsidRPr="006E6A1D" w:rsidRDefault="00F5590C" w:rsidP="005F4AA9">
      <w:pPr>
        <w:pStyle w:val="30"/>
      </w:pPr>
      <w:r w:rsidRPr="006E6A1D">
        <w:t>创建文件夹存放相关文档</w:t>
      </w:r>
      <w:r w:rsidR="000C0227" w:rsidRPr="006E6A1D">
        <w:t>。</w:t>
      </w:r>
    </w:p>
    <w:p w14:paraId="4D495A68" w14:textId="7C3C874D" w:rsidR="00F5590C" w:rsidRPr="009A0E2F" w:rsidRDefault="00A657A0" w:rsidP="00414C1D">
      <w:pPr>
        <w:pStyle w:val="affffc"/>
        <w:rPr>
          <w:snapToGrid/>
          <w:lang w:eastAsia="en-US"/>
        </w:rPr>
      </w:pPr>
      <w:r w:rsidRPr="0053549F">
        <w:t>[omm@</w:t>
      </w:r>
      <w:r>
        <w:t>db1</w:t>
      </w:r>
      <w:r w:rsidRPr="0053549F">
        <w:t xml:space="preserve"> ~]$</w:t>
      </w:r>
      <w:r>
        <w:t xml:space="preserve"> </w:t>
      </w:r>
      <w:proofErr w:type="spellStart"/>
      <w:proofErr w:type="gramStart"/>
      <w:r w:rsidR="00F5590C" w:rsidRPr="00C04417">
        <w:rPr>
          <w:b/>
          <w:noProof w:val="0"/>
          <w:snapToGrid/>
          <w:color w:val="C7000B"/>
          <w:lang w:eastAsia="en-US"/>
        </w:rPr>
        <w:t>mkdir</w:t>
      </w:r>
      <w:proofErr w:type="spellEnd"/>
      <w:proofErr w:type="gramEnd"/>
      <w:r w:rsidR="00F5590C" w:rsidRPr="00C04417">
        <w:rPr>
          <w:b/>
          <w:noProof w:val="0"/>
          <w:snapToGrid/>
          <w:color w:val="C7000B"/>
          <w:lang w:eastAsia="en-US"/>
        </w:rPr>
        <w:t xml:space="preserve"> /home/</w:t>
      </w:r>
      <w:proofErr w:type="spellStart"/>
      <w:r w:rsidR="00F5590C" w:rsidRPr="00C04417">
        <w:rPr>
          <w:b/>
          <w:noProof w:val="0"/>
          <w:snapToGrid/>
          <w:color w:val="C7000B"/>
          <w:lang w:eastAsia="en-US"/>
        </w:rPr>
        <w:t>omm</w:t>
      </w:r>
      <w:proofErr w:type="spellEnd"/>
      <w:r w:rsidR="00F5590C" w:rsidRPr="00C04417">
        <w:rPr>
          <w:b/>
          <w:noProof w:val="0"/>
          <w:snapToGrid/>
          <w:color w:val="C7000B"/>
          <w:lang w:eastAsia="en-US"/>
        </w:rPr>
        <w:t>/</w:t>
      </w:r>
      <w:proofErr w:type="spellStart"/>
      <w:r w:rsidR="00F5590C" w:rsidRPr="00C04417">
        <w:rPr>
          <w:b/>
          <w:noProof w:val="0"/>
          <w:snapToGrid/>
          <w:color w:val="C7000B"/>
          <w:lang w:eastAsia="en-US"/>
        </w:rPr>
        <w:t>openGauss</w:t>
      </w:r>
      <w:proofErr w:type="spellEnd"/>
    </w:p>
    <w:p w14:paraId="66C12C78" w14:textId="7EF0D0A6" w:rsidR="00081D6F" w:rsidRPr="006E6A1D" w:rsidRDefault="00081D6F" w:rsidP="005F4AA9">
      <w:pPr>
        <w:pStyle w:val="30"/>
      </w:pPr>
      <w:r w:rsidRPr="006E6A1D">
        <w:t>创建文件，例如文件名为</w:t>
      </w:r>
      <w:r w:rsidR="00CA1963">
        <w:t>＂</w:t>
      </w:r>
      <w:proofErr w:type="spellStart"/>
      <w:r w:rsidRPr="006E6A1D">
        <w:t>mysql.sql</w:t>
      </w:r>
      <w:proofErr w:type="spellEnd"/>
      <w:r w:rsidR="00CA1963">
        <w:t>＂</w:t>
      </w:r>
      <w:r w:rsidRPr="006E6A1D">
        <w:t>。</w:t>
      </w:r>
    </w:p>
    <w:p w14:paraId="1BD3F40D" w14:textId="391F9D91"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gramStart"/>
      <w:r w:rsidR="00105498" w:rsidRPr="00C04417">
        <w:rPr>
          <w:b/>
          <w:noProof w:val="0"/>
          <w:snapToGrid/>
          <w:color w:val="C7000B"/>
          <w:lang w:eastAsia="en-US"/>
        </w:rPr>
        <w:t>vi</w:t>
      </w:r>
      <w:proofErr w:type="gramEnd"/>
      <w:r w:rsidR="00B62675" w:rsidRPr="00C04417">
        <w:rPr>
          <w:b/>
          <w:noProof w:val="0"/>
          <w:snapToGrid/>
          <w:color w:val="C7000B"/>
          <w:lang w:eastAsia="en-US"/>
        </w:rPr>
        <w:t xml:space="preserve"> /home/</w:t>
      </w:r>
      <w:proofErr w:type="spellStart"/>
      <w:r w:rsidR="00B62675" w:rsidRPr="00C04417">
        <w:rPr>
          <w:b/>
          <w:noProof w:val="0"/>
          <w:snapToGrid/>
          <w:color w:val="C7000B"/>
          <w:lang w:eastAsia="en-US"/>
        </w:rPr>
        <w:t>omm</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openGauss</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mysql.sql</w:t>
      </w:r>
      <w:proofErr w:type="spellEnd"/>
    </w:p>
    <w:p w14:paraId="2D466540" w14:textId="18CA7584" w:rsidR="00081D6F" w:rsidRPr="006E6A1D" w:rsidRDefault="00082C69" w:rsidP="00414C1D">
      <w:pPr>
        <w:pStyle w:val="1e"/>
      </w:pPr>
      <w:r>
        <w:t>打开</w:t>
      </w:r>
      <w:r w:rsidR="00E7009D">
        <w:t>文件并</w:t>
      </w:r>
      <w:r>
        <w:t>输入</w:t>
      </w:r>
      <w:r>
        <w:t>i</w:t>
      </w:r>
      <w:r>
        <w:rPr>
          <w:rFonts w:hint="eastAsia"/>
        </w:rPr>
        <w:t>，</w:t>
      </w:r>
      <w:r>
        <w:t>进入</w:t>
      </w:r>
      <w:r w:rsidR="00081D6F" w:rsidRPr="006E6A1D">
        <w:t>INSERT</w:t>
      </w:r>
      <w:r w:rsidR="00081D6F" w:rsidRPr="006E6A1D">
        <w:t>模式，输入</w:t>
      </w:r>
      <w:r w:rsidR="00CA1963">
        <w:t>＂</w:t>
      </w:r>
      <w:r w:rsidR="00081D6F" w:rsidRPr="006E6A1D">
        <w:t xml:space="preserve"> select * from </w:t>
      </w:r>
      <w:r w:rsidR="004D2C2D" w:rsidRPr="006E6A1D">
        <w:t>pg_user;</w:t>
      </w:r>
      <w:r w:rsidR="00CA1963">
        <w:t>＂</w:t>
      </w:r>
      <w:r w:rsidR="00081D6F" w:rsidRPr="006E6A1D">
        <w:t>。</w:t>
      </w:r>
    </w:p>
    <w:p w14:paraId="6F66831B" w14:textId="724F28AD" w:rsidR="00C526B0" w:rsidRPr="00C04417" w:rsidRDefault="00B62675" w:rsidP="00414C1D">
      <w:pPr>
        <w:pStyle w:val="affffc"/>
        <w:rPr>
          <w:b/>
          <w:noProof w:val="0"/>
          <w:snapToGrid/>
          <w:color w:val="C7000B"/>
          <w:lang w:eastAsia="en-US"/>
        </w:rPr>
      </w:pPr>
      <w:proofErr w:type="gramStart"/>
      <w:r w:rsidRPr="00C04417">
        <w:rPr>
          <w:b/>
          <w:noProof w:val="0"/>
          <w:snapToGrid/>
          <w:color w:val="C7000B"/>
          <w:lang w:eastAsia="en-US"/>
        </w:rPr>
        <w:t>select</w:t>
      </w:r>
      <w:proofErr w:type="gramEnd"/>
      <w:r w:rsidRPr="00C04417">
        <w:rPr>
          <w:b/>
          <w:noProof w:val="0"/>
          <w:snapToGrid/>
          <w:color w:val="C7000B"/>
          <w:lang w:eastAsia="en-US"/>
        </w:rPr>
        <w:t xml:space="preserve"> * from </w:t>
      </w:r>
      <w:proofErr w:type="spellStart"/>
      <w:r w:rsidRPr="00C04417">
        <w:rPr>
          <w:b/>
          <w:noProof w:val="0"/>
          <w:snapToGrid/>
          <w:color w:val="C7000B"/>
          <w:lang w:eastAsia="en-US"/>
        </w:rPr>
        <w:t>pg_user</w:t>
      </w:r>
      <w:proofErr w:type="spellEnd"/>
      <w:r w:rsidRPr="00C04417">
        <w:rPr>
          <w:b/>
          <w:noProof w:val="0"/>
          <w:snapToGrid/>
          <w:color w:val="C7000B"/>
          <w:lang w:eastAsia="en-US"/>
        </w:rPr>
        <w:t>;</w:t>
      </w:r>
    </w:p>
    <w:p w14:paraId="552A9FCC" w14:textId="0340911A" w:rsidR="00081D6F" w:rsidRPr="006E6A1D" w:rsidRDefault="00081D6F" w:rsidP="00414C1D">
      <w:pPr>
        <w:pStyle w:val="1e"/>
      </w:pPr>
      <w:r w:rsidRPr="006E6A1D">
        <w:t>然后点击</w:t>
      </w:r>
      <w:r w:rsidR="005F4AA9">
        <w:t>Esc</w:t>
      </w:r>
      <w:r w:rsidRPr="006E6A1D">
        <w:t>，输入</w:t>
      </w:r>
      <w:r w:rsidR="00CA1963">
        <w:t>＂</w:t>
      </w:r>
      <w:r w:rsidR="002E05FC">
        <w:rPr>
          <w:rFonts w:hint="eastAsia"/>
        </w:rPr>
        <w:t>:</w:t>
      </w:r>
      <w:r w:rsidRPr="006E6A1D">
        <w:t>wq</w:t>
      </w:r>
      <w:r w:rsidR="00CA1963">
        <w:t>＂</w:t>
      </w:r>
      <w:r w:rsidR="004B1D19">
        <w:t>保存文件</w:t>
      </w:r>
      <w:r w:rsidRPr="006E6A1D">
        <w:t>并退出。</w:t>
      </w:r>
    </w:p>
    <w:p w14:paraId="6183AF8E" w14:textId="61003CF4" w:rsidR="00081D6F" w:rsidRPr="006E6A1D" w:rsidRDefault="00081D6F" w:rsidP="005F4AA9">
      <w:pPr>
        <w:pStyle w:val="30"/>
      </w:pPr>
      <w:r w:rsidRPr="006E6A1D">
        <w:t>使用文件作为命令源。</w:t>
      </w:r>
    </w:p>
    <w:p w14:paraId="13F2BD45" w14:textId="0CECA29D" w:rsidR="00081D6F" w:rsidRPr="006E6A1D" w:rsidRDefault="00A657A0" w:rsidP="00414C1D">
      <w:pPr>
        <w:pStyle w:val="affffc"/>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f </w:t>
      </w:r>
      <w:r w:rsidR="00D11950" w:rsidRPr="00C04417">
        <w:rPr>
          <w:b/>
          <w:noProof w:val="0"/>
          <w:snapToGrid/>
          <w:color w:val="C7000B"/>
          <w:lang w:eastAsia="en-US"/>
        </w:rPr>
        <w:t xml:space="preserve"> /home/</w:t>
      </w:r>
      <w:proofErr w:type="spellStart"/>
      <w:r w:rsidR="00D11950" w:rsidRPr="00C04417">
        <w:rPr>
          <w:b/>
          <w:noProof w:val="0"/>
          <w:snapToGrid/>
          <w:color w:val="C7000B"/>
          <w:lang w:eastAsia="en-US"/>
        </w:rPr>
        <w:t>omm</w:t>
      </w:r>
      <w:proofErr w:type="spellEnd"/>
      <w:r w:rsidR="00D11950" w:rsidRPr="00C04417">
        <w:rPr>
          <w:b/>
          <w:noProof w:val="0"/>
          <w:snapToGrid/>
          <w:color w:val="C7000B"/>
          <w:lang w:eastAsia="en-US"/>
        </w:rPr>
        <w:t>/</w:t>
      </w:r>
      <w:proofErr w:type="spellStart"/>
      <w:r w:rsidR="00D11950" w:rsidRPr="00C04417">
        <w:rPr>
          <w:b/>
          <w:noProof w:val="0"/>
          <w:snapToGrid/>
          <w:color w:val="C7000B"/>
          <w:lang w:eastAsia="en-US"/>
        </w:rPr>
        <w:t>openGauss</w:t>
      </w:r>
      <w:proofErr w:type="spellEnd"/>
      <w:r w:rsidR="00081D6F" w:rsidRPr="00C04417">
        <w:rPr>
          <w:b/>
          <w:noProof w:val="0"/>
          <w:snapToGrid/>
          <w:color w:val="C7000B"/>
          <w:lang w:eastAsia="en-US"/>
        </w:rPr>
        <w:t>/</w:t>
      </w:r>
      <w:proofErr w:type="spellStart"/>
      <w:r w:rsidR="00081D6F" w:rsidRPr="00C04417">
        <w:rPr>
          <w:b/>
          <w:noProof w:val="0"/>
          <w:snapToGrid/>
          <w:color w:val="C7000B"/>
          <w:lang w:eastAsia="en-US"/>
        </w:rPr>
        <w:t>mysql.sql</w:t>
      </w:r>
      <w:proofErr w:type="spellEnd"/>
      <w:r w:rsidR="00081D6F" w:rsidRPr="00C04417">
        <w:rPr>
          <w:b/>
          <w:noProof w:val="0"/>
          <w:snapToGrid/>
          <w:color w:val="C7000B"/>
          <w:lang w:eastAsia="en-US"/>
        </w:rPr>
        <w:t xml:space="preserve">  </w:t>
      </w:r>
      <w:r w:rsidR="00081D6F" w:rsidRPr="006E6A1D">
        <w:t xml:space="preserve">           </w:t>
      </w:r>
    </w:p>
    <w:p w14:paraId="6253BC02" w14:textId="00750F5D" w:rsidR="00081D6F" w:rsidRPr="006E6A1D" w:rsidRDefault="00825EFA" w:rsidP="00414C1D">
      <w:pPr>
        <w:pStyle w:val="1e"/>
      </w:pPr>
      <w:r>
        <w:t>结果如下</w:t>
      </w:r>
      <w:r>
        <w:rPr>
          <w:rFonts w:hint="eastAsia"/>
        </w:rPr>
        <w:t>，</w:t>
      </w:r>
      <w:r>
        <w:t>并且</w:t>
      </w:r>
      <w:r w:rsidRPr="006E6A1D">
        <w:t>gsql</w:t>
      </w:r>
      <w:r w:rsidR="00F13964">
        <w:t>将在处理完文件后，</w:t>
      </w:r>
      <w:r w:rsidR="00F13964">
        <w:rPr>
          <w:rFonts w:hint="eastAsia"/>
        </w:rPr>
        <w:t>直接退出数据库</w:t>
      </w:r>
      <w:r w:rsidR="004B1D19">
        <w:t>。</w:t>
      </w:r>
    </w:p>
    <w:p w14:paraId="63FF2C41" w14:textId="4D078266" w:rsidR="00B62675" w:rsidRPr="006E6A1D" w:rsidRDefault="00B62675" w:rsidP="00414C1D">
      <w:pPr>
        <w:pStyle w:val="affffc"/>
      </w:pPr>
      <w:r w:rsidRPr="006E6A1D">
        <w:lastRenderedPageBreak/>
        <w:t>usename | usesysid | usecreatedb | usesuper | usecatupd | userepl |  passwd  | valbegin | valuntil |   respool    | parent | spacel</w:t>
      </w:r>
    </w:p>
    <w:p w14:paraId="4F519F71" w14:textId="77777777" w:rsidR="00B62675" w:rsidRPr="006E6A1D" w:rsidRDefault="00B62675" w:rsidP="00414C1D">
      <w:pPr>
        <w:pStyle w:val="affffc"/>
      </w:pPr>
      <w:r w:rsidRPr="006E6A1D">
        <w:t xml:space="preserve">imit | useconfig | nodegroup | tempspacelimit | spillspacelimit </w:t>
      </w:r>
    </w:p>
    <w:p w14:paraId="095E8620" w14:textId="6379B1B0"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0A4C2576" w14:textId="14FFF6F6"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2645DD4F" w14:textId="77777777" w:rsidR="00B62675" w:rsidRPr="006E6A1D" w:rsidRDefault="00B62675" w:rsidP="00414C1D">
      <w:pPr>
        <w:pStyle w:val="affffc"/>
      </w:pPr>
      <w:r w:rsidRPr="006E6A1D">
        <w:t xml:space="preserve"> omm     |       10 | t           | t        | t         | t       | ******** |          |          | default_pool |      0 |       </w:t>
      </w:r>
    </w:p>
    <w:p w14:paraId="6147F770" w14:textId="77777777" w:rsidR="00B62675" w:rsidRPr="006E6A1D" w:rsidRDefault="00B62675" w:rsidP="00414C1D">
      <w:pPr>
        <w:pStyle w:val="affffc"/>
      </w:pPr>
      <w:r w:rsidRPr="006E6A1D">
        <w:t xml:space="preserve">     |           |           |                | </w:t>
      </w:r>
    </w:p>
    <w:p w14:paraId="20EC786E" w14:textId="310ACBAA" w:rsidR="00B62675" w:rsidRPr="006E6A1D" w:rsidRDefault="00B62675" w:rsidP="00414C1D">
      <w:pPr>
        <w:pStyle w:val="affffc"/>
      </w:pPr>
      <w:r w:rsidRPr="006E6A1D">
        <w:t xml:space="preserve"> jack     |    16385 | f           | f        | f         | f       | ******** |          |          | default_pool |      0 |       </w:t>
      </w:r>
    </w:p>
    <w:p w14:paraId="2AD4C74A" w14:textId="77777777" w:rsidR="00B62675" w:rsidRPr="006E6A1D" w:rsidRDefault="00B62675" w:rsidP="00414C1D">
      <w:pPr>
        <w:pStyle w:val="affffc"/>
      </w:pPr>
      <w:r w:rsidRPr="006E6A1D">
        <w:t xml:space="preserve">     |           |           |                | </w:t>
      </w:r>
    </w:p>
    <w:p w14:paraId="3FEE259E" w14:textId="77777777" w:rsidR="00B62675" w:rsidRPr="006E6A1D" w:rsidRDefault="00B62675" w:rsidP="00414C1D">
      <w:pPr>
        <w:pStyle w:val="affffc"/>
      </w:pPr>
      <w:r w:rsidRPr="006E6A1D">
        <w:t>(2 rows)</w:t>
      </w:r>
    </w:p>
    <w:p w14:paraId="2E260008" w14:textId="77777777" w:rsidR="00B62675" w:rsidRPr="006E6A1D" w:rsidRDefault="00B62675" w:rsidP="00414C1D">
      <w:pPr>
        <w:pStyle w:val="affffc"/>
      </w:pPr>
    </w:p>
    <w:p w14:paraId="69A62F6A" w14:textId="02DC0063" w:rsidR="00B62675" w:rsidRPr="006E6A1D" w:rsidRDefault="00B62675" w:rsidP="00414C1D">
      <w:pPr>
        <w:pStyle w:val="affffc"/>
      </w:pPr>
      <w:r w:rsidRPr="006E6A1D">
        <w:t>total time: 3  ms</w:t>
      </w:r>
    </w:p>
    <w:p w14:paraId="658065FF" w14:textId="4AABDF19" w:rsidR="00081D6F" w:rsidRPr="006E6A1D" w:rsidRDefault="00081D6F" w:rsidP="005F4AA9">
      <w:pPr>
        <w:pStyle w:val="30"/>
      </w:pPr>
      <w:r w:rsidRPr="006E6A1D">
        <w:t>如果</w:t>
      </w:r>
      <w:r w:rsidRPr="006E6A1D">
        <w:t>FILENAME</w:t>
      </w:r>
      <w:r w:rsidRPr="006E6A1D">
        <w:t>是</w:t>
      </w:r>
      <w:r w:rsidR="00FF326A" w:rsidRPr="006E6A1D">
        <w:t>-</w:t>
      </w:r>
      <w:r w:rsidRPr="006E6A1D">
        <w:t>（连字符），则从标准输入读取。</w:t>
      </w:r>
    </w:p>
    <w:p w14:paraId="09D5C946" w14:textId="6D2719D4"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f </w:t>
      </w:r>
      <w:r w:rsidR="00FF326A" w:rsidRPr="00C04417">
        <w:rPr>
          <w:b/>
          <w:noProof w:val="0"/>
          <w:snapToGrid/>
          <w:color w:val="C7000B"/>
          <w:lang w:eastAsia="en-US"/>
        </w:rPr>
        <w:t>-</w:t>
      </w:r>
    </w:p>
    <w:p w14:paraId="6997298A" w14:textId="7A4BB87C" w:rsidR="00081D6F" w:rsidRPr="00CF49D7" w:rsidRDefault="00B62675" w:rsidP="00414C1D">
      <w:pPr>
        <w:pStyle w:val="affffc"/>
        <w:rPr>
          <w:snapToGrid/>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pg_user</w:t>
      </w:r>
      <w:proofErr w:type="spellEnd"/>
      <w:r w:rsidR="00081D6F" w:rsidRPr="00C04417">
        <w:rPr>
          <w:b/>
          <w:noProof w:val="0"/>
          <w:snapToGrid/>
          <w:color w:val="C7000B"/>
          <w:lang w:eastAsia="en-US"/>
        </w:rPr>
        <w:t>;</w:t>
      </w:r>
    </w:p>
    <w:p w14:paraId="4D34AECB" w14:textId="77777777" w:rsidR="00B62675" w:rsidRPr="006E6A1D" w:rsidRDefault="00B62675" w:rsidP="00414C1D">
      <w:pPr>
        <w:pStyle w:val="affffc"/>
      </w:pPr>
      <w:r w:rsidRPr="006E6A1D">
        <w:t>usename | usesysid | usecreatedb | usesuper | usecatupd | userepl |  passwd  | valbegin | valuntil |   respool    | parent | spacel</w:t>
      </w:r>
    </w:p>
    <w:p w14:paraId="79228972" w14:textId="77777777" w:rsidR="00B62675" w:rsidRPr="006E6A1D" w:rsidRDefault="00B62675" w:rsidP="00414C1D">
      <w:pPr>
        <w:pStyle w:val="affffc"/>
      </w:pPr>
      <w:r w:rsidRPr="006E6A1D">
        <w:t xml:space="preserve">imit | useconfig | nodegroup | tempspacelimit | spillspacelimit </w:t>
      </w:r>
    </w:p>
    <w:p w14:paraId="3CFFC33D" w14:textId="7A232403"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3AF1D97F" w14:textId="321D8455"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6B31AAE9" w14:textId="77777777" w:rsidR="00B62675" w:rsidRPr="006E6A1D" w:rsidRDefault="00B62675" w:rsidP="00414C1D">
      <w:pPr>
        <w:pStyle w:val="affffc"/>
      </w:pPr>
      <w:r w:rsidRPr="006E6A1D">
        <w:t xml:space="preserve"> omm     |       10 | t           | t        | t         | t       | ******** |          |          | default_pool |      0 |       </w:t>
      </w:r>
    </w:p>
    <w:p w14:paraId="6B769B50" w14:textId="77777777" w:rsidR="00B62675" w:rsidRPr="006E6A1D" w:rsidRDefault="00B62675" w:rsidP="00414C1D">
      <w:pPr>
        <w:pStyle w:val="affffc"/>
      </w:pPr>
      <w:r w:rsidRPr="006E6A1D">
        <w:t xml:space="preserve">     |           |           |                | </w:t>
      </w:r>
    </w:p>
    <w:p w14:paraId="403130D7" w14:textId="77777777" w:rsidR="00B62675" w:rsidRPr="006E6A1D" w:rsidRDefault="00B62675" w:rsidP="00414C1D">
      <w:pPr>
        <w:pStyle w:val="affffc"/>
      </w:pPr>
      <w:r w:rsidRPr="006E6A1D">
        <w:t xml:space="preserve"> joe     |    16385 | f           | f        | f         | f       | ******** |          |          | default_pool |      0 |       </w:t>
      </w:r>
    </w:p>
    <w:p w14:paraId="3A2B8DC9" w14:textId="77777777" w:rsidR="00B62675" w:rsidRPr="006E6A1D" w:rsidRDefault="00B62675" w:rsidP="00414C1D">
      <w:pPr>
        <w:pStyle w:val="affffc"/>
      </w:pPr>
      <w:r w:rsidRPr="006E6A1D">
        <w:t xml:space="preserve">     |           |           |                | </w:t>
      </w:r>
    </w:p>
    <w:p w14:paraId="4A3A5F32" w14:textId="33EB1E27" w:rsidR="00B62675" w:rsidRDefault="00B62675" w:rsidP="00414C1D">
      <w:pPr>
        <w:pStyle w:val="affffc"/>
      </w:pPr>
      <w:r w:rsidRPr="006E6A1D">
        <w:t>(2 rows)</w:t>
      </w:r>
    </w:p>
    <w:p w14:paraId="6F9F9549" w14:textId="748E904A" w:rsidR="005A1622" w:rsidRPr="005A1622" w:rsidRDefault="004E3EA3" w:rsidP="005F4AA9">
      <w:pPr>
        <w:pStyle w:val="30"/>
      </w:pPr>
      <w:r>
        <w:t>退出数据库</w:t>
      </w:r>
      <w:r w:rsidR="005A1622" w:rsidRPr="005A1622">
        <w:t>。</w:t>
      </w:r>
    </w:p>
    <w:p w14:paraId="1EF2F76D" w14:textId="469109C7" w:rsidR="00E007A2" w:rsidRPr="006E6A1D" w:rsidRDefault="00E007A2" w:rsidP="00414C1D">
      <w:pPr>
        <w:pStyle w:val="affffc"/>
      </w:pPr>
      <w:r w:rsidRPr="006E6A1D">
        <w:t xml:space="preserve">postgres=# </w:t>
      </w:r>
      <w:r w:rsidRPr="00CF49D7">
        <w:rPr>
          <w:b/>
          <w:noProof w:val="0"/>
          <w:snapToGrid/>
          <w:color w:val="C7000B"/>
          <w:lang w:eastAsia="en-US"/>
        </w:rPr>
        <w:t xml:space="preserve">\q </w:t>
      </w:r>
    </w:p>
    <w:p w14:paraId="78DFD722" w14:textId="6A0AD78D" w:rsidR="00E007A2" w:rsidRPr="006E6A1D" w:rsidRDefault="00E007A2" w:rsidP="00414C1D">
      <w:pPr>
        <w:pStyle w:val="affffc"/>
      </w:pPr>
      <w:r w:rsidRPr="006E6A1D">
        <w:t>total time: 174163  ms</w:t>
      </w:r>
    </w:p>
    <w:p w14:paraId="648BF26A" w14:textId="5CF96DED" w:rsidR="00081D6F" w:rsidRPr="006E6A1D" w:rsidRDefault="00081D6F" w:rsidP="005E0CD2">
      <w:pPr>
        <w:pStyle w:val="4"/>
        <w:rPr>
          <w:rFonts w:hint="eastAsia"/>
        </w:rPr>
      </w:pPr>
      <w:r w:rsidRPr="006E6A1D">
        <w:t>列出所有可用的数据库</w:t>
      </w:r>
      <w:r w:rsidR="00FF326A" w:rsidRPr="006E6A1D">
        <w:t>（</w:t>
      </w:r>
      <w:r w:rsidR="00FF326A" w:rsidRPr="006E6A1D">
        <w:t>\l</w:t>
      </w:r>
      <w:r w:rsidR="00FF326A" w:rsidRPr="006E6A1D">
        <w:t>的</w:t>
      </w:r>
      <w:r w:rsidR="00FF326A" w:rsidRPr="006E6A1D">
        <w:t>l</w:t>
      </w:r>
      <w:r w:rsidR="00FF326A" w:rsidRPr="006E6A1D">
        <w:t>表示</w:t>
      </w:r>
      <w:r w:rsidR="00FF326A" w:rsidRPr="006E6A1D">
        <w:t>list</w:t>
      </w:r>
      <w:r w:rsidR="00FF326A" w:rsidRPr="006E6A1D">
        <w:t>）</w:t>
      </w:r>
    </w:p>
    <w:p w14:paraId="67DFBD1F" w14:textId="1016CE15" w:rsidR="00081D6F" w:rsidRPr="006E6A1D" w:rsidRDefault="00A657A0" w:rsidP="00414C1D">
      <w:pPr>
        <w:pStyle w:val="affffc"/>
      </w:pPr>
      <w:r w:rsidRPr="0053549F">
        <w:t>[omm@</w:t>
      </w:r>
      <w:r>
        <w:t>db1</w:t>
      </w:r>
      <w:r w:rsidRPr="0053549F">
        <w:t xml:space="preserve"> ~]$</w:t>
      </w:r>
      <w:r>
        <w:t xml:space="preserve"> </w:t>
      </w:r>
      <w:proofErr w:type="spellStart"/>
      <w:proofErr w:type="gramStart"/>
      <w:r w:rsidR="00081D6F" w:rsidRPr="00CF49D7">
        <w:rPr>
          <w:b/>
          <w:noProof w:val="0"/>
          <w:snapToGrid/>
          <w:color w:val="C7000B"/>
          <w:lang w:eastAsia="en-US"/>
        </w:rPr>
        <w:t>gsql</w:t>
      </w:r>
      <w:proofErr w:type="spellEnd"/>
      <w:proofErr w:type="gram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d </w:t>
      </w:r>
      <w:proofErr w:type="spellStart"/>
      <w:r w:rsidR="00081D6F" w:rsidRPr="00CF49D7">
        <w:rPr>
          <w:b/>
          <w:noProof w:val="0"/>
          <w:snapToGrid/>
          <w:color w:val="C7000B"/>
          <w:lang w:eastAsia="en-US"/>
        </w:rPr>
        <w:t>postgres</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p 26000 </w:t>
      </w:r>
      <w:r w:rsidR="00FF326A" w:rsidRPr="00CF49D7">
        <w:rPr>
          <w:b/>
          <w:noProof w:val="0"/>
          <w:snapToGrid/>
          <w:color w:val="C7000B"/>
          <w:lang w:eastAsia="en-US"/>
        </w:rPr>
        <w:t>-</w:t>
      </w:r>
      <w:r w:rsidR="00081D6F" w:rsidRPr="00CF49D7">
        <w:rPr>
          <w:b/>
          <w:noProof w:val="0"/>
          <w:snapToGrid/>
          <w:color w:val="C7000B"/>
          <w:lang w:eastAsia="en-US"/>
        </w:rPr>
        <w:t xml:space="preserve">l </w:t>
      </w:r>
    </w:p>
    <w:p w14:paraId="0D674EB1" w14:textId="77CCA7B2" w:rsidR="00081D6F" w:rsidRPr="006E6A1D" w:rsidRDefault="00825EFA" w:rsidP="00414C1D">
      <w:pPr>
        <w:pStyle w:val="1e"/>
      </w:pPr>
      <w:r>
        <w:t>结果如下</w:t>
      </w:r>
      <w:r>
        <w:rPr>
          <w:rFonts w:hint="eastAsia"/>
        </w:rPr>
        <w:t>，</w:t>
      </w:r>
      <w:r>
        <w:t>并且</w:t>
      </w:r>
      <w:r w:rsidRPr="006E6A1D">
        <w:t>gsql</w:t>
      </w:r>
      <w:r w:rsidRPr="006E6A1D">
        <w:t>将在</w:t>
      </w:r>
      <w:r>
        <w:t>显示</w:t>
      </w:r>
      <w:r w:rsidRPr="006E6A1D">
        <w:t>后</w:t>
      </w:r>
      <w:r w:rsidR="00F13964">
        <w:rPr>
          <w:rFonts w:hint="eastAsia"/>
        </w:rPr>
        <w:t>，直接退出数据库</w:t>
      </w:r>
      <w:r w:rsidR="00F13964">
        <w:t>。</w:t>
      </w:r>
    </w:p>
    <w:p w14:paraId="4F429C84" w14:textId="77777777" w:rsidR="00081D6F" w:rsidRPr="006E6A1D" w:rsidRDefault="00081D6F" w:rsidP="00414C1D">
      <w:pPr>
        <w:pStyle w:val="affffc"/>
      </w:pPr>
      <w:r w:rsidRPr="006E6A1D">
        <w:t xml:space="preserve">                          List of databases</w:t>
      </w:r>
    </w:p>
    <w:p w14:paraId="497B40FB" w14:textId="77777777" w:rsidR="00081D6F" w:rsidRPr="006E6A1D" w:rsidRDefault="00081D6F" w:rsidP="00414C1D">
      <w:pPr>
        <w:pStyle w:val="affffc"/>
      </w:pPr>
      <w:r w:rsidRPr="006E6A1D">
        <w:t xml:space="preserve">  Name    | Owner | Encoding  | Collate | Ctype | Access privileges </w:t>
      </w:r>
    </w:p>
    <w:p w14:paraId="1878AC89" w14:textId="15D51DE8" w:rsidR="00081D6F" w:rsidRPr="006E6A1D" w:rsidRDefault="00FF326A" w:rsidP="00414C1D">
      <w:pPr>
        <w:pStyle w:val="affffc"/>
      </w:pP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p>
    <w:p w14:paraId="687FC4F4" w14:textId="77777777" w:rsidR="00081D6F" w:rsidRPr="006E6A1D" w:rsidRDefault="00081D6F" w:rsidP="00414C1D">
      <w:pPr>
        <w:pStyle w:val="affffc"/>
      </w:pPr>
      <w:r w:rsidRPr="006E6A1D">
        <w:t xml:space="preserve"> db_tpcc   | joe     | SQL_ASCII | C       | C     | </w:t>
      </w:r>
    </w:p>
    <w:p w14:paraId="08B3C5E5" w14:textId="77777777" w:rsidR="00081D6F" w:rsidRPr="006E6A1D" w:rsidRDefault="00081D6F" w:rsidP="00414C1D">
      <w:pPr>
        <w:pStyle w:val="affffc"/>
      </w:pPr>
      <w:r w:rsidRPr="006E6A1D">
        <w:t xml:space="preserve"> postgres  | omm   | SQL_ASCII | C       | C     | </w:t>
      </w:r>
    </w:p>
    <w:p w14:paraId="73BBA254" w14:textId="77777777" w:rsidR="00081D6F" w:rsidRPr="006E6A1D" w:rsidRDefault="00081D6F" w:rsidP="00414C1D">
      <w:pPr>
        <w:pStyle w:val="affffc"/>
      </w:pPr>
      <w:r w:rsidRPr="006E6A1D">
        <w:t xml:space="preserve"> template0 | omm   | SQL_ASCII | C       | C     | =c/omm           +</w:t>
      </w:r>
    </w:p>
    <w:p w14:paraId="004F5CF1" w14:textId="77777777" w:rsidR="00081D6F" w:rsidRPr="006E6A1D" w:rsidRDefault="00081D6F" w:rsidP="00414C1D">
      <w:pPr>
        <w:pStyle w:val="affffc"/>
      </w:pPr>
      <w:r w:rsidRPr="006E6A1D">
        <w:t xml:space="preserve">           |         |           |         |       | omm=CTc/omm</w:t>
      </w:r>
    </w:p>
    <w:p w14:paraId="7FAD36BB" w14:textId="77777777" w:rsidR="00081D6F" w:rsidRPr="006E6A1D" w:rsidRDefault="00081D6F" w:rsidP="00414C1D">
      <w:pPr>
        <w:pStyle w:val="affffc"/>
      </w:pPr>
      <w:r w:rsidRPr="006E6A1D">
        <w:lastRenderedPageBreak/>
        <w:t xml:space="preserve"> template1 | omm   | SQL_ASCII | C       | C     | =c/omm           +</w:t>
      </w:r>
    </w:p>
    <w:p w14:paraId="33199215" w14:textId="77777777" w:rsidR="00081D6F" w:rsidRPr="006E6A1D" w:rsidRDefault="00081D6F" w:rsidP="00414C1D">
      <w:pPr>
        <w:pStyle w:val="affffc"/>
      </w:pPr>
      <w:r w:rsidRPr="006E6A1D">
        <w:t xml:space="preserve">           |         |           |         |       | omm=CTc/omm</w:t>
      </w:r>
    </w:p>
    <w:p w14:paraId="7705F1F0" w14:textId="77777777" w:rsidR="00081D6F" w:rsidRPr="006E6A1D" w:rsidRDefault="00081D6F" w:rsidP="00414C1D">
      <w:pPr>
        <w:pStyle w:val="affffc"/>
      </w:pPr>
      <w:r w:rsidRPr="006E6A1D">
        <w:t>(4 rows)</w:t>
      </w:r>
    </w:p>
    <w:p w14:paraId="3A1F7AE0" w14:textId="77777777" w:rsidR="00081D6F" w:rsidRPr="006E6A1D" w:rsidRDefault="00081D6F" w:rsidP="00414C1D">
      <w:pPr>
        <w:pStyle w:val="affffc"/>
      </w:pPr>
      <w:r w:rsidRPr="006E6A1D">
        <w:t>$</w:t>
      </w:r>
    </w:p>
    <w:p w14:paraId="64B9B26C" w14:textId="77777777" w:rsidR="00081D6F" w:rsidRPr="006E6A1D" w:rsidRDefault="00081D6F" w:rsidP="00414C1D">
      <w:pPr>
        <w:pStyle w:val="1e"/>
      </w:pPr>
    </w:p>
    <w:p w14:paraId="42FECB46" w14:textId="5E328B92" w:rsidR="00081D6F" w:rsidRPr="006E6A1D" w:rsidRDefault="00081D6F" w:rsidP="005E0CD2">
      <w:pPr>
        <w:pStyle w:val="4"/>
        <w:rPr>
          <w:rFonts w:hint="eastAsia"/>
        </w:rPr>
      </w:pPr>
      <w:r w:rsidRPr="006E6A1D">
        <w:t>设置变量</w:t>
      </w:r>
      <w:r w:rsidR="008C7B00">
        <w:t>的</w:t>
      </w:r>
      <w:r w:rsidR="008C7B00">
        <w:rPr>
          <w:rFonts w:hint="eastAsia"/>
        </w:rPr>
        <w:t>值</w:t>
      </w:r>
    </w:p>
    <w:p w14:paraId="43C927CD" w14:textId="19CA5D82" w:rsidR="00081D6F" w:rsidRPr="006E6A1D" w:rsidRDefault="00081D6F" w:rsidP="005F4AA9">
      <w:pPr>
        <w:pStyle w:val="30"/>
      </w:pPr>
      <w:r w:rsidRPr="006E6A1D">
        <w:t>设置</w:t>
      </w:r>
      <w:r w:rsidR="008C7B00">
        <w:t>变量</w:t>
      </w:r>
      <w:r w:rsidRPr="006E6A1D">
        <w:t>foo</w:t>
      </w:r>
      <w:r w:rsidRPr="006E6A1D">
        <w:t>的值为</w:t>
      </w:r>
      <w:r w:rsidRPr="006E6A1D">
        <w:t>bar</w:t>
      </w:r>
      <w:r w:rsidR="000C0227" w:rsidRPr="006E6A1D">
        <w:t>。</w:t>
      </w:r>
    </w:p>
    <w:p w14:paraId="1708C87B" w14:textId="55ECBD0A" w:rsidR="00081D6F" w:rsidRPr="006E6A1D" w:rsidRDefault="00A657A0" w:rsidP="00414C1D">
      <w:pPr>
        <w:pStyle w:val="affffc"/>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v foo=bar </w:t>
      </w:r>
      <w:r w:rsidR="00081D6F" w:rsidRPr="009A0E2F">
        <w:rPr>
          <w:snapToGrid/>
          <w:lang w:eastAsia="en-US"/>
        </w:rPr>
        <w:t xml:space="preserve"> </w:t>
      </w:r>
    </w:p>
    <w:p w14:paraId="46FFC477" w14:textId="56F7675F" w:rsidR="00081D6F" w:rsidRPr="006E6A1D" w:rsidRDefault="00081D6F" w:rsidP="005F4AA9">
      <w:pPr>
        <w:pStyle w:val="30"/>
      </w:pPr>
      <w:r w:rsidRPr="006E6A1D">
        <w:t>在数据库能够显示</w:t>
      </w:r>
      <w:r w:rsidRPr="006E6A1D">
        <w:t>foo</w:t>
      </w:r>
      <w:r w:rsidRPr="006E6A1D">
        <w:t>的值</w:t>
      </w:r>
      <w:r w:rsidR="000C0227" w:rsidRPr="006E6A1D">
        <w:t>。</w:t>
      </w:r>
    </w:p>
    <w:p w14:paraId="43225C13" w14:textId="77777777" w:rsidR="00081D6F" w:rsidRPr="006E6A1D" w:rsidRDefault="00081D6F" w:rsidP="00414C1D">
      <w:pPr>
        <w:pStyle w:val="affffc"/>
      </w:pPr>
      <w:r w:rsidRPr="006E6A1D">
        <w:t xml:space="preserve">postgres=# </w:t>
      </w:r>
      <w:r w:rsidRPr="00CF49D7">
        <w:rPr>
          <w:b/>
          <w:noProof w:val="0"/>
          <w:snapToGrid/>
          <w:color w:val="C7000B"/>
          <w:lang w:eastAsia="en-US"/>
        </w:rPr>
        <w:t>\</w:t>
      </w:r>
      <w:proofErr w:type="gramStart"/>
      <w:r w:rsidRPr="00CF49D7">
        <w:rPr>
          <w:b/>
          <w:noProof w:val="0"/>
          <w:snapToGrid/>
          <w:color w:val="C7000B"/>
          <w:lang w:eastAsia="en-US"/>
        </w:rPr>
        <w:t>echo :foo</w:t>
      </w:r>
      <w:proofErr w:type="gramEnd"/>
    </w:p>
    <w:p w14:paraId="7927139C" w14:textId="4763DAA1" w:rsidR="00081D6F" w:rsidRPr="006E6A1D" w:rsidRDefault="00081D6F" w:rsidP="00414C1D">
      <w:pPr>
        <w:pStyle w:val="affffc"/>
      </w:pPr>
      <w:r w:rsidRPr="006E6A1D">
        <w:t>bar</w:t>
      </w:r>
    </w:p>
    <w:p w14:paraId="18EBBFE4" w14:textId="00EB4301" w:rsidR="00081D6F" w:rsidRPr="006E6A1D" w:rsidRDefault="00081D6F" w:rsidP="005F4AA9">
      <w:pPr>
        <w:pStyle w:val="30"/>
      </w:pPr>
      <w:r w:rsidRPr="006E6A1D">
        <w:t>退出数据库连接</w:t>
      </w:r>
      <w:r w:rsidR="000C0227" w:rsidRPr="006E6A1D">
        <w:t>。</w:t>
      </w:r>
    </w:p>
    <w:p w14:paraId="7B20C7FD" w14:textId="6AD3811F" w:rsidR="00081D6F" w:rsidRPr="006E6A1D" w:rsidRDefault="00081D6F" w:rsidP="00414C1D">
      <w:pPr>
        <w:pStyle w:val="affffc"/>
        <w:rPr>
          <w:b/>
        </w:rPr>
      </w:pPr>
      <w:r w:rsidRPr="006E6A1D">
        <w:t>postgres=&gt;</w:t>
      </w:r>
      <w:r w:rsidRPr="00CF49D7">
        <w:rPr>
          <w:b/>
          <w:noProof w:val="0"/>
          <w:snapToGrid/>
          <w:color w:val="C7000B"/>
          <w:lang w:eastAsia="en-US"/>
        </w:rPr>
        <w:t xml:space="preserve"> \q</w:t>
      </w:r>
    </w:p>
    <w:p w14:paraId="6B284792" w14:textId="77777777" w:rsidR="00081D6F" w:rsidRPr="006E6A1D" w:rsidRDefault="00081D6F" w:rsidP="00414C1D">
      <w:pPr>
        <w:pStyle w:val="1e"/>
      </w:pPr>
    </w:p>
    <w:p w14:paraId="034EAEA5" w14:textId="4794566A" w:rsidR="00081D6F" w:rsidRPr="006E6A1D" w:rsidRDefault="00081D6F" w:rsidP="005E0CD2">
      <w:pPr>
        <w:pStyle w:val="4"/>
        <w:rPr>
          <w:rFonts w:hint="eastAsia"/>
        </w:rPr>
      </w:pPr>
      <w:r w:rsidRPr="006E6A1D">
        <w:t>打印</w:t>
      </w:r>
      <w:r w:rsidRPr="006E6A1D">
        <w:t>gsql</w:t>
      </w:r>
      <w:r w:rsidR="008C7B00">
        <w:t>版本信息</w:t>
      </w:r>
    </w:p>
    <w:p w14:paraId="7C8E9421" w14:textId="761D186C"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V</w:t>
      </w:r>
    </w:p>
    <w:p w14:paraId="6F54C1A7" w14:textId="41F56F21" w:rsidR="00825EFA" w:rsidRPr="006E6A1D" w:rsidRDefault="00825EFA" w:rsidP="00414C1D">
      <w:pPr>
        <w:pStyle w:val="1e"/>
      </w:pPr>
      <w:r>
        <w:t>结果如下</w:t>
      </w:r>
      <w:r>
        <w:rPr>
          <w:rFonts w:hint="eastAsia"/>
        </w:rPr>
        <w:t>，</w:t>
      </w:r>
      <w:r>
        <w:t>并且</w:t>
      </w:r>
      <w:r w:rsidRPr="006E6A1D">
        <w:t>gsql</w:t>
      </w:r>
      <w:r w:rsidRPr="006E6A1D">
        <w:t>将在</w:t>
      </w:r>
      <w:r>
        <w:t>显示</w:t>
      </w:r>
      <w:r w:rsidRPr="006E6A1D">
        <w:t>后</w:t>
      </w:r>
      <w:r w:rsidR="008C7B00">
        <w:t>，</w:t>
      </w:r>
      <w:r w:rsidR="008C7B00">
        <w:rPr>
          <w:rFonts w:hint="eastAsia"/>
        </w:rPr>
        <w:t>直接退出数据库</w:t>
      </w:r>
      <w:r w:rsidRPr="006E6A1D">
        <w:t>：</w:t>
      </w:r>
    </w:p>
    <w:p w14:paraId="14319045" w14:textId="0B01D5E5" w:rsidR="00081D6F" w:rsidRPr="006E6A1D" w:rsidRDefault="00081D6F" w:rsidP="00414C1D">
      <w:pPr>
        <w:pStyle w:val="affffc"/>
      </w:pPr>
      <w:r w:rsidRPr="006E6A1D">
        <w:t xml:space="preserve">gsql (openGauss </w:t>
      </w:r>
      <w:r w:rsidR="00B01623">
        <w:t>2</w:t>
      </w:r>
      <w:r w:rsidRPr="006E6A1D">
        <w:t>.0.0 build 0bd0ce80) compiled at 202</w:t>
      </w:r>
      <w:r w:rsidR="00B01623">
        <w:t>1</w:t>
      </w:r>
      <w:r w:rsidR="00FF326A" w:rsidRPr="006E6A1D">
        <w:t>-</w:t>
      </w:r>
      <w:r w:rsidRPr="006E6A1D">
        <w:t>06</w:t>
      </w:r>
      <w:r w:rsidR="00FF326A" w:rsidRPr="006E6A1D">
        <w:t>-</w:t>
      </w:r>
      <w:r w:rsidRPr="006E6A1D">
        <w:t xml:space="preserve">30 18:19:23 commit 0 last mr  </w:t>
      </w:r>
    </w:p>
    <w:p w14:paraId="724F867B" w14:textId="1610A92D" w:rsidR="00081D6F" w:rsidRPr="006E6A1D" w:rsidRDefault="00CE513C" w:rsidP="005E0CD2">
      <w:pPr>
        <w:pStyle w:val="4"/>
        <w:rPr>
          <w:rFonts w:hint="eastAsia"/>
        </w:rPr>
      </w:pPr>
      <w:r>
        <w:t>使用文件作为输出源</w:t>
      </w:r>
    </w:p>
    <w:p w14:paraId="1131F7DE" w14:textId="4DF0C722" w:rsidR="00081D6F" w:rsidRPr="006E6A1D" w:rsidRDefault="00081D6F" w:rsidP="005F4AA9">
      <w:pPr>
        <w:pStyle w:val="30"/>
      </w:pPr>
      <w:r w:rsidRPr="006E6A1D">
        <w:t>创建文件，例如文件名为</w:t>
      </w:r>
      <w:r w:rsidR="00CA1963">
        <w:t>＂</w:t>
      </w:r>
      <w:r w:rsidRPr="006E6A1D">
        <w:t>output.txt</w:t>
      </w:r>
      <w:r w:rsidR="00CA1963">
        <w:t>＂</w:t>
      </w:r>
      <w:r w:rsidRPr="006E6A1D">
        <w:t>。</w:t>
      </w:r>
    </w:p>
    <w:p w14:paraId="78F4F9AA" w14:textId="63429BA9"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r w:rsidR="004E3EA3">
        <w:rPr>
          <w:b/>
          <w:noProof w:val="0"/>
          <w:snapToGrid/>
          <w:color w:val="C7000B"/>
          <w:lang w:eastAsia="en-US"/>
        </w:rPr>
        <w:t xml:space="preserve">touch </w:t>
      </w:r>
      <w:r w:rsidR="00E007A2" w:rsidRPr="00C04417">
        <w:rPr>
          <w:b/>
          <w:noProof w:val="0"/>
          <w:snapToGrid/>
          <w:color w:val="C7000B"/>
          <w:lang w:eastAsia="en-US"/>
        </w:rPr>
        <w:t>/home/</w:t>
      </w:r>
      <w:proofErr w:type="spellStart"/>
      <w:r w:rsidR="00E007A2" w:rsidRPr="00C04417">
        <w:rPr>
          <w:b/>
          <w:noProof w:val="0"/>
          <w:snapToGrid/>
          <w:color w:val="C7000B"/>
          <w:lang w:eastAsia="en-US"/>
        </w:rPr>
        <w:t>omm</w:t>
      </w:r>
      <w:proofErr w:type="spellEnd"/>
      <w:r w:rsidR="00E007A2" w:rsidRPr="00C04417">
        <w:rPr>
          <w:b/>
          <w:noProof w:val="0"/>
          <w:snapToGrid/>
          <w:color w:val="C7000B"/>
          <w:lang w:eastAsia="en-US"/>
        </w:rPr>
        <w:t>/</w:t>
      </w:r>
      <w:proofErr w:type="spellStart"/>
      <w:r w:rsidR="00E007A2" w:rsidRPr="00C04417">
        <w:rPr>
          <w:b/>
          <w:noProof w:val="0"/>
          <w:snapToGrid/>
          <w:color w:val="C7000B"/>
          <w:lang w:eastAsia="en-US"/>
        </w:rPr>
        <w:t>openGauss</w:t>
      </w:r>
      <w:proofErr w:type="spellEnd"/>
      <w:r w:rsidR="00E007A2" w:rsidRPr="00C04417">
        <w:rPr>
          <w:b/>
          <w:noProof w:val="0"/>
          <w:snapToGrid/>
          <w:color w:val="C7000B"/>
          <w:lang w:eastAsia="en-US"/>
        </w:rPr>
        <w:t>/output.txt</w:t>
      </w:r>
    </w:p>
    <w:p w14:paraId="1EB47752" w14:textId="63167689" w:rsidR="00081D6F" w:rsidRPr="006E6A1D" w:rsidRDefault="00CE513C" w:rsidP="005F4AA9">
      <w:pPr>
        <w:pStyle w:val="30"/>
      </w:pPr>
      <w:r w:rsidRPr="00CE513C">
        <w:rPr>
          <w:rFonts w:hint="eastAsia"/>
        </w:rPr>
        <w:t>除了正常的输出源之外，</w:t>
      </w:r>
      <w:r w:rsidR="00517C9C">
        <w:rPr>
          <w:rFonts w:hint="eastAsia"/>
        </w:rPr>
        <w:t>该步骤会</w:t>
      </w:r>
      <w:r w:rsidRPr="00CE513C">
        <w:rPr>
          <w:rFonts w:hint="eastAsia"/>
        </w:rPr>
        <w:t>把所有查询输出记录到文件</w:t>
      </w:r>
      <w:r w:rsidRPr="00CE513C">
        <w:t>中</w:t>
      </w:r>
      <w:r w:rsidR="00081D6F" w:rsidRPr="006E6A1D">
        <w:t>。</w:t>
      </w:r>
    </w:p>
    <w:p w14:paraId="0C5250EB" w14:textId="694D04EA"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081D6F" w:rsidRPr="00C04417">
        <w:rPr>
          <w:b/>
          <w:noProof w:val="0"/>
          <w:snapToGrid/>
          <w:color w:val="C7000B"/>
          <w:lang w:eastAsia="en-US"/>
        </w:rPr>
        <w:t>gsql</w:t>
      </w:r>
      <w:proofErr w:type="spellEnd"/>
      <w:proofErr w:type="gram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L </w:t>
      </w:r>
      <w:r w:rsidR="00A60222" w:rsidRPr="00C04417">
        <w:rPr>
          <w:b/>
          <w:noProof w:val="0"/>
          <w:snapToGrid/>
          <w:color w:val="C7000B"/>
          <w:lang w:eastAsia="en-US"/>
        </w:rPr>
        <w:t>/home/</w:t>
      </w:r>
      <w:proofErr w:type="spellStart"/>
      <w:r w:rsidR="00A60222" w:rsidRPr="00C04417">
        <w:rPr>
          <w:b/>
          <w:noProof w:val="0"/>
          <w:snapToGrid/>
          <w:color w:val="C7000B"/>
          <w:lang w:eastAsia="en-US"/>
        </w:rPr>
        <w:t>omm</w:t>
      </w:r>
      <w:proofErr w:type="spellEnd"/>
      <w:r w:rsidR="00A60222" w:rsidRPr="00C04417">
        <w:rPr>
          <w:b/>
          <w:noProof w:val="0"/>
          <w:snapToGrid/>
          <w:color w:val="C7000B"/>
          <w:lang w:eastAsia="en-US"/>
        </w:rPr>
        <w:t>/</w:t>
      </w:r>
      <w:proofErr w:type="spellStart"/>
      <w:r w:rsidR="00A60222" w:rsidRPr="00C04417">
        <w:rPr>
          <w:b/>
          <w:noProof w:val="0"/>
          <w:snapToGrid/>
          <w:color w:val="C7000B"/>
          <w:lang w:eastAsia="en-US"/>
        </w:rPr>
        <w:t>openGauss</w:t>
      </w:r>
      <w:proofErr w:type="spellEnd"/>
      <w:r w:rsidR="00A60222" w:rsidRPr="00C04417">
        <w:rPr>
          <w:b/>
          <w:noProof w:val="0"/>
          <w:snapToGrid/>
          <w:color w:val="C7000B"/>
          <w:lang w:eastAsia="en-US"/>
        </w:rPr>
        <w:t>/</w:t>
      </w:r>
      <w:r w:rsidR="00081D6F" w:rsidRPr="00C04417">
        <w:rPr>
          <w:b/>
          <w:noProof w:val="0"/>
          <w:snapToGrid/>
          <w:color w:val="C7000B"/>
          <w:lang w:eastAsia="en-US"/>
        </w:rPr>
        <w:t>output.txt</w:t>
      </w:r>
    </w:p>
    <w:p w14:paraId="4CF70FD4" w14:textId="77777777" w:rsidR="00081D6F" w:rsidRPr="006E6A1D" w:rsidRDefault="00081D6F" w:rsidP="00414C1D">
      <w:pPr>
        <w:pStyle w:val="1e"/>
      </w:pPr>
      <w:r w:rsidRPr="006E6A1D">
        <w:t>进入</w:t>
      </w:r>
      <w:r w:rsidRPr="006E6A1D">
        <w:t>gsql</w:t>
      </w:r>
      <w:r w:rsidRPr="006E6A1D">
        <w:t>环境，输入以下语句：</w:t>
      </w:r>
    </w:p>
    <w:p w14:paraId="3D27044B" w14:textId="77777777" w:rsidR="00081D6F" w:rsidRPr="009A0E2F" w:rsidRDefault="00081D6F" w:rsidP="00414C1D">
      <w:pPr>
        <w:pStyle w:val="affffc"/>
        <w:rPr>
          <w:snapToGrid/>
          <w:lang w:eastAsia="en-US"/>
        </w:rPr>
      </w:pPr>
      <w:r w:rsidRPr="006E6A1D">
        <w:t>postgres=#</w:t>
      </w:r>
      <w:r w:rsidRPr="00C04417">
        <w:rPr>
          <w:b/>
          <w:noProof w:val="0"/>
          <w:snapToGrid/>
          <w:color w:val="C7000B"/>
          <w:lang w:eastAsia="en-US"/>
        </w:rPr>
        <w:t xml:space="preserve"> 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1CDC87A4" w14:textId="77777777" w:rsidR="00081D6F" w:rsidRPr="006E6A1D" w:rsidRDefault="00081D6F" w:rsidP="00414C1D">
      <w:pPr>
        <w:pStyle w:val="affffc"/>
      </w:pPr>
      <w:r w:rsidRPr="006E6A1D">
        <w:t>CREATE TABLE</w:t>
      </w:r>
    </w:p>
    <w:p w14:paraId="534C629D"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100);</w:t>
      </w:r>
    </w:p>
    <w:p w14:paraId="346FF82E" w14:textId="77777777" w:rsidR="00081D6F" w:rsidRPr="006E6A1D" w:rsidRDefault="00081D6F" w:rsidP="00414C1D">
      <w:pPr>
        <w:pStyle w:val="affffc"/>
      </w:pPr>
      <w:r w:rsidRPr="006E6A1D">
        <w:t>INSERT 0 1</w:t>
      </w:r>
    </w:p>
    <w:p w14:paraId="4690B9B4"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 xml:space="preserve">select * from </w:t>
      </w:r>
      <w:proofErr w:type="spellStart"/>
      <w:proofErr w:type="gram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End"/>
    </w:p>
    <w:p w14:paraId="393102B0" w14:textId="77777777" w:rsidR="00081D6F" w:rsidRPr="006E6A1D" w:rsidRDefault="00081D6F" w:rsidP="00414C1D">
      <w:pPr>
        <w:pStyle w:val="affffc"/>
      </w:pPr>
      <w:r w:rsidRPr="006E6A1D">
        <w:t xml:space="preserve"> firstcol </w:t>
      </w:r>
    </w:p>
    <w:p w14:paraId="2840DAAD" w14:textId="6D62058A" w:rsidR="00081D6F" w:rsidRPr="006E6A1D" w:rsidRDefault="00FF326A" w:rsidP="00414C1D">
      <w:pPr>
        <w:pStyle w:val="affffc"/>
      </w:pPr>
      <w:r w:rsidRPr="006E6A1D">
        <w:t>----------</w:t>
      </w:r>
    </w:p>
    <w:p w14:paraId="5B11F64A" w14:textId="77777777" w:rsidR="00081D6F" w:rsidRPr="006E6A1D" w:rsidRDefault="00081D6F" w:rsidP="00414C1D">
      <w:pPr>
        <w:pStyle w:val="affffc"/>
      </w:pPr>
      <w:r w:rsidRPr="006E6A1D">
        <w:t xml:space="preserve">      100</w:t>
      </w:r>
    </w:p>
    <w:p w14:paraId="5B224DBF" w14:textId="77777777" w:rsidR="00081D6F" w:rsidRPr="006E6A1D" w:rsidRDefault="00081D6F" w:rsidP="00414C1D">
      <w:pPr>
        <w:pStyle w:val="affffc"/>
      </w:pPr>
      <w:r w:rsidRPr="006E6A1D">
        <w:t>(1 row)</w:t>
      </w:r>
    </w:p>
    <w:p w14:paraId="4E0D828F" w14:textId="77777777" w:rsidR="00081D6F" w:rsidRPr="00CF49D7" w:rsidRDefault="00081D6F" w:rsidP="00414C1D">
      <w:pPr>
        <w:pStyle w:val="affffc"/>
        <w:rPr>
          <w:b/>
          <w:noProof w:val="0"/>
          <w:snapToGrid/>
          <w:color w:val="C7000B"/>
          <w:lang w:eastAsia="en-US"/>
        </w:rPr>
      </w:pPr>
      <w:r w:rsidRPr="006E6A1D">
        <w:t>postgres=#</w:t>
      </w:r>
      <w:r w:rsidRPr="00AE2957">
        <w:rPr>
          <w:b/>
        </w:rPr>
        <w:t xml:space="preserve"> </w:t>
      </w:r>
      <w:r w:rsidRPr="00CF49D7">
        <w:rPr>
          <w:b/>
          <w:noProof w:val="0"/>
          <w:snapToGrid/>
          <w:color w:val="C7000B"/>
          <w:lang w:eastAsia="en-US"/>
        </w:rPr>
        <w:t>\q</w:t>
      </w:r>
    </w:p>
    <w:p w14:paraId="7756908C" w14:textId="097C26F7" w:rsidR="00081D6F" w:rsidRPr="006E6A1D" w:rsidRDefault="00081D6F" w:rsidP="005F4AA9">
      <w:pPr>
        <w:pStyle w:val="30"/>
      </w:pPr>
      <w:r w:rsidRPr="006E6A1D">
        <w:lastRenderedPageBreak/>
        <w:t>查看</w:t>
      </w:r>
      <w:r w:rsidR="00CA1963">
        <w:t>＂</w:t>
      </w:r>
      <w:r w:rsidRPr="006E6A1D">
        <w:t>output.txt</w:t>
      </w:r>
      <w:r w:rsidR="00CA1963">
        <w:t>＂</w:t>
      </w:r>
      <w:r w:rsidR="00CD4D10">
        <w:t>文档中的内容如下。</w:t>
      </w:r>
    </w:p>
    <w:p w14:paraId="4EF43A94" w14:textId="4AC27B3F" w:rsidR="00081D6F"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gramStart"/>
      <w:r w:rsidR="00AE2957" w:rsidRPr="00C04417">
        <w:rPr>
          <w:b/>
          <w:noProof w:val="0"/>
          <w:snapToGrid/>
          <w:color w:val="C7000B"/>
          <w:lang w:eastAsia="en-US"/>
        </w:rPr>
        <w:t>cat</w:t>
      </w:r>
      <w:proofErr w:type="gramEnd"/>
      <w:r w:rsidR="00081D6F" w:rsidRPr="00C04417">
        <w:rPr>
          <w:b/>
          <w:noProof w:val="0"/>
          <w:snapToGrid/>
          <w:color w:val="C7000B"/>
          <w:lang w:eastAsia="en-US"/>
        </w:rPr>
        <w:t xml:space="preserve"> </w:t>
      </w:r>
      <w:r w:rsidR="003229C1" w:rsidRPr="00C04417">
        <w:rPr>
          <w:b/>
          <w:noProof w:val="0"/>
          <w:snapToGrid/>
          <w:color w:val="C7000B"/>
          <w:lang w:eastAsia="en-US"/>
        </w:rPr>
        <w:t>/home/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/output.txt</w:t>
      </w:r>
    </w:p>
    <w:p w14:paraId="0A781304" w14:textId="761F4066" w:rsidR="00081D6F" w:rsidRPr="006E6A1D" w:rsidRDefault="00F569AA" w:rsidP="00414C1D">
      <w:pPr>
        <w:pStyle w:val="1e"/>
      </w:pPr>
      <w:r w:rsidRPr="006E6A1D">
        <w:t>显示如下：</w:t>
      </w:r>
    </w:p>
    <w:p w14:paraId="3B7E2C5D" w14:textId="77777777" w:rsidR="00081D6F" w:rsidRPr="006E6A1D" w:rsidRDefault="00081D6F" w:rsidP="00414C1D">
      <w:pPr>
        <w:pStyle w:val="affffc"/>
      </w:pPr>
      <w:r w:rsidRPr="006E6A1D">
        <w:t>********* QUERY **********</w:t>
      </w:r>
    </w:p>
    <w:p w14:paraId="7278B031" w14:textId="77777777" w:rsidR="00081D6F" w:rsidRPr="006E6A1D" w:rsidRDefault="00081D6F" w:rsidP="00414C1D">
      <w:pPr>
        <w:pStyle w:val="affffc"/>
      </w:pPr>
      <w:r w:rsidRPr="006E6A1D">
        <w:t>create table mytable (firstcol int);</w:t>
      </w:r>
    </w:p>
    <w:p w14:paraId="1B0C41C9" w14:textId="77777777" w:rsidR="00081D6F" w:rsidRPr="006E6A1D" w:rsidRDefault="00081D6F" w:rsidP="00414C1D">
      <w:pPr>
        <w:pStyle w:val="affffc"/>
      </w:pPr>
      <w:r w:rsidRPr="006E6A1D">
        <w:t>**************************</w:t>
      </w:r>
    </w:p>
    <w:p w14:paraId="40448AC5" w14:textId="77777777" w:rsidR="00081D6F" w:rsidRPr="006E6A1D" w:rsidRDefault="00081D6F" w:rsidP="00414C1D">
      <w:pPr>
        <w:pStyle w:val="affffc"/>
      </w:pPr>
    </w:p>
    <w:p w14:paraId="208C7DBC" w14:textId="77777777" w:rsidR="00081D6F" w:rsidRPr="006E6A1D" w:rsidRDefault="00081D6F" w:rsidP="00414C1D">
      <w:pPr>
        <w:pStyle w:val="affffc"/>
      </w:pPr>
      <w:r w:rsidRPr="006E6A1D">
        <w:t>CREATE TABLE</w:t>
      </w:r>
    </w:p>
    <w:p w14:paraId="48C06ACA" w14:textId="77777777" w:rsidR="00081D6F" w:rsidRPr="006E6A1D" w:rsidRDefault="00081D6F" w:rsidP="00414C1D">
      <w:pPr>
        <w:pStyle w:val="affffc"/>
      </w:pPr>
      <w:r w:rsidRPr="006E6A1D">
        <w:t>********* QUERY **********</w:t>
      </w:r>
    </w:p>
    <w:p w14:paraId="18CDAAE4" w14:textId="77777777" w:rsidR="00081D6F" w:rsidRPr="006E6A1D" w:rsidRDefault="00081D6F" w:rsidP="00414C1D">
      <w:pPr>
        <w:pStyle w:val="affffc"/>
      </w:pPr>
      <w:r w:rsidRPr="006E6A1D">
        <w:t>insert into mytable values(100);</w:t>
      </w:r>
    </w:p>
    <w:p w14:paraId="2521A8B3" w14:textId="77777777" w:rsidR="00081D6F" w:rsidRPr="006E6A1D" w:rsidRDefault="00081D6F" w:rsidP="00414C1D">
      <w:pPr>
        <w:pStyle w:val="affffc"/>
      </w:pPr>
      <w:r w:rsidRPr="006E6A1D">
        <w:t>**************************</w:t>
      </w:r>
    </w:p>
    <w:p w14:paraId="17519387" w14:textId="77777777" w:rsidR="00081D6F" w:rsidRPr="006E6A1D" w:rsidRDefault="00081D6F" w:rsidP="00414C1D">
      <w:pPr>
        <w:pStyle w:val="affffc"/>
      </w:pPr>
    </w:p>
    <w:p w14:paraId="2F9553DF" w14:textId="77777777" w:rsidR="00081D6F" w:rsidRPr="006E6A1D" w:rsidRDefault="00081D6F" w:rsidP="00414C1D">
      <w:pPr>
        <w:pStyle w:val="affffc"/>
      </w:pPr>
      <w:r w:rsidRPr="006E6A1D">
        <w:t>INSERT 0 1</w:t>
      </w:r>
    </w:p>
    <w:p w14:paraId="0EBF63D6" w14:textId="77777777" w:rsidR="00081D6F" w:rsidRPr="006E6A1D" w:rsidRDefault="00081D6F" w:rsidP="00414C1D">
      <w:pPr>
        <w:pStyle w:val="affffc"/>
      </w:pPr>
      <w:r w:rsidRPr="006E6A1D">
        <w:t>********* QUERY **********</w:t>
      </w:r>
    </w:p>
    <w:p w14:paraId="5F65C9B4" w14:textId="77777777" w:rsidR="00081D6F" w:rsidRPr="006E6A1D" w:rsidRDefault="00081D6F" w:rsidP="00414C1D">
      <w:pPr>
        <w:pStyle w:val="affffc"/>
      </w:pPr>
      <w:r w:rsidRPr="006E6A1D">
        <w:t>select * from mytable;</w:t>
      </w:r>
    </w:p>
    <w:p w14:paraId="5EF7EABC" w14:textId="77777777" w:rsidR="00081D6F" w:rsidRPr="006E6A1D" w:rsidRDefault="00081D6F" w:rsidP="00414C1D">
      <w:pPr>
        <w:pStyle w:val="affffc"/>
      </w:pPr>
      <w:r w:rsidRPr="006E6A1D">
        <w:t>**************************</w:t>
      </w:r>
    </w:p>
    <w:p w14:paraId="67F52129" w14:textId="77777777" w:rsidR="00081D6F" w:rsidRPr="006E6A1D" w:rsidRDefault="00081D6F" w:rsidP="00414C1D">
      <w:pPr>
        <w:pStyle w:val="affffc"/>
      </w:pPr>
    </w:p>
    <w:p w14:paraId="42060D31" w14:textId="77777777" w:rsidR="00081D6F" w:rsidRPr="006E6A1D" w:rsidRDefault="00081D6F" w:rsidP="00414C1D">
      <w:pPr>
        <w:pStyle w:val="affffc"/>
      </w:pPr>
      <w:r w:rsidRPr="006E6A1D">
        <w:t xml:space="preserve"> firstcol</w:t>
      </w:r>
    </w:p>
    <w:p w14:paraId="7D34EED5" w14:textId="35CAB8EE" w:rsidR="00081D6F" w:rsidRPr="006E6A1D" w:rsidRDefault="00FF326A" w:rsidP="00414C1D">
      <w:pPr>
        <w:pStyle w:val="affffc"/>
      </w:pPr>
      <w:r w:rsidRPr="006E6A1D">
        <w:t>----------</w:t>
      </w:r>
    </w:p>
    <w:p w14:paraId="72BB6001" w14:textId="77777777" w:rsidR="00081D6F" w:rsidRPr="006E6A1D" w:rsidRDefault="00081D6F" w:rsidP="00414C1D">
      <w:pPr>
        <w:pStyle w:val="affffc"/>
      </w:pPr>
      <w:r w:rsidRPr="006E6A1D">
        <w:t xml:space="preserve">      100</w:t>
      </w:r>
    </w:p>
    <w:p w14:paraId="6D693BF9" w14:textId="783DEE2E" w:rsidR="00081D6F" w:rsidRPr="006E6A1D" w:rsidRDefault="00081D6F" w:rsidP="00414C1D">
      <w:pPr>
        <w:pStyle w:val="affffc"/>
      </w:pPr>
      <w:r w:rsidRPr="006E6A1D">
        <w:t>(1 row)</w:t>
      </w:r>
    </w:p>
    <w:p w14:paraId="00782657" w14:textId="4F0D6431" w:rsidR="00DC6966" w:rsidRPr="006E6A1D" w:rsidRDefault="00DC6966" w:rsidP="00414C1D">
      <w:pPr>
        <w:pStyle w:val="1e"/>
      </w:pPr>
    </w:p>
    <w:p w14:paraId="6EA7DB8C" w14:textId="27F678D9" w:rsidR="00F569AA" w:rsidRPr="006E6A1D" w:rsidRDefault="00F569AA" w:rsidP="005E0CD2">
      <w:pPr>
        <w:pStyle w:val="4"/>
        <w:rPr>
          <w:rFonts w:hint="eastAsia"/>
        </w:rPr>
      </w:pPr>
      <w:r w:rsidRPr="006E6A1D">
        <w:t>将所有查询输出重定向到文件</w:t>
      </w:r>
      <w:r w:rsidRPr="006E6A1D">
        <w:t>FILENAME</w:t>
      </w:r>
    </w:p>
    <w:p w14:paraId="321B3C7A" w14:textId="544B979A" w:rsidR="00F569AA" w:rsidRPr="006E6A1D" w:rsidRDefault="00F569AA" w:rsidP="005F4AA9">
      <w:pPr>
        <w:pStyle w:val="30"/>
      </w:pPr>
      <w:r w:rsidRPr="006E6A1D">
        <w:t>创建文件，例如文件名为</w:t>
      </w:r>
      <w:r w:rsidR="00CA1963">
        <w:t>＂</w:t>
      </w:r>
      <w:r w:rsidRPr="006E6A1D">
        <w:t>outputOnly.txt</w:t>
      </w:r>
      <w:r w:rsidR="00CA1963">
        <w:t>＂</w:t>
      </w:r>
      <w:r w:rsidRPr="006E6A1D">
        <w:t>。</w:t>
      </w:r>
    </w:p>
    <w:p w14:paraId="2A454BF1" w14:textId="21FEEB7E" w:rsidR="00AE2957"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r w:rsidR="009145C3" w:rsidRPr="00C04417">
        <w:rPr>
          <w:rFonts w:hint="eastAsia"/>
          <w:b/>
          <w:noProof w:val="0"/>
          <w:snapToGrid/>
          <w:color w:val="C7000B"/>
          <w:lang w:eastAsia="en-US"/>
        </w:rPr>
        <w:t>touch</w:t>
      </w:r>
      <w:r w:rsidR="003229C1" w:rsidRPr="00C04417">
        <w:rPr>
          <w:b/>
          <w:noProof w:val="0"/>
          <w:snapToGrid/>
          <w:color w:val="C7000B"/>
          <w:lang w:eastAsia="en-US"/>
        </w:rPr>
        <w:t xml:space="preserve"> /home/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/outputOnly.txt</w:t>
      </w:r>
    </w:p>
    <w:p w14:paraId="472BCC72" w14:textId="7FFB6C35" w:rsidR="00F569AA" w:rsidRPr="006E6A1D" w:rsidRDefault="00F569AA" w:rsidP="005F4AA9">
      <w:pPr>
        <w:pStyle w:val="30"/>
      </w:pPr>
      <w:r w:rsidRPr="006E6A1D">
        <w:t>执行如下命令</w:t>
      </w:r>
      <w:r w:rsidR="00CD4D10">
        <w:t>，</w:t>
      </w:r>
      <w:r w:rsidR="00CD4D10" w:rsidRPr="006E6A1D">
        <w:t>将所有查询输出重定向到</w:t>
      </w:r>
      <w:r w:rsidR="00CD4D10" w:rsidRPr="006E6A1D">
        <w:t>outputOnly.txt</w:t>
      </w:r>
      <w:r w:rsidR="00CD4D10" w:rsidRPr="006E6A1D">
        <w:t>文件</w:t>
      </w:r>
      <w:r w:rsidR="00CD4D10">
        <w:rPr>
          <w:rFonts w:hint="eastAsia"/>
        </w:rPr>
        <w:t>中</w:t>
      </w:r>
      <w:r w:rsidRPr="006E6A1D">
        <w:t>。</w:t>
      </w:r>
    </w:p>
    <w:p w14:paraId="764F1D15" w14:textId="4B9CFED0" w:rsidR="00F569AA"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spellStart"/>
      <w:proofErr w:type="gramStart"/>
      <w:r w:rsidR="00F569AA" w:rsidRPr="00C04417">
        <w:rPr>
          <w:b/>
          <w:noProof w:val="0"/>
          <w:snapToGrid/>
          <w:color w:val="C7000B"/>
          <w:lang w:eastAsia="en-US"/>
        </w:rPr>
        <w:t>gsql</w:t>
      </w:r>
      <w:proofErr w:type="spellEnd"/>
      <w:proofErr w:type="gram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d </w:t>
      </w:r>
      <w:proofErr w:type="spellStart"/>
      <w:r w:rsidR="00F569AA" w:rsidRPr="00C04417">
        <w:rPr>
          <w:b/>
          <w:noProof w:val="0"/>
          <w:snapToGrid/>
          <w:color w:val="C7000B"/>
          <w:lang w:eastAsia="en-US"/>
        </w:rPr>
        <w:t>postgres</w:t>
      </w:r>
      <w:proofErr w:type="spell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p 26000 </w:t>
      </w:r>
      <w:r w:rsidR="00AE2957" w:rsidRPr="00C04417">
        <w:rPr>
          <w:rFonts w:hint="eastAsia"/>
          <w:b/>
          <w:noProof w:val="0"/>
          <w:snapToGrid/>
          <w:color w:val="C7000B"/>
          <w:lang w:eastAsia="en-US"/>
        </w:rPr>
        <w:t>-</w:t>
      </w:r>
      <w:r w:rsidR="00F569AA" w:rsidRPr="00C04417">
        <w:rPr>
          <w:b/>
          <w:noProof w:val="0"/>
          <w:snapToGrid/>
          <w:color w:val="C7000B"/>
          <w:lang w:eastAsia="en-US"/>
        </w:rPr>
        <w:t>o</w:t>
      </w:r>
      <w:r w:rsidR="00AE2957" w:rsidRPr="00C04417">
        <w:rPr>
          <w:b/>
          <w:noProof w:val="0"/>
          <w:snapToGrid/>
          <w:color w:val="C7000B"/>
          <w:lang w:eastAsia="en-US"/>
        </w:rPr>
        <w:t xml:space="preserve"> /home/</w:t>
      </w:r>
      <w:proofErr w:type="spellStart"/>
      <w:r w:rsidR="00AE2957" w:rsidRPr="00C04417">
        <w:rPr>
          <w:b/>
          <w:noProof w:val="0"/>
          <w:snapToGrid/>
          <w:color w:val="C7000B"/>
          <w:lang w:eastAsia="en-US"/>
        </w:rPr>
        <w:t>omm</w:t>
      </w:r>
      <w:proofErr w:type="spellEnd"/>
      <w:r w:rsidR="00F569AA" w:rsidRPr="00C04417">
        <w:rPr>
          <w:b/>
          <w:noProof w:val="0"/>
          <w:snapToGrid/>
          <w:color w:val="C7000B"/>
          <w:lang w:eastAsia="en-US"/>
        </w:rPr>
        <w:t>/</w:t>
      </w:r>
      <w:proofErr w:type="spellStart"/>
      <w:r w:rsidR="00F569AA" w:rsidRPr="00C04417">
        <w:rPr>
          <w:b/>
          <w:noProof w:val="0"/>
          <w:snapToGrid/>
          <w:color w:val="C7000B"/>
          <w:lang w:eastAsia="en-US"/>
        </w:rPr>
        <w:t>openGauss</w:t>
      </w:r>
      <w:proofErr w:type="spellEnd"/>
      <w:r w:rsidR="00F569AA" w:rsidRPr="00C04417">
        <w:rPr>
          <w:b/>
          <w:noProof w:val="0"/>
          <w:snapToGrid/>
          <w:color w:val="C7000B"/>
          <w:lang w:eastAsia="en-US"/>
        </w:rPr>
        <w:t xml:space="preserve">/outputOnly.txt </w:t>
      </w:r>
    </w:p>
    <w:p w14:paraId="541BAF81" w14:textId="1C545970" w:rsidR="00F569AA" w:rsidRPr="006E6A1D" w:rsidRDefault="00F569AA" w:rsidP="005F4AA9">
      <w:pPr>
        <w:pStyle w:val="30"/>
      </w:pPr>
      <w:r w:rsidRPr="006E6A1D">
        <w:t>进入</w:t>
      </w:r>
      <w:proofErr w:type="spellStart"/>
      <w:r w:rsidRPr="006E6A1D">
        <w:t>gsql</w:t>
      </w:r>
      <w:proofErr w:type="spellEnd"/>
      <w:r w:rsidR="00CD4D10">
        <w:t>环境，输入以下语句。</w:t>
      </w:r>
    </w:p>
    <w:p w14:paraId="4528D1E3"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drop table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4A08CC21" w14:textId="77777777" w:rsidR="00F569AA" w:rsidRPr="009A0E2F" w:rsidRDefault="00F569AA" w:rsidP="00414C1D">
      <w:pPr>
        <w:pStyle w:val="affffc"/>
        <w:rPr>
          <w:snapToGrid/>
          <w:lang w:eastAsia="en-US"/>
        </w:rPr>
      </w:pPr>
      <w:r w:rsidRPr="006E6A1D">
        <w:t>postgres=#</w:t>
      </w:r>
      <w:r w:rsidRPr="00AE2957">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4E8BDF96" w14:textId="77777777" w:rsidR="00F569AA" w:rsidRPr="00C04417" w:rsidRDefault="00F569AA" w:rsidP="00414C1D">
      <w:pPr>
        <w:pStyle w:val="affffc"/>
        <w:rPr>
          <w:b/>
          <w:noProof w:val="0"/>
          <w:snapToGrid/>
          <w:color w:val="C7000B"/>
          <w:lang w:eastAsia="en-US"/>
        </w:rPr>
      </w:pPr>
      <w:r w:rsidRPr="006E6A1D">
        <w:t>postgres=#</w:t>
      </w:r>
      <w:r w:rsidRPr="00C04417">
        <w:rPr>
          <w:b/>
          <w:noProof w:val="0"/>
          <w:snapToGrid/>
          <w:color w:val="C7000B"/>
          <w:lang w:eastAsia="en-US"/>
        </w:rPr>
        <w:t xml:space="preserve"> 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100);</w:t>
      </w:r>
    </w:p>
    <w:p w14:paraId="670D4FE9"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04BF965C"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 xml:space="preserve">\q </w:t>
      </w:r>
    </w:p>
    <w:p w14:paraId="44F7EC70" w14:textId="77777777" w:rsidR="00F569AA" w:rsidRPr="006E6A1D" w:rsidRDefault="00F569AA" w:rsidP="00414C1D">
      <w:pPr>
        <w:pStyle w:val="1e"/>
      </w:pPr>
      <w:r w:rsidRPr="006E6A1D">
        <w:t>所有操作都没有回显。</w:t>
      </w:r>
    </w:p>
    <w:p w14:paraId="7636542F" w14:textId="75E6B9E9" w:rsidR="00F569AA" w:rsidRPr="006E6A1D" w:rsidRDefault="00F569AA" w:rsidP="005F4AA9">
      <w:pPr>
        <w:pStyle w:val="30"/>
      </w:pPr>
      <w:r w:rsidRPr="006E6A1D">
        <w:t>查看</w:t>
      </w:r>
      <w:r w:rsidR="00CA1963">
        <w:t>＂</w:t>
      </w:r>
      <w:r w:rsidRPr="006E6A1D">
        <w:t>outputOnly.txt</w:t>
      </w:r>
      <w:r w:rsidR="00CA1963">
        <w:t>＂</w:t>
      </w:r>
      <w:r w:rsidR="007E62AF">
        <w:t>文档中的内容如下。</w:t>
      </w:r>
    </w:p>
    <w:p w14:paraId="1D488490" w14:textId="60E85AAF" w:rsidR="00F569AA" w:rsidRPr="00C04417" w:rsidRDefault="00A657A0" w:rsidP="00414C1D">
      <w:pPr>
        <w:pStyle w:val="affffc"/>
        <w:rPr>
          <w:b/>
          <w:noProof w:val="0"/>
          <w:snapToGrid/>
          <w:color w:val="C7000B"/>
          <w:lang w:eastAsia="en-US"/>
        </w:rPr>
      </w:pPr>
      <w:r w:rsidRPr="0053549F">
        <w:t>[omm@</w:t>
      </w:r>
      <w:r>
        <w:t>db1</w:t>
      </w:r>
      <w:r w:rsidRPr="0053549F">
        <w:t xml:space="preserve"> ~]$</w:t>
      </w:r>
      <w:r>
        <w:t xml:space="preserve"> </w:t>
      </w:r>
      <w:proofErr w:type="gramStart"/>
      <w:r w:rsidR="00AE2957" w:rsidRPr="00C04417">
        <w:rPr>
          <w:b/>
          <w:noProof w:val="0"/>
          <w:snapToGrid/>
          <w:color w:val="C7000B"/>
          <w:lang w:eastAsia="en-US"/>
        </w:rPr>
        <w:t>cat</w:t>
      </w:r>
      <w:proofErr w:type="gramEnd"/>
      <w:r w:rsidR="00F569AA" w:rsidRPr="00C04417">
        <w:rPr>
          <w:b/>
          <w:noProof w:val="0"/>
          <w:snapToGrid/>
          <w:color w:val="C7000B"/>
          <w:lang w:eastAsia="en-US"/>
        </w:rPr>
        <w:t xml:space="preserve"> </w:t>
      </w:r>
      <w:r w:rsidR="00AE2957" w:rsidRPr="00C04417">
        <w:rPr>
          <w:b/>
          <w:noProof w:val="0"/>
          <w:snapToGrid/>
          <w:color w:val="C7000B"/>
          <w:lang w:eastAsia="en-US"/>
        </w:rPr>
        <w:t>/home/</w:t>
      </w:r>
      <w:proofErr w:type="spellStart"/>
      <w:r w:rsidR="00AE2957" w:rsidRPr="00C04417">
        <w:rPr>
          <w:b/>
          <w:noProof w:val="0"/>
          <w:snapToGrid/>
          <w:color w:val="C7000B"/>
          <w:lang w:eastAsia="en-US"/>
        </w:rPr>
        <w:t>omm</w:t>
      </w:r>
      <w:proofErr w:type="spellEnd"/>
      <w:r w:rsidR="00C73ACB" w:rsidRPr="00C04417">
        <w:rPr>
          <w:b/>
          <w:noProof w:val="0"/>
          <w:snapToGrid/>
          <w:color w:val="C7000B"/>
          <w:lang w:eastAsia="en-US"/>
        </w:rPr>
        <w:t>/</w:t>
      </w:r>
      <w:proofErr w:type="spellStart"/>
      <w:r w:rsidR="00C73ACB" w:rsidRPr="00C04417">
        <w:rPr>
          <w:b/>
          <w:noProof w:val="0"/>
          <w:snapToGrid/>
          <w:color w:val="C7000B"/>
          <w:lang w:eastAsia="en-US"/>
        </w:rPr>
        <w:t>openGauss</w:t>
      </w:r>
      <w:proofErr w:type="spellEnd"/>
      <w:r w:rsidR="00C73ACB" w:rsidRPr="00C04417">
        <w:rPr>
          <w:b/>
          <w:noProof w:val="0"/>
          <w:snapToGrid/>
          <w:color w:val="C7000B"/>
          <w:lang w:eastAsia="en-US"/>
        </w:rPr>
        <w:t>/</w:t>
      </w:r>
      <w:r w:rsidR="00F569AA" w:rsidRPr="00C04417">
        <w:rPr>
          <w:b/>
          <w:noProof w:val="0"/>
          <w:snapToGrid/>
          <w:color w:val="C7000B"/>
          <w:lang w:eastAsia="en-US"/>
        </w:rPr>
        <w:t>outputOnly.txt</w:t>
      </w:r>
    </w:p>
    <w:p w14:paraId="02125AF6" w14:textId="3586F6F9" w:rsidR="00F569AA" w:rsidRPr="006E6A1D" w:rsidRDefault="003229C1" w:rsidP="00414C1D">
      <w:pPr>
        <w:pStyle w:val="1e"/>
      </w:pPr>
      <w:r w:rsidRPr="006E6A1D">
        <w:t>显示如下：</w:t>
      </w:r>
    </w:p>
    <w:p w14:paraId="15385042" w14:textId="77777777" w:rsidR="00F569AA" w:rsidRPr="006E6A1D" w:rsidRDefault="00F569AA" w:rsidP="00414C1D">
      <w:pPr>
        <w:pStyle w:val="affffc"/>
      </w:pPr>
      <w:r w:rsidRPr="006E6A1D">
        <w:t>DROP TABLE</w:t>
      </w:r>
    </w:p>
    <w:p w14:paraId="2C6BB2FF" w14:textId="77777777" w:rsidR="00F569AA" w:rsidRPr="006E6A1D" w:rsidRDefault="00F569AA" w:rsidP="00414C1D">
      <w:pPr>
        <w:pStyle w:val="affffc"/>
      </w:pPr>
      <w:r w:rsidRPr="006E6A1D">
        <w:lastRenderedPageBreak/>
        <w:t>CREATE TABLE</w:t>
      </w:r>
    </w:p>
    <w:p w14:paraId="3ABEA1E6" w14:textId="77777777" w:rsidR="00F569AA" w:rsidRPr="006E6A1D" w:rsidRDefault="00F569AA" w:rsidP="00414C1D">
      <w:pPr>
        <w:pStyle w:val="affffc"/>
      </w:pPr>
      <w:r w:rsidRPr="006E6A1D">
        <w:t>INSERT 0 1</w:t>
      </w:r>
    </w:p>
    <w:p w14:paraId="3E55D669" w14:textId="77777777" w:rsidR="00F569AA" w:rsidRPr="006E6A1D" w:rsidRDefault="00F569AA" w:rsidP="00414C1D">
      <w:pPr>
        <w:pStyle w:val="affffc"/>
      </w:pPr>
      <w:r w:rsidRPr="006E6A1D">
        <w:t xml:space="preserve"> firstcol</w:t>
      </w:r>
    </w:p>
    <w:p w14:paraId="7E0F5C86" w14:textId="3D8463AA" w:rsidR="00F569AA" w:rsidRPr="006E6A1D" w:rsidRDefault="00FF326A" w:rsidP="00414C1D">
      <w:pPr>
        <w:pStyle w:val="affffc"/>
      </w:pPr>
      <w:r w:rsidRPr="006E6A1D">
        <w:t>----------</w:t>
      </w:r>
    </w:p>
    <w:p w14:paraId="2E5D6D7A" w14:textId="77777777" w:rsidR="00F569AA" w:rsidRPr="006E6A1D" w:rsidRDefault="00F569AA" w:rsidP="00414C1D">
      <w:pPr>
        <w:pStyle w:val="affffc"/>
      </w:pPr>
      <w:r w:rsidRPr="006E6A1D">
        <w:t xml:space="preserve">      100</w:t>
      </w:r>
    </w:p>
    <w:p w14:paraId="513DB145" w14:textId="77777777" w:rsidR="00F569AA" w:rsidRPr="006E6A1D" w:rsidRDefault="00F569AA" w:rsidP="00414C1D">
      <w:pPr>
        <w:pStyle w:val="affffc"/>
      </w:pPr>
      <w:r w:rsidRPr="006E6A1D">
        <w:t>(1 row)</w:t>
      </w:r>
    </w:p>
    <w:p w14:paraId="46C676A3" w14:textId="77777777" w:rsidR="00F569AA" w:rsidRPr="006E6A1D" w:rsidRDefault="00F569AA" w:rsidP="00414C1D">
      <w:pPr>
        <w:pStyle w:val="affffc"/>
      </w:pPr>
      <w:r w:rsidRPr="006E6A1D">
        <w:t xml:space="preserve">"/opt/software/openGauss/output.txt" 8L, 76C     </w:t>
      </w:r>
    </w:p>
    <w:p w14:paraId="1836D9C0" w14:textId="1B9D7DA2" w:rsidR="00825EFA" w:rsidRDefault="00825EFA" w:rsidP="005E0CD2">
      <w:pPr>
        <w:pStyle w:val="4"/>
        <w:rPr>
          <w:rFonts w:hint="eastAsia"/>
        </w:rPr>
      </w:pPr>
      <w:r>
        <w:t>安静模式</w:t>
      </w:r>
    </w:p>
    <w:p w14:paraId="46C22B7F" w14:textId="466B5AB1" w:rsidR="00F569AA" w:rsidRPr="006E6A1D" w:rsidRDefault="00825EFA" w:rsidP="00414C1D">
      <w:pPr>
        <w:pStyle w:val="1e"/>
      </w:pPr>
      <w:r>
        <w:t>安静模式</w:t>
      </w:r>
      <w:r>
        <w:rPr>
          <w:rFonts w:hint="eastAsia"/>
        </w:rPr>
        <w:t>：</w:t>
      </w:r>
      <w:r w:rsidR="009E2848">
        <w:t>该模式下</w:t>
      </w:r>
      <w:r w:rsidR="009E2848" w:rsidRPr="006E6A1D">
        <w:t>执行</w:t>
      </w:r>
      <w:r w:rsidR="009E2848">
        <w:t>任何命令</w:t>
      </w:r>
      <w:r w:rsidR="009E2848" w:rsidRPr="006E6A1D">
        <w:t>时不会打印出额外信息</w:t>
      </w:r>
      <w:r w:rsidR="009E2848">
        <w:t>。</w:t>
      </w:r>
    </w:p>
    <w:p w14:paraId="220B90A3" w14:textId="4CEBE5B5" w:rsidR="00F569AA" w:rsidRPr="006E6A1D" w:rsidRDefault="00A657A0" w:rsidP="00414C1D">
      <w:pPr>
        <w:pStyle w:val="affffc"/>
      </w:pPr>
      <w:r w:rsidRPr="0053549F">
        <w:t>[omm@</w:t>
      </w:r>
      <w:r>
        <w:t>db1</w:t>
      </w:r>
      <w:r w:rsidRPr="0053549F">
        <w:t xml:space="preserve"> ~]$</w:t>
      </w:r>
      <w:r>
        <w:t xml:space="preserve"> </w:t>
      </w:r>
      <w:proofErr w:type="spellStart"/>
      <w:proofErr w:type="gramStart"/>
      <w:r w:rsidR="00F569AA" w:rsidRPr="00CF49D7">
        <w:rPr>
          <w:b/>
          <w:noProof w:val="0"/>
          <w:snapToGrid/>
          <w:color w:val="C7000B"/>
          <w:lang w:eastAsia="en-US"/>
        </w:rPr>
        <w:t>gsql</w:t>
      </w:r>
      <w:proofErr w:type="spellEnd"/>
      <w:proofErr w:type="gram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d </w:t>
      </w:r>
      <w:proofErr w:type="spellStart"/>
      <w:r w:rsidR="00F569AA" w:rsidRPr="00CF49D7">
        <w:rPr>
          <w:b/>
          <w:noProof w:val="0"/>
          <w:snapToGrid/>
          <w:color w:val="C7000B"/>
          <w:lang w:eastAsia="en-US"/>
        </w:rPr>
        <w:t>postgres</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p 26000 </w:t>
      </w:r>
      <w:r w:rsidR="00FF326A" w:rsidRPr="00CF49D7">
        <w:rPr>
          <w:b/>
          <w:noProof w:val="0"/>
          <w:snapToGrid/>
          <w:color w:val="C7000B"/>
          <w:lang w:eastAsia="en-US"/>
        </w:rPr>
        <w:t>-</w:t>
      </w:r>
      <w:r w:rsidR="00F569AA" w:rsidRPr="00CF49D7">
        <w:rPr>
          <w:b/>
          <w:noProof w:val="0"/>
          <w:snapToGrid/>
          <w:color w:val="C7000B"/>
          <w:lang w:eastAsia="en-US"/>
        </w:rPr>
        <w:t>q</w:t>
      </w:r>
    </w:p>
    <w:p w14:paraId="30B88D77" w14:textId="77777777" w:rsidR="00F569AA" w:rsidRPr="006E6A1D" w:rsidRDefault="00F569AA" w:rsidP="00414C1D">
      <w:pPr>
        <w:pStyle w:val="1e"/>
      </w:pPr>
      <w:r w:rsidRPr="006E6A1D">
        <w:t>进入</w:t>
      </w:r>
      <w:r w:rsidRPr="006E6A1D">
        <w:t>gsql</w:t>
      </w:r>
      <w:r w:rsidRPr="006E6A1D">
        <w:t>环境，输入以下语句：</w:t>
      </w:r>
    </w:p>
    <w:p w14:paraId="3317D650" w14:textId="77777777" w:rsidR="00F569AA" w:rsidRPr="009A0E2F" w:rsidRDefault="00F569AA" w:rsidP="00414C1D">
      <w:pPr>
        <w:pStyle w:val="affffc"/>
        <w:rPr>
          <w:snapToGrid/>
          <w:lang w:eastAsia="en-US"/>
        </w:rPr>
      </w:pPr>
      <w:r w:rsidRPr="006E6A1D">
        <w:t>postgres=#</w:t>
      </w:r>
      <w:r w:rsidRPr="00CF49D7">
        <w:rPr>
          <w:snapToGrid/>
          <w:lang w:eastAsia="en-US"/>
        </w:rPr>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34858ADD"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200);</w:t>
      </w:r>
    </w:p>
    <w:p w14:paraId="022D04EC"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t_test</w:t>
      </w:r>
      <w:proofErr w:type="spellEnd"/>
      <w:r w:rsidRPr="00C04417">
        <w:rPr>
          <w:b/>
          <w:noProof w:val="0"/>
          <w:snapToGrid/>
          <w:color w:val="C7000B"/>
          <w:lang w:eastAsia="en-US"/>
        </w:rPr>
        <w:t>;</w:t>
      </w:r>
    </w:p>
    <w:p w14:paraId="142293E6" w14:textId="77777777" w:rsidR="00F569AA" w:rsidRPr="006E6A1D" w:rsidRDefault="00F569AA" w:rsidP="00414C1D">
      <w:pPr>
        <w:pStyle w:val="affffc"/>
      </w:pPr>
      <w:r w:rsidRPr="006E6A1D">
        <w:t xml:space="preserve"> firstcol </w:t>
      </w:r>
    </w:p>
    <w:p w14:paraId="0D90A0F2" w14:textId="1C58D67E" w:rsidR="00F569AA" w:rsidRPr="006E6A1D" w:rsidRDefault="00FF326A" w:rsidP="00414C1D">
      <w:pPr>
        <w:pStyle w:val="affffc"/>
      </w:pPr>
      <w:r w:rsidRPr="006E6A1D">
        <w:t>----------</w:t>
      </w:r>
    </w:p>
    <w:p w14:paraId="007B2BD9" w14:textId="77777777" w:rsidR="00F569AA" w:rsidRPr="006E6A1D" w:rsidRDefault="00F569AA" w:rsidP="00414C1D">
      <w:pPr>
        <w:pStyle w:val="affffc"/>
      </w:pPr>
      <w:r w:rsidRPr="006E6A1D">
        <w:t xml:space="preserve">      200</w:t>
      </w:r>
    </w:p>
    <w:p w14:paraId="104DE5B2" w14:textId="77777777" w:rsidR="00F569AA" w:rsidRPr="006E6A1D" w:rsidRDefault="00F569AA" w:rsidP="00414C1D">
      <w:pPr>
        <w:pStyle w:val="affffc"/>
      </w:pPr>
      <w:r w:rsidRPr="006E6A1D">
        <w:t>(1 row)</w:t>
      </w:r>
    </w:p>
    <w:p w14:paraId="1771AA8B" w14:textId="77777777" w:rsidR="00F569AA" w:rsidRPr="006E6A1D" w:rsidRDefault="00F569AA" w:rsidP="00414C1D">
      <w:pPr>
        <w:pStyle w:val="affffc"/>
      </w:pPr>
    </w:p>
    <w:p w14:paraId="7EA86368"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\q</w:t>
      </w:r>
    </w:p>
    <w:p w14:paraId="1CFA8B3A" w14:textId="0502223C" w:rsidR="00F569AA" w:rsidRPr="006E6A1D" w:rsidRDefault="009E2848" w:rsidP="00414C1D">
      <w:pPr>
        <w:pStyle w:val="1e"/>
      </w:pPr>
      <w:r>
        <w:t>连接</w:t>
      </w:r>
      <w:r w:rsidR="00F569AA" w:rsidRPr="006E6A1D">
        <w:t>数据库，创建数据库和插入数据等都没有回显信息。</w:t>
      </w:r>
    </w:p>
    <w:p w14:paraId="5B3FA83E" w14:textId="1412D508" w:rsidR="00825EFA" w:rsidRDefault="00825EFA" w:rsidP="005E0CD2">
      <w:pPr>
        <w:pStyle w:val="4"/>
        <w:rPr>
          <w:rFonts w:hint="eastAsia"/>
        </w:rPr>
      </w:pPr>
      <w:r>
        <w:t>单行运行模式</w:t>
      </w:r>
    </w:p>
    <w:p w14:paraId="52BBE44B" w14:textId="52323236" w:rsidR="00F569AA" w:rsidRPr="006E6A1D" w:rsidRDefault="00825EFA" w:rsidP="00414C1D">
      <w:pPr>
        <w:pStyle w:val="1e"/>
      </w:pPr>
      <w:r w:rsidRPr="006E6A1D">
        <w:t>单行运行模式</w:t>
      </w:r>
      <w:r>
        <w:rPr>
          <w:rFonts w:hint="eastAsia"/>
        </w:rPr>
        <w:t>：</w:t>
      </w:r>
      <w:r w:rsidR="009E2848">
        <w:rPr>
          <w:rFonts w:hint="eastAsia"/>
        </w:rPr>
        <w:t>该</w:t>
      </w:r>
      <w:r w:rsidR="009E2848">
        <w:t>模式下每个命令都将由换行符结束，此时的换行与分号的作用是一样的。</w:t>
      </w:r>
    </w:p>
    <w:p w14:paraId="0D32023E" w14:textId="10D82D72" w:rsidR="00F569AA" w:rsidRPr="006E6A1D" w:rsidRDefault="00A657A0" w:rsidP="00414C1D">
      <w:pPr>
        <w:pStyle w:val="affffc"/>
      </w:pPr>
      <w:r w:rsidRPr="0053549F">
        <w:t>[omm@</w:t>
      </w:r>
      <w:r>
        <w:t>db1</w:t>
      </w:r>
      <w:r w:rsidRPr="0053549F">
        <w:t xml:space="preserve"> ~]$</w:t>
      </w:r>
      <w:r>
        <w:t xml:space="preserve"> </w:t>
      </w:r>
      <w:proofErr w:type="spellStart"/>
      <w:proofErr w:type="gramStart"/>
      <w:r w:rsidR="00F569AA" w:rsidRPr="00CF49D7">
        <w:rPr>
          <w:b/>
          <w:noProof w:val="0"/>
          <w:snapToGrid/>
          <w:color w:val="C7000B"/>
          <w:lang w:eastAsia="en-US"/>
        </w:rPr>
        <w:t>gsql</w:t>
      </w:r>
      <w:proofErr w:type="spellEnd"/>
      <w:proofErr w:type="gram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d </w:t>
      </w:r>
      <w:proofErr w:type="spellStart"/>
      <w:r w:rsidR="00F569AA" w:rsidRPr="00CF49D7">
        <w:rPr>
          <w:b/>
          <w:noProof w:val="0"/>
          <w:snapToGrid/>
          <w:color w:val="C7000B"/>
          <w:lang w:eastAsia="en-US"/>
        </w:rPr>
        <w:t>postgres</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p 26000 </w:t>
      </w:r>
      <w:r w:rsidR="00FF326A" w:rsidRPr="00CF49D7">
        <w:rPr>
          <w:b/>
          <w:noProof w:val="0"/>
          <w:snapToGrid/>
          <w:color w:val="C7000B"/>
          <w:lang w:eastAsia="en-US"/>
        </w:rPr>
        <w:t>-</w:t>
      </w:r>
      <w:r w:rsidR="00F569AA" w:rsidRPr="00CF49D7">
        <w:rPr>
          <w:b/>
          <w:noProof w:val="0"/>
          <w:snapToGrid/>
          <w:color w:val="C7000B"/>
          <w:lang w:eastAsia="en-US"/>
        </w:rPr>
        <w:t>S</w:t>
      </w:r>
    </w:p>
    <w:p w14:paraId="528CB4B4" w14:textId="77777777" w:rsidR="00F569AA" w:rsidRPr="006E6A1D" w:rsidRDefault="00F569AA" w:rsidP="00F569AA">
      <w:pPr>
        <w:rPr>
          <w:rFonts w:ascii="Huawei Sans" w:hAnsi="Huawei Sans" w:cs="Huawei Sans"/>
        </w:rPr>
      </w:pPr>
      <w:r w:rsidRPr="006E6A1D">
        <w:rPr>
          <w:rFonts w:ascii="Huawei Sans" w:hAnsi="Huawei Sans" w:cs="Huawei Sans"/>
        </w:rPr>
        <w:t>进入</w:t>
      </w:r>
      <w:proofErr w:type="spellStart"/>
      <w:r w:rsidRPr="006E6A1D">
        <w:rPr>
          <w:rFonts w:ascii="Huawei Sans" w:hAnsi="Huawei Sans" w:cs="Huawei Sans"/>
        </w:rPr>
        <w:t>gsql</w:t>
      </w:r>
      <w:proofErr w:type="spellEnd"/>
      <w:r w:rsidRPr="006E6A1D">
        <w:rPr>
          <w:rFonts w:ascii="Huawei Sans" w:hAnsi="Huawei Sans" w:cs="Huawei Sans"/>
        </w:rPr>
        <w:t>环境，输入以下语句：</w:t>
      </w:r>
    </w:p>
    <w:p w14:paraId="76CB4520" w14:textId="3B02EE76" w:rsidR="00833882" w:rsidRDefault="006E75F3" w:rsidP="00414C1D">
      <w:pPr>
        <w:pStyle w:val="affffc"/>
      </w:pPr>
      <w:r>
        <w:t xml:space="preserve">postgres^# </w:t>
      </w:r>
      <w:r w:rsidR="00833882" w:rsidRPr="00C55DEB">
        <w:rPr>
          <w:b/>
          <w:color w:val="C7000B"/>
        </w:rPr>
        <w:t>select * from t_test;</w:t>
      </w:r>
    </w:p>
    <w:p w14:paraId="04CC49BB" w14:textId="6F27CAFE" w:rsidR="00F569AA" w:rsidRPr="006E6A1D" w:rsidRDefault="00F569AA" w:rsidP="00414C1D">
      <w:pPr>
        <w:pStyle w:val="affffc"/>
      </w:pPr>
      <w:r w:rsidRPr="006E6A1D">
        <w:t xml:space="preserve"> firstcol </w:t>
      </w:r>
    </w:p>
    <w:p w14:paraId="2C354408" w14:textId="2114CAE0" w:rsidR="00F569AA" w:rsidRPr="006E6A1D" w:rsidRDefault="00FF326A" w:rsidP="00414C1D">
      <w:pPr>
        <w:pStyle w:val="affffc"/>
      </w:pPr>
      <w:r w:rsidRPr="006E6A1D">
        <w:t>----------</w:t>
      </w:r>
    </w:p>
    <w:p w14:paraId="127FAA1F" w14:textId="77777777" w:rsidR="00F569AA" w:rsidRPr="006E6A1D" w:rsidRDefault="00F569AA" w:rsidP="00414C1D">
      <w:pPr>
        <w:pStyle w:val="affffc"/>
      </w:pPr>
      <w:r w:rsidRPr="006E6A1D">
        <w:t xml:space="preserve">      200</w:t>
      </w:r>
    </w:p>
    <w:p w14:paraId="46AE181D" w14:textId="77777777" w:rsidR="00F569AA" w:rsidRPr="006E6A1D" w:rsidRDefault="00F569AA" w:rsidP="00414C1D">
      <w:pPr>
        <w:pStyle w:val="affffc"/>
      </w:pPr>
      <w:r w:rsidRPr="006E6A1D">
        <w:t>(1 row)</w:t>
      </w:r>
    </w:p>
    <w:p w14:paraId="1FDFFADC" w14:textId="77777777" w:rsidR="00F569AA" w:rsidRPr="006E6A1D" w:rsidRDefault="00F569AA" w:rsidP="00414C1D">
      <w:pPr>
        <w:pStyle w:val="affffc"/>
      </w:pPr>
    </w:p>
    <w:p w14:paraId="75A2B965" w14:textId="77777777" w:rsidR="00833882" w:rsidRDefault="00833882" w:rsidP="00414C1D">
      <w:pPr>
        <w:pStyle w:val="affffc"/>
      </w:pPr>
      <w:r w:rsidRPr="00833882">
        <w:t xml:space="preserve">postgres^# </w:t>
      </w:r>
      <w:r w:rsidRPr="00C55DEB">
        <w:rPr>
          <w:b/>
          <w:color w:val="C7000B"/>
        </w:rPr>
        <w:t>select * from t_test</w:t>
      </w:r>
    </w:p>
    <w:p w14:paraId="2ECF7232" w14:textId="7EAF5651" w:rsidR="00F569AA" w:rsidRPr="006E6A1D" w:rsidRDefault="00F569AA" w:rsidP="00414C1D">
      <w:pPr>
        <w:pStyle w:val="affffc"/>
      </w:pPr>
      <w:r w:rsidRPr="006E6A1D">
        <w:t xml:space="preserve"> firstcol </w:t>
      </w:r>
    </w:p>
    <w:p w14:paraId="675CBC28" w14:textId="0E8E5B86" w:rsidR="00F569AA" w:rsidRPr="006E6A1D" w:rsidRDefault="00FF326A" w:rsidP="00414C1D">
      <w:pPr>
        <w:pStyle w:val="affffc"/>
      </w:pPr>
      <w:r w:rsidRPr="006E6A1D">
        <w:t>----------</w:t>
      </w:r>
    </w:p>
    <w:p w14:paraId="6BAB3C1F" w14:textId="77777777" w:rsidR="00F569AA" w:rsidRPr="006E6A1D" w:rsidRDefault="00F569AA" w:rsidP="00414C1D">
      <w:pPr>
        <w:pStyle w:val="affffc"/>
      </w:pPr>
      <w:r w:rsidRPr="006E6A1D">
        <w:t xml:space="preserve">      200</w:t>
      </w:r>
    </w:p>
    <w:p w14:paraId="232E5930" w14:textId="77777777" w:rsidR="00F569AA" w:rsidRDefault="00F569AA" w:rsidP="00414C1D">
      <w:pPr>
        <w:pStyle w:val="affffc"/>
      </w:pPr>
      <w:r w:rsidRPr="006E6A1D">
        <w:t>(1 row)</w:t>
      </w:r>
    </w:p>
    <w:p w14:paraId="75A4885E" w14:textId="77777777" w:rsidR="00414C1D" w:rsidRDefault="00414C1D" w:rsidP="00414C1D">
      <w:pPr>
        <w:pStyle w:val="affffc"/>
      </w:pPr>
    </w:p>
    <w:p w14:paraId="4410792E" w14:textId="625F3926" w:rsidR="00414C1D" w:rsidRPr="00414C1D" w:rsidRDefault="00414C1D" w:rsidP="00414C1D">
      <w:pPr>
        <w:pStyle w:val="affffc"/>
        <w:rPr>
          <w:b/>
          <w:noProof w:val="0"/>
          <w:snapToGrid/>
          <w:color w:val="C7000B"/>
        </w:rPr>
      </w:pPr>
      <w:r w:rsidRPr="006E6A1D">
        <w:t xml:space="preserve">postgres=# </w:t>
      </w:r>
      <w:r w:rsidRPr="00CF49D7">
        <w:rPr>
          <w:b/>
          <w:noProof w:val="0"/>
          <w:snapToGrid/>
          <w:color w:val="C7000B"/>
        </w:rPr>
        <w:t>\q</w:t>
      </w:r>
    </w:p>
    <w:p w14:paraId="44205DE1" w14:textId="77777777" w:rsidR="00F569AA" w:rsidRPr="006E6A1D" w:rsidRDefault="00F569AA" w:rsidP="00414C1D">
      <w:pPr>
        <w:pStyle w:val="1e"/>
      </w:pPr>
      <w:r w:rsidRPr="006E6A1D">
        <w:t>语句最后结尾有</w:t>
      </w:r>
      <w:r w:rsidRPr="006E6A1D">
        <w:t>;</w:t>
      </w:r>
      <w:r w:rsidRPr="006E6A1D">
        <w:t>号和没有</w:t>
      </w:r>
      <w:r w:rsidRPr="006E6A1D">
        <w:t>;</w:t>
      </w:r>
      <w:r w:rsidRPr="006E6A1D">
        <w:t>号，效果都一样。</w:t>
      </w:r>
    </w:p>
    <w:p w14:paraId="28BE599B" w14:textId="57830CEB" w:rsidR="00F569AA" w:rsidRPr="006E6A1D" w:rsidRDefault="00825EFA" w:rsidP="005E0CD2">
      <w:pPr>
        <w:pStyle w:val="4"/>
        <w:rPr>
          <w:rFonts w:hint="eastAsia"/>
        </w:rPr>
      </w:pPr>
      <w:r>
        <w:lastRenderedPageBreak/>
        <w:t>编辑</w:t>
      </w:r>
      <w:r w:rsidR="000C0227" w:rsidRPr="006E6A1D">
        <w:t>模式</w:t>
      </w:r>
    </w:p>
    <w:p w14:paraId="0DB69B0B" w14:textId="5B2C8766" w:rsidR="00F569AA" w:rsidRPr="006E6A1D" w:rsidRDefault="00F569AA" w:rsidP="005F4AA9">
      <w:pPr>
        <w:pStyle w:val="30"/>
      </w:pPr>
      <w:r w:rsidRPr="006E6A1D">
        <w:t>如下命令连接数据库</w:t>
      </w:r>
      <w:r w:rsidR="00825EFA">
        <w:rPr>
          <w:rFonts w:hint="eastAsia"/>
        </w:rPr>
        <w:t>，</w:t>
      </w:r>
      <w:r w:rsidR="00825EFA" w:rsidRPr="006E6A1D">
        <w:t>开启在客户端操作中可以进行</w:t>
      </w:r>
      <w:r w:rsidR="00825EFA">
        <w:t>编辑的模式</w:t>
      </w:r>
      <w:r w:rsidR="000C0227" w:rsidRPr="006E6A1D">
        <w:t>。</w:t>
      </w:r>
    </w:p>
    <w:p w14:paraId="2980531F" w14:textId="505415FA" w:rsidR="00F569AA" w:rsidRPr="006E6A1D" w:rsidRDefault="00A657A0" w:rsidP="00414C1D">
      <w:pPr>
        <w:pStyle w:val="affffc"/>
      </w:pPr>
      <w:r w:rsidRPr="0053549F">
        <w:t>[omm@</w:t>
      </w:r>
      <w:r>
        <w:t>db1</w:t>
      </w:r>
      <w:r w:rsidRPr="0053549F">
        <w:t xml:space="preserve"> ~]$</w:t>
      </w:r>
      <w:r>
        <w:t xml:space="preserve"> </w:t>
      </w:r>
      <w:proofErr w:type="spellStart"/>
      <w:proofErr w:type="gramStart"/>
      <w:r w:rsidR="00F569AA" w:rsidRPr="00C8152B">
        <w:rPr>
          <w:b/>
          <w:noProof w:val="0"/>
          <w:snapToGrid/>
          <w:color w:val="C7000B"/>
          <w:lang w:eastAsia="en-US"/>
        </w:rPr>
        <w:t>gsql</w:t>
      </w:r>
      <w:proofErr w:type="spellEnd"/>
      <w:proofErr w:type="gramEnd"/>
      <w:r w:rsidR="00F569AA" w:rsidRPr="00C8152B">
        <w:rPr>
          <w:b/>
          <w:noProof w:val="0"/>
          <w:snapToGrid/>
          <w:color w:val="C7000B"/>
          <w:lang w:eastAsia="en-US"/>
        </w:rPr>
        <w:t xml:space="preserve"> </w:t>
      </w:r>
      <w:r w:rsidR="00FF326A" w:rsidRPr="00C8152B">
        <w:rPr>
          <w:b/>
          <w:noProof w:val="0"/>
          <w:snapToGrid/>
          <w:color w:val="C7000B"/>
          <w:lang w:eastAsia="en-US"/>
        </w:rPr>
        <w:t>-</w:t>
      </w:r>
      <w:r w:rsidR="00F569AA" w:rsidRPr="00C8152B">
        <w:rPr>
          <w:b/>
          <w:noProof w:val="0"/>
          <w:snapToGrid/>
          <w:color w:val="C7000B"/>
          <w:lang w:eastAsia="en-US"/>
        </w:rPr>
        <w:t xml:space="preserve">d </w:t>
      </w:r>
      <w:proofErr w:type="spellStart"/>
      <w:r w:rsidR="00F569AA" w:rsidRPr="00C8152B">
        <w:rPr>
          <w:b/>
          <w:noProof w:val="0"/>
          <w:snapToGrid/>
          <w:color w:val="C7000B"/>
          <w:lang w:eastAsia="en-US"/>
        </w:rPr>
        <w:t>postgres</w:t>
      </w:r>
      <w:proofErr w:type="spellEnd"/>
      <w:r w:rsidR="00F569AA" w:rsidRPr="00C8152B">
        <w:rPr>
          <w:b/>
          <w:noProof w:val="0"/>
          <w:snapToGrid/>
          <w:color w:val="C7000B"/>
          <w:lang w:eastAsia="en-US"/>
        </w:rPr>
        <w:t xml:space="preserve"> </w:t>
      </w:r>
      <w:r w:rsidR="00FF326A" w:rsidRPr="00C8152B">
        <w:rPr>
          <w:b/>
          <w:noProof w:val="0"/>
          <w:snapToGrid/>
          <w:color w:val="C7000B"/>
          <w:lang w:eastAsia="en-US"/>
        </w:rPr>
        <w:t>-</w:t>
      </w:r>
      <w:r w:rsidR="00F569AA" w:rsidRPr="00C8152B">
        <w:rPr>
          <w:b/>
          <w:noProof w:val="0"/>
          <w:snapToGrid/>
          <w:color w:val="C7000B"/>
          <w:lang w:eastAsia="en-US"/>
        </w:rPr>
        <w:t xml:space="preserve">p 26000 </w:t>
      </w:r>
      <w:r w:rsidR="00FF326A" w:rsidRPr="00C8152B">
        <w:rPr>
          <w:b/>
          <w:noProof w:val="0"/>
          <w:snapToGrid/>
          <w:color w:val="C7000B"/>
          <w:lang w:eastAsia="en-US"/>
        </w:rPr>
        <w:t>-</w:t>
      </w:r>
      <w:r w:rsidR="00F569AA" w:rsidRPr="00C8152B">
        <w:rPr>
          <w:b/>
          <w:noProof w:val="0"/>
          <w:snapToGrid/>
          <w:color w:val="C7000B"/>
          <w:lang w:eastAsia="en-US"/>
        </w:rPr>
        <w:t>r</w:t>
      </w:r>
    </w:p>
    <w:p w14:paraId="3B018E80" w14:textId="77777777" w:rsidR="00F569AA" w:rsidRPr="006E6A1D" w:rsidRDefault="00F569AA" w:rsidP="005F4AA9">
      <w:pPr>
        <w:pStyle w:val="30"/>
      </w:pPr>
      <w:r w:rsidRPr="006E6A1D">
        <w:t>进入</w:t>
      </w:r>
      <w:proofErr w:type="spellStart"/>
      <w:r w:rsidRPr="006E6A1D">
        <w:t>gsql</w:t>
      </w:r>
      <w:proofErr w:type="spellEnd"/>
      <w:r w:rsidRPr="006E6A1D">
        <w:t>环境，输入以下语句：</w:t>
      </w:r>
    </w:p>
    <w:p w14:paraId="6B8AD7FD" w14:textId="26108A02" w:rsidR="00BB14DA" w:rsidRPr="006E6A1D" w:rsidRDefault="00BB14DA" w:rsidP="00414C1D">
      <w:pPr>
        <w:pStyle w:val="1e"/>
      </w:pPr>
      <w:r>
        <w:drawing>
          <wp:inline distT="0" distB="0" distL="0" distR="0" wp14:anchorId="26B449A0" wp14:editId="7C5861A0">
            <wp:extent cx="4918710" cy="384711"/>
            <wp:effectExtent l="0" t="0" r="0" b="0"/>
            <wp:docPr id="7" name="图片 7" descr="C:\Users\swx941157\AppData\Roaming\eSpace_Desktop\UserData\swx941157\imagefiles\8FF7296D-DBEA-4B98-B256-F9AE5D95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F7296D-DBEA-4B98-B256-F9AE5D951103" descr="C:\Users\swx941157\AppData\Roaming\eSpace_Desktop\UserData\swx941157\imagefiles\8FF7296D-DBEA-4B98-B256-F9AE5D9511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96" t="73797" r="1425"/>
                    <a:stretch/>
                  </pic:blipFill>
                  <pic:spPr bwMode="auto">
                    <a:xfrm>
                      <a:off x="0" y="0"/>
                      <a:ext cx="5369028" cy="419932"/>
                    </a:xfrm>
                    <a:prstGeom prst="rect">
                      <a:avLst/>
                    </a:prstGeom>
                    <a:noFill/>
                    <a:ln>
                      <a:noFill/>
                    </a:ln>
                    <a:extLst>
                      <a:ext uri="{53640926-AAD7-44D8-BBD7-CCE9431645EC}">
                        <a14:shadowObscured xmlns:a14="http://schemas.microsoft.com/office/drawing/2010/main"/>
                      </a:ext>
                    </a:extLst>
                  </pic:spPr>
                </pic:pic>
              </a:graphicData>
            </a:graphic>
          </wp:inline>
        </w:drawing>
      </w:r>
    </w:p>
    <w:p w14:paraId="2082DDBB" w14:textId="77777777" w:rsidR="00F569AA" w:rsidRPr="006E6A1D" w:rsidRDefault="00F569AA" w:rsidP="005F4AA9">
      <w:pPr>
        <w:pStyle w:val="30"/>
      </w:pPr>
      <w:r w:rsidRPr="006E6A1D">
        <w:t>写完后不要按回车，光标在最后闪烁。</w:t>
      </w:r>
    </w:p>
    <w:p w14:paraId="57811A3C" w14:textId="419A8CA2" w:rsidR="00F569AA" w:rsidRPr="006E6A1D" w:rsidRDefault="00BB14DA" w:rsidP="00414C1D">
      <w:pPr>
        <w:pStyle w:val="1e"/>
      </w:pPr>
      <w:r>
        <w:drawing>
          <wp:inline distT="0" distB="0" distL="0" distR="0" wp14:anchorId="007CEB7A" wp14:editId="6BC70E7D">
            <wp:extent cx="4926330" cy="514691"/>
            <wp:effectExtent l="0" t="0" r="0" b="0"/>
            <wp:docPr id="17" name="图片 17" descr="C:\Users\swx941157\AppData\Roaming\eSpace_Desktop\UserData\swx941157\imagefiles\253399CA-016C-442B-84EC-A222E035F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399CA-016C-442B-84EC-A222E035F0CC" descr="C:\Users\swx941157\AppData\Roaming\eSpace_Desktop\UserData\swx941157\imagefiles\253399CA-016C-442B-84EC-A222E035F0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565" cy="528402"/>
                    </a:xfrm>
                    <a:prstGeom prst="rect">
                      <a:avLst/>
                    </a:prstGeom>
                    <a:noFill/>
                    <a:ln>
                      <a:noFill/>
                    </a:ln>
                  </pic:spPr>
                </pic:pic>
              </a:graphicData>
            </a:graphic>
          </wp:inline>
        </w:drawing>
      </w:r>
    </w:p>
    <w:p w14:paraId="0ED85EB2" w14:textId="4A7D32B5" w:rsidR="00F569AA" w:rsidRPr="006E6A1D" w:rsidRDefault="00F569AA" w:rsidP="005F4AA9">
      <w:pPr>
        <w:pStyle w:val="30"/>
      </w:pPr>
      <w:r w:rsidRPr="006E6A1D">
        <w:t>按</w:t>
      </w:r>
      <w:r w:rsidR="00CA1963">
        <w:t>＂</w:t>
      </w:r>
      <w:r w:rsidRPr="006E6A1D">
        <w:t>向左</w:t>
      </w:r>
      <w:r w:rsidR="00CA1963">
        <w:t>＂</w:t>
      </w:r>
      <w:r w:rsidR="009E2848">
        <w:t>键，将</w:t>
      </w:r>
      <w:r w:rsidRPr="006E6A1D">
        <w:t>光标移动到</w:t>
      </w:r>
      <w:r w:rsidR="009E2848">
        <w:rPr>
          <w:rFonts w:hint="eastAsia"/>
        </w:rPr>
        <w:t xml:space="preserve"> </w:t>
      </w:r>
      <w:r w:rsidR="00CA1963">
        <w:t>＂</w:t>
      </w:r>
      <w:r w:rsidRPr="006E6A1D">
        <w:t>*</w:t>
      </w:r>
      <w:r w:rsidR="00CA1963">
        <w:t>＂</w:t>
      </w:r>
      <w:r w:rsidRPr="006E6A1D">
        <w:t>，将</w:t>
      </w:r>
      <w:r w:rsidR="009E2848">
        <w:rPr>
          <w:rFonts w:hint="eastAsia"/>
        </w:rPr>
        <w:t xml:space="preserve"> </w:t>
      </w:r>
      <w:r w:rsidR="00CA1963">
        <w:t>＂</w:t>
      </w:r>
      <w:r w:rsidRPr="006E6A1D">
        <w:t>*</w:t>
      </w:r>
      <w:r w:rsidR="00CA1963">
        <w:t>＂</w:t>
      </w:r>
      <w:r w:rsidR="009E2848">
        <w:t xml:space="preserve"> </w:t>
      </w:r>
      <w:r w:rsidRPr="006E6A1D">
        <w:t>修改为</w:t>
      </w:r>
      <w:r w:rsidR="00CA1963">
        <w:t>＂</w:t>
      </w:r>
      <w:proofErr w:type="spellStart"/>
      <w:r w:rsidRPr="006E6A1D">
        <w:t>firstcol</w:t>
      </w:r>
      <w:proofErr w:type="spellEnd"/>
      <w:r w:rsidR="00CA1963">
        <w:t>＂</w:t>
      </w:r>
      <w:r w:rsidR="009E2848">
        <w:t>，然后按</w:t>
      </w:r>
      <w:r w:rsidR="00CA1963">
        <w:t>＂</w:t>
      </w:r>
      <w:r w:rsidR="009E2848">
        <w:t>回车</w:t>
      </w:r>
      <w:r w:rsidR="00CA1963">
        <w:t>＂</w:t>
      </w:r>
      <w:r w:rsidR="009E2848">
        <w:t>键</w:t>
      </w:r>
      <w:r w:rsidR="000C0227" w:rsidRPr="006E6A1D">
        <w:t>。</w:t>
      </w:r>
    </w:p>
    <w:p w14:paraId="1DB57F8C" w14:textId="559E2531" w:rsidR="00F569AA" w:rsidRPr="006E6A1D" w:rsidRDefault="00BB14DA" w:rsidP="00414C1D">
      <w:pPr>
        <w:pStyle w:val="1e"/>
      </w:pPr>
      <w:r>
        <w:drawing>
          <wp:inline distT="0" distB="0" distL="0" distR="0" wp14:anchorId="1E394A1A" wp14:editId="43465866">
            <wp:extent cx="4900350" cy="1665040"/>
            <wp:effectExtent l="0" t="0" r="0" b="0"/>
            <wp:docPr id="18" name="图片 18" descr="C:\Users\swx941157\AppData\Roaming\eSpace_Desktop\UserData\swx941157\imagefiles\7B3FF273-9773-4C01-ABB2-49CE6D6F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3FF273-9773-4C01-ABB2-49CE6D6F620C" descr="C:\Users\swx941157\AppData\Roaming\eSpace_Desktop\UserData\swx941157\imagefiles\7B3FF273-9773-4C01-ABB2-49CE6D6F620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2147" cy="1682640"/>
                    </a:xfrm>
                    <a:prstGeom prst="rect">
                      <a:avLst/>
                    </a:prstGeom>
                    <a:noFill/>
                    <a:ln>
                      <a:noFill/>
                    </a:ln>
                  </pic:spPr>
                </pic:pic>
              </a:graphicData>
            </a:graphic>
          </wp:inline>
        </w:drawing>
      </w:r>
    </w:p>
    <w:p w14:paraId="56EAF021" w14:textId="028A30EE" w:rsidR="00F569AA" w:rsidRPr="006E6A1D" w:rsidRDefault="00F569AA" w:rsidP="00414C1D">
      <w:pPr>
        <w:pStyle w:val="1e"/>
      </w:pPr>
      <w:r w:rsidRPr="006E6A1D">
        <w:t>编辑模式</w:t>
      </w:r>
      <w:r w:rsidR="00CA1963">
        <w:t>＂</w:t>
      </w:r>
      <w:r w:rsidR="000C0227" w:rsidRPr="006E6A1D">
        <w:t>上下左右键</w:t>
      </w:r>
      <w:r w:rsidR="00CA1963">
        <w:t>＂</w:t>
      </w:r>
      <w:r w:rsidR="000C0227" w:rsidRPr="006E6A1D">
        <w:t>，</w:t>
      </w:r>
      <w:r w:rsidR="00CA1963">
        <w:t>＂</w:t>
      </w:r>
      <w:r w:rsidR="000C0227" w:rsidRPr="006E6A1D">
        <w:t>删除键</w:t>
      </w:r>
      <w:r w:rsidR="00CA1963">
        <w:t>＂</w:t>
      </w:r>
      <w:r w:rsidR="000C0227" w:rsidRPr="006E6A1D">
        <w:t>和</w:t>
      </w:r>
      <w:r w:rsidR="00CA1963">
        <w:t>＂</w:t>
      </w:r>
      <w:r w:rsidR="000C0227" w:rsidRPr="006E6A1D">
        <w:t>退格键</w:t>
      </w:r>
      <w:r w:rsidR="00CA1963">
        <w:t>＂</w:t>
      </w:r>
      <w:r w:rsidR="000C0227" w:rsidRPr="006E6A1D">
        <w:t>都可以使用</w:t>
      </w:r>
      <w:r w:rsidRPr="006E6A1D">
        <w:t>，并且按下</w:t>
      </w:r>
      <w:r w:rsidR="00CA1963">
        <w:t>＂</w:t>
      </w:r>
      <w:r w:rsidRPr="006E6A1D">
        <w:t>向上</w:t>
      </w:r>
      <w:r w:rsidR="00CA1963">
        <w:t>＂</w:t>
      </w:r>
      <w:r w:rsidRPr="006E6A1D">
        <w:t>、</w:t>
      </w:r>
      <w:r w:rsidR="00CA1963">
        <w:t>＂</w:t>
      </w:r>
      <w:r w:rsidRPr="006E6A1D">
        <w:t>向下</w:t>
      </w:r>
      <w:r w:rsidR="00CA1963">
        <w:t>＂</w:t>
      </w:r>
      <w:r w:rsidRPr="006E6A1D">
        <w:t>键可以切换输入过的命令。</w:t>
      </w:r>
    </w:p>
    <w:p w14:paraId="790F3A43" w14:textId="551CE239" w:rsidR="00414C1D" w:rsidRDefault="00E44D99" w:rsidP="005F4AA9">
      <w:pPr>
        <w:pStyle w:val="30"/>
      </w:pPr>
      <w:r>
        <w:rPr>
          <w:rFonts w:hint="eastAsia"/>
        </w:rPr>
        <w:t>退出数据库</w:t>
      </w:r>
      <w:r w:rsidR="00C5591D">
        <w:rPr>
          <w:rFonts w:hint="eastAsia"/>
        </w:rPr>
        <w:t>。</w:t>
      </w:r>
    </w:p>
    <w:p w14:paraId="583B1546" w14:textId="77777777" w:rsidR="00414C1D" w:rsidRPr="006E6A1D" w:rsidRDefault="00414C1D" w:rsidP="00414C1D">
      <w:pPr>
        <w:pStyle w:val="affffc"/>
      </w:pPr>
      <w:r w:rsidRPr="004F5CAD">
        <w:t xml:space="preserve">postgres=# </w:t>
      </w:r>
      <w:r w:rsidRPr="004F5CAD">
        <w:rPr>
          <w:b/>
          <w:color w:val="C00000"/>
        </w:rPr>
        <w:t>\q</w:t>
      </w:r>
    </w:p>
    <w:p w14:paraId="56532A5F" w14:textId="7564F413" w:rsidR="00825EFA" w:rsidRDefault="00825EFA" w:rsidP="005E0CD2">
      <w:pPr>
        <w:pStyle w:val="4"/>
        <w:rPr>
          <w:rFonts w:ascii="Huawei Sans" w:hAnsi="Huawei Sans" w:cs="Huawei Sans"/>
        </w:rPr>
      </w:pPr>
      <w:r w:rsidRPr="006E6A1D">
        <w:t>远程</w:t>
      </w:r>
      <w:r>
        <w:t>连接数据库</w:t>
      </w:r>
    </w:p>
    <w:p w14:paraId="58F56875" w14:textId="3D6F9669" w:rsidR="00F569AA" w:rsidRDefault="00F569AA" w:rsidP="00414C1D">
      <w:pPr>
        <w:pStyle w:val="1e"/>
      </w:pPr>
      <w:r w:rsidRPr="006E6A1D">
        <w:t>远程使用</w:t>
      </w:r>
      <w:r w:rsidRPr="006E6A1D">
        <w:t>jack</w:t>
      </w:r>
      <w:r w:rsidRPr="006E6A1D">
        <w:t>用户连接</w:t>
      </w:r>
      <w:r w:rsidR="00C5591D">
        <w:t>IP</w:t>
      </w:r>
      <w:r w:rsidRPr="006E6A1D">
        <w:t>地址为</w:t>
      </w:r>
      <w:r w:rsidRPr="006E6A1D">
        <w:t>192.168.0.58</w:t>
      </w:r>
      <w:r w:rsidRPr="006E6A1D">
        <w:t>端口号为</w:t>
      </w:r>
      <w:r w:rsidRPr="006E6A1D">
        <w:t>26000</w:t>
      </w:r>
      <w:r w:rsidR="006E6A1D">
        <w:t>的数据库</w:t>
      </w:r>
      <w:r w:rsidR="00C5591D">
        <w:t>。</w:t>
      </w:r>
    </w:p>
    <w:p w14:paraId="356C3671" w14:textId="4CA9B504" w:rsidR="00265614" w:rsidRPr="00265614" w:rsidRDefault="00265614" w:rsidP="005F4AA9">
      <w:pPr>
        <w:pStyle w:val="30"/>
      </w:pPr>
      <w:r>
        <w:t>登录客户端主机</w:t>
      </w:r>
      <w:r w:rsidR="00C5591D">
        <w:rPr>
          <w:rFonts w:hint="eastAsia"/>
        </w:rPr>
        <w:t>（</w:t>
      </w:r>
      <w:r w:rsidRPr="006E6A1D">
        <w:t>192.168.0.58</w:t>
      </w:r>
      <w:r w:rsidR="00C5591D">
        <w:t>）</w:t>
      </w:r>
      <w:r>
        <w:rPr>
          <w:rFonts w:hint="eastAsia"/>
        </w:rPr>
        <w:t>，</w:t>
      </w:r>
      <w:r>
        <w:t>使用以下命令远程登录数据库</w:t>
      </w:r>
      <w:r>
        <w:rPr>
          <w:rFonts w:hint="eastAsia"/>
        </w:rPr>
        <w:t>。</w:t>
      </w:r>
    </w:p>
    <w:p w14:paraId="59B81FDD" w14:textId="44DBEE10" w:rsidR="00A112D6" w:rsidRPr="00A10D95" w:rsidRDefault="00A657A0" w:rsidP="00414C1D">
      <w:pPr>
        <w:pStyle w:val="affffc"/>
        <w:rPr>
          <w:b/>
          <w:color w:val="C00000"/>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h 192.168.0.58 </w:t>
      </w:r>
      <w:r w:rsidR="00FF326A" w:rsidRPr="00A10D95">
        <w:rPr>
          <w:b/>
          <w:color w:val="C00000"/>
        </w:rPr>
        <w:t>-</w:t>
      </w:r>
      <w:r w:rsidR="00F569AA" w:rsidRPr="00A10D95">
        <w:rPr>
          <w:b/>
          <w:color w:val="C00000"/>
        </w:rPr>
        <w:t xml:space="preserve">U jack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W Bigdata@123;</w:t>
      </w:r>
    </w:p>
    <w:p w14:paraId="529FE2E9" w14:textId="3FC6615E" w:rsidR="00A112D6" w:rsidRDefault="00A112D6" w:rsidP="00414C1D">
      <w:pPr>
        <w:pStyle w:val="1e"/>
      </w:pPr>
      <w:r w:rsidRPr="00A112D6">
        <w:t>-d</w:t>
      </w:r>
      <w:r w:rsidRPr="00A112D6">
        <w:t>参数指定目标数据库名、</w:t>
      </w:r>
      <w:r w:rsidRPr="00A112D6">
        <w:t>-U</w:t>
      </w:r>
      <w:r w:rsidRPr="00A112D6">
        <w:t>参数指定数据库用户名、</w:t>
      </w:r>
      <w:r w:rsidRPr="00A112D6">
        <w:t>-h</w:t>
      </w:r>
      <w:r w:rsidRPr="00A112D6">
        <w:t>参数指定主机名、</w:t>
      </w:r>
      <w:r w:rsidRPr="00A112D6">
        <w:t>-p</w:t>
      </w:r>
      <w:r w:rsidRPr="00A112D6">
        <w:t>参数指定端口号信息</w:t>
      </w:r>
      <w:r w:rsidR="00E44D99">
        <w:t>、</w:t>
      </w:r>
      <w:r w:rsidR="0068073B">
        <w:t>-W</w:t>
      </w:r>
      <w:r w:rsidR="0068073B">
        <w:t>参数指定数据库用户密码</w:t>
      </w:r>
      <w:r w:rsidRPr="00A112D6">
        <w:t>。</w:t>
      </w:r>
    </w:p>
    <w:p w14:paraId="1A3C9492" w14:textId="07AB531B" w:rsidR="00F569AA" w:rsidRPr="006E6A1D" w:rsidRDefault="00F569AA" w:rsidP="00414C1D">
      <w:pPr>
        <w:pStyle w:val="1e"/>
      </w:pPr>
      <w:r w:rsidRPr="006E6A1D">
        <w:t>进入</w:t>
      </w:r>
      <w:r w:rsidRPr="006E6A1D">
        <w:t>gsql</w:t>
      </w:r>
      <w:r w:rsidRPr="006E6A1D">
        <w:t>环境，显示如下：</w:t>
      </w:r>
    </w:p>
    <w:p w14:paraId="211C542C" w14:textId="55BEA9A4" w:rsidR="00F569AA" w:rsidRPr="006E6A1D" w:rsidRDefault="00E66044" w:rsidP="00414C1D">
      <w:pPr>
        <w:pStyle w:val="affffc"/>
      </w:pPr>
      <w:r>
        <w:t>gsql ((openGauss 2.0</w:t>
      </w:r>
      <w:r w:rsidR="00F569AA" w:rsidRPr="006E6A1D">
        <w:t xml:space="preserve">.0 </w:t>
      </w:r>
      <w:r>
        <w:t>build ec0e781b) compiled at 2021</w:t>
      </w:r>
      <w:r w:rsidR="00FF326A" w:rsidRPr="006E6A1D">
        <w:t>-</w:t>
      </w:r>
      <w:r w:rsidR="00F569AA" w:rsidRPr="006E6A1D">
        <w:t>04</w:t>
      </w:r>
      <w:r w:rsidR="00FF326A" w:rsidRPr="006E6A1D">
        <w:t>-</w:t>
      </w:r>
      <w:r w:rsidR="00F569AA" w:rsidRPr="006E6A1D">
        <w:t>27 17:25:57 commit 2144 last mr 131 )</w:t>
      </w:r>
    </w:p>
    <w:p w14:paraId="56D5D920" w14:textId="17CD138C" w:rsidR="00F569AA" w:rsidRPr="006E6A1D" w:rsidRDefault="00F569AA" w:rsidP="00414C1D">
      <w:pPr>
        <w:pStyle w:val="affffc"/>
      </w:pPr>
      <w:r w:rsidRPr="006E6A1D">
        <w:t>SSL connection (cipher: DHE</w:t>
      </w:r>
      <w:r w:rsidR="00FF326A" w:rsidRPr="006E6A1D">
        <w:t>-</w:t>
      </w:r>
      <w:r w:rsidRPr="006E6A1D">
        <w:t>RSA</w:t>
      </w:r>
      <w:r w:rsidR="00FF326A" w:rsidRPr="006E6A1D">
        <w:t>-</w:t>
      </w:r>
      <w:r w:rsidRPr="006E6A1D">
        <w:t>AES256</w:t>
      </w:r>
      <w:r w:rsidR="00FF326A" w:rsidRPr="006E6A1D">
        <w:t>-</w:t>
      </w:r>
      <w:r w:rsidRPr="006E6A1D">
        <w:t>GCM</w:t>
      </w:r>
      <w:r w:rsidR="00FF326A" w:rsidRPr="006E6A1D">
        <w:t>-</w:t>
      </w:r>
      <w:r w:rsidRPr="006E6A1D">
        <w:t>SHA384, bits: 256)</w:t>
      </w:r>
    </w:p>
    <w:p w14:paraId="64F782DB" w14:textId="77777777" w:rsidR="00F569AA" w:rsidRPr="006E6A1D" w:rsidRDefault="00F569AA" w:rsidP="00414C1D">
      <w:pPr>
        <w:pStyle w:val="affffc"/>
      </w:pPr>
      <w:r w:rsidRPr="006E6A1D">
        <w:t>Type "help" for help.</w:t>
      </w:r>
    </w:p>
    <w:p w14:paraId="0663EA6C" w14:textId="77777777" w:rsidR="00F569AA" w:rsidRPr="006E6A1D" w:rsidRDefault="00F569AA" w:rsidP="00414C1D">
      <w:pPr>
        <w:pStyle w:val="affffc"/>
      </w:pPr>
    </w:p>
    <w:p w14:paraId="4224E310" w14:textId="77777777" w:rsidR="00F569AA" w:rsidRPr="006E6A1D" w:rsidRDefault="00F569AA" w:rsidP="00414C1D">
      <w:pPr>
        <w:pStyle w:val="affffc"/>
      </w:pPr>
      <w:r w:rsidRPr="006E6A1D">
        <w:lastRenderedPageBreak/>
        <w:t xml:space="preserve">postgres=&gt; </w:t>
      </w:r>
    </w:p>
    <w:p w14:paraId="7EAA6066" w14:textId="0A6CB8E4" w:rsidR="00F569AA" w:rsidRPr="006E6A1D" w:rsidRDefault="00F569AA" w:rsidP="005E0CD2">
      <w:pPr>
        <w:pStyle w:val="3"/>
        <w:rPr>
          <w:rFonts w:hint="eastAsia"/>
        </w:rPr>
      </w:pPr>
      <w:bookmarkStart w:id="41" w:name="_Toc46585212"/>
      <w:bookmarkStart w:id="42" w:name="_Toc80609123"/>
      <w:r w:rsidRPr="006E6A1D">
        <w:t>元命令使用</w:t>
      </w:r>
      <w:bookmarkEnd w:id="41"/>
      <w:bookmarkEnd w:id="42"/>
    </w:p>
    <w:p w14:paraId="694131A6" w14:textId="77777777" w:rsidR="00F569AA" w:rsidRPr="006E6A1D" w:rsidRDefault="00F569AA" w:rsidP="005E0CD2">
      <w:pPr>
        <w:pStyle w:val="4"/>
        <w:rPr>
          <w:rFonts w:hint="eastAsia"/>
        </w:rPr>
      </w:pPr>
      <w:r w:rsidRPr="006E6A1D">
        <w:t>前提条件</w:t>
      </w:r>
    </w:p>
    <w:p w14:paraId="051A8C3E" w14:textId="5B855315" w:rsidR="00F569AA" w:rsidRPr="006E6A1D" w:rsidRDefault="003229C1" w:rsidP="00414C1D">
      <w:pPr>
        <w:pStyle w:val="1e"/>
      </w:pPr>
      <w:r w:rsidRPr="006E6A1D">
        <w:t>以下操作在</w:t>
      </w:r>
      <w:r w:rsidRPr="006E6A1D">
        <w:t>openGauss</w:t>
      </w:r>
      <w:r w:rsidRPr="006E6A1D">
        <w:t>的数据库主节点所在主机上执行（本地连接数据库），</w:t>
      </w:r>
      <w:r w:rsidR="00EB2868">
        <w:t>因此需要</w:t>
      </w:r>
      <w:r w:rsidR="00F569AA" w:rsidRPr="006E6A1D">
        <w:t>使用</w:t>
      </w:r>
      <w:r w:rsidR="00F569AA" w:rsidRPr="006E6A1D">
        <w:t>gsql</w:t>
      </w:r>
      <w:r w:rsidR="00F569AA" w:rsidRPr="006E6A1D">
        <w:t>连接到</w:t>
      </w:r>
      <w:r w:rsidR="00F569AA" w:rsidRPr="006E6A1D">
        <w:t>openGauss</w:t>
      </w:r>
      <w:r w:rsidR="00F569AA" w:rsidRPr="006E6A1D">
        <w:t>数据库。</w:t>
      </w:r>
    </w:p>
    <w:p w14:paraId="6682DF51" w14:textId="77777777" w:rsidR="00F569AA" w:rsidRPr="006E6A1D" w:rsidRDefault="00F569AA"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45BE1A7D" w14:textId="2D7D7706" w:rsidR="00F569AA" w:rsidRPr="00A10D95" w:rsidRDefault="00A657A0" w:rsidP="00414C1D">
      <w:pPr>
        <w:pStyle w:val="affffc"/>
        <w:rPr>
          <w:b/>
          <w:color w:val="C00000"/>
        </w:rPr>
      </w:pPr>
      <w:r>
        <w:t>[root</w:t>
      </w:r>
      <w:r w:rsidRPr="0053549F">
        <w:t>@</w:t>
      </w:r>
      <w:r>
        <w:t xml:space="preserve">db1 ~]# </w:t>
      </w:r>
      <w:r w:rsidR="00F569AA" w:rsidRPr="00A10D95">
        <w:rPr>
          <w:b/>
          <w:color w:val="C00000"/>
        </w:rPr>
        <w:t>su</w:t>
      </w:r>
      <w:r w:rsidR="00FF326A" w:rsidRPr="00A10D95">
        <w:rPr>
          <w:b/>
          <w:color w:val="C00000"/>
        </w:rPr>
        <w:t xml:space="preserve"> -</w:t>
      </w:r>
      <w:r w:rsidR="00F569AA" w:rsidRPr="00A10D95">
        <w:rPr>
          <w:b/>
          <w:color w:val="C00000"/>
        </w:rPr>
        <w:t xml:space="preserve"> omm</w:t>
      </w:r>
    </w:p>
    <w:p w14:paraId="290B151D" w14:textId="22BFC667" w:rsidR="00F569AA" w:rsidRPr="006E6A1D" w:rsidRDefault="00F569AA" w:rsidP="005F4AA9">
      <w:pPr>
        <w:pStyle w:val="30"/>
      </w:pPr>
      <w:proofErr w:type="spellStart"/>
      <w:r w:rsidRPr="006E6A1D">
        <w:t>gsql</w:t>
      </w:r>
      <w:proofErr w:type="spellEnd"/>
      <w:r w:rsidRPr="006E6A1D">
        <w:t>连接数据库</w:t>
      </w:r>
      <w:r w:rsidR="000C0227" w:rsidRPr="006E6A1D">
        <w:t>。</w:t>
      </w:r>
    </w:p>
    <w:p w14:paraId="2935BC00" w14:textId="414BFC25" w:rsidR="00F569AA" w:rsidRPr="009A0E2F" w:rsidRDefault="00A657A0" w:rsidP="00414C1D">
      <w:pPr>
        <w:pStyle w:val="affffc"/>
        <w:rPr>
          <w:snapToGrid/>
          <w:lang w:eastAsia="en-US"/>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 xml:space="preserve">r </w:t>
      </w:r>
    </w:p>
    <w:p w14:paraId="592B1B94" w14:textId="114ED001" w:rsidR="00F569AA" w:rsidRPr="006E6A1D" w:rsidRDefault="00F569AA" w:rsidP="005E0CD2">
      <w:pPr>
        <w:pStyle w:val="4"/>
        <w:rPr>
          <w:rFonts w:hint="eastAsia"/>
        </w:rPr>
      </w:pPr>
      <w:r w:rsidRPr="006E6A1D">
        <w:t>打印当前查询缓冲区到标准输出</w:t>
      </w:r>
    </w:p>
    <w:p w14:paraId="2992F24A" w14:textId="7AF69F16" w:rsidR="00F569AA" w:rsidRPr="006E6A1D" w:rsidRDefault="00F569AA" w:rsidP="005F4AA9">
      <w:pPr>
        <w:pStyle w:val="30"/>
      </w:pPr>
      <w:r w:rsidRPr="006E6A1D">
        <w:t>创建</w:t>
      </w:r>
      <w:r w:rsidR="00CA1963">
        <w:t>＂</w:t>
      </w:r>
      <w:r w:rsidRPr="006E6A1D">
        <w:t>outputSQL.txt</w:t>
      </w:r>
      <w:r w:rsidR="00CA1963">
        <w:t>＂</w:t>
      </w:r>
      <w:r w:rsidRPr="006E6A1D">
        <w:t>文件。</w:t>
      </w:r>
    </w:p>
    <w:p w14:paraId="0565D0C3" w14:textId="1B14DE8D" w:rsidR="00F569AA" w:rsidRPr="00A10D95" w:rsidRDefault="00A657A0" w:rsidP="00414C1D">
      <w:pPr>
        <w:pStyle w:val="affffc"/>
        <w:rPr>
          <w:b/>
          <w:color w:val="C00000"/>
        </w:rPr>
      </w:pPr>
      <w:r w:rsidRPr="0053549F">
        <w:t>[omm@</w:t>
      </w:r>
      <w:r>
        <w:t>db1</w:t>
      </w:r>
      <w:r w:rsidRPr="0053549F">
        <w:t xml:space="preserve"> ~]$</w:t>
      </w:r>
      <w:r>
        <w:t xml:space="preserve"> </w:t>
      </w:r>
      <w:r w:rsidR="009145C3" w:rsidRPr="00A10D95">
        <w:rPr>
          <w:b/>
          <w:color w:val="C00000"/>
        </w:rPr>
        <w:t>touch</w:t>
      </w:r>
      <w:r w:rsidR="00F569AA" w:rsidRPr="00A10D95">
        <w:rPr>
          <w:b/>
          <w:color w:val="C00000"/>
        </w:rPr>
        <w:t xml:space="preserve"> /</w:t>
      </w:r>
      <w:r w:rsidR="00204D01" w:rsidRPr="00A10D95">
        <w:rPr>
          <w:b/>
          <w:color w:val="C00000"/>
        </w:rPr>
        <w:t>home/omm</w:t>
      </w:r>
      <w:r w:rsidR="00F569AA" w:rsidRPr="00A10D95">
        <w:rPr>
          <w:b/>
          <w:color w:val="C00000"/>
        </w:rPr>
        <w:t>/openGauss/</w:t>
      </w:r>
      <w:r w:rsidR="00204D01" w:rsidRPr="00A10D95">
        <w:rPr>
          <w:b/>
          <w:color w:val="C00000"/>
        </w:rPr>
        <w:t>outputSQL.txt</w:t>
      </w:r>
    </w:p>
    <w:p w14:paraId="3FE05E3F" w14:textId="56DE86DD" w:rsidR="00F569AA" w:rsidRPr="006E6A1D" w:rsidRDefault="00F569AA" w:rsidP="005F4AA9">
      <w:pPr>
        <w:pStyle w:val="30"/>
      </w:pPr>
      <w:r w:rsidRPr="006E6A1D">
        <w:t>连接数据库</w:t>
      </w:r>
      <w:r w:rsidR="000C0227" w:rsidRPr="006E6A1D">
        <w:t>。</w:t>
      </w:r>
    </w:p>
    <w:p w14:paraId="1D8C6AA9" w14:textId="0AAA892A" w:rsidR="00F569AA" w:rsidRPr="00A10D95" w:rsidRDefault="00A657A0" w:rsidP="00414C1D">
      <w:pPr>
        <w:pStyle w:val="affffc"/>
        <w:rPr>
          <w:b/>
          <w:color w:val="C00000"/>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r</w:t>
      </w:r>
    </w:p>
    <w:p w14:paraId="2EE48BB8" w14:textId="49BBAE51" w:rsidR="00F569AA" w:rsidRPr="006E6A1D" w:rsidRDefault="00F569AA" w:rsidP="005F4AA9">
      <w:pPr>
        <w:pStyle w:val="30"/>
      </w:pPr>
      <w:r w:rsidRPr="006E6A1D">
        <w:t>输入以下语句</w:t>
      </w:r>
      <w:r w:rsidR="000C0227" w:rsidRPr="006E6A1D">
        <w:t>。</w:t>
      </w:r>
    </w:p>
    <w:p w14:paraId="10D0DFC6" w14:textId="77777777" w:rsidR="00F569AA" w:rsidRPr="006E6A1D" w:rsidRDefault="00F569AA" w:rsidP="00414C1D">
      <w:pPr>
        <w:pStyle w:val="affffc"/>
      </w:pPr>
      <w:r w:rsidRPr="006E6A1D">
        <w:t>postgres=#</w:t>
      </w:r>
      <w:r w:rsidRPr="00EB2451">
        <w:t xml:space="preserve"> </w:t>
      </w:r>
      <w:r w:rsidRPr="00A10D95">
        <w:rPr>
          <w:b/>
          <w:color w:val="C00000"/>
        </w:rPr>
        <w:t>select * from pg_roles;</w:t>
      </w:r>
    </w:p>
    <w:p w14:paraId="38255ECF" w14:textId="77777777" w:rsidR="00F569AA" w:rsidRPr="006E6A1D" w:rsidRDefault="00F569AA" w:rsidP="00414C1D">
      <w:pPr>
        <w:pStyle w:val="affffc"/>
      </w:pPr>
      <w:r w:rsidRPr="006E6A1D">
        <w:t xml:space="preserve"> rolname | rolsuper | rolinherit | rolcreaterole | rolcreatedb | rolcatupdate | rolcanlogin | rolreplication | rolauditadmin | rolsy</w:t>
      </w:r>
    </w:p>
    <w:p w14:paraId="0CB307AA" w14:textId="77777777" w:rsidR="00F569AA" w:rsidRPr="006E6A1D" w:rsidRDefault="00F569AA" w:rsidP="00414C1D">
      <w:pPr>
        <w:pStyle w:val="affffc"/>
      </w:pPr>
      <w:r w:rsidRPr="006E6A1D">
        <w:t>stemadmin | rolconnlimit | rolpassword | rolvalidbegin | rolvaliduntil |  rolrespool  | rolparentid | roltabspace | rolconfig |  oid</w:t>
      </w:r>
    </w:p>
    <w:p w14:paraId="4B39BDC7" w14:textId="77777777" w:rsidR="00F569AA" w:rsidRPr="006E6A1D" w:rsidRDefault="00F569AA" w:rsidP="00414C1D">
      <w:pPr>
        <w:pStyle w:val="affffc"/>
      </w:pPr>
      <w:r w:rsidRPr="006E6A1D">
        <w:t xml:space="preserve">  | roluseft | rolkind | nodegroup | roltempspace | rolspillspace </w:t>
      </w:r>
    </w:p>
    <w:p w14:paraId="01325DE7" w14:textId="1C47666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4491BE5" w14:textId="6A4BCA12"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3BFE3C8" w14:textId="777D3F63"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392287B" w14:textId="77777777" w:rsidR="00F569AA" w:rsidRPr="006E6A1D" w:rsidRDefault="00F569AA" w:rsidP="00414C1D">
      <w:pPr>
        <w:pStyle w:val="affffc"/>
      </w:pPr>
      <w:r w:rsidRPr="006E6A1D">
        <w:t xml:space="preserve"> omm     | t        | t          | t             | t           | t            | t           | t              | t             | t    </w:t>
      </w:r>
    </w:p>
    <w:p w14:paraId="4927F9C9" w14:textId="5D46B58A" w:rsidR="00F569AA" w:rsidRPr="006E6A1D" w:rsidRDefault="00F569AA" w:rsidP="00414C1D">
      <w:pPr>
        <w:pStyle w:val="affffc"/>
      </w:pPr>
      <w:r w:rsidRPr="006E6A1D">
        <w:t xml:space="preserve">          |           </w:t>
      </w:r>
      <w:r w:rsidR="00FF326A" w:rsidRPr="006E6A1D">
        <w:t>-</w:t>
      </w:r>
      <w:r w:rsidRPr="006E6A1D">
        <w:t>1 | ********    |               |               | default_pool |           0 |             |           |    1</w:t>
      </w:r>
    </w:p>
    <w:p w14:paraId="1DA66937" w14:textId="77777777" w:rsidR="00F569AA" w:rsidRPr="006E6A1D" w:rsidRDefault="00F569AA" w:rsidP="00414C1D">
      <w:pPr>
        <w:pStyle w:val="affffc"/>
      </w:pPr>
      <w:r w:rsidRPr="006E6A1D">
        <w:t xml:space="preserve">0 | t        | n       |           |              | </w:t>
      </w:r>
    </w:p>
    <w:p w14:paraId="141F2A9D" w14:textId="77777777" w:rsidR="00F569AA" w:rsidRPr="006E6A1D" w:rsidRDefault="00F569AA" w:rsidP="00414C1D">
      <w:pPr>
        <w:pStyle w:val="affffc"/>
      </w:pPr>
      <w:r w:rsidRPr="006E6A1D">
        <w:t xml:space="preserve"> joe     | f        | t          | f             | f           | f            | t           | f              | f             | f    </w:t>
      </w:r>
    </w:p>
    <w:p w14:paraId="0AB29564" w14:textId="6E8EC799" w:rsidR="00F569AA" w:rsidRPr="006E6A1D" w:rsidRDefault="00F569AA" w:rsidP="00414C1D">
      <w:pPr>
        <w:pStyle w:val="affffc"/>
      </w:pPr>
      <w:r w:rsidRPr="006E6A1D">
        <w:t xml:space="preserve">          |           </w:t>
      </w:r>
      <w:r w:rsidR="00FF326A" w:rsidRPr="006E6A1D">
        <w:t>-</w:t>
      </w:r>
      <w:r w:rsidRPr="006E6A1D">
        <w:t>1 | ********    |               |               | default_pool |           0 |             |           | 1725</w:t>
      </w:r>
    </w:p>
    <w:p w14:paraId="0019D454" w14:textId="77777777" w:rsidR="00F569AA" w:rsidRPr="006E6A1D" w:rsidRDefault="00F569AA" w:rsidP="00414C1D">
      <w:pPr>
        <w:pStyle w:val="affffc"/>
      </w:pPr>
      <w:r w:rsidRPr="006E6A1D">
        <w:t xml:space="preserve">5 | f        | n       |           |              | </w:t>
      </w:r>
    </w:p>
    <w:p w14:paraId="79F35A6D" w14:textId="77777777" w:rsidR="00F569AA" w:rsidRPr="006E6A1D" w:rsidRDefault="00F569AA" w:rsidP="00414C1D">
      <w:pPr>
        <w:pStyle w:val="affffc"/>
      </w:pPr>
      <w:r w:rsidRPr="006E6A1D">
        <w:t>(3 rows)</w:t>
      </w:r>
    </w:p>
    <w:p w14:paraId="07E1057B" w14:textId="77777777" w:rsidR="00F569AA" w:rsidRPr="006E6A1D" w:rsidRDefault="00F569AA" w:rsidP="00414C1D">
      <w:pPr>
        <w:pStyle w:val="affffc"/>
      </w:pPr>
    </w:p>
    <w:p w14:paraId="5E9C06F0" w14:textId="330D4BAD" w:rsidR="00F569AA" w:rsidRPr="006E6A1D" w:rsidRDefault="00F569AA" w:rsidP="00414C1D">
      <w:pPr>
        <w:pStyle w:val="affffc"/>
      </w:pPr>
      <w:r w:rsidRPr="006E6A1D">
        <w:lastRenderedPageBreak/>
        <w:t xml:space="preserve">postgres=# </w:t>
      </w:r>
      <w:r w:rsidRPr="00A10D95">
        <w:rPr>
          <w:b/>
          <w:color w:val="C00000"/>
        </w:rPr>
        <w:t xml:space="preserve">\w </w:t>
      </w:r>
      <w:r w:rsidR="00265614" w:rsidRPr="00A10D95">
        <w:rPr>
          <w:b/>
          <w:color w:val="C00000"/>
        </w:rPr>
        <w:t>/home/omm</w:t>
      </w:r>
      <w:r w:rsidRPr="00A10D95">
        <w:rPr>
          <w:b/>
          <w:color w:val="C00000"/>
        </w:rPr>
        <w:t>/openGauss/outputSQL.txt</w:t>
      </w:r>
    </w:p>
    <w:p w14:paraId="22C31B6D" w14:textId="77777777" w:rsidR="00F569AA" w:rsidRPr="006E6A1D" w:rsidRDefault="00F569AA" w:rsidP="00414C1D">
      <w:pPr>
        <w:pStyle w:val="affffc"/>
      </w:pPr>
      <w:r w:rsidRPr="006E6A1D">
        <w:t xml:space="preserve">postgres=# </w:t>
      </w:r>
      <w:r w:rsidRPr="001711E2">
        <w:rPr>
          <w:b/>
          <w:noProof w:val="0"/>
          <w:snapToGrid/>
          <w:color w:val="C7000B"/>
          <w:lang w:eastAsia="en-US"/>
        </w:rPr>
        <w:t>\q</w:t>
      </w:r>
    </w:p>
    <w:p w14:paraId="31FFF034" w14:textId="1A870FE6" w:rsidR="00F569AA" w:rsidRPr="006E6A1D" w:rsidRDefault="00F569AA" w:rsidP="005F4AA9">
      <w:pPr>
        <w:pStyle w:val="30"/>
      </w:pPr>
      <w:r w:rsidRPr="006E6A1D">
        <w:t>打开文件</w:t>
      </w:r>
      <w:r w:rsidR="00CA1963">
        <w:t>＂</w:t>
      </w:r>
      <w:r w:rsidRPr="006E6A1D">
        <w:t>outputSQL.txt</w:t>
      </w:r>
      <w:r w:rsidR="00CA1963">
        <w:t>＂</w:t>
      </w:r>
      <w:r w:rsidRPr="006E6A1D">
        <w:t>文件，查看其中内容。</w:t>
      </w:r>
    </w:p>
    <w:p w14:paraId="42AEB8EE" w14:textId="4B5CBDBD" w:rsidR="00F569AA" w:rsidRPr="00A10D95" w:rsidRDefault="00A657A0" w:rsidP="00414C1D">
      <w:pPr>
        <w:pStyle w:val="affffc"/>
        <w:rPr>
          <w:b/>
          <w:color w:val="C00000"/>
        </w:rPr>
      </w:pPr>
      <w:r w:rsidRPr="0053549F">
        <w:t>[omm@</w:t>
      </w:r>
      <w:r>
        <w:t>db1</w:t>
      </w:r>
      <w:r w:rsidRPr="0053549F">
        <w:t xml:space="preserve"> ~]$</w:t>
      </w:r>
      <w:r>
        <w:t xml:space="preserve"> </w:t>
      </w:r>
      <w:r w:rsidR="00F569AA" w:rsidRPr="00A10D95">
        <w:rPr>
          <w:b/>
          <w:color w:val="C00000"/>
        </w:rPr>
        <w:t xml:space="preserve">cat </w:t>
      </w:r>
      <w:r w:rsidR="00265614" w:rsidRPr="00A10D95">
        <w:rPr>
          <w:b/>
          <w:color w:val="C00000"/>
        </w:rPr>
        <w:t>/home/omm/openGauss/outputSQL.txt</w:t>
      </w:r>
    </w:p>
    <w:p w14:paraId="6E04574E" w14:textId="1B32F226" w:rsidR="00204D01" w:rsidRPr="006E6A1D" w:rsidRDefault="00204D01" w:rsidP="00414C1D">
      <w:pPr>
        <w:pStyle w:val="1e"/>
      </w:pPr>
      <w:r w:rsidRPr="006E6A1D">
        <w:t>显示如下：</w:t>
      </w:r>
    </w:p>
    <w:p w14:paraId="43F96B96" w14:textId="77777777" w:rsidR="00F569AA" w:rsidRPr="00A10D95" w:rsidRDefault="00F569AA" w:rsidP="00414C1D">
      <w:pPr>
        <w:pStyle w:val="affffc"/>
        <w:rPr>
          <w:b/>
          <w:color w:val="C00000"/>
        </w:rPr>
      </w:pPr>
      <w:r w:rsidRPr="00A10D95">
        <w:rPr>
          <w:b/>
          <w:color w:val="C00000"/>
        </w:rPr>
        <w:t>select * from pg_roles;</w:t>
      </w:r>
    </w:p>
    <w:p w14:paraId="52A12D43" w14:textId="77777777" w:rsidR="00F569AA" w:rsidRPr="006E6A1D" w:rsidRDefault="00F569AA" w:rsidP="005E0CD2">
      <w:pPr>
        <w:pStyle w:val="4"/>
        <w:rPr>
          <w:rFonts w:hint="eastAsia"/>
        </w:rPr>
      </w:pPr>
      <w:r w:rsidRPr="006E6A1D">
        <w:t>导入数据</w:t>
      </w:r>
    </w:p>
    <w:p w14:paraId="235743D7" w14:textId="4D93E0A5" w:rsidR="00F569AA" w:rsidRPr="006E6A1D" w:rsidRDefault="00F569AA" w:rsidP="005F4AA9">
      <w:pPr>
        <w:pStyle w:val="30"/>
      </w:pPr>
      <w:r w:rsidRPr="006E6A1D">
        <w:t>连接数据库</w:t>
      </w:r>
      <w:r w:rsidR="000C0227" w:rsidRPr="006E6A1D">
        <w:t>。</w:t>
      </w:r>
    </w:p>
    <w:p w14:paraId="59CDB826" w14:textId="3FE7DF51" w:rsidR="00963028" w:rsidRPr="00A10D95" w:rsidRDefault="00A657A0" w:rsidP="00414C1D">
      <w:pPr>
        <w:pStyle w:val="affffc"/>
        <w:rPr>
          <w:b/>
          <w:color w:val="C00000"/>
        </w:rPr>
      </w:pPr>
      <w:r w:rsidRPr="0053549F">
        <w:t>[omm@</w:t>
      </w:r>
      <w:r>
        <w:t>db1</w:t>
      </w:r>
      <w:r w:rsidRPr="0053549F">
        <w:t xml:space="preserve"> ~]$</w:t>
      </w:r>
      <w:r>
        <w:t xml:space="preserve"> </w:t>
      </w:r>
      <w:r w:rsidR="00963028" w:rsidRPr="00A10D95">
        <w:rPr>
          <w:b/>
          <w:color w:val="C00000"/>
        </w:rPr>
        <w:t>gsql -d postgres -p 26000 -r</w:t>
      </w:r>
    </w:p>
    <w:p w14:paraId="4EB5BB46" w14:textId="37667EA1" w:rsidR="00F569AA" w:rsidRPr="006E6A1D" w:rsidRDefault="00F569AA" w:rsidP="005F4AA9">
      <w:pPr>
        <w:pStyle w:val="30"/>
      </w:pPr>
      <w:r w:rsidRPr="006E6A1D">
        <w:t>创建目标表</w:t>
      </w:r>
      <w:r w:rsidRPr="006E6A1D">
        <w:t>a</w:t>
      </w:r>
      <w:r w:rsidR="000C0227" w:rsidRPr="006E6A1D">
        <w:t>。</w:t>
      </w:r>
    </w:p>
    <w:p w14:paraId="2CDE4F09"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CREATE TABLE a(a int);</w:t>
      </w:r>
    </w:p>
    <w:p w14:paraId="56E40F42" w14:textId="6930E26A" w:rsidR="00F569AA" w:rsidRPr="006E6A1D" w:rsidRDefault="00F569AA" w:rsidP="005F4AA9">
      <w:pPr>
        <w:pStyle w:val="30"/>
      </w:pPr>
      <w:r w:rsidRPr="006E6A1D">
        <w:t>导入数据</w:t>
      </w:r>
      <w:r w:rsidR="00B820A6" w:rsidRPr="006E6A1D">
        <w:t>，</w:t>
      </w:r>
      <w:r w:rsidRPr="006E6A1D">
        <w:t>从</w:t>
      </w:r>
      <w:proofErr w:type="spellStart"/>
      <w:r w:rsidRPr="006E6A1D">
        <w:t>stdin</w:t>
      </w:r>
      <w:proofErr w:type="spellEnd"/>
      <w:r w:rsidRPr="006E6A1D">
        <w:t>拷贝数据到目标表</w:t>
      </w:r>
      <w:r w:rsidRPr="006E6A1D">
        <w:t>a</w:t>
      </w:r>
      <w:r w:rsidRPr="006E6A1D">
        <w:t>。</w:t>
      </w:r>
    </w:p>
    <w:p w14:paraId="062A2AAD"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\copy a from stdin;</w:t>
      </w:r>
    </w:p>
    <w:p w14:paraId="1AB3DE34" w14:textId="77777777" w:rsidR="00F569AA" w:rsidRPr="006E6A1D" w:rsidRDefault="00F569AA" w:rsidP="00414C1D">
      <w:pPr>
        <w:pStyle w:val="1e"/>
      </w:pPr>
      <w:r w:rsidRPr="006E6A1D">
        <w:t>出现</w:t>
      </w:r>
      <w:r w:rsidRPr="006E6A1D">
        <w:t>&gt;&gt;</w:t>
      </w:r>
      <w:r w:rsidRPr="006E6A1D">
        <w:t>符号提示时，输入数据，输入</w:t>
      </w:r>
      <w:r w:rsidRPr="006E6A1D">
        <w:t>\.</w:t>
      </w:r>
      <w:r w:rsidRPr="006E6A1D">
        <w:t>时结束。</w:t>
      </w:r>
    </w:p>
    <w:p w14:paraId="016042F1" w14:textId="77777777" w:rsidR="00F569AA" w:rsidRPr="006E6A1D" w:rsidRDefault="00F569AA" w:rsidP="00414C1D">
      <w:pPr>
        <w:pStyle w:val="affffc"/>
      </w:pPr>
      <w:r w:rsidRPr="006E6A1D">
        <w:t xml:space="preserve">Enter data to be copied followed by a newline. </w:t>
      </w:r>
    </w:p>
    <w:p w14:paraId="64F4C70E" w14:textId="77777777" w:rsidR="00F569AA" w:rsidRPr="006E6A1D" w:rsidRDefault="00F569AA" w:rsidP="00414C1D">
      <w:pPr>
        <w:pStyle w:val="affffc"/>
      </w:pPr>
      <w:r w:rsidRPr="006E6A1D">
        <w:t xml:space="preserve">End with a backslash and a period on a line by itself. </w:t>
      </w:r>
    </w:p>
    <w:p w14:paraId="1D854413" w14:textId="77777777" w:rsidR="00F569AA" w:rsidRPr="006E6A1D" w:rsidRDefault="00F569AA" w:rsidP="00414C1D">
      <w:pPr>
        <w:pStyle w:val="affffc"/>
      </w:pPr>
      <w:r w:rsidRPr="006E6A1D">
        <w:t xml:space="preserve">&gt;&gt; 1 </w:t>
      </w:r>
    </w:p>
    <w:p w14:paraId="1C913FA2" w14:textId="77777777" w:rsidR="00F569AA" w:rsidRPr="006E6A1D" w:rsidRDefault="00F569AA" w:rsidP="00414C1D">
      <w:pPr>
        <w:pStyle w:val="affffc"/>
      </w:pPr>
      <w:r w:rsidRPr="006E6A1D">
        <w:t xml:space="preserve">&gt;&gt; 2 </w:t>
      </w:r>
    </w:p>
    <w:p w14:paraId="0B42DC35" w14:textId="77777777" w:rsidR="00F569AA" w:rsidRPr="006E6A1D" w:rsidRDefault="00F569AA" w:rsidP="00414C1D">
      <w:pPr>
        <w:pStyle w:val="affffc"/>
      </w:pPr>
      <w:r w:rsidRPr="006E6A1D">
        <w:t>&gt;&gt; \.</w:t>
      </w:r>
    </w:p>
    <w:p w14:paraId="1F069321" w14:textId="77777777" w:rsidR="00F569AA" w:rsidRPr="006E6A1D" w:rsidRDefault="00F569AA" w:rsidP="005F4AA9">
      <w:pPr>
        <w:pStyle w:val="30"/>
      </w:pPr>
      <w:r w:rsidRPr="006E6A1D">
        <w:t>查询导入目标表</w:t>
      </w:r>
      <w:r w:rsidRPr="006E6A1D">
        <w:t>a</w:t>
      </w:r>
      <w:r w:rsidRPr="006E6A1D">
        <w:t>的数据。</w:t>
      </w:r>
    </w:p>
    <w:p w14:paraId="5A472377" w14:textId="77777777" w:rsidR="00F569AA" w:rsidRPr="006E6A1D" w:rsidRDefault="00F569AA" w:rsidP="00414C1D">
      <w:pPr>
        <w:pStyle w:val="affffc"/>
      </w:pPr>
      <w:r w:rsidRPr="006E6A1D">
        <w:t xml:space="preserve">postgres=# </w:t>
      </w:r>
      <w:r w:rsidRPr="00A10D95">
        <w:rPr>
          <w:b/>
          <w:color w:val="C00000"/>
        </w:rPr>
        <w:t xml:space="preserve">SELECT * FROM a; </w:t>
      </w:r>
    </w:p>
    <w:p w14:paraId="76287B32" w14:textId="77777777" w:rsidR="00F569AA" w:rsidRPr="006E6A1D" w:rsidRDefault="00F569AA" w:rsidP="00414C1D">
      <w:pPr>
        <w:pStyle w:val="affffc"/>
      </w:pPr>
      <w:r w:rsidRPr="006E6A1D">
        <w:t xml:space="preserve"> a  </w:t>
      </w:r>
    </w:p>
    <w:p w14:paraId="0A0B2DBF" w14:textId="0E79C993" w:rsidR="00F569AA" w:rsidRPr="006E6A1D" w:rsidRDefault="00FF326A" w:rsidP="00414C1D">
      <w:pPr>
        <w:pStyle w:val="affffc"/>
      </w:pPr>
      <w:r w:rsidRPr="006E6A1D">
        <w:t>---</w:t>
      </w:r>
      <w:r w:rsidR="00F569AA" w:rsidRPr="006E6A1D">
        <w:t xml:space="preserve"> </w:t>
      </w:r>
    </w:p>
    <w:p w14:paraId="69E6A02C" w14:textId="77777777" w:rsidR="00F569AA" w:rsidRPr="006E6A1D" w:rsidRDefault="00F569AA" w:rsidP="00414C1D">
      <w:pPr>
        <w:pStyle w:val="affffc"/>
      </w:pPr>
      <w:r w:rsidRPr="006E6A1D">
        <w:t xml:space="preserve"> 1 </w:t>
      </w:r>
    </w:p>
    <w:p w14:paraId="4F9BA322" w14:textId="77777777" w:rsidR="00F569AA" w:rsidRPr="006E6A1D" w:rsidRDefault="00F569AA" w:rsidP="00414C1D">
      <w:pPr>
        <w:pStyle w:val="affffc"/>
      </w:pPr>
      <w:r w:rsidRPr="006E6A1D">
        <w:t xml:space="preserve"> 2 </w:t>
      </w:r>
    </w:p>
    <w:p w14:paraId="151D1254" w14:textId="6E5537CE" w:rsidR="00265614" w:rsidRDefault="00265614" w:rsidP="00414C1D">
      <w:pPr>
        <w:pStyle w:val="1e"/>
      </w:pPr>
      <w:r>
        <w:t>退出数据库：</w:t>
      </w:r>
    </w:p>
    <w:p w14:paraId="5F24F0C9" w14:textId="1754D797" w:rsidR="00265614" w:rsidRPr="006E6A1D" w:rsidRDefault="00265614" w:rsidP="00414C1D">
      <w:pPr>
        <w:pStyle w:val="affffc"/>
      </w:pPr>
      <w:r>
        <w:t>postgres=#</w:t>
      </w:r>
      <w:r w:rsidRPr="001711E2">
        <w:rPr>
          <w:b/>
          <w:noProof w:val="0"/>
          <w:snapToGrid/>
          <w:color w:val="C7000B"/>
          <w:lang w:eastAsia="en-US"/>
        </w:rPr>
        <w:t xml:space="preserve"> \q</w:t>
      </w:r>
    </w:p>
    <w:p w14:paraId="1E995F4A" w14:textId="292BD27E" w:rsidR="00F569AA" w:rsidRPr="006E6A1D" w:rsidRDefault="00F569AA" w:rsidP="005F4AA9">
      <w:pPr>
        <w:pStyle w:val="30"/>
      </w:pPr>
      <w:r w:rsidRPr="006E6A1D">
        <w:t>从本地文件拷贝数据到目标表</w:t>
      </w:r>
      <w:r w:rsidRPr="006E6A1D">
        <w:t>a</w:t>
      </w:r>
      <w:r w:rsidR="00C54181" w:rsidRPr="006E6A1D">
        <w:t>，</w:t>
      </w:r>
      <w:r w:rsidR="00B820A6" w:rsidRPr="006E6A1D">
        <w:t>创建文件</w:t>
      </w:r>
      <w:r w:rsidRPr="006E6A1D">
        <w:t>/home/</w:t>
      </w:r>
      <w:proofErr w:type="spellStart"/>
      <w:r w:rsidRPr="006E6A1D">
        <w:t>omm</w:t>
      </w:r>
      <w:proofErr w:type="spellEnd"/>
      <w:r w:rsidRPr="006E6A1D">
        <w:t>/</w:t>
      </w:r>
      <w:proofErr w:type="spellStart"/>
      <w:r w:rsidR="00B820A6" w:rsidRPr="006E6A1D">
        <w:t>openGauss</w:t>
      </w:r>
      <w:proofErr w:type="spellEnd"/>
      <w:r w:rsidR="00B820A6" w:rsidRPr="006E6A1D">
        <w:t>/</w:t>
      </w:r>
      <w:r w:rsidRPr="006E6A1D">
        <w:t>2.csv</w:t>
      </w:r>
      <w:r w:rsidRPr="006E6A1D">
        <w:t>。</w:t>
      </w:r>
    </w:p>
    <w:p w14:paraId="0022994D" w14:textId="3D6EF03B" w:rsidR="00B820A6" w:rsidRPr="00A10D95" w:rsidRDefault="00A657A0" w:rsidP="00414C1D">
      <w:pPr>
        <w:pStyle w:val="affffc"/>
        <w:rPr>
          <w:b/>
          <w:color w:val="C00000"/>
        </w:rPr>
      </w:pPr>
      <w:r w:rsidRPr="0053549F">
        <w:t>[omm@</w:t>
      </w:r>
      <w:r>
        <w:t>db1</w:t>
      </w:r>
      <w:r w:rsidRPr="0053549F">
        <w:t xml:space="preserve"> ~]$</w:t>
      </w:r>
      <w:r>
        <w:t xml:space="preserve"> </w:t>
      </w:r>
      <w:r w:rsidR="003313BF" w:rsidRPr="00A10D95">
        <w:rPr>
          <w:b/>
          <w:color w:val="C00000"/>
        </w:rPr>
        <w:t>vi</w:t>
      </w:r>
      <w:r w:rsidR="00B820A6" w:rsidRPr="00A10D95">
        <w:rPr>
          <w:b/>
          <w:color w:val="C00000"/>
        </w:rPr>
        <w:t xml:space="preserve"> /home/omm/openGauss/2.csv</w:t>
      </w:r>
    </w:p>
    <w:p w14:paraId="6E22EE5E" w14:textId="6EB604CE" w:rsidR="00B820A6" w:rsidRPr="006E6A1D" w:rsidRDefault="00B820A6" w:rsidP="005F4AA9">
      <w:pPr>
        <w:pStyle w:val="30"/>
      </w:pPr>
      <w:r w:rsidRPr="006E6A1D">
        <w:t>输入</w:t>
      </w:r>
      <w:proofErr w:type="spellStart"/>
      <w:r w:rsidRPr="006E6A1D">
        <w:t>i</w:t>
      </w:r>
      <w:proofErr w:type="spellEnd"/>
      <w:r w:rsidRPr="006E6A1D">
        <w:t>，切换到</w:t>
      </w:r>
      <w:r w:rsidRPr="006E6A1D">
        <w:t>INSERT</w:t>
      </w:r>
      <w:r w:rsidRPr="006E6A1D">
        <w:t>模式，插入数据如下</w:t>
      </w:r>
      <w:r w:rsidRPr="006E6A1D">
        <w:t>:</w:t>
      </w:r>
    </w:p>
    <w:p w14:paraId="6CC1F7B8" w14:textId="6849505E" w:rsidR="00B820A6" w:rsidRPr="006E6A1D" w:rsidRDefault="00B820A6" w:rsidP="00414C1D">
      <w:pPr>
        <w:pStyle w:val="affffc"/>
      </w:pPr>
      <w:r w:rsidRPr="006E6A1D">
        <w:t>3</w:t>
      </w:r>
    </w:p>
    <w:p w14:paraId="5F9D102C" w14:textId="278242A6" w:rsidR="00B820A6" w:rsidRPr="006E6A1D" w:rsidRDefault="00B820A6" w:rsidP="00414C1D">
      <w:pPr>
        <w:pStyle w:val="affffc"/>
      </w:pPr>
      <w:r w:rsidRPr="006E6A1D">
        <w:t>4</w:t>
      </w:r>
    </w:p>
    <w:p w14:paraId="4B43ABE7" w14:textId="7E268F56" w:rsidR="00B820A6" w:rsidRPr="006E6A1D" w:rsidRDefault="00B820A6" w:rsidP="00414C1D">
      <w:pPr>
        <w:pStyle w:val="affffc"/>
      </w:pPr>
      <w:r w:rsidRPr="006E6A1D">
        <w:t>5</w:t>
      </w:r>
    </w:p>
    <w:p w14:paraId="7CE94B8F" w14:textId="09FA4B03" w:rsidR="00F569AA" w:rsidRPr="006E6A1D" w:rsidRDefault="00B820A6" w:rsidP="00414C1D">
      <w:pPr>
        <w:pStyle w:val="41"/>
      </w:pPr>
      <w:r w:rsidRPr="006E6A1D">
        <w:lastRenderedPageBreak/>
        <w:t>如果有多个数据，</w:t>
      </w:r>
      <w:r w:rsidR="00F569AA" w:rsidRPr="006E6A1D">
        <w:t>分隔符为</w:t>
      </w:r>
      <w:r w:rsidR="00EB2868">
        <w:t>’,’</w:t>
      </w:r>
      <w:r w:rsidR="00F569AA" w:rsidRPr="006E6A1D">
        <w:t>。</w:t>
      </w:r>
    </w:p>
    <w:p w14:paraId="1D049733" w14:textId="77777777" w:rsidR="00F569AA" w:rsidRPr="006E6A1D" w:rsidRDefault="00F569AA" w:rsidP="00414C1D">
      <w:pPr>
        <w:pStyle w:val="41"/>
      </w:pPr>
      <w:r w:rsidRPr="006E6A1D">
        <w:t>在导入过程中，若数据源文件比外表定义的列数多，则忽略行尾多出来的列。</w:t>
      </w:r>
    </w:p>
    <w:p w14:paraId="496DB795" w14:textId="3AC3DBA2" w:rsidR="00C54181" w:rsidRPr="005F4AA9" w:rsidRDefault="00265614" w:rsidP="005F4AA9">
      <w:pPr>
        <w:pStyle w:val="30"/>
      </w:pPr>
      <w:r w:rsidRPr="005F4AA9">
        <w:t>按下</w:t>
      </w:r>
      <w:r w:rsidR="00C54181" w:rsidRPr="005F4AA9">
        <w:t>Esc</w:t>
      </w:r>
      <w:r w:rsidR="00C54181" w:rsidRPr="005F4AA9">
        <w:t>键，输入</w:t>
      </w:r>
      <w:r w:rsidR="00CA1963">
        <w:t>＂</w:t>
      </w:r>
      <w:r w:rsidR="00C54181" w:rsidRPr="005F4AA9">
        <w:t>:</w:t>
      </w:r>
      <w:proofErr w:type="spellStart"/>
      <w:r w:rsidR="00C54181" w:rsidRPr="005F4AA9">
        <w:t>wq</w:t>
      </w:r>
      <w:proofErr w:type="spellEnd"/>
      <w:r w:rsidR="00CA1963">
        <w:t>＂</w:t>
      </w:r>
      <w:r w:rsidRPr="005F4AA9">
        <w:t>后回车，</w:t>
      </w:r>
      <w:r w:rsidR="00C54181" w:rsidRPr="005F4AA9">
        <w:t>保存并退出。</w:t>
      </w:r>
    </w:p>
    <w:p w14:paraId="454E3F14" w14:textId="21412275" w:rsidR="00B820A6" w:rsidRPr="006E6A1D" w:rsidRDefault="00B820A6" w:rsidP="005F4AA9">
      <w:pPr>
        <w:pStyle w:val="30"/>
      </w:pPr>
      <w:r w:rsidRPr="006E6A1D">
        <w:t>连接数据库</w:t>
      </w:r>
      <w:r w:rsidR="00C54181" w:rsidRPr="006E6A1D">
        <w:t>。</w:t>
      </w:r>
    </w:p>
    <w:p w14:paraId="03ECBD2B" w14:textId="6402DE0C" w:rsidR="00963028" w:rsidRPr="009A0E2F" w:rsidRDefault="00A657A0" w:rsidP="00414C1D">
      <w:pPr>
        <w:pStyle w:val="affffc"/>
        <w:rPr>
          <w:snapToGrid/>
          <w:lang w:eastAsia="en-US"/>
        </w:rPr>
      </w:pPr>
      <w:r w:rsidRPr="0053549F">
        <w:t>[omm@</w:t>
      </w:r>
      <w:r>
        <w:t>db1</w:t>
      </w:r>
      <w:r w:rsidRPr="0053549F">
        <w:t xml:space="preserve"> ~]$</w:t>
      </w:r>
      <w:r>
        <w:t xml:space="preserve"> </w:t>
      </w:r>
      <w:r w:rsidR="00963028" w:rsidRPr="00A10D95">
        <w:rPr>
          <w:b/>
          <w:color w:val="C00000"/>
        </w:rPr>
        <w:t>gsql -d postgres -p 26000 -r</w:t>
      </w:r>
    </w:p>
    <w:p w14:paraId="271FFF8F" w14:textId="2F5C687D" w:rsidR="00B820A6" w:rsidRPr="006E6A1D" w:rsidRDefault="00B820A6" w:rsidP="005F4AA9">
      <w:pPr>
        <w:pStyle w:val="30"/>
      </w:pPr>
      <w:r w:rsidRPr="006E6A1D">
        <w:t>如下命令拷贝数据到目标表</w:t>
      </w:r>
      <w:r w:rsidR="00C54181" w:rsidRPr="006E6A1D">
        <w:t>。</w:t>
      </w:r>
    </w:p>
    <w:p w14:paraId="542948E2" w14:textId="523219BA" w:rsidR="00F569AA" w:rsidRPr="00A10D95" w:rsidRDefault="00F569AA" w:rsidP="00414C1D">
      <w:pPr>
        <w:pStyle w:val="affffc"/>
        <w:rPr>
          <w:b/>
          <w:color w:val="C00000"/>
        </w:rPr>
      </w:pPr>
      <w:r w:rsidRPr="006E6A1D">
        <w:t xml:space="preserve">postgres=# </w:t>
      </w:r>
      <w:r w:rsidRPr="00A10D95">
        <w:rPr>
          <w:b/>
          <w:color w:val="C00000"/>
        </w:rPr>
        <w:t>\copy a FROM '/home/omm/</w:t>
      </w:r>
      <w:r w:rsidR="000626EE" w:rsidRPr="00A10D95">
        <w:rPr>
          <w:b/>
          <w:color w:val="C00000"/>
        </w:rPr>
        <w:t>/openGauss/</w:t>
      </w:r>
      <w:r w:rsidRPr="00A10D95">
        <w:rPr>
          <w:b/>
          <w:color w:val="C00000"/>
        </w:rPr>
        <w:t>2.csv' WITH (delimiter',',IGNORE_EXTRA_DATA 'on');</w:t>
      </w:r>
    </w:p>
    <w:p w14:paraId="4EDDD945" w14:textId="07938E59" w:rsidR="00F569AA" w:rsidRPr="006E6A1D" w:rsidRDefault="00C54181" w:rsidP="005F4AA9">
      <w:pPr>
        <w:pStyle w:val="30"/>
      </w:pPr>
      <w:r w:rsidRPr="006E6A1D">
        <w:t>查询导入目标表</w:t>
      </w:r>
      <w:r w:rsidRPr="006E6A1D">
        <w:t>a</w:t>
      </w:r>
      <w:r w:rsidRPr="006E6A1D">
        <w:t>的数据。</w:t>
      </w:r>
    </w:p>
    <w:p w14:paraId="37A5B6E4" w14:textId="77777777" w:rsidR="00B820A6" w:rsidRPr="006E6A1D" w:rsidRDefault="00B820A6" w:rsidP="00414C1D">
      <w:pPr>
        <w:pStyle w:val="affffc"/>
      </w:pPr>
      <w:r w:rsidRPr="006E6A1D">
        <w:t>postgres=#</w:t>
      </w:r>
      <w:r w:rsidRPr="001711E2">
        <w:rPr>
          <w:snapToGrid/>
          <w:lang w:eastAsia="en-US"/>
        </w:rPr>
        <w:t xml:space="preserve"> </w:t>
      </w:r>
      <w:r w:rsidRPr="00A10D95">
        <w:rPr>
          <w:b/>
          <w:color w:val="C00000"/>
        </w:rPr>
        <w:t xml:space="preserve">SELECT * FROM a; </w:t>
      </w:r>
    </w:p>
    <w:p w14:paraId="6B660B5D" w14:textId="77777777" w:rsidR="00B820A6" w:rsidRPr="006E6A1D" w:rsidRDefault="00B820A6" w:rsidP="00414C1D">
      <w:pPr>
        <w:pStyle w:val="affffc"/>
      </w:pPr>
      <w:r w:rsidRPr="006E6A1D">
        <w:t xml:space="preserve"> a  </w:t>
      </w:r>
    </w:p>
    <w:p w14:paraId="44CED403" w14:textId="416553E6" w:rsidR="00B820A6" w:rsidRPr="006E6A1D" w:rsidRDefault="00FF326A" w:rsidP="00414C1D">
      <w:pPr>
        <w:pStyle w:val="affffc"/>
      </w:pPr>
      <w:r w:rsidRPr="006E6A1D">
        <w:t>---</w:t>
      </w:r>
      <w:r w:rsidR="00B820A6" w:rsidRPr="006E6A1D">
        <w:t xml:space="preserve"> </w:t>
      </w:r>
    </w:p>
    <w:p w14:paraId="4DA86037" w14:textId="6711DD65" w:rsidR="00B820A6" w:rsidRPr="006E6A1D" w:rsidRDefault="00B820A6" w:rsidP="00414C1D">
      <w:pPr>
        <w:pStyle w:val="affffc"/>
      </w:pPr>
      <w:r w:rsidRPr="006E6A1D">
        <w:t xml:space="preserve">1 </w:t>
      </w:r>
    </w:p>
    <w:p w14:paraId="4F7FF1C0" w14:textId="336749F4" w:rsidR="00B820A6" w:rsidRPr="006E6A1D" w:rsidRDefault="00B820A6" w:rsidP="00414C1D">
      <w:pPr>
        <w:pStyle w:val="affffc"/>
      </w:pPr>
      <w:r w:rsidRPr="006E6A1D">
        <w:t xml:space="preserve">2 </w:t>
      </w:r>
    </w:p>
    <w:p w14:paraId="56AAA99D" w14:textId="6C39C246" w:rsidR="00B820A6" w:rsidRPr="006E6A1D" w:rsidRDefault="00B820A6" w:rsidP="00414C1D">
      <w:pPr>
        <w:pStyle w:val="affffc"/>
      </w:pPr>
      <w:r w:rsidRPr="006E6A1D">
        <w:t>3</w:t>
      </w:r>
    </w:p>
    <w:p w14:paraId="7EDEFA40" w14:textId="4B336F26" w:rsidR="00B820A6" w:rsidRPr="006E6A1D" w:rsidRDefault="00B820A6" w:rsidP="00414C1D">
      <w:pPr>
        <w:pStyle w:val="affffc"/>
      </w:pPr>
      <w:r w:rsidRPr="006E6A1D">
        <w:t>4</w:t>
      </w:r>
    </w:p>
    <w:p w14:paraId="0F3BCF10" w14:textId="04834C84" w:rsidR="00B820A6" w:rsidRPr="006E6A1D" w:rsidRDefault="00B820A6" w:rsidP="00414C1D">
      <w:pPr>
        <w:pStyle w:val="affffc"/>
      </w:pPr>
      <w:r w:rsidRPr="006E6A1D">
        <w:t>5</w:t>
      </w:r>
    </w:p>
    <w:p w14:paraId="7A6A2F6F" w14:textId="784752A5" w:rsidR="00B820A6" w:rsidRPr="006E6A1D" w:rsidRDefault="00B820A6" w:rsidP="00414C1D">
      <w:pPr>
        <w:pStyle w:val="affffc"/>
      </w:pPr>
      <w:r w:rsidRPr="006E6A1D">
        <w:t>(5 rows)</w:t>
      </w:r>
    </w:p>
    <w:p w14:paraId="2FE51DBC" w14:textId="77777777" w:rsidR="00F569AA" w:rsidRPr="006E6A1D" w:rsidRDefault="00F569AA" w:rsidP="005E0CD2">
      <w:pPr>
        <w:pStyle w:val="4"/>
        <w:rPr>
          <w:rFonts w:hint="eastAsia"/>
        </w:rPr>
      </w:pPr>
      <w:r w:rsidRPr="006E6A1D">
        <w:t>查询表空间</w:t>
      </w:r>
    </w:p>
    <w:p w14:paraId="03B27DD5" w14:textId="77777777" w:rsidR="00F569AA" w:rsidRPr="006E6A1D" w:rsidRDefault="00F569AA" w:rsidP="00414C1D">
      <w:pPr>
        <w:pStyle w:val="affffc"/>
      </w:pPr>
      <w:r w:rsidRPr="006E6A1D">
        <w:t xml:space="preserve">postgres=# </w:t>
      </w:r>
      <w:r w:rsidRPr="001711E2">
        <w:rPr>
          <w:b/>
          <w:noProof w:val="0"/>
          <w:snapToGrid/>
          <w:color w:val="C7000B"/>
          <w:lang w:eastAsia="en-US"/>
        </w:rPr>
        <w:t>\</w:t>
      </w:r>
      <w:proofErr w:type="spellStart"/>
      <w:r w:rsidRPr="001711E2">
        <w:rPr>
          <w:b/>
          <w:noProof w:val="0"/>
          <w:snapToGrid/>
          <w:color w:val="C7000B"/>
          <w:lang w:eastAsia="en-US"/>
        </w:rPr>
        <w:t>db</w:t>
      </w:r>
      <w:proofErr w:type="spellEnd"/>
      <w:r w:rsidRPr="001711E2">
        <w:rPr>
          <w:b/>
          <w:noProof w:val="0"/>
          <w:snapToGrid/>
          <w:color w:val="C7000B"/>
          <w:lang w:eastAsia="en-US"/>
        </w:rPr>
        <w:t xml:space="preserve">        </w:t>
      </w:r>
      <w:r w:rsidRPr="006E6A1D">
        <w:t xml:space="preserve">     </w:t>
      </w:r>
    </w:p>
    <w:p w14:paraId="71920142" w14:textId="77777777" w:rsidR="00F569AA" w:rsidRPr="006E6A1D" w:rsidRDefault="00F569AA" w:rsidP="00414C1D">
      <w:pPr>
        <w:pStyle w:val="1e"/>
      </w:pPr>
      <w:r w:rsidRPr="006E6A1D">
        <w:t>显示如下：</w:t>
      </w:r>
    </w:p>
    <w:p w14:paraId="0947399D" w14:textId="77777777" w:rsidR="00F569AA" w:rsidRPr="006E6A1D" w:rsidRDefault="00F569AA" w:rsidP="00414C1D">
      <w:pPr>
        <w:pStyle w:val="affffc"/>
      </w:pPr>
      <w:r w:rsidRPr="006E6A1D">
        <w:t xml:space="preserve">postgres=&gt; </w:t>
      </w:r>
    </w:p>
    <w:p w14:paraId="0C7A0099" w14:textId="77777777" w:rsidR="00F569AA" w:rsidRPr="006E6A1D" w:rsidRDefault="00F569AA" w:rsidP="00414C1D">
      <w:pPr>
        <w:pStyle w:val="affffc"/>
      </w:pPr>
      <w:r w:rsidRPr="006E6A1D">
        <w:t xml:space="preserve">      List of tablespaces</w:t>
      </w:r>
    </w:p>
    <w:p w14:paraId="3F75A8C7" w14:textId="77777777" w:rsidR="00F569AA" w:rsidRPr="006E6A1D" w:rsidRDefault="00F569AA" w:rsidP="00414C1D">
      <w:pPr>
        <w:pStyle w:val="affffc"/>
      </w:pPr>
      <w:r w:rsidRPr="006E6A1D">
        <w:t xml:space="preserve">    Name    | Owner | Location </w:t>
      </w:r>
    </w:p>
    <w:p w14:paraId="1FD8A0CE" w14:textId="545ACA10" w:rsidR="00F569AA" w:rsidRPr="006E6A1D" w:rsidRDefault="00FF326A" w:rsidP="00414C1D">
      <w:pPr>
        <w:pStyle w:val="affffc"/>
      </w:pPr>
      <w:r w:rsidRPr="006E6A1D">
        <w:t>------------</w:t>
      </w:r>
      <w:r w:rsidR="00F569AA" w:rsidRPr="006E6A1D">
        <w:t>+</w:t>
      </w:r>
      <w:r w:rsidRPr="006E6A1D">
        <w:t>-------</w:t>
      </w:r>
      <w:r w:rsidR="00F569AA" w:rsidRPr="006E6A1D">
        <w:t>+</w:t>
      </w:r>
      <w:r w:rsidRPr="006E6A1D">
        <w:t>----------</w:t>
      </w:r>
    </w:p>
    <w:p w14:paraId="549DAF63" w14:textId="77777777" w:rsidR="00F569AA" w:rsidRPr="006E6A1D" w:rsidRDefault="00F569AA" w:rsidP="00414C1D">
      <w:pPr>
        <w:pStyle w:val="affffc"/>
      </w:pPr>
      <w:r w:rsidRPr="006E6A1D">
        <w:t xml:space="preserve"> pg_default   | omm   | </w:t>
      </w:r>
    </w:p>
    <w:p w14:paraId="405E5DC7" w14:textId="77777777" w:rsidR="00F569AA" w:rsidRPr="006E6A1D" w:rsidRDefault="00F569AA" w:rsidP="00414C1D">
      <w:pPr>
        <w:pStyle w:val="affffc"/>
      </w:pPr>
      <w:r w:rsidRPr="006E6A1D">
        <w:t xml:space="preserve"> pg_global    | omm   | </w:t>
      </w:r>
    </w:p>
    <w:p w14:paraId="7F407BF2" w14:textId="77777777" w:rsidR="00F569AA" w:rsidRPr="006E6A1D" w:rsidRDefault="00F569AA" w:rsidP="00414C1D">
      <w:pPr>
        <w:pStyle w:val="affffc"/>
      </w:pPr>
      <w:r w:rsidRPr="006E6A1D">
        <w:t>(2 rows)</w:t>
      </w:r>
    </w:p>
    <w:p w14:paraId="67DFFF41" w14:textId="77777777" w:rsidR="00F569AA" w:rsidRPr="006E6A1D" w:rsidRDefault="00F569AA" w:rsidP="00F569AA">
      <w:pPr>
        <w:pStyle w:val="SubItemListTextTD"/>
        <w:rPr>
          <w:rFonts w:ascii="Huawei Sans" w:hAnsi="Huawei Sans" w:cs="Huawei Sans"/>
          <w:b/>
        </w:rPr>
      </w:pPr>
    </w:p>
    <w:p w14:paraId="175042B2" w14:textId="75D04496" w:rsidR="00F569AA" w:rsidRPr="006E6A1D" w:rsidRDefault="00EB2868" w:rsidP="005E0CD2">
      <w:pPr>
        <w:pStyle w:val="4"/>
        <w:rPr>
          <w:rFonts w:hint="eastAsia"/>
        </w:rPr>
      </w:pPr>
      <w:r>
        <w:t>查询表的属性</w:t>
      </w:r>
    </w:p>
    <w:p w14:paraId="7D1B7795" w14:textId="1310AC39" w:rsidR="00F569AA" w:rsidRPr="006E6A1D" w:rsidRDefault="00F569AA" w:rsidP="005F4AA9">
      <w:pPr>
        <w:pStyle w:val="30"/>
      </w:pPr>
      <w:r w:rsidRPr="006E6A1D">
        <w:t>创建表</w:t>
      </w:r>
      <w:r w:rsidRPr="006E6A1D">
        <w:t>customer_t1</w:t>
      </w:r>
      <w:r w:rsidR="006E6A1D">
        <w:rPr>
          <w:rFonts w:hint="eastAsia"/>
        </w:rPr>
        <w:t>。</w:t>
      </w:r>
    </w:p>
    <w:p w14:paraId="1C8CDC73" w14:textId="1EAC1526" w:rsidR="000626EE" w:rsidRPr="00A10D95" w:rsidRDefault="000626EE" w:rsidP="00414C1D">
      <w:pPr>
        <w:pStyle w:val="affffc"/>
        <w:rPr>
          <w:b/>
          <w:color w:val="C00000"/>
        </w:rPr>
      </w:pPr>
      <w:r w:rsidRPr="000626EE">
        <w:t>postgres=#</w:t>
      </w:r>
      <w:r w:rsidRPr="004C4F80">
        <w:t xml:space="preserve"> </w:t>
      </w:r>
      <w:r w:rsidR="00A112D6" w:rsidRPr="00A10D95">
        <w:rPr>
          <w:b/>
          <w:color w:val="C00000"/>
        </w:rPr>
        <w:t>DROP TABLE IF EXISTS</w:t>
      </w:r>
      <w:r w:rsidRPr="00A10D95">
        <w:rPr>
          <w:b/>
          <w:color w:val="C00000"/>
        </w:rPr>
        <w:t xml:space="preserve"> customer_t1</w:t>
      </w:r>
      <w:r w:rsidR="004C4F80" w:rsidRPr="00A10D95">
        <w:rPr>
          <w:b/>
          <w:color w:val="C00000"/>
        </w:rPr>
        <w:t>;</w:t>
      </w:r>
    </w:p>
    <w:p w14:paraId="21C795ED" w14:textId="77777777" w:rsidR="00F569AA" w:rsidRPr="00A10D95" w:rsidRDefault="00F569AA" w:rsidP="00414C1D">
      <w:pPr>
        <w:pStyle w:val="affffc"/>
        <w:rPr>
          <w:b/>
          <w:color w:val="C00000"/>
        </w:rPr>
      </w:pPr>
      <w:r w:rsidRPr="006E6A1D">
        <w:t>postgres=#</w:t>
      </w:r>
      <w:r w:rsidRPr="004C4F80">
        <w:t xml:space="preserve"> </w:t>
      </w:r>
      <w:r w:rsidRPr="00A10D95">
        <w:rPr>
          <w:b/>
          <w:color w:val="C00000"/>
        </w:rPr>
        <w:t xml:space="preserve">CREATE TABLE customer_t1 </w:t>
      </w:r>
    </w:p>
    <w:p w14:paraId="00CF7640" w14:textId="77777777" w:rsidR="00F569AA" w:rsidRPr="00A10D95" w:rsidRDefault="00F569AA" w:rsidP="00414C1D">
      <w:pPr>
        <w:pStyle w:val="affffc"/>
        <w:rPr>
          <w:b/>
          <w:color w:val="C00000"/>
        </w:rPr>
      </w:pPr>
      <w:r w:rsidRPr="00A10D95">
        <w:rPr>
          <w:b/>
          <w:color w:val="C00000"/>
        </w:rPr>
        <w:t xml:space="preserve">( </w:t>
      </w:r>
    </w:p>
    <w:p w14:paraId="31F81DDD" w14:textId="77777777" w:rsidR="00F569AA" w:rsidRPr="00A10D95" w:rsidRDefault="00F569AA" w:rsidP="00414C1D">
      <w:pPr>
        <w:pStyle w:val="affffc"/>
        <w:rPr>
          <w:b/>
          <w:color w:val="C00000"/>
        </w:rPr>
      </w:pPr>
      <w:r w:rsidRPr="00A10D95">
        <w:rPr>
          <w:b/>
          <w:color w:val="C00000"/>
        </w:rPr>
        <w:t xml:space="preserve">    c_customer_sk             integer, </w:t>
      </w:r>
    </w:p>
    <w:p w14:paraId="169E6C00" w14:textId="77777777" w:rsidR="00F569AA" w:rsidRPr="00A10D95" w:rsidRDefault="00F569AA" w:rsidP="00414C1D">
      <w:pPr>
        <w:pStyle w:val="affffc"/>
        <w:rPr>
          <w:b/>
          <w:color w:val="C00000"/>
        </w:rPr>
      </w:pPr>
      <w:r w:rsidRPr="00A10D95">
        <w:rPr>
          <w:b/>
          <w:color w:val="C00000"/>
        </w:rPr>
        <w:t xml:space="preserve">    c_customer_id             char(5), </w:t>
      </w:r>
    </w:p>
    <w:p w14:paraId="56A1EA44" w14:textId="77777777" w:rsidR="00F569AA" w:rsidRPr="00A10D95" w:rsidRDefault="00F569AA" w:rsidP="00414C1D">
      <w:pPr>
        <w:pStyle w:val="affffc"/>
        <w:rPr>
          <w:b/>
          <w:color w:val="C00000"/>
        </w:rPr>
      </w:pPr>
      <w:r w:rsidRPr="00A10D95">
        <w:rPr>
          <w:b/>
          <w:color w:val="C00000"/>
        </w:rPr>
        <w:t xml:space="preserve">    c_first_name              char(6), </w:t>
      </w:r>
    </w:p>
    <w:p w14:paraId="1CA525FC" w14:textId="77777777" w:rsidR="00F569AA" w:rsidRPr="00A10D95" w:rsidRDefault="00F569AA" w:rsidP="00414C1D">
      <w:pPr>
        <w:pStyle w:val="affffc"/>
        <w:rPr>
          <w:b/>
          <w:color w:val="C00000"/>
        </w:rPr>
      </w:pPr>
      <w:r w:rsidRPr="00A10D95">
        <w:rPr>
          <w:b/>
          <w:color w:val="C00000"/>
        </w:rPr>
        <w:t xml:space="preserve">    c_last_name               char(8) </w:t>
      </w:r>
    </w:p>
    <w:p w14:paraId="06AEE64E" w14:textId="77777777" w:rsidR="00F569AA" w:rsidRPr="00A10D95" w:rsidRDefault="00F569AA" w:rsidP="00414C1D">
      <w:pPr>
        <w:pStyle w:val="affffc"/>
        <w:rPr>
          <w:b/>
          <w:color w:val="C00000"/>
        </w:rPr>
      </w:pPr>
      <w:r w:rsidRPr="00A10D95">
        <w:rPr>
          <w:b/>
          <w:color w:val="C00000"/>
        </w:rPr>
        <w:lastRenderedPageBreak/>
        <w:t>);</w:t>
      </w:r>
    </w:p>
    <w:p w14:paraId="7EC5E2D3" w14:textId="19A8EB6F" w:rsidR="00F569AA" w:rsidRPr="006E6A1D" w:rsidRDefault="00F569AA" w:rsidP="005F4AA9">
      <w:pPr>
        <w:pStyle w:val="30"/>
      </w:pPr>
      <w:r w:rsidRPr="006E6A1D">
        <w:t>查询表的属性</w:t>
      </w:r>
      <w:r w:rsidR="006E6A1D">
        <w:rPr>
          <w:rFonts w:hint="eastAsia"/>
        </w:rPr>
        <w:t>。</w:t>
      </w:r>
    </w:p>
    <w:p w14:paraId="089BA41A" w14:textId="77777777" w:rsidR="00F569AA" w:rsidRPr="001711E2" w:rsidRDefault="00F569AA" w:rsidP="00414C1D">
      <w:pPr>
        <w:pStyle w:val="affffc"/>
        <w:rPr>
          <w:b/>
          <w:noProof w:val="0"/>
          <w:snapToGrid/>
          <w:color w:val="C7000B"/>
          <w:lang w:eastAsia="en-US"/>
        </w:rPr>
      </w:pPr>
      <w:r w:rsidRPr="006E6A1D">
        <w:t>postgres=#</w:t>
      </w:r>
      <w:r w:rsidRPr="001711E2">
        <w:rPr>
          <w:b/>
          <w:noProof w:val="0"/>
          <w:snapToGrid/>
          <w:color w:val="C7000B"/>
          <w:lang w:eastAsia="en-US"/>
        </w:rPr>
        <w:t xml:space="preserve"> \d+;</w:t>
      </w:r>
    </w:p>
    <w:p w14:paraId="55F33F34" w14:textId="2C21DAB0" w:rsidR="00F569AA" w:rsidRPr="006E6A1D" w:rsidRDefault="00F569AA" w:rsidP="00414C1D">
      <w:pPr>
        <w:pStyle w:val="1e"/>
      </w:pPr>
      <w:r w:rsidRPr="006E6A1D">
        <w:t>显示如下：</w:t>
      </w:r>
      <w:r w:rsidRPr="006E6A1D">
        <w:tab/>
      </w:r>
      <w:r w:rsidRPr="006E6A1D">
        <w:tab/>
      </w:r>
      <w:r w:rsidRPr="006E6A1D">
        <w:tab/>
      </w:r>
    </w:p>
    <w:p w14:paraId="6FCC8BD9" w14:textId="77777777" w:rsidR="00F569AA" w:rsidRPr="006E6A1D" w:rsidRDefault="00F569AA" w:rsidP="00414C1D">
      <w:pPr>
        <w:pStyle w:val="affffc"/>
      </w:pPr>
      <w:r w:rsidRPr="006E6A1D">
        <w:t xml:space="preserve">Schema |    Name     | Type  | Owner |    Size    | Storage              | Description </w:t>
      </w:r>
    </w:p>
    <w:p w14:paraId="151DFB7F" w14:textId="66CAF39F"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3A45EDC3" w14:textId="77777777" w:rsidR="00F569AA" w:rsidRPr="006E6A1D" w:rsidRDefault="00F569AA" w:rsidP="00414C1D">
      <w:pPr>
        <w:pStyle w:val="affffc"/>
      </w:pPr>
      <w:r w:rsidRPr="006E6A1D">
        <w:t xml:space="preserve"> public | customer_t1 | table | omm   | 0 bytes    | {orientation=row,compression=no} | </w:t>
      </w:r>
    </w:p>
    <w:p w14:paraId="27BF1547" w14:textId="77777777" w:rsidR="00F569AA" w:rsidRPr="006E6A1D" w:rsidRDefault="00F569AA" w:rsidP="00414C1D">
      <w:pPr>
        <w:pStyle w:val="affffc"/>
      </w:pPr>
      <w:r w:rsidRPr="006E6A1D">
        <w:t xml:space="preserve"> public | mytable     | table | omm   | 8192 bytes | {orientation=row,compression=no} | </w:t>
      </w:r>
    </w:p>
    <w:p w14:paraId="68A00A8D" w14:textId="77777777" w:rsidR="00F569AA" w:rsidRPr="006E6A1D" w:rsidRDefault="00F569AA" w:rsidP="00414C1D">
      <w:pPr>
        <w:pStyle w:val="affffc"/>
      </w:pPr>
      <w:r w:rsidRPr="006E6A1D">
        <w:t xml:space="preserve"> public | t_test      | table | omm   | 8192 bytes | {orientation=row,compression=no} | </w:t>
      </w:r>
    </w:p>
    <w:p w14:paraId="5EC1A12E" w14:textId="77777777" w:rsidR="00F569AA" w:rsidRPr="006E6A1D" w:rsidRDefault="00F569AA" w:rsidP="00414C1D">
      <w:pPr>
        <w:pStyle w:val="affffc"/>
      </w:pPr>
      <w:r w:rsidRPr="006E6A1D">
        <w:t xml:space="preserve"> public | ta          | table | omm   | 0 bytes    | {orientation=row,compression=no} | </w:t>
      </w:r>
    </w:p>
    <w:p w14:paraId="4551595F" w14:textId="77777777" w:rsidR="00F569AA" w:rsidRPr="006E6A1D" w:rsidRDefault="00F569AA" w:rsidP="00414C1D">
      <w:pPr>
        <w:pStyle w:val="affffc"/>
      </w:pPr>
      <w:r w:rsidRPr="006E6A1D">
        <w:t>(4 rows)</w:t>
      </w:r>
    </w:p>
    <w:p w14:paraId="5CDE6E6C" w14:textId="15040163" w:rsidR="00F569AA" w:rsidRPr="006E6A1D" w:rsidRDefault="00F569AA" w:rsidP="005F4AA9">
      <w:pPr>
        <w:pStyle w:val="30"/>
      </w:pPr>
      <w:r w:rsidRPr="006E6A1D">
        <w:t>查询表</w:t>
      </w:r>
      <w:r w:rsidRPr="006E6A1D">
        <w:t>customer_t1</w:t>
      </w:r>
      <w:r w:rsidRPr="006E6A1D">
        <w:t>的属性</w:t>
      </w:r>
      <w:r w:rsidR="006E6A1D">
        <w:rPr>
          <w:rFonts w:hint="eastAsia"/>
        </w:rPr>
        <w:t>。</w:t>
      </w:r>
    </w:p>
    <w:p w14:paraId="5C3F0810" w14:textId="77777777" w:rsidR="00F569AA" w:rsidRPr="001711E2" w:rsidRDefault="00F569AA" w:rsidP="00414C1D">
      <w:pPr>
        <w:pStyle w:val="affffc"/>
        <w:rPr>
          <w:snapToGrid/>
          <w:lang w:eastAsia="en-US"/>
        </w:rPr>
      </w:pPr>
      <w:r w:rsidRPr="006E6A1D">
        <w:t>postgres=#</w:t>
      </w:r>
      <w:r w:rsidRPr="001711E2">
        <w:rPr>
          <w:snapToGrid/>
          <w:lang w:eastAsia="en-US"/>
        </w:rPr>
        <w:t xml:space="preserve"> </w:t>
      </w:r>
      <w:r w:rsidRPr="00A10D95">
        <w:rPr>
          <w:b/>
          <w:color w:val="C00000"/>
        </w:rPr>
        <w:t>\d+ customer_t1;</w:t>
      </w:r>
    </w:p>
    <w:p w14:paraId="79253E0D" w14:textId="29CF5107" w:rsidR="00F569AA" w:rsidRPr="006E6A1D" w:rsidRDefault="00F569AA" w:rsidP="00414C1D">
      <w:pPr>
        <w:pStyle w:val="1e"/>
      </w:pPr>
      <w:r w:rsidRPr="006E6A1D">
        <w:t>显示如下：</w:t>
      </w:r>
      <w:r w:rsidRPr="006E6A1D">
        <w:tab/>
      </w:r>
      <w:r w:rsidRPr="006E6A1D">
        <w:tab/>
      </w:r>
      <w:r w:rsidRPr="006E6A1D">
        <w:tab/>
      </w:r>
    </w:p>
    <w:p w14:paraId="24CA7CAC" w14:textId="77777777" w:rsidR="00F569AA" w:rsidRPr="006E6A1D" w:rsidRDefault="00F569AA" w:rsidP="00414C1D">
      <w:pPr>
        <w:pStyle w:val="affffc"/>
      </w:pPr>
      <w:r w:rsidRPr="006E6A1D">
        <w:t xml:space="preserve">                            Table "public.customer_t1"</w:t>
      </w:r>
    </w:p>
    <w:p w14:paraId="071DA762" w14:textId="77777777" w:rsidR="00F569AA" w:rsidRPr="006E6A1D" w:rsidRDefault="00F569AA" w:rsidP="00414C1D">
      <w:pPr>
        <w:pStyle w:val="affffc"/>
      </w:pPr>
      <w:r w:rsidRPr="006E6A1D">
        <w:t xml:space="preserve">    Column     |     Type     | Modifiers | Storage  | Stats target | Description </w:t>
      </w:r>
    </w:p>
    <w:p w14:paraId="17AB065D" w14:textId="5BFE891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171FD443" w14:textId="77777777" w:rsidR="00F569AA" w:rsidRPr="006E6A1D" w:rsidRDefault="00F569AA" w:rsidP="00414C1D">
      <w:pPr>
        <w:pStyle w:val="affffc"/>
      </w:pPr>
      <w:r w:rsidRPr="006E6A1D">
        <w:t xml:space="preserve"> c_customer_sk | integer      |           | plain    |              | </w:t>
      </w:r>
    </w:p>
    <w:p w14:paraId="3B1EC3D7" w14:textId="77777777" w:rsidR="00F569AA" w:rsidRPr="006E6A1D" w:rsidRDefault="00F569AA" w:rsidP="00414C1D">
      <w:pPr>
        <w:pStyle w:val="affffc"/>
      </w:pPr>
      <w:r w:rsidRPr="006E6A1D">
        <w:t xml:space="preserve"> c_customer_id | character(5) |           | extended |              | </w:t>
      </w:r>
    </w:p>
    <w:p w14:paraId="264BDD1C" w14:textId="77777777" w:rsidR="00F569AA" w:rsidRPr="006E6A1D" w:rsidRDefault="00F569AA" w:rsidP="00414C1D">
      <w:pPr>
        <w:pStyle w:val="affffc"/>
      </w:pPr>
      <w:r w:rsidRPr="006E6A1D">
        <w:t xml:space="preserve"> c_first_name  | character(6) |           | extended |              | </w:t>
      </w:r>
    </w:p>
    <w:p w14:paraId="476E3205" w14:textId="77777777" w:rsidR="00F569AA" w:rsidRPr="006E6A1D" w:rsidRDefault="00F569AA" w:rsidP="00414C1D">
      <w:pPr>
        <w:pStyle w:val="affffc"/>
      </w:pPr>
      <w:r w:rsidRPr="006E6A1D">
        <w:t xml:space="preserve"> c_last_name   | character(8) |           | extended |              | </w:t>
      </w:r>
    </w:p>
    <w:p w14:paraId="6981C228" w14:textId="77777777" w:rsidR="00F569AA" w:rsidRPr="006E6A1D" w:rsidRDefault="00F569AA" w:rsidP="00414C1D">
      <w:pPr>
        <w:pStyle w:val="affffc"/>
      </w:pPr>
      <w:r w:rsidRPr="006E6A1D">
        <w:t>Has OIDs: no</w:t>
      </w:r>
    </w:p>
    <w:p w14:paraId="3202584A" w14:textId="77777777" w:rsidR="00F569AA" w:rsidRPr="006E6A1D" w:rsidRDefault="00F569AA" w:rsidP="00414C1D">
      <w:pPr>
        <w:pStyle w:val="affffc"/>
      </w:pPr>
      <w:r w:rsidRPr="006E6A1D">
        <w:t>Options: orientation=row, compression=no</w:t>
      </w:r>
    </w:p>
    <w:p w14:paraId="1F01EDF8" w14:textId="35F3178F" w:rsidR="00F569AA" w:rsidRPr="006E6A1D" w:rsidRDefault="00825EFA" w:rsidP="005E0CD2">
      <w:pPr>
        <w:pStyle w:val="4"/>
        <w:rPr>
          <w:rFonts w:hint="eastAsia"/>
        </w:rPr>
      </w:pPr>
      <w:r>
        <w:t>查询索引信息</w:t>
      </w:r>
    </w:p>
    <w:p w14:paraId="281309D4" w14:textId="0D1FA293" w:rsidR="00F569AA" w:rsidRPr="006E6A1D" w:rsidRDefault="00F569AA" w:rsidP="005F4AA9">
      <w:pPr>
        <w:pStyle w:val="30"/>
      </w:pPr>
      <w:r w:rsidRPr="006E6A1D">
        <w:t>在表</w:t>
      </w:r>
      <w:r w:rsidRPr="006E6A1D">
        <w:t>customer_t1</w:t>
      </w:r>
      <w:r w:rsidRPr="006E6A1D">
        <w:t>上创建索引</w:t>
      </w:r>
      <w:r w:rsidR="006E6A1D">
        <w:rPr>
          <w:rFonts w:hint="eastAsia"/>
        </w:rPr>
        <w:t>。</w:t>
      </w:r>
    </w:p>
    <w:p w14:paraId="7D6CCF79" w14:textId="6D4A1C1A" w:rsidR="00F569AA" w:rsidRPr="001F1C00" w:rsidRDefault="00A657A0" w:rsidP="00A657A0">
      <w:pPr>
        <w:pStyle w:val="affffc"/>
        <w:rPr>
          <w:b/>
          <w:snapToGrid/>
          <w:color w:val="C7000B"/>
          <w:lang w:eastAsia="en-US"/>
        </w:rPr>
      </w:pPr>
      <w:r w:rsidRPr="006E6A1D">
        <w:t xml:space="preserve">postgres=# </w:t>
      </w:r>
      <w:r w:rsidR="00F569AA" w:rsidRPr="001F1C00">
        <w:rPr>
          <w:b/>
          <w:snapToGrid/>
          <w:color w:val="C7000B"/>
          <w:lang w:eastAsia="en-US"/>
        </w:rPr>
        <w:t>create index customer_t1_index1 on customer_t1(c_customer_id);</w:t>
      </w:r>
    </w:p>
    <w:p w14:paraId="52603D68" w14:textId="2FCAF4D4" w:rsidR="00F569AA" w:rsidRPr="006E6A1D" w:rsidRDefault="00F569AA" w:rsidP="005F4AA9">
      <w:pPr>
        <w:pStyle w:val="30"/>
      </w:pPr>
      <w:r w:rsidRPr="006E6A1D">
        <w:t>查询索引信息</w:t>
      </w:r>
      <w:r w:rsidR="006E6A1D">
        <w:rPr>
          <w:rFonts w:hint="eastAsia"/>
        </w:rPr>
        <w:t>。</w:t>
      </w:r>
    </w:p>
    <w:p w14:paraId="5120A0B6" w14:textId="77777777" w:rsidR="00F569AA" w:rsidRDefault="00F569AA" w:rsidP="00A657A0">
      <w:pPr>
        <w:pStyle w:val="affffc"/>
        <w:pBdr>
          <w:bottom w:val="single" w:sz="8" w:space="2" w:color="auto"/>
        </w:pBdr>
        <w:rPr>
          <w:b/>
          <w:noProof w:val="0"/>
          <w:snapToGrid/>
          <w:color w:val="C7000B"/>
          <w:lang w:eastAsia="en-US"/>
        </w:rPr>
      </w:pPr>
      <w:r w:rsidRPr="006E6A1D">
        <w:t xml:space="preserve">postgres=# </w:t>
      </w:r>
      <w:r w:rsidRPr="001711E2">
        <w:rPr>
          <w:b/>
          <w:noProof w:val="0"/>
          <w:snapToGrid/>
          <w:color w:val="C7000B"/>
          <w:lang w:eastAsia="en-US"/>
        </w:rPr>
        <w:t>\di+</w:t>
      </w:r>
      <w:r w:rsidRPr="001711E2">
        <w:rPr>
          <w:b/>
          <w:noProof w:val="0"/>
          <w:snapToGrid/>
          <w:color w:val="C7000B"/>
          <w:lang w:eastAsia="en-US"/>
        </w:rPr>
        <w:t>；</w:t>
      </w:r>
    </w:p>
    <w:p w14:paraId="6BC24F77" w14:textId="05046520" w:rsidR="00F569AA" w:rsidRPr="006E6A1D" w:rsidRDefault="00F569AA" w:rsidP="00414C1D">
      <w:pPr>
        <w:pStyle w:val="1e"/>
      </w:pPr>
      <w:r w:rsidRPr="006E6A1D">
        <w:t>显示如下：</w:t>
      </w:r>
    </w:p>
    <w:p w14:paraId="186F70E8" w14:textId="77777777" w:rsidR="00F569AA" w:rsidRPr="006E6A1D" w:rsidRDefault="00F569AA" w:rsidP="00414C1D">
      <w:pPr>
        <w:pStyle w:val="affffc"/>
      </w:pPr>
      <w:r w:rsidRPr="006E6A1D">
        <w:t xml:space="preserve">                               List of relations</w:t>
      </w:r>
    </w:p>
    <w:p w14:paraId="064B44AF" w14:textId="77777777" w:rsidR="00F569AA" w:rsidRPr="006E6A1D" w:rsidRDefault="00F569AA" w:rsidP="00414C1D">
      <w:pPr>
        <w:pStyle w:val="affffc"/>
      </w:pPr>
      <w:r w:rsidRPr="006E6A1D">
        <w:t xml:space="preserve"> Schema |        Name     | Type  | Owner |    Table    |    Size    | Storage | Description </w:t>
      </w:r>
    </w:p>
    <w:p w14:paraId="10969D3B" w14:textId="0C58062A"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D1AA7FD" w14:textId="77777777" w:rsidR="00F569AA" w:rsidRPr="006E6A1D" w:rsidRDefault="00F569AA" w:rsidP="00414C1D">
      <w:pPr>
        <w:pStyle w:val="affffc"/>
      </w:pPr>
      <w:r w:rsidRPr="006E6A1D">
        <w:t xml:space="preserve"> public | customer_t1_index1 | index | omm   | customer_t1 | 8192 bytes |         |</w:t>
      </w:r>
    </w:p>
    <w:p w14:paraId="02AB80A9" w14:textId="09715931" w:rsidR="00F569AA" w:rsidRPr="006E6A1D" w:rsidRDefault="00F569AA" w:rsidP="005F4AA9">
      <w:pPr>
        <w:pStyle w:val="30"/>
      </w:pPr>
      <w:r w:rsidRPr="006E6A1D">
        <w:t>查询</w:t>
      </w:r>
      <w:r w:rsidRPr="006E6A1D">
        <w:t>customer_t1_index1</w:t>
      </w:r>
      <w:r w:rsidRPr="006E6A1D">
        <w:t>索引的信息</w:t>
      </w:r>
      <w:r w:rsidR="006E6A1D">
        <w:rPr>
          <w:rFonts w:hint="eastAsia"/>
        </w:rPr>
        <w:t>。</w:t>
      </w:r>
    </w:p>
    <w:p w14:paraId="08738EAB" w14:textId="7C7D067F" w:rsidR="00F569AA" w:rsidRPr="001711E2" w:rsidRDefault="00F569AA" w:rsidP="00414C1D">
      <w:pPr>
        <w:pStyle w:val="affffc"/>
        <w:rPr>
          <w:snapToGrid/>
          <w:lang w:eastAsia="en-US"/>
        </w:rPr>
      </w:pPr>
      <w:r w:rsidRPr="006E6A1D">
        <w:t>postgres=#</w:t>
      </w:r>
      <w:r w:rsidRPr="004707D5">
        <w:rPr>
          <w:b/>
          <w:snapToGrid/>
          <w:color w:val="C7000B"/>
          <w:lang w:eastAsia="en-US"/>
        </w:rPr>
        <w:t xml:space="preserve"> </w:t>
      </w:r>
      <w:r w:rsidRPr="004707D5">
        <w:rPr>
          <w:b/>
          <w:color w:val="C7000B"/>
        </w:rPr>
        <w:t>\di+ customer_t1_index1</w:t>
      </w:r>
    </w:p>
    <w:p w14:paraId="5434DD3C" w14:textId="2C2CD860" w:rsidR="00F569AA" w:rsidRPr="006E6A1D" w:rsidRDefault="00F569AA" w:rsidP="00414C1D">
      <w:pPr>
        <w:pStyle w:val="1e"/>
      </w:pPr>
      <w:r w:rsidRPr="006E6A1D">
        <w:t>显示如下：</w:t>
      </w:r>
      <w:r w:rsidRPr="006E6A1D">
        <w:tab/>
      </w:r>
      <w:r w:rsidRPr="006E6A1D">
        <w:tab/>
      </w:r>
      <w:r w:rsidRPr="006E6A1D">
        <w:tab/>
      </w:r>
    </w:p>
    <w:p w14:paraId="0B183097" w14:textId="77777777" w:rsidR="00F569AA" w:rsidRPr="006E6A1D" w:rsidRDefault="00F569AA" w:rsidP="00414C1D">
      <w:pPr>
        <w:pStyle w:val="affffc"/>
      </w:pPr>
      <w:r w:rsidRPr="006E6A1D">
        <w:lastRenderedPageBreak/>
        <w:t xml:space="preserve">                                  List of relations</w:t>
      </w:r>
    </w:p>
    <w:p w14:paraId="3A0CC754" w14:textId="77777777" w:rsidR="00F569AA" w:rsidRPr="006E6A1D" w:rsidRDefault="00F569AA" w:rsidP="00414C1D">
      <w:pPr>
        <w:pStyle w:val="affffc"/>
      </w:pPr>
      <w:r w:rsidRPr="006E6A1D">
        <w:t xml:space="preserve"> Schema |        Name     | Type  | Owner |    Table    |    Size    | Storage | Description </w:t>
      </w:r>
    </w:p>
    <w:p w14:paraId="1747BD61" w14:textId="71FBA377"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43CB015F" w14:textId="2AF10C99" w:rsidR="00F569AA" w:rsidRDefault="00F569AA" w:rsidP="00414C1D">
      <w:pPr>
        <w:pStyle w:val="affffc"/>
      </w:pPr>
      <w:r w:rsidRPr="006E6A1D">
        <w:t xml:space="preserve"> public | customer_t1_index1 | index | omm   | customer_t1 | 8192 bytes |         |</w:t>
      </w:r>
    </w:p>
    <w:p w14:paraId="5E0071DA" w14:textId="77777777" w:rsidR="00F569AA" w:rsidRPr="006E6A1D" w:rsidRDefault="00F569AA" w:rsidP="005E0CD2">
      <w:pPr>
        <w:pStyle w:val="4"/>
        <w:rPr>
          <w:rFonts w:hint="eastAsia"/>
        </w:rPr>
      </w:pPr>
      <w:r w:rsidRPr="006E6A1D">
        <w:t>切换数据库</w:t>
      </w:r>
    </w:p>
    <w:p w14:paraId="521C97F4" w14:textId="0BB9920F" w:rsidR="00F569AA" w:rsidRPr="006E6A1D" w:rsidRDefault="00F569AA" w:rsidP="005F4AA9">
      <w:pPr>
        <w:pStyle w:val="30"/>
      </w:pPr>
      <w:r w:rsidRPr="006E6A1D">
        <w:t>创建数据库</w:t>
      </w:r>
      <w:r w:rsidR="006E6A1D">
        <w:rPr>
          <w:rFonts w:hint="eastAsia"/>
        </w:rPr>
        <w:t>。</w:t>
      </w:r>
    </w:p>
    <w:p w14:paraId="6A49631C" w14:textId="765C1440" w:rsidR="004C4F80" w:rsidRPr="00E17D0D" w:rsidRDefault="00A657A0" w:rsidP="00414C1D">
      <w:pPr>
        <w:pStyle w:val="affffc"/>
        <w:rPr>
          <w:snapToGrid/>
          <w:lang w:eastAsia="en-US"/>
        </w:rPr>
      </w:pPr>
      <w:r w:rsidRPr="006E6A1D">
        <w:t>postgres=#</w:t>
      </w:r>
      <w:r w:rsidRPr="004707D5">
        <w:rPr>
          <w:b/>
          <w:snapToGrid/>
          <w:color w:val="C7000B"/>
          <w:lang w:eastAsia="en-US"/>
        </w:rPr>
        <w:t xml:space="preserve"> </w:t>
      </w:r>
      <w:r w:rsidR="00A112D6" w:rsidRPr="004707D5">
        <w:rPr>
          <w:b/>
          <w:snapToGrid/>
          <w:color w:val="C7000B"/>
          <w:lang w:eastAsia="en-US"/>
        </w:rPr>
        <w:t>DROP DATABASE IF EXISTS</w:t>
      </w:r>
      <w:r w:rsidR="004C4F80" w:rsidRPr="004707D5">
        <w:rPr>
          <w:b/>
          <w:snapToGrid/>
          <w:color w:val="C7000B"/>
          <w:lang w:eastAsia="en-US"/>
        </w:rPr>
        <w:t xml:space="preserve"> db_tpcc02;</w:t>
      </w:r>
    </w:p>
    <w:p w14:paraId="2DFE4ABA" w14:textId="4581DD53" w:rsidR="00F569AA" w:rsidRPr="004707D5" w:rsidRDefault="00A657A0" w:rsidP="00414C1D">
      <w:pPr>
        <w:pStyle w:val="affffc"/>
        <w:rPr>
          <w:b/>
          <w:snapToGrid/>
          <w:color w:val="C7000B"/>
          <w:lang w:eastAsia="en-US"/>
        </w:rPr>
      </w:pPr>
      <w:r w:rsidRPr="006E6A1D">
        <w:t>postgres=#</w:t>
      </w:r>
      <w:r w:rsidRPr="004707D5">
        <w:rPr>
          <w:b/>
          <w:snapToGrid/>
          <w:color w:val="C7000B"/>
          <w:lang w:eastAsia="en-US"/>
        </w:rPr>
        <w:t xml:space="preserve"> </w:t>
      </w:r>
      <w:r w:rsidR="00F569AA" w:rsidRPr="004707D5">
        <w:rPr>
          <w:b/>
          <w:snapToGrid/>
          <w:color w:val="C7000B"/>
          <w:lang w:eastAsia="en-US"/>
        </w:rPr>
        <w:t>CREATE DATABASE db_tpcc</w:t>
      </w:r>
      <w:r w:rsidR="004C4F80" w:rsidRPr="004707D5">
        <w:rPr>
          <w:b/>
          <w:snapToGrid/>
          <w:color w:val="C7000B"/>
          <w:lang w:eastAsia="en-US"/>
        </w:rPr>
        <w:t>02</w:t>
      </w:r>
      <w:r w:rsidR="00F569AA" w:rsidRPr="004707D5">
        <w:rPr>
          <w:b/>
          <w:snapToGrid/>
          <w:color w:val="C7000B"/>
          <w:lang w:eastAsia="en-US"/>
        </w:rPr>
        <w:t>;</w:t>
      </w:r>
    </w:p>
    <w:p w14:paraId="0F85884E" w14:textId="04CDFF88" w:rsidR="00F569AA" w:rsidRPr="006E6A1D" w:rsidRDefault="00F569AA" w:rsidP="005F4AA9">
      <w:pPr>
        <w:pStyle w:val="30"/>
      </w:pPr>
      <w:r w:rsidRPr="006E6A1D">
        <w:t>切换数据库</w:t>
      </w:r>
      <w:r w:rsidR="006E6A1D">
        <w:rPr>
          <w:rFonts w:hint="eastAsia"/>
        </w:rPr>
        <w:t>。</w:t>
      </w:r>
    </w:p>
    <w:p w14:paraId="10CADDCC" w14:textId="0031F818" w:rsidR="00F569AA" w:rsidRPr="006E6A1D" w:rsidRDefault="00F569AA" w:rsidP="00414C1D">
      <w:pPr>
        <w:pStyle w:val="affffc"/>
      </w:pPr>
      <w:r w:rsidRPr="006E6A1D">
        <w:t>postgres=#</w:t>
      </w:r>
      <w:r w:rsidRPr="004707D5">
        <w:rPr>
          <w:b/>
          <w:snapToGrid/>
          <w:color w:val="C7000B"/>
          <w:lang w:eastAsia="en-US"/>
        </w:rPr>
        <w:t xml:space="preserve"> \c db_tpcc</w:t>
      </w:r>
      <w:r w:rsidR="004C4F80" w:rsidRPr="004707D5">
        <w:rPr>
          <w:b/>
          <w:snapToGrid/>
          <w:color w:val="C7000B"/>
          <w:lang w:eastAsia="en-US"/>
        </w:rPr>
        <w:t>02</w:t>
      </w:r>
      <w:r w:rsidRPr="004707D5">
        <w:rPr>
          <w:b/>
          <w:snapToGrid/>
          <w:color w:val="C7000B"/>
          <w:lang w:eastAsia="en-US"/>
        </w:rPr>
        <w:t>;</w:t>
      </w:r>
    </w:p>
    <w:p w14:paraId="51AB9D32" w14:textId="77777777" w:rsidR="00F569AA" w:rsidRPr="006E6A1D" w:rsidRDefault="00F569AA" w:rsidP="00414C1D">
      <w:pPr>
        <w:pStyle w:val="1e"/>
      </w:pPr>
      <w:r w:rsidRPr="006E6A1D">
        <w:t>显示如下：</w:t>
      </w:r>
      <w:r w:rsidRPr="006E6A1D">
        <w:tab/>
      </w:r>
      <w:r w:rsidRPr="006E6A1D">
        <w:tab/>
      </w:r>
      <w:r w:rsidRPr="006E6A1D">
        <w:tab/>
      </w:r>
    </w:p>
    <w:p w14:paraId="3FBA68F2" w14:textId="647ADCA9" w:rsidR="00F569AA" w:rsidRPr="006E6A1D" w:rsidRDefault="00F569AA" w:rsidP="00414C1D">
      <w:pPr>
        <w:pStyle w:val="affffc"/>
      </w:pPr>
      <w:r w:rsidRPr="006E6A1D">
        <w:t>Non</w:t>
      </w:r>
      <w:r w:rsidR="00FF326A" w:rsidRPr="006E6A1D">
        <w:t>-</w:t>
      </w:r>
      <w:r w:rsidRPr="006E6A1D">
        <w:t>SSL connection (SSL connection is recommended when requiring high</w:t>
      </w:r>
      <w:r w:rsidR="00FF326A" w:rsidRPr="006E6A1D">
        <w:t>-</w:t>
      </w:r>
      <w:r w:rsidRPr="006E6A1D">
        <w:t>security)</w:t>
      </w:r>
    </w:p>
    <w:p w14:paraId="6D58E753" w14:textId="77777777" w:rsidR="00F569AA" w:rsidRPr="006E6A1D" w:rsidRDefault="00F569AA" w:rsidP="00414C1D">
      <w:pPr>
        <w:pStyle w:val="affffc"/>
      </w:pPr>
      <w:r w:rsidRPr="006E6A1D">
        <w:t>You are now connected to database "db_tpcc" as user "omm".</w:t>
      </w:r>
    </w:p>
    <w:p w14:paraId="06AF4C13" w14:textId="77777777" w:rsidR="00F569AA" w:rsidRDefault="00F569AA" w:rsidP="00414C1D">
      <w:pPr>
        <w:pStyle w:val="affffc"/>
      </w:pPr>
      <w:r w:rsidRPr="004C4F80">
        <w:t>db_tpcc</w:t>
      </w:r>
      <w:r w:rsidRPr="006E6A1D">
        <w:t xml:space="preserve">=# </w:t>
      </w:r>
    </w:p>
    <w:p w14:paraId="455CEFAA" w14:textId="77777777" w:rsidR="00CB2488" w:rsidRDefault="00CB2488" w:rsidP="00414C1D">
      <w:pPr>
        <w:pStyle w:val="affffc"/>
      </w:pPr>
    </w:p>
    <w:p w14:paraId="27182CAE" w14:textId="1BDA1269" w:rsidR="00CB2488" w:rsidRPr="00CB2488" w:rsidRDefault="00E44D99" w:rsidP="005F4AA9">
      <w:pPr>
        <w:pStyle w:val="30"/>
      </w:pPr>
      <w:r>
        <w:t>退出数据库。</w:t>
      </w:r>
    </w:p>
    <w:p w14:paraId="196325C6" w14:textId="1BD200AD" w:rsidR="00CB2488" w:rsidRPr="006E6A1D" w:rsidRDefault="00CB2488" w:rsidP="00CB2488">
      <w:pPr>
        <w:pStyle w:val="affffc"/>
      </w:pPr>
      <w:r>
        <w:t>postgres=#</w:t>
      </w:r>
      <w:r w:rsidRPr="001711E2">
        <w:rPr>
          <w:b/>
          <w:noProof w:val="0"/>
          <w:snapToGrid/>
          <w:color w:val="C7000B"/>
          <w:lang w:eastAsia="en-US"/>
        </w:rPr>
        <w:t xml:space="preserve"> \q</w:t>
      </w:r>
    </w:p>
    <w:p w14:paraId="31F35434" w14:textId="0F4869B8" w:rsidR="00044C34" w:rsidRPr="006E6A1D" w:rsidRDefault="00044C34" w:rsidP="00044C34">
      <w:pPr>
        <w:pStyle w:val="2"/>
      </w:pPr>
      <w:bookmarkStart w:id="43" w:name="_Toc80609124"/>
      <w:r>
        <w:t>Data Studio</w:t>
      </w:r>
      <w:r w:rsidRPr="006E6A1D">
        <w:t>客户端工具</w:t>
      </w:r>
      <w:bookmarkEnd w:id="43"/>
    </w:p>
    <w:p w14:paraId="771FB25D" w14:textId="77777777" w:rsidR="00044C34" w:rsidRDefault="00044C34" w:rsidP="00414C1D">
      <w:pPr>
        <w:pStyle w:val="1e"/>
      </w:pPr>
      <w:r w:rsidRPr="00044C34">
        <w:t>Data Studio</w:t>
      </w:r>
      <w:r w:rsidRPr="00044C34">
        <w:t>是一个集成开发环境（</w:t>
      </w:r>
      <w:r w:rsidRPr="00044C34">
        <w:t>IDE</w:t>
      </w:r>
      <w:r w:rsidRPr="00044C34">
        <w:t>），帮助数据库开发人员便捷地构建应用程序，以图形化界面形式提供数据库关键特性。</w:t>
      </w:r>
    </w:p>
    <w:p w14:paraId="2DA5E8F9" w14:textId="77777777" w:rsidR="00044C34" w:rsidRDefault="00044C34" w:rsidP="00414C1D">
      <w:pPr>
        <w:pStyle w:val="1e"/>
      </w:pPr>
      <w:r w:rsidRPr="00044C34">
        <w:t>数据库开发人员仅需掌握少量的编程知识，即可使用该工具进行数据库对象操作。</w:t>
      </w:r>
      <w:r w:rsidRPr="00044C34">
        <w:t>Data Studio</w:t>
      </w:r>
      <w:r w:rsidRPr="00044C34">
        <w:t>提供丰富多样的特性，例如：</w:t>
      </w:r>
    </w:p>
    <w:p w14:paraId="56726950" w14:textId="30307880" w:rsidR="00044C34" w:rsidRDefault="00044C34" w:rsidP="00414C1D">
      <w:pPr>
        <w:pStyle w:val="41"/>
      </w:pPr>
      <w:r w:rsidRPr="00044C34">
        <w:t>创建和管理数据库对象</w:t>
      </w:r>
    </w:p>
    <w:p w14:paraId="50C0052F" w14:textId="4E8B9A45" w:rsidR="00044C34" w:rsidRDefault="00044C34" w:rsidP="00414C1D">
      <w:pPr>
        <w:pStyle w:val="41"/>
      </w:pPr>
      <w:r w:rsidRPr="00044C34">
        <w:t>执行</w:t>
      </w:r>
      <w:r w:rsidRPr="00044C34">
        <w:t>SQL</w:t>
      </w:r>
      <w:r w:rsidRPr="00044C34">
        <w:t>语句</w:t>
      </w:r>
      <w:r w:rsidRPr="00044C34">
        <w:t>/</w:t>
      </w:r>
      <w:r w:rsidRPr="00044C34">
        <w:t>脚本</w:t>
      </w:r>
    </w:p>
    <w:p w14:paraId="4D6884A4" w14:textId="5CAA25C0" w:rsidR="00044C34" w:rsidRDefault="00044C34" w:rsidP="00414C1D">
      <w:pPr>
        <w:pStyle w:val="41"/>
      </w:pPr>
      <w:r w:rsidRPr="00044C34">
        <w:t>编辑和执行</w:t>
      </w:r>
      <w:r w:rsidRPr="00044C34">
        <w:t>PL/SQL</w:t>
      </w:r>
      <w:r w:rsidRPr="00044C34">
        <w:t>语句</w:t>
      </w:r>
    </w:p>
    <w:p w14:paraId="739D8993" w14:textId="06772B0B" w:rsidR="00044C34" w:rsidRDefault="00044C34" w:rsidP="00414C1D">
      <w:pPr>
        <w:pStyle w:val="41"/>
      </w:pPr>
      <w:r w:rsidRPr="00044C34">
        <w:t>图形化查看执行计划和开销</w:t>
      </w:r>
    </w:p>
    <w:p w14:paraId="45490729" w14:textId="77777777" w:rsidR="00044C34" w:rsidRDefault="00044C34" w:rsidP="00414C1D">
      <w:pPr>
        <w:pStyle w:val="41"/>
      </w:pPr>
      <w:r w:rsidRPr="00044C34">
        <w:t>导出表数据等</w:t>
      </w:r>
    </w:p>
    <w:p w14:paraId="723690A9" w14:textId="1DA49726" w:rsidR="00044C34" w:rsidRDefault="00044C34" w:rsidP="00414C1D">
      <w:pPr>
        <w:pStyle w:val="1e"/>
      </w:pPr>
      <w:r w:rsidRPr="00044C34">
        <w:t>创建和管理数据库对象包括：</w:t>
      </w:r>
    </w:p>
    <w:p w14:paraId="0CF93CCC" w14:textId="335111D6" w:rsidR="00044C34" w:rsidRDefault="00044C34" w:rsidP="00414C1D">
      <w:pPr>
        <w:pStyle w:val="41"/>
      </w:pPr>
      <w:r w:rsidRPr="00044C34">
        <w:t>数据库</w:t>
      </w:r>
    </w:p>
    <w:p w14:paraId="5E31B557" w14:textId="48261E20" w:rsidR="00044C34" w:rsidRDefault="00044C34" w:rsidP="00414C1D">
      <w:pPr>
        <w:pStyle w:val="41"/>
      </w:pPr>
      <w:r w:rsidRPr="00044C34">
        <w:t>模式</w:t>
      </w:r>
    </w:p>
    <w:p w14:paraId="7F358BB1" w14:textId="795E943A" w:rsidR="00044C34" w:rsidRDefault="00044C34" w:rsidP="00414C1D">
      <w:pPr>
        <w:pStyle w:val="41"/>
      </w:pPr>
      <w:r w:rsidRPr="00044C34">
        <w:t>函数</w:t>
      </w:r>
    </w:p>
    <w:p w14:paraId="7536C9F4" w14:textId="3C6976C6" w:rsidR="00044C34" w:rsidRDefault="00044C34" w:rsidP="00414C1D">
      <w:pPr>
        <w:pStyle w:val="41"/>
      </w:pPr>
      <w:r w:rsidRPr="00044C34">
        <w:t>过程</w:t>
      </w:r>
    </w:p>
    <w:p w14:paraId="474B048F" w14:textId="34FE4D97" w:rsidR="00044C34" w:rsidRDefault="00044C34" w:rsidP="00414C1D">
      <w:pPr>
        <w:pStyle w:val="41"/>
      </w:pPr>
      <w:r w:rsidRPr="00044C34">
        <w:t>表</w:t>
      </w:r>
    </w:p>
    <w:p w14:paraId="67110E63" w14:textId="1AF37485" w:rsidR="00044C34" w:rsidRDefault="00044C34" w:rsidP="00414C1D">
      <w:pPr>
        <w:pStyle w:val="41"/>
      </w:pPr>
      <w:r w:rsidRPr="00044C34">
        <w:lastRenderedPageBreak/>
        <w:t>序列</w:t>
      </w:r>
    </w:p>
    <w:p w14:paraId="07D40BA8" w14:textId="08C9E3EB" w:rsidR="00044C34" w:rsidRDefault="00044C34" w:rsidP="00414C1D">
      <w:pPr>
        <w:pStyle w:val="41"/>
      </w:pPr>
      <w:r w:rsidRPr="00044C34">
        <w:t>索引</w:t>
      </w:r>
    </w:p>
    <w:p w14:paraId="7CC9FAE3" w14:textId="44395A6E" w:rsidR="00044C34" w:rsidRDefault="00044C34" w:rsidP="00414C1D">
      <w:pPr>
        <w:pStyle w:val="41"/>
      </w:pPr>
      <w:r w:rsidRPr="00044C34">
        <w:t>视图</w:t>
      </w:r>
    </w:p>
    <w:p w14:paraId="14AC67DA" w14:textId="674F004E" w:rsidR="00044C34" w:rsidRDefault="00044C34" w:rsidP="00414C1D">
      <w:pPr>
        <w:pStyle w:val="41"/>
      </w:pPr>
      <w:r w:rsidRPr="00044C34">
        <w:t>表空间</w:t>
      </w:r>
    </w:p>
    <w:p w14:paraId="15EEBB47" w14:textId="5CCBA213" w:rsidR="00044C34" w:rsidRDefault="00044C34" w:rsidP="00414C1D">
      <w:pPr>
        <w:pStyle w:val="41"/>
      </w:pPr>
      <w:r w:rsidRPr="00044C34">
        <w:t>同义词</w:t>
      </w:r>
    </w:p>
    <w:p w14:paraId="3EDFB8F0" w14:textId="3A720173" w:rsidR="00044C34" w:rsidRDefault="00044C34" w:rsidP="00414C1D">
      <w:pPr>
        <w:pStyle w:val="1e"/>
      </w:pPr>
      <w:r w:rsidRPr="00044C34">
        <w:t>Data Studio</w:t>
      </w:r>
      <w:r w:rsidRPr="00044C34">
        <w:t>还提供</w:t>
      </w:r>
      <w:r w:rsidRPr="00044C34">
        <w:t>SQL</w:t>
      </w:r>
      <w:r w:rsidRPr="00044C34">
        <w:t>助手用于在</w:t>
      </w:r>
      <w:r w:rsidR="00CA1963">
        <w:rPr>
          <w:rFonts w:hint="eastAsia"/>
        </w:rPr>
        <w:t>＂</w:t>
      </w:r>
      <w:r w:rsidRPr="00044C34">
        <w:t>SQL</w:t>
      </w:r>
      <w:r w:rsidRPr="00044C34">
        <w:t>终端</w:t>
      </w:r>
      <w:r w:rsidR="00CA1963">
        <w:rPr>
          <w:rFonts w:hint="eastAsia"/>
        </w:rPr>
        <w:t>＂</w:t>
      </w:r>
      <w:r w:rsidRPr="00044C34">
        <w:t>和</w:t>
      </w:r>
      <w:r w:rsidR="00CA1963">
        <w:rPr>
          <w:rFonts w:hint="eastAsia"/>
        </w:rPr>
        <w:t>＂</w:t>
      </w:r>
      <w:r w:rsidR="00D37DB1">
        <w:t>PL/SQLViewer</w:t>
      </w:r>
      <w:r w:rsidR="00CA1963">
        <w:rPr>
          <w:rFonts w:hint="eastAsia"/>
        </w:rPr>
        <w:t>＂</w:t>
      </w:r>
      <w:r w:rsidRPr="00044C34">
        <w:t>中执行各种查询</w:t>
      </w:r>
      <w:r w:rsidRPr="00044C34">
        <w:t>/</w:t>
      </w:r>
      <w:r w:rsidRPr="00044C34">
        <w:t>过程</w:t>
      </w:r>
      <w:r w:rsidRPr="00044C34">
        <w:t>/</w:t>
      </w:r>
      <w:r w:rsidRPr="00044C34">
        <w:t>函数。</w:t>
      </w:r>
    </w:p>
    <w:p w14:paraId="325B034C" w14:textId="77777777" w:rsidR="007D4F48" w:rsidRPr="00D748B1" w:rsidRDefault="007D4F48" w:rsidP="007D4F48">
      <w:pPr>
        <w:pStyle w:val="3"/>
        <w:numPr>
          <w:ilvl w:val="2"/>
          <w:numId w:val="4"/>
        </w:numPr>
        <w:rPr>
          <w:rFonts w:cs="Huawei Sans" w:hint="eastAsia"/>
        </w:rPr>
      </w:pPr>
      <w:bookmarkStart w:id="44" w:name="_Toc80609125"/>
      <w:r w:rsidRPr="00D748B1">
        <w:rPr>
          <w:rFonts w:cs="Huawei Sans"/>
        </w:rPr>
        <w:t>准备连接环境</w:t>
      </w:r>
      <w:bookmarkEnd w:id="44"/>
    </w:p>
    <w:p w14:paraId="689A3AD2" w14:textId="77777777" w:rsidR="007D4F48" w:rsidRPr="00D748B1" w:rsidRDefault="007D4F48" w:rsidP="005F4AA9">
      <w:pPr>
        <w:pStyle w:val="30"/>
      </w:pPr>
      <w:r w:rsidRPr="00D748B1">
        <w:t>修改数据库的</w:t>
      </w:r>
      <w:proofErr w:type="spellStart"/>
      <w:r w:rsidRPr="00D748B1">
        <w:t>pg_hba.conf</w:t>
      </w:r>
      <w:proofErr w:type="spellEnd"/>
      <w:r w:rsidRPr="00D748B1">
        <w:t>文件。</w:t>
      </w:r>
    </w:p>
    <w:p w14:paraId="2C9D53EC" w14:textId="38E8CF26" w:rsidR="008B2F98" w:rsidRDefault="008B2F98" w:rsidP="008B2F98">
      <w:pPr>
        <w:pStyle w:val="1e"/>
      </w:pPr>
      <w:r>
        <w:t>主要是在</w:t>
      </w:r>
      <w:r w:rsidRPr="00D748B1">
        <w:t>pg_hba.conf</w:t>
      </w:r>
      <w:r>
        <w:t>文件中增加一行</w:t>
      </w:r>
      <w:r w:rsidR="00CA1963">
        <w:t>＂</w:t>
      </w:r>
      <w:r w:rsidRPr="00E4121B">
        <w:t>host all all 0.0.0.0/0 sha256</w:t>
      </w:r>
      <w:r w:rsidR="00CA1963">
        <w:t>＂</w:t>
      </w:r>
      <w:r>
        <w:t>内容，具体操作如下：</w:t>
      </w:r>
    </w:p>
    <w:p w14:paraId="2AA95249" w14:textId="1C9C1FB5" w:rsidR="008B2F98" w:rsidRDefault="008B2F98" w:rsidP="008B2F98">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的</w:t>
      </w:r>
      <w:r w:rsidR="00D37DB1">
        <w:t>值</w:t>
      </w:r>
      <w:r w:rsidR="00D37DB1" w:rsidRPr="006F735A">
        <w:t>设置</w:t>
      </w:r>
      <w:r w:rsidRPr="006F735A">
        <w:t>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6F934857" w14:textId="1F0CBB4F" w:rsidR="008B2F98" w:rsidRDefault="008B2F98" w:rsidP="008B2F98">
      <w:pPr>
        <w:pStyle w:val="affffc"/>
        <w:rPr>
          <w:b/>
          <w:color w:val="C00000"/>
          <w:lang w:eastAsia="en-US"/>
        </w:rPr>
      </w:pPr>
      <w:r w:rsidRPr="0087190A">
        <w:t>[omm@</w:t>
      </w:r>
      <w:r>
        <w:t>db1</w:t>
      </w:r>
      <w:r w:rsidRPr="0087190A">
        <w:t xml:space="preserve"> ~]$ </w:t>
      </w:r>
      <w:r w:rsidRPr="00772002">
        <w:rPr>
          <w:b/>
          <w:color w:val="C00000"/>
          <w:lang w:eastAsia="en-US"/>
        </w:rPr>
        <w:t>cd /gaussdb/data/db1</w:t>
      </w:r>
    </w:p>
    <w:p w14:paraId="004B132B" w14:textId="20D65B70" w:rsidR="008B2F98" w:rsidRPr="00133A50" w:rsidRDefault="008B2F98" w:rsidP="008B2F98">
      <w:pPr>
        <w:pStyle w:val="affffc"/>
      </w:pPr>
      <w:r w:rsidRPr="0087190A">
        <w:t>[omm@</w:t>
      </w:r>
      <w:r>
        <w:t>db1</w:t>
      </w:r>
      <w:r w:rsidRPr="0087190A">
        <w:t xml:space="preserve"> </w:t>
      </w:r>
      <w:r>
        <w:t>db1</w:t>
      </w:r>
      <w:r w:rsidRPr="0087190A">
        <w:t>]$</w:t>
      </w:r>
      <w:r w:rsidRPr="00D12D88">
        <w:rPr>
          <w:b/>
          <w:color w:val="C00000"/>
          <w:lang w:eastAsia="en-US"/>
        </w:rPr>
        <w:t xml:space="preserve"> cp pg_hba.conf pg_hba.conf.bak</w:t>
      </w:r>
    </w:p>
    <w:p w14:paraId="5B2AF8EA" w14:textId="107EEC25" w:rsidR="008B2F98" w:rsidRDefault="008B2F98" w:rsidP="008B2F98">
      <w:pPr>
        <w:pStyle w:val="affffc"/>
        <w:rPr>
          <w:b/>
          <w:color w:val="C00000"/>
          <w:lang w:eastAsia="en-US"/>
        </w:rPr>
      </w:pPr>
      <w:r w:rsidRPr="0087190A">
        <w:t>[omm@</w:t>
      </w:r>
      <w:r>
        <w:t>db1 db1</w:t>
      </w:r>
      <w:r w:rsidRPr="0087190A">
        <w:t>]$</w:t>
      </w:r>
      <w:r>
        <w:t xml:space="preserve"> </w:t>
      </w:r>
      <w:r w:rsidRPr="00D12D88">
        <w:rPr>
          <w:b/>
          <w:color w:val="C00000"/>
          <w:lang w:eastAsia="en-US"/>
        </w:rPr>
        <w:t>gs_guc set -N all -I all -h "host all all 0.0.0.0/0 sha256"</w:t>
      </w:r>
    </w:p>
    <w:p w14:paraId="1A9C0DDE" w14:textId="77777777" w:rsidR="008B2F98" w:rsidRPr="009A01AC" w:rsidRDefault="008B2F98" w:rsidP="008B2F98">
      <w:pPr>
        <w:pStyle w:val="1e"/>
      </w:pPr>
      <w:r w:rsidRPr="009A01AC">
        <w:rPr>
          <w:rFonts w:hint="eastAsia"/>
        </w:rPr>
        <w:t>返回如下：</w:t>
      </w:r>
    </w:p>
    <w:p w14:paraId="6FCCABE0" w14:textId="77777777" w:rsidR="008B2F98" w:rsidRDefault="008B2F98" w:rsidP="008B2F98">
      <w:pPr>
        <w:pStyle w:val="1e"/>
        <w:rPr>
          <w:shd w:val="pct15" w:color="auto" w:fill="FFFFFF"/>
        </w:rPr>
      </w:pPr>
      <w:r>
        <w:drawing>
          <wp:inline distT="0" distB="0" distL="0" distR="0" wp14:anchorId="19EAB35A" wp14:editId="5BEF4AA7">
            <wp:extent cx="5415915" cy="1127239"/>
            <wp:effectExtent l="19050" t="19050" r="13335" b="158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4117" cy="1131027"/>
                    </a:xfrm>
                    <a:prstGeom prst="rect">
                      <a:avLst/>
                    </a:prstGeom>
                    <a:noFill/>
                    <a:ln w="12700">
                      <a:solidFill>
                        <a:schemeClr val="bg1">
                          <a:lumMod val="85000"/>
                        </a:schemeClr>
                      </a:solidFill>
                    </a:ln>
                  </pic:spPr>
                </pic:pic>
              </a:graphicData>
            </a:graphic>
          </wp:inline>
        </w:drawing>
      </w:r>
    </w:p>
    <w:p w14:paraId="77701714" w14:textId="6FA5D0AC" w:rsidR="007D4F48" w:rsidRPr="00D748B1" w:rsidRDefault="00B23023" w:rsidP="005F4AA9">
      <w:pPr>
        <w:pStyle w:val="30"/>
      </w:pPr>
      <w:r>
        <w:t>登录</w:t>
      </w:r>
      <w:r w:rsidR="00346630">
        <w:t>数据库</w:t>
      </w:r>
      <w:r w:rsidR="00346630">
        <w:rPr>
          <w:rFonts w:hint="eastAsia"/>
        </w:rPr>
        <w:t>并创建</w:t>
      </w:r>
      <w:r w:rsidR="00CA1963">
        <w:rPr>
          <w:rFonts w:hint="eastAsia"/>
        </w:rPr>
        <w:t>＂</w:t>
      </w:r>
      <w:proofErr w:type="spellStart"/>
      <w:r w:rsidR="00346630">
        <w:t>dboper</w:t>
      </w:r>
      <w:proofErr w:type="spellEnd"/>
      <w:r w:rsidR="00CA1963">
        <w:rPr>
          <w:rFonts w:hint="eastAsia"/>
        </w:rPr>
        <w:t>＂</w:t>
      </w:r>
      <w:r w:rsidR="007D4F48" w:rsidRPr="00D748B1">
        <w:t>用户</w:t>
      </w:r>
      <w:r w:rsidR="00705B89">
        <w:rPr>
          <w:rFonts w:hint="eastAsia"/>
        </w:rPr>
        <w:t>，密码为</w:t>
      </w:r>
      <w:r w:rsidR="00CA1963">
        <w:rPr>
          <w:rFonts w:hint="eastAsia"/>
        </w:rPr>
        <w:t>＂</w:t>
      </w:r>
      <w:r w:rsidR="00705B89">
        <w:rPr>
          <w:b/>
          <w:color w:val="C7000B"/>
          <w:lang w:eastAsia="en-US"/>
        </w:rPr>
        <w:t>dboper@123</w:t>
      </w:r>
      <w:r w:rsidR="00CA1963">
        <w:rPr>
          <w:rFonts w:hint="eastAsia"/>
        </w:rPr>
        <w:t>＂</w:t>
      </w:r>
      <w:r w:rsidR="00E97B21">
        <w:rPr>
          <w:rFonts w:hint="eastAsia"/>
        </w:rPr>
        <w:t>（密码可自定义）</w:t>
      </w:r>
      <w:r w:rsidR="00346630">
        <w:rPr>
          <w:rFonts w:hint="eastAsia"/>
        </w:rPr>
        <w:t>，同时进行</w:t>
      </w:r>
      <w:r w:rsidR="007D4F48" w:rsidRPr="00D748B1">
        <w:t>授权，并退出数据库。</w:t>
      </w:r>
    </w:p>
    <w:p w14:paraId="223249C3" w14:textId="22BAFE19" w:rsidR="007D4F48" w:rsidRPr="00B553AA" w:rsidRDefault="004513E4" w:rsidP="00414C1D">
      <w:pPr>
        <w:pStyle w:val="affffc"/>
        <w:rPr>
          <w:b/>
          <w:color w:val="C7000B"/>
          <w:lang w:eastAsia="en-US"/>
        </w:rPr>
      </w:pPr>
      <w:r w:rsidRPr="00D10C38">
        <w:t>[omm@</w:t>
      </w:r>
      <w:r w:rsidR="005F4AA9">
        <w:t>db1</w:t>
      </w:r>
      <w:r w:rsidR="00C1192A">
        <w:t xml:space="preserve"> db1</w:t>
      </w:r>
      <w:r w:rsidRPr="00D10C38">
        <w:t>]$</w:t>
      </w:r>
      <w:r w:rsidR="00B23D73">
        <w:t xml:space="preserve"> </w:t>
      </w:r>
      <w:r w:rsidR="007D4F48" w:rsidRPr="00B553AA">
        <w:rPr>
          <w:b/>
          <w:color w:val="C7000B"/>
          <w:lang w:eastAsia="en-US"/>
        </w:rPr>
        <w:t>gsql -d postgres -p 26000 -r</w:t>
      </w:r>
    </w:p>
    <w:p w14:paraId="506B1D4F" w14:textId="19A03ABA" w:rsidR="00346630" w:rsidRPr="00B553AA" w:rsidRDefault="00346630" w:rsidP="00414C1D">
      <w:pPr>
        <w:pStyle w:val="affffc"/>
        <w:rPr>
          <w:b/>
          <w:color w:val="C7000B"/>
          <w:lang w:eastAsia="en-US"/>
        </w:rPr>
      </w:pPr>
      <w:r w:rsidRPr="00D748B1">
        <w:t>postgres=#</w:t>
      </w:r>
      <w:r w:rsidRPr="00B553AA">
        <w:rPr>
          <w:b/>
          <w:color w:val="C7000B"/>
          <w:lang w:eastAsia="en-US"/>
        </w:rPr>
        <w:t>CREATE USER dboper IDENTIFIED BY 'dboper@123';</w:t>
      </w:r>
    </w:p>
    <w:p w14:paraId="609EB528" w14:textId="55344A26" w:rsidR="002F5B46" w:rsidRPr="002960B1" w:rsidRDefault="002F5B46" w:rsidP="00414C1D">
      <w:pPr>
        <w:pStyle w:val="affffc"/>
        <w:rPr>
          <w:b/>
          <w:color w:val="C7000B"/>
          <w:lang w:eastAsia="en-US"/>
        </w:rPr>
      </w:pPr>
      <w:r w:rsidRPr="002F5B46">
        <w:t>CREATE ROLE</w:t>
      </w:r>
    </w:p>
    <w:p w14:paraId="2459EF7A" w14:textId="3896A97A" w:rsidR="007D4F48" w:rsidRPr="00B553AA" w:rsidRDefault="007D4F48" w:rsidP="00414C1D">
      <w:pPr>
        <w:pStyle w:val="affffc"/>
        <w:rPr>
          <w:b/>
          <w:color w:val="C7000B"/>
          <w:lang w:eastAsia="en-US"/>
        </w:rPr>
      </w:pPr>
      <w:r w:rsidRPr="00D748B1">
        <w:t>postgres=#</w:t>
      </w:r>
      <w:r w:rsidRPr="00B553AA">
        <w:rPr>
          <w:b/>
          <w:color w:val="C7000B"/>
          <w:lang w:eastAsia="en-US"/>
        </w:rPr>
        <w:t xml:space="preserve">alter </w:t>
      </w:r>
      <w:r w:rsidR="00346630" w:rsidRPr="00B553AA">
        <w:rPr>
          <w:b/>
          <w:color w:val="C7000B"/>
          <w:lang w:eastAsia="en-US"/>
        </w:rPr>
        <w:t>user</w:t>
      </w:r>
      <w:r w:rsidRPr="00B553AA">
        <w:rPr>
          <w:b/>
          <w:color w:val="C7000B"/>
          <w:lang w:eastAsia="en-US"/>
        </w:rPr>
        <w:t xml:space="preserve"> </w:t>
      </w:r>
      <w:r w:rsidR="00346630" w:rsidRPr="00B553AA">
        <w:rPr>
          <w:b/>
          <w:color w:val="C7000B"/>
          <w:lang w:eastAsia="en-US"/>
        </w:rPr>
        <w:t>dboper sysadmin;</w:t>
      </w:r>
    </w:p>
    <w:p w14:paraId="2944E2E1" w14:textId="77777777" w:rsidR="007D4F48" w:rsidRPr="00D748B1" w:rsidRDefault="007D4F48" w:rsidP="00414C1D">
      <w:pPr>
        <w:pStyle w:val="affffc"/>
      </w:pPr>
      <w:r w:rsidRPr="00D748B1">
        <w:t>ALTER ROLE</w:t>
      </w:r>
    </w:p>
    <w:p w14:paraId="417261BE" w14:textId="77777777" w:rsidR="007D4F48" w:rsidRDefault="007D4F48" w:rsidP="00414C1D">
      <w:pPr>
        <w:pStyle w:val="affffc"/>
        <w:rPr>
          <w:b/>
          <w:color w:val="C7000B"/>
          <w:lang w:eastAsia="en-US"/>
        </w:rPr>
      </w:pPr>
      <w:r w:rsidRPr="00D748B1">
        <w:t>postgres=#</w:t>
      </w:r>
      <w:r w:rsidRPr="002960B1">
        <w:rPr>
          <w:b/>
          <w:color w:val="C7000B"/>
          <w:lang w:eastAsia="en-US"/>
        </w:rPr>
        <w:t xml:space="preserve"> \q</w:t>
      </w:r>
    </w:p>
    <w:p w14:paraId="5C1C9BED" w14:textId="77777777" w:rsidR="007D4F48" w:rsidRPr="00D748B1" w:rsidRDefault="007D4F48" w:rsidP="005F4AA9">
      <w:pPr>
        <w:pStyle w:val="30"/>
      </w:pPr>
      <w:r w:rsidRPr="00D748B1">
        <w:t>修改数据库监听地址。</w:t>
      </w:r>
    </w:p>
    <w:p w14:paraId="79C8FB53" w14:textId="4010FC2B" w:rsidR="00C1192A" w:rsidRDefault="00C1192A" w:rsidP="00C1192A">
      <w:pPr>
        <w:pStyle w:val="1e"/>
      </w:pPr>
      <w:r>
        <w:t>主要是</w:t>
      </w:r>
      <w:r w:rsidRPr="00D748B1">
        <w:t>将</w:t>
      </w:r>
      <w:r w:rsidRPr="00D748B1">
        <w:t>listen_addresses</w:t>
      </w:r>
      <w:r w:rsidRPr="00D748B1">
        <w:t>的值</w:t>
      </w:r>
      <w:r>
        <w:t>由原来</w:t>
      </w:r>
      <w:r>
        <w:rPr>
          <w:rFonts w:hint="eastAsia"/>
        </w:rPr>
        <w:t>I</w:t>
      </w:r>
      <w:r>
        <w:t>P</w:t>
      </w:r>
      <w:r>
        <w:t>地址</w:t>
      </w:r>
      <w:r w:rsidRPr="00D748B1">
        <w:t>修改成为</w:t>
      </w:r>
      <w:r w:rsidRPr="00D748B1">
        <w:t>*</w:t>
      </w:r>
      <w:r>
        <w:t>号，具体操作如下：</w:t>
      </w:r>
    </w:p>
    <w:p w14:paraId="184D36E5" w14:textId="7D0ECF15" w:rsidR="000B1DC5" w:rsidRDefault="00C1192A" w:rsidP="00C1192A">
      <w:pPr>
        <w:pStyle w:val="1e"/>
      </w:pPr>
      <w:r w:rsidRPr="00D748B1">
        <w:t>在</w:t>
      </w:r>
      <w:r w:rsidRPr="00D748B1">
        <w:t>GS_HOME</w:t>
      </w:r>
      <w:r w:rsidRPr="006F735A">
        <w:t>中查找</w:t>
      </w:r>
      <w:r w:rsidRPr="00133A50">
        <w:rPr>
          <w:b/>
          <w:color w:val="C7000B"/>
        </w:rPr>
        <w:t>postgresql.conf</w:t>
      </w:r>
      <w:r w:rsidRPr="006F735A">
        <w:t>文件</w:t>
      </w:r>
      <w:r w:rsidRPr="00D748B1">
        <w:t>，本实验中数据库</w:t>
      </w:r>
      <w:r w:rsidRPr="00D748B1">
        <w:t>GS_HOME</w:t>
      </w:r>
      <w:r w:rsidRPr="00D748B1">
        <w:t>设置的为</w:t>
      </w:r>
      <w:r w:rsidRPr="00D748B1">
        <w:t>/gaussdb/data/db1</w:t>
      </w:r>
      <w:r w:rsidRPr="00D748B1">
        <w:t>。</w:t>
      </w:r>
    </w:p>
    <w:p w14:paraId="600474EC" w14:textId="31F0BCF5" w:rsidR="00C1192A" w:rsidRDefault="00C1192A" w:rsidP="00C1192A">
      <w:pPr>
        <w:pStyle w:val="affffc"/>
        <w:rPr>
          <w:b/>
          <w:color w:val="C00000"/>
          <w:lang w:eastAsia="en-US"/>
        </w:rPr>
      </w:pPr>
      <w:r>
        <w:lastRenderedPageBreak/>
        <w:t>[omm@</w:t>
      </w:r>
      <w:r w:rsidR="00B23D73">
        <w:t>db1</w:t>
      </w:r>
      <w:r>
        <w:t xml:space="preserve"> db1</w:t>
      </w:r>
      <w:r w:rsidRPr="0087190A">
        <w:t xml:space="preserve">]$ </w:t>
      </w:r>
      <w:r w:rsidRPr="00772002">
        <w:rPr>
          <w:b/>
          <w:color w:val="C00000"/>
          <w:lang w:eastAsia="en-US"/>
        </w:rPr>
        <w:t>cd /gaussdb/data/db1</w:t>
      </w:r>
    </w:p>
    <w:p w14:paraId="26067A39" w14:textId="7611E7DF" w:rsidR="00C1192A" w:rsidRPr="00133A50" w:rsidRDefault="00C1192A" w:rsidP="00C1192A">
      <w:pPr>
        <w:pStyle w:val="affffc"/>
      </w:pPr>
      <w:r w:rsidRPr="00133A50">
        <w:t>[omm@</w:t>
      </w:r>
      <w:r w:rsidR="00B23D73">
        <w:t>db1</w:t>
      </w:r>
      <w:r w:rsidRPr="00133A50">
        <w:t xml:space="preserve"> db1]$ </w:t>
      </w:r>
      <w:r w:rsidRPr="00133A50">
        <w:rPr>
          <w:b/>
          <w:color w:val="C7000B"/>
        </w:rPr>
        <w:t>cp postgresql.conf postgresql.conf.bak</w:t>
      </w:r>
    </w:p>
    <w:p w14:paraId="618B932E" w14:textId="2C06005D" w:rsidR="00C1192A" w:rsidRDefault="00C1192A" w:rsidP="00C1192A">
      <w:pPr>
        <w:pStyle w:val="affffc"/>
        <w:rPr>
          <w:b/>
          <w:color w:val="C7000B"/>
        </w:rPr>
      </w:pPr>
      <w:r>
        <w:t>[omm@</w:t>
      </w:r>
      <w:r w:rsidR="00B23D73">
        <w:t>db1</w:t>
      </w:r>
      <w:r>
        <w:t xml:space="preserve"> db1</w:t>
      </w:r>
      <w:r w:rsidRPr="0087190A">
        <w:t>]$</w:t>
      </w:r>
      <w:r w:rsidRPr="0010524A">
        <w:rPr>
          <w:b/>
          <w:color w:val="C7000B"/>
        </w:rPr>
        <w:t xml:space="preserve"> gs_guc set -I all -c "listen_addresses='*'"</w:t>
      </w:r>
    </w:p>
    <w:p w14:paraId="429A2793" w14:textId="77777777" w:rsidR="00C1192A" w:rsidRPr="0048035F" w:rsidRDefault="00C1192A" w:rsidP="00C1192A">
      <w:pPr>
        <w:pStyle w:val="1e"/>
      </w:pPr>
      <w:r w:rsidRPr="0048035F">
        <w:rPr>
          <w:rFonts w:hint="eastAsia"/>
        </w:rPr>
        <w:t>返回如下：</w:t>
      </w:r>
    </w:p>
    <w:p w14:paraId="2EED0067" w14:textId="77777777" w:rsidR="00C1192A" w:rsidRPr="0010524A" w:rsidRDefault="00C1192A" w:rsidP="00C1192A">
      <w:pPr>
        <w:pStyle w:val="1e"/>
      </w:pPr>
      <w:r>
        <w:drawing>
          <wp:inline distT="0" distB="0" distL="0" distR="0" wp14:anchorId="685F68C6" wp14:editId="2F43532A">
            <wp:extent cx="5549265" cy="802047"/>
            <wp:effectExtent l="19050" t="19050" r="13335" b="171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4890" cy="802860"/>
                    </a:xfrm>
                    <a:prstGeom prst="rect">
                      <a:avLst/>
                    </a:prstGeom>
                    <a:noFill/>
                    <a:ln w="12700">
                      <a:solidFill>
                        <a:schemeClr val="bg1">
                          <a:lumMod val="85000"/>
                        </a:schemeClr>
                      </a:solidFill>
                    </a:ln>
                  </pic:spPr>
                </pic:pic>
              </a:graphicData>
            </a:graphic>
          </wp:inline>
        </w:drawing>
      </w:r>
    </w:p>
    <w:p w14:paraId="55354CA1" w14:textId="77777777" w:rsidR="00C1192A" w:rsidRPr="00D748B1" w:rsidRDefault="00C1192A" w:rsidP="00C1192A">
      <w:pPr>
        <w:pStyle w:val="1e"/>
      </w:pPr>
      <w:r w:rsidRPr="00D748B1">
        <w:t>修改完成后重启数据库生效。</w:t>
      </w:r>
    </w:p>
    <w:p w14:paraId="78C994D3" w14:textId="0D3D97B6" w:rsidR="00C1192A" w:rsidRPr="002960B1" w:rsidRDefault="00C1192A" w:rsidP="00C1192A">
      <w:pPr>
        <w:pStyle w:val="affffc"/>
        <w:rPr>
          <w:lang w:eastAsia="en-US"/>
        </w:rPr>
      </w:pPr>
      <w:r>
        <w:t>[omm@</w:t>
      </w:r>
      <w:r w:rsidR="00B23D73">
        <w:t>db1</w:t>
      </w:r>
      <w:r>
        <w:t xml:space="preserve"> db1</w:t>
      </w:r>
      <w:r w:rsidRPr="0087190A">
        <w:t>]$</w:t>
      </w:r>
      <w:r w:rsidRPr="0048035F">
        <w:rPr>
          <w:b/>
          <w:color w:val="C7000B"/>
        </w:rPr>
        <w:t xml:space="preserve"> gs_om -t restart</w:t>
      </w:r>
      <w:r>
        <w:rPr>
          <w:b/>
          <w:color w:val="C7000B"/>
        </w:rPr>
        <w:t>;</w:t>
      </w:r>
    </w:p>
    <w:p w14:paraId="0EA53BDE" w14:textId="77777777" w:rsidR="007D4F48" w:rsidRPr="00D748B1" w:rsidRDefault="007D4F48" w:rsidP="007D4F48">
      <w:pPr>
        <w:pStyle w:val="3"/>
        <w:numPr>
          <w:ilvl w:val="2"/>
          <w:numId w:val="4"/>
        </w:numPr>
        <w:rPr>
          <w:rFonts w:cs="Huawei Sans" w:hint="eastAsia"/>
        </w:rPr>
      </w:pPr>
      <w:bookmarkStart w:id="45" w:name="_Toc80609126"/>
      <w:r w:rsidRPr="00D748B1">
        <w:rPr>
          <w:rFonts w:cs="Huawei Sans"/>
        </w:rPr>
        <w:t>确定</w:t>
      </w:r>
      <w:r w:rsidRPr="00D748B1">
        <w:rPr>
          <w:rFonts w:cs="Huawei Sans"/>
        </w:rPr>
        <w:t>26000</w:t>
      </w:r>
      <w:r w:rsidRPr="00D748B1">
        <w:rPr>
          <w:rFonts w:cs="Huawei Sans"/>
        </w:rPr>
        <w:t>端口是否放开</w:t>
      </w:r>
      <w:bookmarkEnd w:id="45"/>
    </w:p>
    <w:p w14:paraId="73F66420" w14:textId="3EDC4BB9" w:rsidR="007D4F48" w:rsidRPr="00D748B1" w:rsidRDefault="007D4F48" w:rsidP="005F4AA9">
      <w:pPr>
        <w:pStyle w:val="30"/>
      </w:pPr>
      <w:r w:rsidRPr="00D748B1">
        <w:t>打开华为云首页，登录后进入</w:t>
      </w:r>
      <w:r w:rsidR="00CA1963">
        <w:t>＂</w:t>
      </w:r>
      <w:r w:rsidRPr="00D748B1">
        <w:t>控制台</w:t>
      </w:r>
      <w:r w:rsidR="00CA1963">
        <w:t>＂</w:t>
      </w:r>
      <w:r w:rsidRPr="00D748B1">
        <w:t>，</w:t>
      </w:r>
      <w:r w:rsidR="00D37DB1">
        <w:t>单</w:t>
      </w:r>
      <w:r w:rsidRPr="00D748B1">
        <w:t>击</w:t>
      </w:r>
      <w:r w:rsidR="00CA1963">
        <w:rPr>
          <w:rFonts w:hint="eastAsia"/>
        </w:rPr>
        <w:t>＂</w:t>
      </w:r>
      <w:r w:rsidRPr="00D748B1">
        <w:t>弹性云服务器</w:t>
      </w:r>
      <w:r w:rsidRPr="00D748B1">
        <w:t>ECS</w:t>
      </w:r>
      <w:r w:rsidR="00CA1963">
        <w:rPr>
          <w:rFonts w:hint="eastAsia"/>
        </w:rPr>
        <w:t>＂</w:t>
      </w:r>
      <w:r w:rsidRPr="00D748B1">
        <w:t>进入</w:t>
      </w:r>
      <w:r w:rsidRPr="00D748B1">
        <w:t>ECS</w:t>
      </w:r>
      <w:r w:rsidRPr="00D748B1">
        <w:t>列表。</w:t>
      </w:r>
    </w:p>
    <w:p w14:paraId="4E6C0D78" w14:textId="77777777" w:rsidR="007D4F48" w:rsidRPr="00D748B1" w:rsidRDefault="007D4F48" w:rsidP="00414C1D">
      <w:pPr>
        <w:pStyle w:val="1e"/>
      </w:pPr>
      <w:r>
        <mc:AlternateContent>
          <mc:Choice Requires="wps">
            <w:drawing>
              <wp:anchor distT="0" distB="0" distL="114300" distR="114300" simplePos="0" relativeHeight="251692032" behindDoc="0" locked="0" layoutInCell="1" allowOverlap="1" wp14:anchorId="4CEC6920" wp14:editId="2489D88D">
                <wp:simplePos x="0" y="0"/>
                <wp:positionH relativeFrom="column">
                  <wp:posOffset>5293848</wp:posOffset>
                </wp:positionH>
                <wp:positionV relativeFrom="paragraph">
                  <wp:posOffset>15973</wp:posOffset>
                </wp:positionV>
                <wp:extent cx="304800" cy="158261"/>
                <wp:effectExtent l="19050" t="19050" r="19050" b="13335"/>
                <wp:wrapNone/>
                <wp:docPr id="24" name="矩形 2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FD5D" id="矩形 24"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N6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COyc3qpAgAAjQUAAA4AAAAAAAAA&#10;AAAAAAAALgIAAGRycy9lMm9Eb2MueG1sUEsBAi0AFAAGAAgAAAAhAEo8Jl/gAAAACAEAAA8AAAAA&#10;AAAAAAAAAAAAAwUAAGRycy9kb3ducmV2LnhtbFBLBQYAAAAABAAEAPMAAAAQBgAAAAA=&#10;" filled="f" strokecolor="#c7000b" strokeweight="2.25pt"/>
            </w:pict>
          </mc:Fallback>
        </mc:AlternateContent>
      </w:r>
      <w:r w:rsidRPr="00D748B1">
        <w:drawing>
          <wp:inline distT="0" distB="0" distL="0" distR="0" wp14:anchorId="57457097" wp14:editId="1DFD22C1">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D9986" w14:textId="77777777" w:rsidR="007D4F48" w:rsidRPr="00D748B1" w:rsidRDefault="007D4F48" w:rsidP="00414C1D">
      <w:pPr>
        <w:pStyle w:val="1e"/>
      </w:pPr>
      <w:r>
        <mc:AlternateContent>
          <mc:Choice Requires="wps">
            <w:drawing>
              <wp:anchor distT="0" distB="0" distL="114300" distR="114300" simplePos="0" relativeHeight="251674624" behindDoc="0" locked="0" layoutInCell="1" allowOverlap="1" wp14:anchorId="132B0E0C" wp14:editId="75C6A438">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5CCB" id="矩形 32" o:spid="_x0000_s1026" style="position:absolute;left:0;text-align:left;margin-left:57.3pt;margin-top:43.2pt;width:106.1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drawing>
          <wp:inline distT="0" distB="0" distL="0" distR="0" wp14:anchorId="6096EB95" wp14:editId="18D89B0F">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160776DC" w14:textId="77777777" w:rsidR="007D4F48" w:rsidRPr="00D748B1" w:rsidRDefault="007D4F48" w:rsidP="005F4AA9">
      <w:pPr>
        <w:pStyle w:val="30"/>
      </w:pPr>
      <w:r w:rsidRPr="00D748B1">
        <w:t>在云服务器控制台找到安装数据库主机的</w:t>
      </w:r>
      <w:r w:rsidRPr="00D748B1">
        <w:t>ECS</w:t>
      </w:r>
      <w:r w:rsidRPr="00D748B1">
        <w:t>，点击查看基本信息，找到安全组。</w:t>
      </w:r>
    </w:p>
    <w:p w14:paraId="37678CD8" w14:textId="77777777" w:rsidR="007D4F48" w:rsidRPr="00D748B1" w:rsidRDefault="007D4F48" w:rsidP="00414C1D">
      <w:pPr>
        <w:pStyle w:val="1e"/>
      </w:pPr>
      <w:r>
        <w:lastRenderedPageBreak/>
        <mc:AlternateContent>
          <mc:Choice Requires="wps">
            <w:drawing>
              <wp:anchor distT="0" distB="0" distL="114300" distR="114300" simplePos="0" relativeHeight="251677696" behindDoc="0" locked="0" layoutInCell="1" allowOverlap="1" wp14:anchorId="48C13F74" wp14:editId="38AC170A">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EC8CD"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mc:AlternateContent>
          <mc:Choice Requires="wps">
            <w:drawing>
              <wp:anchor distT="0" distB="0" distL="114300" distR="114300" simplePos="0" relativeHeight="251676672" behindDoc="0" locked="0" layoutInCell="1" allowOverlap="1" wp14:anchorId="3CFCA291" wp14:editId="42F5568A">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6B7F" id="矩形 34" o:spid="_x0000_s1026" style="position:absolute;left:0;text-align:left;margin-left:181.45pt;margin-top:103.6pt;width:24pt;height: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mc:AlternateContent>
          <mc:Choice Requires="wps">
            <w:drawing>
              <wp:anchor distT="0" distB="0" distL="114300" distR="114300" simplePos="0" relativeHeight="251675648" behindDoc="0" locked="0" layoutInCell="1" allowOverlap="1" wp14:anchorId="5905B902" wp14:editId="4B9769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3D3A" id="矩形 45" o:spid="_x0000_s1026" style="position:absolute;left:0;text-align:left;margin-left:73pt;margin-top:6.7pt;width:55.4pt;height:1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drawing>
          <wp:inline distT="0" distB="0" distL="0" distR="0" wp14:anchorId="0AB7434C" wp14:editId="339D6E63">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1961BF5C" w14:textId="2E7C2058" w:rsidR="00C915D6" w:rsidRPr="00D748B1" w:rsidRDefault="00C915D6" w:rsidP="00414C1D">
      <w:pPr>
        <w:pStyle w:val="1e"/>
        <w:rPr>
          <w:rFonts w:hint="eastAsia"/>
        </w:rPr>
      </w:pPr>
      <w:r>
        <w:drawing>
          <wp:inline distT="0" distB="0" distL="0" distR="0" wp14:anchorId="6AF18ADC" wp14:editId="4CC8CC9D">
            <wp:extent cx="5453380" cy="2644081"/>
            <wp:effectExtent l="19050" t="19050" r="1397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817" cy="2653505"/>
                    </a:xfrm>
                    <a:prstGeom prst="rect">
                      <a:avLst/>
                    </a:prstGeom>
                    <a:noFill/>
                    <a:ln>
                      <a:solidFill>
                        <a:schemeClr val="bg1">
                          <a:lumMod val="85000"/>
                        </a:schemeClr>
                      </a:solidFill>
                    </a:ln>
                  </pic:spPr>
                </pic:pic>
              </a:graphicData>
            </a:graphic>
          </wp:inline>
        </w:drawing>
      </w:r>
    </w:p>
    <w:p w14:paraId="1850C2EF" w14:textId="226B8552" w:rsidR="007D4F48" w:rsidRPr="00D748B1" w:rsidRDefault="007D4F48" w:rsidP="005F4AA9">
      <w:pPr>
        <w:pStyle w:val="30"/>
      </w:pPr>
      <w:r w:rsidRPr="00D748B1">
        <w:t>点击进入安全组，选择</w:t>
      </w:r>
      <w:r w:rsidR="00CA1963">
        <w:rPr>
          <w:rFonts w:hint="eastAsia"/>
        </w:rPr>
        <w:t>＂</w:t>
      </w:r>
      <w:proofErr w:type="gramStart"/>
      <w:r w:rsidRPr="00D748B1">
        <w:t>入方向</w:t>
      </w:r>
      <w:proofErr w:type="gramEnd"/>
      <w:r w:rsidRPr="00D748B1">
        <w:t>规则</w:t>
      </w:r>
      <w:r w:rsidR="00CA1963">
        <w:rPr>
          <w:rFonts w:hint="eastAsia"/>
        </w:rPr>
        <w:t>＂</w:t>
      </w:r>
      <w:r w:rsidRPr="00D748B1">
        <w:t>并</w:t>
      </w:r>
      <w:r w:rsidR="008A4D0A">
        <w:rPr>
          <w:rFonts w:hint="eastAsia"/>
        </w:rPr>
        <w:t>单击</w:t>
      </w:r>
      <w:r w:rsidR="00CA1963">
        <w:rPr>
          <w:rFonts w:hint="eastAsia"/>
        </w:rPr>
        <w:t>＂</w:t>
      </w:r>
      <w:r w:rsidRPr="00D748B1">
        <w:t>添加规则</w:t>
      </w:r>
      <w:r w:rsidR="00CA1963">
        <w:rPr>
          <w:rFonts w:hint="eastAsia"/>
        </w:rPr>
        <w:t>＂</w:t>
      </w:r>
      <w:r w:rsidRPr="00D748B1">
        <w:t>，进行</w:t>
      </w:r>
      <w:r w:rsidRPr="00D748B1">
        <w:t>26000</w:t>
      </w:r>
      <w:r w:rsidRPr="00D748B1">
        <w:t>端口设置。</w:t>
      </w:r>
    </w:p>
    <w:p w14:paraId="6D5303EB" w14:textId="77777777" w:rsidR="007D4F48" w:rsidRPr="00D748B1" w:rsidRDefault="007D4F48" w:rsidP="00414C1D">
      <w:pPr>
        <w:pStyle w:val="1e"/>
      </w:pPr>
      <w:r>
        <mc:AlternateContent>
          <mc:Choice Requires="wps">
            <w:drawing>
              <wp:anchor distT="0" distB="0" distL="114300" distR="114300" simplePos="0" relativeHeight="251683840" behindDoc="0" locked="0" layoutInCell="1" allowOverlap="1" wp14:anchorId="6811B2E7" wp14:editId="0A092775">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B2C2659" w14:textId="77777777" w:rsidR="00EB2868" w:rsidRPr="00FB5D83" w:rsidRDefault="00EB2868"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1B2E7" id="_x0000_t202" coordsize="21600,21600" o:spt="202" path="m,l,21600r21600,l21600,xe">
                <v:stroke joinstyle="miter"/>
                <v:path gradientshapeok="t" o:connecttype="rect"/>
              </v:shapetype>
              <v:shape id="文本框 56" o:spid="_x0000_s1026" type="#_x0000_t202" style="position:absolute;left:0;text-align:left;margin-left:79.35pt;margin-top:37.2pt;width:1in;height:26.7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" filled="f" stroked="f" strokeweight=".5pt">
                <v:textbox>
                  <w:txbxContent>
                    <w:p w14:paraId="4B2C2659" w14:textId="77777777" w:rsidR="00EB2868" w:rsidRPr="00FB5D83" w:rsidRDefault="00EB2868"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81792" behindDoc="0" locked="0" layoutInCell="1" allowOverlap="1" wp14:anchorId="1C3B5752" wp14:editId="2B91B7E3">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1548" id="矩形 57" o:spid="_x0000_s1026" style="position:absolute;left:0;text-align:left;margin-left:98.4pt;margin-top:56.6pt;width:55.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82816" behindDoc="0" locked="0" layoutInCell="1" allowOverlap="1" wp14:anchorId="104843CD" wp14:editId="3F5DDC20">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506898E5"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843CD" id="文本框 58" o:spid="_x0000_s1027" type="#_x0000_t202" style="position:absolute;left:0;text-align:left;margin-left:206.15pt;margin-top:4.4pt;width:1in;height:26.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" filled="f" stroked="f" strokeweight=".5pt">
                <v:textbox>
                  <w:txbxContent>
                    <w:p w14:paraId="506898E5"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680768" behindDoc="0" locked="0" layoutInCell="1" allowOverlap="1" wp14:anchorId="0ED28A80" wp14:editId="5BD53FC8">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66F6" id="矩形 59" o:spid="_x0000_s1026" style="position:absolute;left:0;text-align:left;margin-left:137.15pt;margin-top:21.55pt;width:67.85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39C2267A" wp14:editId="684AE811">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A37F2" w14:textId="6B02519C" w:rsidR="007D4F48" w:rsidRDefault="007D4F48" w:rsidP="00414C1D">
      <w:pPr>
        <w:pStyle w:val="1e"/>
      </w:pPr>
      <w:r w:rsidRPr="00FB5D83">
        <mc:AlternateContent>
          <mc:Choice Requires="wps">
            <w:drawing>
              <wp:anchor distT="0" distB="0" distL="114300" distR="114300" simplePos="0" relativeHeight="251685888" behindDoc="0" locked="0" layoutInCell="1" allowOverlap="1" wp14:anchorId="0CD44413" wp14:editId="274C6E98">
                <wp:simplePos x="0" y="0"/>
                <wp:positionH relativeFrom="column">
                  <wp:posOffset>666897</wp:posOffset>
                </wp:positionH>
                <wp:positionV relativeFrom="paragraph">
                  <wp:posOffset>1416685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5AF933AD"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44413" id="文本框 62" o:spid="_x0000_s1028" type="#_x0000_t202" style="position:absolute;left:0;text-align:left;margin-left:52.5pt;margin-top:111.55pt;width:1in;height:26.7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ZNPAIAAFg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" filled="f" stroked="f" strokeweight=".5pt">
                <v:textbox>
                  <w:txbxContent>
                    <w:p w14:paraId="5AF933AD"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p>
    <w:p w14:paraId="16A3B483" w14:textId="5EF7AA66" w:rsidR="008164CA" w:rsidRDefault="008164CA" w:rsidP="00414C1D">
      <w:pPr>
        <w:pStyle w:val="1e"/>
      </w:pPr>
      <w:r w:rsidRPr="00FB5D83">
        <w:lastRenderedPageBreak/>
        <mc:AlternateContent>
          <mc:Choice Requires="wps">
            <w:drawing>
              <wp:anchor distT="0" distB="0" distL="114300" distR="114300" simplePos="0" relativeHeight="251723776" behindDoc="0" locked="0" layoutInCell="1" allowOverlap="1" wp14:anchorId="36635559" wp14:editId="17BE7421">
                <wp:simplePos x="0" y="0"/>
                <wp:positionH relativeFrom="column">
                  <wp:posOffset>624694</wp:posOffset>
                </wp:positionH>
                <wp:positionV relativeFrom="paragraph">
                  <wp:posOffset>1243085</wp:posOffset>
                </wp:positionV>
                <wp:extent cx="914400" cy="339725"/>
                <wp:effectExtent l="0" t="0" r="0" b="3175"/>
                <wp:wrapNone/>
                <wp:docPr id="8" name="文本框 8"/>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870A86D" w14:textId="5D1E35C9"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1</w:t>
                            </w:r>
                            <w:r w:rsidRPr="008164CA">
                              <w:rPr>
                                <w:rFonts w:ascii="Huawei Sans" w:hAnsi="Huawei Sans" w:cs="Huawei Sans" w:hint="eastAsia"/>
                                <w:b/>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5559" id="文本框 8" o:spid="_x0000_s1029" type="#_x0000_t202" style="position:absolute;left:0;text-align:left;margin-left:49.2pt;margin-top:97.9pt;width:1in;height:26.7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" filled="f" stroked="f" strokeweight=".5pt">
                <v:textbox>
                  <w:txbxContent>
                    <w:p w14:paraId="1870A86D" w14:textId="5D1E35C9"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1</w:t>
                      </w:r>
                      <w:r w:rsidRPr="008164CA">
                        <w:rPr>
                          <w:rFonts w:ascii="Huawei Sans" w:hAnsi="Huawei Sans" w:cs="Huawei Sans" w:hint="eastAsia"/>
                          <w:b/>
                          <w:color w:val="C7000B"/>
                          <w:sz w:val="16"/>
                          <w:szCs w:val="16"/>
                        </w:rPr>
                        <w:t>.</w:t>
                      </w:r>
                    </w:p>
                  </w:txbxContent>
                </v:textbox>
              </v:shape>
            </w:pict>
          </mc:Fallback>
        </mc:AlternateContent>
      </w:r>
      <w:r w:rsidRPr="00FB5D83">
        <mc:AlternateContent>
          <mc:Choice Requires="wps">
            <w:drawing>
              <wp:anchor distT="0" distB="0" distL="114300" distR="114300" simplePos="0" relativeHeight="251721728" behindDoc="0" locked="0" layoutInCell="1" allowOverlap="1" wp14:anchorId="4B1C478A" wp14:editId="68C9FD83">
                <wp:simplePos x="0" y="0"/>
                <wp:positionH relativeFrom="column">
                  <wp:posOffset>1799785</wp:posOffset>
                </wp:positionH>
                <wp:positionV relativeFrom="paragraph">
                  <wp:posOffset>1330814</wp:posOffset>
                </wp:positionV>
                <wp:extent cx="914400" cy="339725"/>
                <wp:effectExtent l="0" t="0" r="0" b="3175"/>
                <wp:wrapNone/>
                <wp:docPr id="6" name="文本框 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01BE98A" w14:textId="324EE9EB"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C478A" id="文本框 6" o:spid="_x0000_s1030" type="#_x0000_t202" style="position:absolute;left:0;text-align:left;margin-left:141.7pt;margin-top:104.8pt;width:1in;height:26.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" filled="f" stroked="f" strokeweight=".5pt">
                <v:textbox>
                  <w:txbxContent>
                    <w:p w14:paraId="301BE98A" w14:textId="324EE9EB"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2</w:t>
                      </w:r>
                    </w:p>
                  </w:txbxContent>
                </v:textbox>
              </v:shape>
            </w:pict>
          </mc:Fallback>
        </mc:AlternateContent>
      </w:r>
      <w:r w:rsidRPr="00FB5D83">
        <mc:AlternateContent>
          <mc:Choice Requires="wps">
            <w:drawing>
              <wp:anchor distT="0" distB="0" distL="114300" distR="114300" simplePos="0" relativeHeight="251719680" behindDoc="0" locked="0" layoutInCell="1" allowOverlap="1" wp14:anchorId="0ACC41E6" wp14:editId="032C3F15">
                <wp:simplePos x="0" y="0"/>
                <wp:positionH relativeFrom="column">
                  <wp:posOffset>866140</wp:posOffset>
                </wp:positionH>
                <wp:positionV relativeFrom="paragraph">
                  <wp:posOffset>1490882</wp:posOffset>
                </wp:positionV>
                <wp:extent cx="474345" cy="210820"/>
                <wp:effectExtent l="19050" t="19050" r="20955" b="17780"/>
                <wp:wrapNone/>
                <wp:docPr id="4" name="矩形 4"/>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3EA26" id="矩形 4" o:spid="_x0000_s1026" style="position:absolute;left:0;text-align:left;margin-left:68.2pt;margin-top:117.4pt;width:37.35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" filled="f" strokecolor="#c7000b" strokeweight="2.25pt"/>
            </w:pict>
          </mc:Fallback>
        </mc:AlternateContent>
      </w:r>
      <w:r w:rsidRPr="00FB5D83">
        <mc:AlternateContent>
          <mc:Choice Requires="wps">
            <w:drawing>
              <wp:anchor distT="0" distB="0" distL="114300" distR="114300" simplePos="0" relativeHeight="251686912" behindDoc="0" locked="0" layoutInCell="1" allowOverlap="1" wp14:anchorId="64DD1E80" wp14:editId="33B7F7F3">
                <wp:simplePos x="0" y="0"/>
                <wp:positionH relativeFrom="column">
                  <wp:posOffset>2977417</wp:posOffset>
                </wp:positionH>
                <wp:positionV relativeFrom="paragraph">
                  <wp:posOffset>2138680</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0DDC" id="矩形 61" o:spid="_x0000_s1026" style="position:absolute;left:0;text-align:left;margin-left:234.45pt;margin-top:168.4pt;width:37.35pt;height:1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" filled="f" strokecolor="#c7000b" strokeweight="2.25pt"/>
            </w:pict>
          </mc:Fallback>
        </mc:AlternateContent>
      </w:r>
      <w:r w:rsidRPr="00FB5D83">
        <mc:AlternateContent>
          <mc:Choice Requires="wps">
            <w:drawing>
              <wp:anchor distT="0" distB="0" distL="114300" distR="114300" simplePos="0" relativeHeight="251684864" behindDoc="0" locked="0" layoutInCell="1" allowOverlap="1" wp14:anchorId="41869082" wp14:editId="24E7AE12">
                <wp:simplePos x="0" y="0"/>
                <wp:positionH relativeFrom="column">
                  <wp:posOffset>1961515</wp:posOffset>
                </wp:positionH>
                <wp:positionV relativeFrom="paragraph">
                  <wp:posOffset>1581687</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543F3" id="矩形 63" o:spid="_x0000_s1026" style="position:absolute;left:0;text-align:left;margin-left:154.45pt;margin-top:124.55pt;width:74.75pt;height:1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" filled="f" strokecolor="#c7000b" strokeweight="2.25pt"/>
            </w:pict>
          </mc:Fallback>
        </mc:AlternateContent>
      </w:r>
      <w:r w:rsidRPr="00FB5D83">
        <mc:AlternateContent>
          <mc:Choice Requires="wps">
            <w:drawing>
              <wp:anchor distT="0" distB="0" distL="114300" distR="114300" simplePos="0" relativeHeight="251687936" behindDoc="0" locked="0" layoutInCell="1" allowOverlap="1" wp14:anchorId="1CB5B489" wp14:editId="5E50F12E">
                <wp:simplePos x="0" y="0"/>
                <wp:positionH relativeFrom="column">
                  <wp:posOffset>2597932</wp:posOffset>
                </wp:positionH>
                <wp:positionV relativeFrom="paragraph">
                  <wp:posOffset>1979588</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E6875E3" w14:textId="054FC718" w:rsidR="00EB2868" w:rsidRPr="008164CA" w:rsidRDefault="00EB2868" w:rsidP="007D4F48">
                            <w:pPr>
                              <w:ind w:left="0"/>
                              <w:rPr>
                                <w:rFonts w:ascii="Huawei Sans" w:hAnsi="Huawei Sans" w:cs="Huawei Sans"/>
                                <w:b/>
                                <w:color w:val="C7000B"/>
                                <w:sz w:val="16"/>
                                <w:szCs w:val="16"/>
                              </w:rPr>
                            </w:pPr>
                            <w:r w:rsidRPr="008164CA">
                              <w:rPr>
                                <w:rFonts w:ascii="Huawei Sans" w:hAnsi="Huawei Sans" w:cs="Huawei Sans"/>
                                <w:b/>
                                <w:color w:val="C7000B"/>
                                <w:sz w:val="16"/>
                                <w:szCs w:val="16"/>
                              </w:rPr>
                              <w:t>3</w:t>
                            </w:r>
                            <w:r w:rsidRPr="008164CA">
                              <w:rPr>
                                <w:rFonts w:ascii="Huawei Sans" w:hAnsi="Huawei Sans" w:cs="Huawei Sans" w:hint="eastAsia"/>
                                <w:b/>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B489" id="文本框 60" o:spid="_x0000_s1031" type="#_x0000_t202" style="position:absolute;left:0;text-align:left;margin-left:204.55pt;margin-top:155.85pt;width:1in;height:26.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" filled="f" stroked="f" strokeweight=".5pt">
                <v:textbox>
                  <w:txbxContent>
                    <w:p w14:paraId="3E6875E3" w14:textId="054FC718" w:rsidR="00EB2868" w:rsidRPr="008164CA" w:rsidRDefault="00EB2868" w:rsidP="007D4F48">
                      <w:pPr>
                        <w:ind w:left="0"/>
                        <w:rPr>
                          <w:rFonts w:ascii="Huawei Sans" w:hAnsi="Huawei Sans" w:cs="Huawei Sans"/>
                          <w:b/>
                          <w:color w:val="C7000B"/>
                          <w:sz w:val="16"/>
                          <w:szCs w:val="16"/>
                        </w:rPr>
                      </w:pPr>
                      <w:r w:rsidRPr="008164CA">
                        <w:rPr>
                          <w:rFonts w:ascii="Huawei Sans" w:hAnsi="Huawei Sans" w:cs="Huawei Sans"/>
                          <w:b/>
                          <w:color w:val="C7000B"/>
                          <w:sz w:val="16"/>
                          <w:szCs w:val="16"/>
                        </w:rPr>
                        <w:t>3</w:t>
                      </w:r>
                      <w:r w:rsidRPr="008164CA">
                        <w:rPr>
                          <w:rFonts w:ascii="Huawei Sans" w:hAnsi="Huawei Sans" w:cs="Huawei Sans" w:hint="eastAsia"/>
                          <w:b/>
                          <w:color w:val="C7000B"/>
                          <w:sz w:val="16"/>
                          <w:szCs w:val="16"/>
                        </w:rPr>
                        <w:t>.</w:t>
                      </w:r>
                    </w:p>
                  </w:txbxContent>
                </v:textbox>
              </v:shape>
            </w:pict>
          </mc:Fallback>
        </mc:AlternateContent>
      </w:r>
      <w:r>
        <w:drawing>
          <wp:inline distT="0" distB="0" distL="0" distR="0" wp14:anchorId="5BB5E4AE" wp14:editId="64207D10">
            <wp:extent cx="5470965" cy="2409654"/>
            <wp:effectExtent l="19050" t="19050" r="15875" b="1016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221" cy="2417254"/>
                    </a:xfrm>
                    <a:prstGeom prst="rect">
                      <a:avLst/>
                    </a:prstGeom>
                    <a:noFill/>
                    <a:ln>
                      <a:solidFill>
                        <a:schemeClr val="bg1">
                          <a:lumMod val="85000"/>
                        </a:schemeClr>
                      </a:solidFill>
                    </a:ln>
                  </pic:spPr>
                </pic:pic>
              </a:graphicData>
            </a:graphic>
          </wp:inline>
        </w:drawing>
      </w:r>
    </w:p>
    <w:p w14:paraId="7CD11634" w14:textId="502960C4" w:rsidR="007D4F48" w:rsidRDefault="007D4F48" w:rsidP="00414C1D">
      <w:pPr>
        <w:pStyle w:val="1e"/>
      </w:pPr>
      <w:r>
        <w:t>确定后</w:t>
      </w:r>
      <w:r>
        <w:rPr>
          <w:rFonts w:hint="eastAsia"/>
        </w:rPr>
        <w:t>，</w:t>
      </w:r>
      <w:r>
        <w:t>可以看到入网规则</w:t>
      </w:r>
      <w:r>
        <w:rPr>
          <w:rFonts w:hint="eastAsia"/>
        </w:rPr>
        <w:t>多了</w:t>
      </w:r>
      <w:r w:rsidR="00CA1963">
        <w:rPr>
          <w:rFonts w:hint="eastAsia"/>
        </w:rPr>
        <w:t>＂</w:t>
      </w:r>
      <w:r>
        <w:rPr>
          <w:rFonts w:hint="eastAsia"/>
        </w:rPr>
        <w:t>TCP:</w:t>
      </w:r>
      <w:r>
        <w:t>26000</w:t>
      </w:r>
      <w:r w:rsidR="00CA1963">
        <w:rPr>
          <w:rFonts w:hint="eastAsia"/>
        </w:rPr>
        <w:t>＂</w:t>
      </w:r>
      <w:r>
        <w:rPr>
          <w:rFonts w:hint="eastAsia"/>
        </w:rPr>
        <w:t>，如下图：</w:t>
      </w:r>
    </w:p>
    <w:p w14:paraId="7C4DBA2E" w14:textId="77777777" w:rsidR="007D4F48" w:rsidRPr="00D748B1" w:rsidRDefault="007D4F48" w:rsidP="00414C1D">
      <w:pPr>
        <w:pStyle w:val="1e"/>
      </w:pPr>
      <w:r w:rsidRPr="00FB5D83">
        <mc:AlternateContent>
          <mc:Choice Requires="wps">
            <w:drawing>
              <wp:anchor distT="0" distB="0" distL="114300" distR="114300" simplePos="0" relativeHeight="251688960" behindDoc="0" locked="0" layoutInCell="1" allowOverlap="1" wp14:anchorId="320B256E" wp14:editId="70A7C7FF">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693B" id="矩形 64" o:spid="_x0000_s1026" style="position:absolute;left:0;text-align:left;margin-left:114.55pt;margin-top:1.3pt;width:49.4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91008" behindDoc="0" locked="0" layoutInCell="1" allowOverlap="1" wp14:anchorId="6FB07613" wp14:editId="5FAE9B3B">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1D0C2" id="直接箭头连接符 65" o:spid="_x0000_s1026" type="#_x0000_t32" style="position:absolute;left:0;text-align:left;margin-left:135.25pt;margin-top:202.5pt;width:48.9pt;height:17.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mc:AlternateContent>
          <mc:Choice Requires="wps">
            <w:drawing>
              <wp:anchor distT="0" distB="0" distL="114300" distR="114300" simplePos="0" relativeHeight="251689984" behindDoc="0" locked="0" layoutInCell="1" allowOverlap="1" wp14:anchorId="488608AA" wp14:editId="5907409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895" id="矩形 66" o:spid="_x0000_s1026" style="position:absolute;left:0;text-align:left;margin-left:99.65pt;margin-top:225.55pt;width:47.95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drawing>
          <wp:inline distT="0" distB="0" distL="0" distR="0" wp14:anchorId="0646C598" wp14:editId="641703AD">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D864BA" w14:textId="104136F9" w:rsidR="00044C34" w:rsidRPr="006E6A1D" w:rsidRDefault="0086703D" w:rsidP="00044C34">
      <w:pPr>
        <w:pStyle w:val="3"/>
        <w:rPr>
          <w:rFonts w:hint="eastAsia"/>
          <w:color w:val="FF0000"/>
        </w:rPr>
      </w:pPr>
      <w:bookmarkStart w:id="46" w:name="_Toc80609127"/>
      <w:r>
        <w:rPr>
          <w:rFonts w:hint="eastAsia"/>
        </w:rPr>
        <w:t>软件包下载及安装</w:t>
      </w:r>
      <w:bookmarkEnd w:id="46"/>
    </w:p>
    <w:p w14:paraId="18E9FBFB" w14:textId="172B7778" w:rsidR="00044C34" w:rsidRDefault="0086703D" w:rsidP="005F4AA9">
      <w:pPr>
        <w:pStyle w:val="30"/>
      </w:pPr>
      <w:r>
        <w:rPr>
          <w:rFonts w:hint="eastAsia"/>
        </w:rPr>
        <w:t>下载软件包</w:t>
      </w:r>
      <w:r w:rsidR="00044C34" w:rsidRPr="006E6A1D">
        <w:t>。</w:t>
      </w:r>
    </w:p>
    <w:p w14:paraId="79F5EE8E" w14:textId="21DE1C70" w:rsidR="008914A6" w:rsidRDefault="009C19AD" w:rsidP="00414C1D">
      <w:pPr>
        <w:pStyle w:val="1e"/>
      </w:pPr>
      <w:r>
        <w:t>获取</w:t>
      </w:r>
      <w:r w:rsidR="0086703D" w:rsidRPr="00FF3420">
        <w:t>地址：</w:t>
      </w:r>
    </w:p>
    <w:p w14:paraId="799302F1" w14:textId="21CA4701" w:rsidR="0086703D" w:rsidRDefault="00E06252" w:rsidP="00414C1D">
      <w:pPr>
        <w:pStyle w:val="1e"/>
      </w:pPr>
      <w:r w:rsidRPr="00E06252">
        <w:t>https://opengauss.obs.cn-south-1.myhuaweicloud.com/2.0.0/DataStudio_win_64.zip</w:t>
      </w:r>
    </w:p>
    <w:p w14:paraId="08BDA104" w14:textId="146B30E9" w:rsidR="0086703D" w:rsidRDefault="0086703D" w:rsidP="00414C1D">
      <w:pPr>
        <w:pStyle w:val="1e"/>
      </w:pPr>
      <w:r>
        <w:rPr>
          <w:rFonts w:hint="eastAsia"/>
        </w:rPr>
        <w:t>下载后的文件名为：</w:t>
      </w:r>
      <w:r>
        <w:t>DataStudio_win_64</w:t>
      </w:r>
      <w:r w:rsidRPr="0086703D">
        <w:t>.zip</w:t>
      </w:r>
    </w:p>
    <w:p w14:paraId="084C5CD2" w14:textId="11A1D68A" w:rsidR="00044C34" w:rsidRPr="006E6A1D" w:rsidRDefault="00C411AA" w:rsidP="005F4AA9">
      <w:pPr>
        <w:pStyle w:val="30"/>
      </w:pPr>
      <w:r>
        <w:rPr>
          <w:rFonts w:hint="eastAsia"/>
        </w:rPr>
        <w:t>解压安装</w:t>
      </w:r>
      <w:r w:rsidR="00044C34" w:rsidRPr="006E6A1D">
        <w:t>。</w:t>
      </w:r>
    </w:p>
    <w:p w14:paraId="4697DD31" w14:textId="03159B3C" w:rsidR="00044C34" w:rsidRDefault="00C411AA" w:rsidP="00414C1D">
      <w:pPr>
        <w:pStyle w:val="1e"/>
      </w:pPr>
      <w:r>
        <w:rPr>
          <w:rFonts w:hint="eastAsia"/>
        </w:rPr>
        <w:t>将下载的软件包（</w:t>
      </w:r>
      <w:r>
        <w:t>DataStudio_win_64</w:t>
      </w:r>
      <w:r w:rsidRPr="0086703D">
        <w:t>.zip</w:t>
      </w:r>
      <w:r>
        <w:rPr>
          <w:rFonts w:hint="eastAsia"/>
        </w:rPr>
        <w:t>）解压到自己指定的位置，比如解压至</w:t>
      </w:r>
      <w:r>
        <w:rPr>
          <w:rFonts w:hint="eastAsia"/>
        </w:rPr>
        <w:t>D</w:t>
      </w:r>
      <w:r>
        <w:rPr>
          <w:rFonts w:hint="eastAsia"/>
        </w:rPr>
        <w:t>盘，具体如下：</w:t>
      </w:r>
    </w:p>
    <w:p w14:paraId="1589AEDC" w14:textId="77777777" w:rsidR="00C411AA" w:rsidRDefault="006A1C5D" w:rsidP="00414C1D">
      <w:pPr>
        <w:pStyle w:val="1e"/>
      </w:pPr>
      <w:r w:rsidRPr="00FB5D83">
        <w:lastRenderedPageBreak/>
        <mc:AlternateContent>
          <mc:Choice Requires="wps">
            <w:drawing>
              <wp:anchor distT="0" distB="0" distL="114300" distR="114300" simplePos="0" relativeHeight="251672576" behindDoc="0" locked="0" layoutInCell="1" allowOverlap="1" wp14:anchorId="77C1BB8B" wp14:editId="39423E45">
                <wp:simplePos x="0" y="0"/>
                <wp:positionH relativeFrom="column">
                  <wp:posOffset>666750</wp:posOffset>
                </wp:positionH>
                <wp:positionV relativeFrom="paragraph">
                  <wp:posOffset>2866390</wp:posOffset>
                </wp:positionV>
                <wp:extent cx="1202353" cy="242908"/>
                <wp:effectExtent l="19050" t="19050" r="17145" b="24130"/>
                <wp:wrapNone/>
                <wp:docPr id="22" name="矩形 22"/>
                <wp:cNvGraphicFramePr/>
                <a:graphic xmlns:a="http://schemas.openxmlformats.org/drawingml/2006/main">
                  <a:graphicData uri="http://schemas.microsoft.com/office/word/2010/wordprocessingShape">
                    <wps:wsp>
                      <wps:cNvSpPr/>
                      <wps:spPr>
                        <a:xfrm>
                          <a:off x="0" y="0"/>
                          <a:ext cx="1202353" cy="2429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CA0B4" id="矩形 22" o:spid="_x0000_s1026" style="position:absolute;left:0;text-align:left;margin-left:52.5pt;margin-top:225.7pt;width:94.65pt;height:1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" filled="f" strokecolor="#c7000b" strokeweight="2.25pt"/>
            </w:pict>
          </mc:Fallback>
        </mc:AlternateContent>
      </w:r>
      <w:r w:rsidR="00C411AA">
        <w:drawing>
          <wp:inline distT="0" distB="0" distL="0" distR="0" wp14:anchorId="4FE5107B" wp14:editId="174E7E6B">
            <wp:extent cx="3619500" cy="4352925"/>
            <wp:effectExtent l="19050" t="19050" r="19050"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99"/>
                    <a:stretch/>
                  </pic:blipFill>
                  <pic:spPr bwMode="auto">
                    <a:xfrm>
                      <a:off x="0" y="0"/>
                      <a:ext cx="3619500" cy="435292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4BC68A" w14:textId="614B7BDF" w:rsidR="00751ED1" w:rsidRDefault="004318CA" w:rsidP="00751ED1">
      <w:pPr>
        <w:pStyle w:val="1e"/>
      </w:pPr>
      <w:r>
        <w:t>说明</w:t>
      </w:r>
      <w:r w:rsidR="00751ED1">
        <w:rPr>
          <w:rFonts w:hint="eastAsia"/>
        </w:rPr>
        <w:t>：</w:t>
      </w:r>
      <w:r w:rsidR="00751ED1">
        <w:rPr>
          <w:rFonts w:hint="eastAsia"/>
        </w:rPr>
        <w:t>Data</w:t>
      </w:r>
      <w:r w:rsidR="00751ED1">
        <w:t xml:space="preserve"> Studio</w:t>
      </w:r>
      <w:r w:rsidR="00751ED1">
        <w:t>的安装需要电脑安装</w:t>
      </w:r>
      <w:r w:rsidR="00751ED1">
        <w:t>JDK</w:t>
      </w:r>
      <w:r w:rsidR="00D144D1">
        <w:t xml:space="preserve"> 1.8</w:t>
      </w:r>
      <w:r w:rsidR="00751ED1">
        <w:rPr>
          <w:rFonts w:hint="eastAsia"/>
        </w:rPr>
        <w:t>，如果电脑没有安装</w:t>
      </w:r>
      <w:r w:rsidR="00751ED1">
        <w:rPr>
          <w:rFonts w:hint="eastAsia"/>
        </w:rPr>
        <w:t>JDK</w:t>
      </w:r>
      <w:r w:rsidR="00751ED1">
        <w:rPr>
          <w:rFonts w:hint="eastAsia"/>
        </w:rPr>
        <w:t>，请按照</w:t>
      </w:r>
      <w:r w:rsidR="00CA1963">
        <w:rPr>
          <w:rFonts w:hint="eastAsia"/>
        </w:rPr>
        <w:t>＂</w:t>
      </w:r>
      <w:hyperlink w:anchor="_附录三：安装和配置JDK" w:history="1">
        <w:r w:rsidR="00751ED1" w:rsidRPr="00D33173">
          <w:rPr>
            <w:rStyle w:val="ad"/>
            <w:rFonts w:hint="eastAsia"/>
          </w:rPr>
          <w:t>附件三</w:t>
        </w:r>
      </w:hyperlink>
      <w:r w:rsidR="00CA1963">
        <w:rPr>
          <w:rFonts w:hint="eastAsia"/>
        </w:rPr>
        <w:t>＂</w:t>
      </w:r>
      <w:r w:rsidR="00751ED1">
        <w:rPr>
          <w:rFonts w:hint="eastAsia"/>
        </w:rPr>
        <w:t>的步骤安装和部署</w:t>
      </w:r>
      <w:r w:rsidR="00751ED1">
        <w:rPr>
          <w:rFonts w:hint="eastAsia"/>
        </w:rPr>
        <w:t>JDK</w:t>
      </w:r>
      <w:r w:rsidR="00751ED1">
        <w:rPr>
          <w:rFonts w:hint="eastAsia"/>
        </w:rPr>
        <w:t>。</w:t>
      </w:r>
    </w:p>
    <w:p w14:paraId="7161B6C9" w14:textId="77777777" w:rsidR="00751ED1" w:rsidRDefault="00751ED1" w:rsidP="00751ED1">
      <w:pPr>
        <w:pStyle w:val="1e"/>
      </w:pPr>
      <w:r w:rsidRPr="006A1C5D">
        <w:rPr>
          <w:rFonts w:hint="eastAsia"/>
        </w:rPr>
        <w:t>定位并双击</w:t>
      </w:r>
      <w:r w:rsidRPr="006A1C5D">
        <w:t>Data Studio.exe</w:t>
      </w:r>
      <w:r w:rsidRPr="006A1C5D">
        <w:t>，启动</w:t>
      </w:r>
      <w:r w:rsidRPr="006A1C5D">
        <w:t>Data Studio</w:t>
      </w:r>
      <w:r w:rsidRPr="006A1C5D">
        <w:t>客户端</w:t>
      </w:r>
      <w:r>
        <w:rPr>
          <w:rFonts w:hint="eastAsia"/>
        </w:rPr>
        <w:t>，启动后界面如下：</w:t>
      </w:r>
    </w:p>
    <w:p w14:paraId="001017C8" w14:textId="7E5009EA" w:rsidR="007D4F48" w:rsidRDefault="00751ED1" w:rsidP="00414C1D">
      <w:pPr>
        <w:pStyle w:val="1e"/>
      </w:pPr>
      <w:r w:rsidRPr="00FB5D83">
        <mc:AlternateContent>
          <mc:Choice Requires="wps">
            <w:drawing>
              <wp:anchor distT="0" distB="0" distL="114300" distR="114300" simplePos="0" relativeHeight="251698176" behindDoc="0" locked="0" layoutInCell="1" allowOverlap="1" wp14:anchorId="484C0CE8" wp14:editId="3F1E31AB">
                <wp:simplePos x="0" y="0"/>
                <wp:positionH relativeFrom="column">
                  <wp:posOffset>665480</wp:posOffset>
                </wp:positionH>
                <wp:positionV relativeFrom="paragraph">
                  <wp:posOffset>456565</wp:posOffset>
                </wp:positionV>
                <wp:extent cx="247650" cy="200025"/>
                <wp:effectExtent l="19050" t="19050" r="19050" b="28575"/>
                <wp:wrapNone/>
                <wp:docPr id="28" name="矩形 28"/>
                <wp:cNvGraphicFramePr/>
                <a:graphic xmlns:a="http://schemas.openxmlformats.org/drawingml/2006/main">
                  <a:graphicData uri="http://schemas.microsoft.com/office/word/2010/wordprocessingShape">
                    <wps:wsp>
                      <wps:cNvSpPr/>
                      <wps:spPr>
                        <a:xfrm>
                          <a:off x="0" y="0"/>
                          <a:ext cx="247650"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ECA8" id="矩形 28" o:spid="_x0000_s1026" style="position:absolute;left:0;text-align:left;margin-left:52.4pt;margin-top:35.95pt;width:19.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" filled="f" strokecolor="#c7000b" strokeweight="2.25pt"/>
            </w:pict>
          </mc:Fallback>
        </mc:AlternateContent>
      </w:r>
      <w:r w:rsidR="004318CA">
        <w:rPr>
          <w:rFonts w:hint="eastAsia"/>
        </w:rPr>
        <w:t>说明</w:t>
      </w:r>
      <w:r>
        <w:rPr>
          <w:rFonts w:hint="eastAsia"/>
        </w:rPr>
        <w:t>：如果没有弹出窗口，可以</w:t>
      </w:r>
      <w:r w:rsidRPr="006E6A1D">
        <w:t>在</w:t>
      </w:r>
      <w:r w:rsidRPr="006A1C5D">
        <w:t>Data Studio</w:t>
      </w:r>
      <w:r>
        <w:rPr>
          <w:rFonts w:hint="eastAsia"/>
        </w:rPr>
        <w:t>工具界面上，单击</w:t>
      </w:r>
      <w:r w:rsidR="00CA1963">
        <w:rPr>
          <w:rFonts w:hint="eastAsia"/>
        </w:rPr>
        <w:t>＂</w:t>
      </w:r>
      <w:r>
        <w:rPr>
          <w:rFonts w:hint="eastAsia"/>
        </w:rPr>
        <w:t>文件</w:t>
      </w:r>
      <w:r w:rsidR="00CA1963">
        <w:rPr>
          <w:rFonts w:hint="eastAsia"/>
        </w:rPr>
        <w:t>＂</w:t>
      </w:r>
      <w:r>
        <w:rPr>
          <w:rFonts w:hint="eastAsia"/>
        </w:rPr>
        <w:t>下的</w:t>
      </w:r>
      <w:r w:rsidR="00CA1963">
        <w:rPr>
          <w:rFonts w:hint="eastAsia"/>
        </w:rPr>
        <w:t>＂</w:t>
      </w:r>
      <w:r>
        <w:rPr>
          <w:rFonts w:hint="eastAsia"/>
        </w:rPr>
        <w:t>新建连接</w:t>
      </w:r>
      <w:r w:rsidR="00CA1963">
        <w:rPr>
          <w:rFonts w:hint="eastAsia"/>
        </w:rPr>
        <w:t>＂</w:t>
      </w:r>
      <w:r>
        <w:rPr>
          <w:rFonts w:hint="eastAsia"/>
        </w:rPr>
        <w:t>。</w:t>
      </w:r>
      <w:r w:rsidR="007D4F48">
        <w:drawing>
          <wp:inline distT="0" distB="0" distL="0" distR="0" wp14:anchorId="48A29D0D" wp14:editId="4C8617EB">
            <wp:extent cx="5351617" cy="1821815"/>
            <wp:effectExtent l="19050" t="19050" r="20955" b="260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622" cy="1839859"/>
                    </a:xfrm>
                    <a:prstGeom prst="rect">
                      <a:avLst/>
                    </a:prstGeom>
                    <a:ln w="12700">
                      <a:solidFill>
                        <a:schemeClr val="bg1">
                          <a:lumMod val="85000"/>
                        </a:schemeClr>
                      </a:solidFill>
                    </a:ln>
                  </pic:spPr>
                </pic:pic>
              </a:graphicData>
            </a:graphic>
          </wp:inline>
        </w:drawing>
      </w:r>
    </w:p>
    <w:p w14:paraId="6103E1C8" w14:textId="68640C83" w:rsidR="00044C34" w:rsidRPr="006E6A1D" w:rsidRDefault="00646A56" w:rsidP="005F4AA9">
      <w:pPr>
        <w:pStyle w:val="30"/>
      </w:pPr>
      <w:r>
        <w:rPr>
          <w:rFonts w:hint="eastAsia"/>
        </w:rPr>
        <w:t>连接</w:t>
      </w:r>
      <w:r w:rsidR="00044C34" w:rsidRPr="006E6A1D">
        <w:t>数据库。</w:t>
      </w:r>
    </w:p>
    <w:p w14:paraId="6CF9957D" w14:textId="36676F7F" w:rsidR="00044C34" w:rsidRPr="006E6A1D" w:rsidRDefault="00044C34" w:rsidP="00414C1D">
      <w:pPr>
        <w:pStyle w:val="1e"/>
      </w:pPr>
      <w:r w:rsidRPr="006E6A1D">
        <w:t>在</w:t>
      </w:r>
      <w:r w:rsidR="00646A56" w:rsidRPr="006A1C5D">
        <w:t>Data Studio</w:t>
      </w:r>
      <w:r w:rsidR="00646A56">
        <w:rPr>
          <w:rFonts w:hint="eastAsia"/>
        </w:rPr>
        <w:t>工具界面上，点击</w:t>
      </w:r>
      <w:r w:rsidR="00CA1963">
        <w:rPr>
          <w:rFonts w:hint="eastAsia"/>
        </w:rPr>
        <w:t>＂</w:t>
      </w:r>
      <w:r w:rsidR="00646A56">
        <w:rPr>
          <w:rFonts w:hint="eastAsia"/>
        </w:rPr>
        <w:t>文件</w:t>
      </w:r>
      <w:r w:rsidR="00CA1963">
        <w:rPr>
          <w:rFonts w:hint="eastAsia"/>
        </w:rPr>
        <w:t>＂</w:t>
      </w:r>
      <w:r w:rsidR="00646A56">
        <w:rPr>
          <w:rFonts w:hint="eastAsia"/>
        </w:rPr>
        <w:t>下的</w:t>
      </w:r>
      <w:r w:rsidR="00CA1963">
        <w:rPr>
          <w:rFonts w:hint="eastAsia"/>
        </w:rPr>
        <w:t>＂</w:t>
      </w:r>
      <w:r w:rsidR="00646A56">
        <w:rPr>
          <w:rFonts w:hint="eastAsia"/>
        </w:rPr>
        <w:t>新建连接</w:t>
      </w:r>
      <w:r w:rsidR="00CA1963">
        <w:rPr>
          <w:rFonts w:hint="eastAsia"/>
        </w:rPr>
        <w:t>＂</w:t>
      </w:r>
      <w:r w:rsidR="00646A56">
        <w:rPr>
          <w:rFonts w:hint="eastAsia"/>
        </w:rPr>
        <w:t>，进入如下设置界面：</w:t>
      </w:r>
    </w:p>
    <w:p w14:paraId="0C7AE3C5" w14:textId="667FA93C" w:rsidR="00044C34" w:rsidRDefault="009017E8" w:rsidP="00414C1D">
      <w:pPr>
        <w:pStyle w:val="1e"/>
      </w:pPr>
      <w:r w:rsidRPr="00FB5D83">
        <mc:AlternateContent>
          <mc:Choice Requires="wps">
            <w:drawing>
              <wp:anchor distT="0" distB="0" distL="114300" distR="114300" simplePos="0" relativeHeight="251702272" behindDoc="0" locked="0" layoutInCell="1" allowOverlap="1" wp14:anchorId="7A82CF38" wp14:editId="4230F426">
                <wp:simplePos x="0" y="0"/>
                <wp:positionH relativeFrom="column">
                  <wp:posOffset>4678680</wp:posOffset>
                </wp:positionH>
                <wp:positionV relativeFrom="paragraph">
                  <wp:posOffset>2540690</wp:posOffset>
                </wp:positionV>
                <wp:extent cx="421419" cy="159026"/>
                <wp:effectExtent l="19050" t="19050" r="17145" b="12700"/>
                <wp:wrapNone/>
                <wp:docPr id="35" name="矩形 35"/>
                <wp:cNvGraphicFramePr/>
                <a:graphic xmlns:a="http://schemas.openxmlformats.org/drawingml/2006/main">
                  <a:graphicData uri="http://schemas.microsoft.com/office/word/2010/wordprocessingShape">
                    <wps:wsp>
                      <wps:cNvSpPr/>
                      <wps:spPr>
                        <a:xfrm>
                          <a:off x="0" y="0"/>
                          <a:ext cx="421419" cy="159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A34B" id="矩形 35" o:spid="_x0000_s1026" style="position:absolute;left:0;text-align:left;margin-left:368.4pt;margin-top:200.05pt;width:33.2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" filled="f" strokecolor="#c7000b" strokeweight="2.25pt"/>
            </w:pict>
          </mc:Fallback>
        </mc:AlternateContent>
      </w:r>
    </w:p>
    <w:p w14:paraId="4B36E933" w14:textId="162EEA0E" w:rsidR="008A290F" w:rsidRDefault="008A290F" w:rsidP="00414C1D">
      <w:pPr>
        <w:pStyle w:val="1e"/>
        <w:rPr>
          <w:rFonts w:hint="eastAsia"/>
        </w:rPr>
      </w:pPr>
      <w:r>
        <w:lastRenderedPageBreak/>
        <w:drawing>
          <wp:inline distT="0" distB="0" distL="0" distR="0" wp14:anchorId="20D5C978" wp14:editId="05C1D40E">
            <wp:extent cx="5386671" cy="2722398"/>
            <wp:effectExtent l="19050" t="19050" r="24130"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165" cy="2727196"/>
                    </a:xfrm>
                    <a:prstGeom prst="rect">
                      <a:avLst/>
                    </a:prstGeom>
                    <a:ln w="12700">
                      <a:solidFill>
                        <a:schemeClr val="bg1">
                          <a:lumMod val="85000"/>
                        </a:schemeClr>
                      </a:solidFill>
                    </a:ln>
                  </pic:spPr>
                </pic:pic>
              </a:graphicData>
            </a:graphic>
          </wp:inline>
        </w:drawing>
      </w:r>
    </w:p>
    <w:p w14:paraId="36438272" w14:textId="78D00705" w:rsidR="00441423" w:rsidRPr="00E97B21" w:rsidRDefault="006D7056" w:rsidP="00414C1D">
      <w:pPr>
        <w:pStyle w:val="1e"/>
      </w:pPr>
      <w:r w:rsidRPr="00E97B21">
        <w:t>名称：</w:t>
      </w:r>
      <w:r w:rsidR="009D147B" w:rsidRPr="00E97B21">
        <w:rPr>
          <w:rFonts w:hint="eastAsia"/>
        </w:rPr>
        <w:t>自定义</w:t>
      </w:r>
      <w:bookmarkStart w:id="47" w:name="_GoBack"/>
      <w:bookmarkEnd w:id="47"/>
    </w:p>
    <w:p w14:paraId="26678986" w14:textId="2D2912C6" w:rsidR="009D147B" w:rsidRPr="00E97B21" w:rsidRDefault="009D147B" w:rsidP="00414C1D">
      <w:pPr>
        <w:pStyle w:val="1e"/>
      </w:pPr>
      <w:r w:rsidRPr="00E97B21">
        <w:t>主机：</w:t>
      </w:r>
      <w:r w:rsidR="00E97B21" w:rsidRPr="00E97B21">
        <w:rPr>
          <w:rFonts w:hint="eastAsia"/>
        </w:rPr>
        <w:t>安有</w:t>
      </w:r>
      <w:r w:rsidRPr="00E97B21">
        <w:t>数据</w:t>
      </w:r>
      <w:r w:rsidRPr="00E97B21">
        <w:rPr>
          <w:rFonts w:hint="eastAsia"/>
        </w:rPr>
        <w:t>库服务</w:t>
      </w:r>
      <w:r w:rsidR="00E97B21" w:rsidRPr="00E97B21">
        <w:rPr>
          <w:rFonts w:hint="eastAsia"/>
        </w:rPr>
        <w:t>器</w:t>
      </w:r>
      <w:r w:rsidRPr="00E97B21">
        <w:rPr>
          <w:rFonts w:hint="eastAsia"/>
        </w:rPr>
        <w:t>的</w:t>
      </w:r>
      <w:r w:rsidR="00AB0883" w:rsidRPr="00AB0883">
        <w:rPr>
          <w:rFonts w:hint="eastAsia"/>
        </w:rPr>
        <w:t>弹性</w:t>
      </w:r>
      <w:r w:rsidRPr="00E97B21">
        <w:rPr>
          <w:rFonts w:hint="eastAsia"/>
        </w:rPr>
        <w:t>公网</w:t>
      </w:r>
      <w:r w:rsidRPr="00E97B21">
        <w:rPr>
          <w:rFonts w:hint="eastAsia"/>
        </w:rPr>
        <w:t>I</w:t>
      </w:r>
      <w:r w:rsidRPr="00E97B21">
        <w:t>P</w:t>
      </w:r>
    </w:p>
    <w:p w14:paraId="5E65E279" w14:textId="4BB024B6" w:rsidR="009D147B" w:rsidRPr="00E97B21" w:rsidRDefault="009D147B" w:rsidP="00414C1D">
      <w:pPr>
        <w:pStyle w:val="1e"/>
      </w:pPr>
      <w:r w:rsidRPr="00E97B21">
        <w:rPr>
          <w:rFonts w:hint="eastAsia"/>
        </w:rPr>
        <w:t>端口：</w:t>
      </w:r>
      <w:r w:rsidRPr="00E97B21">
        <w:rPr>
          <w:rFonts w:hint="eastAsia"/>
        </w:rPr>
        <w:t>2</w:t>
      </w:r>
      <w:r w:rsidRPr="00E97B21">
        <w:t>6000</w:t>
      </w:r>
    </w:p>
    <w:p w14:paraId="3AFCD96A" w14:textId="6EEAD364" w:rsidR="009D147B" w:rsidRPr="00E97B21" w:rsidRDefault="009D147B" w:rsidP="00414C1D">
      <w:pPr>
        <w:pStyle w:val="1e"/>
      </w:pPr>
      <w:r w:rsidRPr="00E97B21">
        <w:rPr>
          <w:rFonts w:hint="eastAsia"/>
        </w:rPr>
        <w:t>数据库：</w:t>
      </w:r>
      <w:r w:rsidRPr="00E97B21">
        <w:rPr>
          <w:rFonts w:hint="eastAsia"/>
        </w:rPr>
        <w:t>p</w:t>
      </w:r>
      <w:r w:rsidRPr="00E97B21">
        <w:t>ostgres</w:t>
      </w:r>
    </w:p>
    <w:p w14:paraId="62A55532" w14:textId="2ADBC66F" w:rsidR="009D147B" w:rsidRPr="00E97B21" w:rsidRDefault="009D147B" w:rsidP="00414C1D">
      <w:pPr>
        <w:pStyle w:val="1e"/>
      </w:pPr>
      <w:r w:rsidRPr="00E97B21">
        <w:rPr>
          <w:rFonts w:hint="eastAsia"/>
        </w:rPr>
        <w:t>用户名：准备连接环境步骤中创建的用户</w:t>
      </w:r>
    </w:p>
    <w:p w14:paraId="5CE7D48F" w14:textId="15A6CA39" w:rsidR="009D147B" w:rsidRPr="00E97B21" w:rsidRDefault="009D147B" w:rsidP="00414C1D">
      <w:pPr>
        <w:pStyle w:val="1e"/>
      </w:pPr>
      <w:r w:rsidRPr="00E97B21">
        <w:t>密码：</w:t>
      </w:r>
      <w:r w:rsidRPr="00E97B21">
        <w:rPr>
          <w:rFonts w:hint="eastAsia"/>
        </w:rPr>
        <w:t>准备连接环境步骤中创建的用户密码</w:t>
      </w:r>
    </w:p>
    <w:p w14:paraId="55AFD6DE" w14:textId="13133139" w:rsidR="009D147B" w:rsidRPr="00E97B21" w:rsidRDefault="009D147B" w:rsidP="00414C1D">
      <w:pPr>
        <w:pStyle w:val="1e"/>
      </w:pPr>
      <w:r w:rsidRPr="00E97B21">
        <w:t>启用</w:t>
      </w:r>
      <w:r w:rsidRPr="00E97B21">
        <w:rPr>
          <w:rFonts w:hint="eastAsia"/>
        </w:rPr>
        <w:t>S</w:t>
      </w:r>
      <w:r w:rsidRPr="00E97B21">
        <w:t>SL</w:t>
      </w:r>
      <w:r w:rsidRPr="00E97B21">
        <w:t>：不启用</w:t>
      </w:r>
    </w:p>
    <w:p w14:paraId="56F0244F" w14:textId="14876151" w:rsidR="00441423" w:rsidRPr="00E97B21" w:rsidRDefault="00611DE4" w:rsidP="00414C1D">
      <w:pPr>
        <w:pStyle w:val="1e"/>
      </w:pPr>
      <w:r>
        <w:rPr>
          <w:rFonts w:hint="eastAsia"/>
        </w:rPr>
        <w:t>设置完成后，单</w:t>
      </w:r>
      <w:r w:rsidR="009017E8" w:rsidRPr="00E97B21">
        <w:rPr>
          <w:rFonts w:hint="eastAsia"/>
        </w:rPr>
        <w:t>击</w:t>
      </w:r>
      <w:r w:rsidR="00CA1963">
        <w:rPr>
          <w:rFonts w:hint="eastAsia"/>
        </w:rPr>
        <w:t>＂</w:t>
      </w:r>
      <w:r w:rsidR="009017E8" w:rsidRPr="00E97B21">
        <w:rPr>
          <w:rFonts w:hint="eastAsia"/>
        </w:rPr>
        <w:t>确定</w:t>
      </w:r>
      <w:r w:rsidR="00CA1963">
        <w:rPr>
          <w:rFonts w:hint="eastAsia"/>
        </w:rPr>
        <w:t>＂</w:t>
      </w:r>
      <w:r w:rsidR="009017E8" w:rsidRPr="00E97B21">
        <w:rPr>
          <w:rFonts w:hint="eastAsia"/>
        </w:rPr>
        <w:t>按钮进行连接，连接成功后界面如下：</w:t>
      </w:r>
    </w:p>
    <w:p w14:paraId="180A7CCC" w14:textId="6F46E58B" w:rsidR="009017E8" w:rsidRDefault="009017E8" w:rsidP="00414C1D">
      <w:pPr>
        <w:pStyle w:val="1e"/>
      </w:pPr>
      <w:r>
        <w:drawing>
          <wp:inline distT="0" distB="0" distL="0" distR="0" wp14:anchorId="0DE101E1" wp14:editId="3064A327">
            <wp:extent cx="5367131" cy="1823198"/>
            <wp:effectExtent l="19050" t="19050" r="24130" b="247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5065" cy="1825893"/>
                    </a:xfrm>
                    <a:prstGeom prst="rect">
                      <a:avLst/>
                    </a:prstGeom>
                    <a:ln w="12700">
                      <a:solidFill>
                        <a:schemeClr val="bg1">
                          <a:lumMod val="85000"/>
                        </a:schemeClr>
                      </a:solidFill>
                    </a:ln>
                  </pic:spPr>
                </pic:pic>
              </a:graphicData>
            </a:graphic>
          </wp:inline>
        </w:drawing>
      </w:r>
    </w:p>
    <w:p w14:paraId="1FD3CDBC" w14:textId="4070E95B" w:rsidR="009017E8" w:rsidRDefault="001915FF" w:rsidP="001915FF">
      <w:pPr>
        <w:pStyle w:val="3"/>
        <w:rPr>
          <w:rFonts w:hint="eastAsia"/>
        </w:rPr>
      </w:pPr>
      <w:bookmarkStart w:id="48" w:name="_Toc80609128"/>
      <w:r w:rsidRPr="001915FF">
        <w:t>Data Studio</w:t>
      </w:r>
      <w:r w:rsidRPr="001915FF">
        <w:t>用户界面</w:t>
      </w:r>
      <w:bookmarkEnd w:id="48"/>
    </w:p>
    <w:p w14:paraId="6F480ED2" w14:textId="77777777" w:rsidR="00682307" w:rsidRPr="00682307" w:rsidRDefault="00682307" w:rsidP="00414C1D">
      <w:pPr>
        <w:pStyle w:val="1e"/>
      </w:pPr>
      <w:r w:rsidRPr="00682307">
        <w:t>Data Studio</w:t>
      </w:r>
      <w:r w:rsidRPr="00682307">
        <w:t>主界面包括：</w:t>
      </w:r>
    </w:p>
    <w:p w14:paraId="18D7F45A" w14:textId="6BEFF458" w:rsidR="00E445FF" w:rsidRPr="00682307" w:rsidRDefault="00682307" w:rsidP="00414C1D">
      <w:pPr>
        <w:pStyle w:val="1e"/>
      </w:pPr>
      <w:r w:rsidRPr="00682307">
        <w:t>1.</w:t>
      </w:r>
      <w:r w:rsidR="00915CFB">
        <w:t xml:space="preserve"> </w:t>
      </w:r>
      <w:r w:rsidRPr="00682307">
        <w:t>主菜单：提供使用</w:t>
      </w:r>
      <w:r w:rsidRPr="00682307">
        <w:t>Data Studio</w:t>
      </w:r>
      <w:r w:rsidRPr="00682307">
        <w:t>的基本操作</w:t>
      </w:r>
      <w:r w:rsidR="003C0F1D">
        <w:rPr>
          <w:rFonts w:hint="eastAsia"/>
        </w:rPr>
        <w:t>。</w:t>
      </w:r>
    </w:p>
    <w:p w14:paraId="43148428" w14:textId="44D200BD" w:rsidR="00682307" w:rsidRPr="00682307" w:rsidRDefault="00682307" w:rsidP="00414C1D">
      <w:pPr>
        <w:pStyle w:val="1e"/>
      </w:pPr>
      <w:r w:rsidRPr="00682307">
        <w:t>2.</w:t>
      </w:r>
      <w:r w:rsidR="00915CFB">
        <w:t xml:space="preserve"> </w:t>
      </w:r>
      <w:r w:rsidRPr="00682307">
        <w:t>工具栏：提供常用操作入口</w:t>
      </w:r>
      <w:r w:rsidR="003C0F1D">
        <w:rPr>
          <w:rFonts w:hint="eastAsia"/>
        </w:rPr>
        <w:t>。</w:t>
      </w:r>
    </w:p>
    <w:p w14:paraId="0B64D53C" w14:textId="148223D7" w:rsidR="00682307" w:rsidRPr="00682307" w:rsidRDefault="00682307" w:rsidP="00414C1D">
      <w:pPr>
        <w:pStyle w:val="1e"/>
      </w:pPr>
      <w:r w:rsidRPr="00682307">
        <w:t>3.</w:t>
      </w:r>
      <w:r w:rsidR="00915CFB">
        <w:t xml:space="preserve"> </w:t>
      </w:r>
      <w:r w:rsidR="00CA1963">
        <w:rPr>
          <w:rFonts w:hint="eastAsia"/>
        </w:rPr>
        <w:t>＂</w:t>
      </w:r>
      <w:r w:rsidRPr="00682307">
        <w:t>SQL</w:t>
      </w:r>
      <w:r w:rsidRPr="00682307">
        <w:t>终端</w:t>
      </w:r>
      <w:r w:rsidR="00CA1963">
        <w:rPr>
          <w:rFonts w:hint="eastAsia"/>
        </w:rPr>
        <w:t>＂</w:t>
      </w:r>
      <w:r w:rsidRPr="00682307">
        <w:t>页签：在该窗口，可以执行</w:t>
      </w:r>
      <w:r w:rsidRPr="00682307">
        <w:t>SQL</w:t>
      </w:r>
      <w:r w:rsidRPr="00682307">
        <w:t>语句和函数</w:t>
      </w:r>
      <w:r w:rsidRPr="00682307">
        <w:t>/</w:t>
      </w:r>
      <w:r w:rsidRPr="00682307">
        <w:t>过程</w:t>
      </w:r>
      <w:r w:rsidR="003C0F1D">
        <w:rPr>
          <w:rFonts w:hint="eastAsia"/>
        </w:rPr>
        <w:t>。</w:t>
      </w:r>
    </w:p>
    <w:p w14:paraId="7C09324D" w14:textId="72B98483" w:rsidR="00682307" w:rsidRPr="00682307" w:rsidRDefault="00682307" w:rsidP="00414C1D">
      <w:pPr>
        <w:pStyle w:val="1e"/>
      </w:pPr>
      <w:r w:rsidRPr="00682307">
        <w:t>4.</w:t>
      </w:r>
      <w:r w:rsidR="00915CFB">
        <w:t xml:space="preserve"> </w:t>
      </w:r>
      <w:r w:rsidR="00CA1963">
        <w:rPr>
          <w:rFonts w:hint="eastAsia"/>
        </w:rPr>
        <w:t>＂</w:t>
      </w:r>
      <w:r w:rsidRPr="00682307">
        <w:t>PL/SQL Viewer</w:t>
      </w:r>
      <w:r w:rsidR="00CA1963">
        <w:rPr>
          <w:rFonts w:hint="eastAsia"/>
        </w:rPr>
        <w:t>＂</w:t>
      </w:r>
      <w:r w:rsidRPr="00682307">
        <w:t>页签：显示函数</w:t>
      </w:r>
      <w:r w:rsidRPr="00682307">
        <w:t>/</w:t>
      </w:r>
      <w:r w:rsidRPr="00682307">
        <w:t>过程信息</w:t>
      </w:r>
      <w:r w:rsidR="003C0F1D">
        <w:rPr>
          <w:rFonts w:hint="eastAsia"/>
        </w:rPr>
        <w:t>。</w:t>
      </w:r>
    </w:p>
    <w:p w14:paraId="113D43E0" w14:textId="6CF29B4B" w:rsidR="00682307" w:rsidRPr="00682307" w:rsidRDefault="00682307" w:rsidP="00414C1D">
      <w:pPr>
        <w:pStyle w:val="1e"/>
      </w:pPr>
      <w:r w:rsidRPr="00682307">
        <w:lastRenderedPageBreak/>
        <w:t>5.</w:t>
      </w:r>
      <w:r w:rsidR="00915CFB">
        <w:t xml:space="preserve"> </w:t>
      </w:r>
      <w:r w:rsidRPr="00682307">
        <w:t>编辑区域用于进行编辑操作</w:t>
      </w:r>
      <w:r w:rsidR="003C0F1D">
        <w:rPr>
          <w:rFonts w:hint="eastAsia"/>
        </w:rPr>
        <w:t>。</w:t>
      </w:r>
    </w:p>
    <w:p w14:paraId="1B3A19A3" w14:textId="5022EB4B" w:rsidR="00682307" w:rsidRDefault="00682307" w:rsidP="00414C1D">
      <w:pPr>
        <w:pStyle w:val="1e"/>
      </w:pPr>
      <w:r w:rsidRPr="00682307">
        <w:t>6.</w:t>
      </w:r>
      <w:r w:rsidR="00915CFB">
        <w:t xml:space="preserve"> </w:t>
      </w:r>
      <w:r w:rsidR="00CA1963">
        <w:rPr>
          <w:rFonts w:hint="eastAsia"/>
        </w:rPr>
        <w:t>＂</w:t>
      </w:r>
      <w:r w:rsidRPr="00682307">
        <w:t>调用堆栈</w:t>
      </w:r>
      <w:r w:rsidR="00CA1963">
        <w:rPr>
          <w:rFonts w:hint="eastAsia"/>
        </w:rPr>
        <w:t>＂</w:t>
      </w:r>
      <w:r w:rsidRPr="00682307">
        <w:t>窗格：显示执行栈</w:t>
      </w:r>
      <w:r w:rsidR="003C0F1D">
        <w:rPr>
          <w:rFonts w:hint="eastAsia"/>
        </w:rPr>
        <w:t>。</w:t>
      </w:r>
    </w:p>
    <w:p w14:paraId="7287D4E6" w14:textId="0FA80A35" w:rsidR="00751D7D" w:rsidRPr="00682307" w:rsidRDefault="00751D7D" w:rsidP="00414C1D">
      <w:pPr>
        <w:pStyle w:val="1e"/>
      </w:pPr>
      <w:r w:rsidRPr="00682307">
        <w:t>7.</w:t>
      </w:r>
      <w:r w:rsidR="003C0F1D" w:rsidRPr="003C0F1D">
        <w:rPr>
          <w:rFonts w:hint="eastAsia"/>
        </w:rPr>
        <w:t xml:space="preserve"> </w:t>
      </w:r>
      <w:r w:rsidR="00CA1963">
        <w:rPr>
          <w:rFonts w:hint="eastAsia"/>
        </w:rPr>
        <w:t>＂</w:t>
      </w:r>
      <w:r>
        <w:rPr>
          <w:rFonts w:hint="eastAsia"/>
        </w:rPr>
        <w:t>断点</w:t>
      </w:r>
      <w:r w:rsidR="00CA1963">
        <w:rPr>
          <w:rFonts w:hint="eastAsia"/>
        </w:rPr>
        <w:t>＂</w:t>
      </w:r>
      <w:r w:rsidRPr="00682307">
        <w:t>窗格：显示</w:t>
      </w:r>
      <w:r>
        <w:rPr>
          <w:rFonts w:hint="eastAsia"/>
        </w:rPr>
        <w:t>断点信息</w:t>
      </w:r>
      <w:r w:rsidR="003C0F1D">
        <w:rPr>
          <w:rFonts w:hint="eastAsia"/>
        </w:rPr>
        <w:t>。</w:t>
      </w:r>
    </w:p>
    <w:p w14:paraId="6590A351" w14:textId="551E0567" w:rsidR="00682307" w:rsidRPr="00682307" w:rsidRDefault="00751D7D" w:rsidP="00414C1D">
      <w:pPr>
        <w:pStyle w:val="1e"/>
      </w:pPr>
      <w:r>
        <w:t>8</w:t>
      </w:r>
      <w:r w:rsidR="00682307" w:rsidRPr="00682307">
        <w:t>.</w:t>
      </w:r>
      <w:r w:rsidR="00915CFB">
        <w:t xml:space="preserve"> </w:t>
      </w:r>
      <w:r w:rsidR="00CA1963">
        <w:rPr>
          <w:rFonts w:hint="eastAsia"/>
        </w:rPr>
        <w:t>＂</w:t>
      </w:r>
      <w:r w:rsidR="00682307" w:rsidRPr="00682307">
        <w:t>变量</w:t>
      </w:r>
      <w:r w:rsidR="00CA1963">
        <w:rPr>
          <w:rFonts w:hint="eastAsia"/>
        </w:rPr>
        <w:t>＂</w:t>
      </w:r>
      <w:r w:rsidR="00682307" w:rsidRPr="00682307">
        <w:t>窗格：显示变量及其变量值</w:t>
      </w:r>
      <w:r w:rsidR="003C0F1D">
        <w:rPr>
          <w:rFonts w:hint="eastAsia"/>
        </w:rPr>
        <w:t>。</w:t>
      </w:r>
    </w:p>
    <w:p w14:paraId="734CC439" w14:textId="62A131CD" w:rsidR="00751D7D" w:rsidRDefault="00751D7D" w:rsidP="00414C1D">
      <w:pPr>
        <w:pStyle w:val="1e"/>
      </w:pPr>
      <w:r>
        <w:t>9</w:t>
      </w:r>
      <w:r w:rsidR="00682307" w:rsidRPr="00682307">
        <w:t>.</w:t>
      </w:r>
      <w:r w:rsidR="00915CFB">
        <w:t xml:space="preserve"> </w:t>
      </w:r>
      <w:r w:rsidR="00CA1963">
        <w:rPr>
          <w:rFonts w:hint="eastAsia"/>
        </w:rPr>
        <w:t>＂</w:t>
      </w:r>
      <w:r w:rsidR="00682307" w:rsidRPr="00682307">
        <w:t>SQL</w:t>
      </w:r>
      <w:r>
        <w:rPr>
          <w:rFonts w:hint="eastAsia"/>
        </w:rPr>
        <w:t>助手</w:t>
      </w:r>
      <w:r w:rsidR="00CA1963">
        <w:rPr>
          <w:rFonts w:hint="eastAsia"/>
        </w:rPr>
        <w:t>＂</w:t>
      </w:r>
      <w:r w:rsidR="00682307" w:rsidRPr="00682307">
        <w:t>页签：显示</w:t>
      </w:r>
      <w:r w:rsidR="00CA1963">
        <w:rPr>
          <w:rFonts w:hint="eastAsia"/>
        </w:rPr>
        <w:t>＂</w:t>
      </w:r>
      <w:r w:rsidR="00682307" w:rsidRPr="00682307">
        <w:t>SQL</w:t>
      </w:r>
      <w:r w:rsidR="00682307" w:rsidRPr="00682307">
        <w:t>终端</w:t>
      </w:r>
      <w:r w:rsidR="00CA1963">
        <w:rPr>
          <w:rFonts w:hint="eastAsia"/>
        </w:rPr>
        <w:t>＂</w:t>
      </w:r>
      <w:r w:rsidR="00682307" w:rsidRPr="00682307">
        <w:t>和</w:t>
      </w:r>
      <w:r w:rsidR="00CA1963">
        <w:rPr>
          <w:rFonts w:hint="eastAsia"/>
        </w:rPr>
        <w:t>＂</w:t>
      </w:r>
      <w:r w:rsidR="00682307" w:rsidRPr="00682307">
        <w:t>PL/SQL Viewer</w:t>
      </w:r>
      <w:r w:rsidR="00CA1963">
        <w:rPr>
          <w:rFonts w:hint="eastAsia"/>
        </w:rPr>
        <w:t>＂</w:t>
      </w:r>
      <w:r w:rsidR="00682307" w:rsidRPr="00682307">
        <w:t>页签中输入信息的建议或参考</w:t>
      </w:r>
      <w:r w:rsidR="003C0F1D">
        <w:rPr>
          <w:rFonts w:hint="eastAsia"/>
        </w:rPr>
        <w:t>。</w:t>
      </w:r>
    </w:p>
    <w:p w14:paraId="4FF87FD6" w14:textId="72EACB02" w:rsidR="00682307" w:rsidRPr="00682307" w:rsidRDefault="00751D7D" w:rsidP="00414C1D">
      <w:pPr>
        <w:pStyle w:val="1e"/>
      </w:pPr>
      <w:r>
        <w:t>10</w:t>
      </w:r>
      <w:r w:rsidR="00682307" w:rsidRPr="00682307">
        <w:t>.</w:t>
      </w:r>
      <w:r w:rsidR="00CA1963">
        <w:rPr>
          <w:rFonts w:hint="eastAsia"/>
        </w:rPr>
        <w:t>＂</w:t>
      </w:r>
      <w:r w:rsidR="00682307" w:rsidRPr="00682307">
        <w:t>结果</w:t>
      </w:r>
      <w:r w:rsidR="00CA1963">
        <w:rPr>
          <w:rFonts w:hint="eastAsia"/>
        </w:rPr>
        <w:t>＂</w:t>
      </w:r>
      <w:r w:rsidR="00682307" w:rsidRPr="00682307">
        <w:t>页签：显示所执行的函数</w:t>
      </w:r>
      <w:r w:rsidR="00682307" w:rsidRPr="00682307">
        <w:t>/</w:t>
      </w:r>
      <w:r w:rsidR="00682307" w:rsidRPr="00682307">
        <w:t>过程或</w:t>
      </w:r>
      <w:r w:rsidR="00682307" w:rsidRPr="00682307">
        <w:t>SQL</w:t>
      </w:r>
      <w:r w:rsidR="00682307" w:rsidRPr="00682307">
        <w:t>语句的结果</w:t>
      </w:r>
      <w:r w:rsidR="003C0F1D">
        <w:rPr>
          <w:rFonts w:hint="eastAsia"/>
        </w:rPr>
        <w:t>。</w:t>
      </w:r>
    </w:p>
    <w:p w14:paraId="2612BD5B" w14:textId="6C15E2C7" w:rsidR="00682307" w:rsidRPr="00682307" w:rsidRDefault="00751D7D" w:rsidP="00414C1D">
      <w:pPr>
        <w:pStyle w:val="1e"/>
      </w:pPr>
      <w:r>
        <w:t>11</w:t>
      </w:r>
      <w:r w:rsidR="00682307" w:rsidRPr="00682307">
        <w:t>.</w:t>
      </w:r>
      <w:r w:rsidR="00CA1963">
        <w:rPr>
          <w:rFonts w:hint="eastAsia"/>
        </w:rPr>
        <w:t>＂</w:t>
      </w:r>
      <w:r w:rsidR="00682307" w:rsidRPr="00682307">
        <w:t>消息</w:t>
      </w:r>
      <w:r w:rsidR="00CA1963">
        <w:rPr>
          <w:rFonts w:hint="eastAsia"/>
        </w:rPr>
        <w:t>＂</w:t>
      </w:r>
      <w:r w:rsidR="00682307" w:rsidRPr="00682307">
        <w:t>页签：显示进程输出。显示标准输入、标准输出和标准错误</w:t>
      </w:r>
      <w:r w:rsidR="003C0F1D">
        <w:rPr>
          <w:rFonts w:hint="eastAsia"/>
        </w:rPr>
        <w:t>。</w:t>
      </w:r>
    </w:p>
    <w:p w14:paraId="1B4E2A14" w14:textId="549B7B65" w:rsidR="00682307" w:rsidRPr="00682307" w:rsidRDefault="00751D7D" w:rsidP="00414C1D">
      <w:pPr>
        <w:pStyle w:val="1e"/>
      </w:pPr>
      <w:r>
        <w:t>12</w:t>
      </w:r>
      <w:r w:rsidR="00682307" w:rsidRPr="00682307">
        <w:t>.</w:t>
      </w:r>
      <w:r w:rsidR="00CA1963">
        <w:rPr>
          <w:rFonts w:hint="eastAsia"/>
        </w:rPr>
        <w:t>＂</w:t>
      </w:r>
      <w:r w:rsidR="00682307" w:rsidRPr="00682307">
        <w:t>对象浏览器</w:t>
      </w:r>
      <w:r w:rsidR="00CA1963">
        <w:rPr>
          <w:rFonts w:hint="eastAsia"/>
        </w:rPr>
        <w:t>＂</w:t>
      </w:r>
      <w:r w:rsidR="00682307" w:rsidRPr="00682307">
        <w:t>窗格：显示数据库连接的层级树形结构和用户有权访问的相关数据库对象</w:t>
      </w:r>
      <w:r w:rsidR="009F111E">
        <w:rPr>
          <w:rFonts w:hint="eastAsia"/>
        </w:rPr>
        <w:t>；</w:t>
      </w:r>
      <w:r w:rsidR="00682307" w:rsidRPr="00682307">
        <w:t>除公共模式外，所有默认创建的模式均分组在</w:t>
      </w:r>
      <w:r w:rsidR="00CA1963">
        <w:rPr>
          <w:rFonts w:hint="eastAsia"/>
        </w:rPr>
        <w:t>＂</w:t>
      </w:r>
      <w:r w:rsidR="00682307" w:rsidRPr="00682307">
        <w:t>系统模式</w:t>
      </w:r>
      <w:r w:rsidR="00CA1963">
        <w:rPr>
          <w:rFonts w:hint="eastAsia"/>
        </w:rPr>
        <w:t>＂</w:t>
      </w:r>
      <w:r w:rsidR="00682307" w:rsidRPr="00682307">
        <w:t>下，用户模式分组在相应数据库的</w:t>
      </w:r>
      <w:r w:rsidR="00CA1963">
        <w:t>＂</w:t>
      </w:r>
      <w:r w:rsidR="00682307" w:rsidRPr="00682307">
        <w:t>用户模式</w:t>
      </w:r>
      <w:r w:rsidR="00CA1963">
        <w:rPr>
          <w:rFonts w:hint="eastAsia"/>
        </w:rPr>
        <w:t>＂</w:t>
      </w:r>
      <w:r w:rsidR="00682307" w:rsidRPr="00682307">
        <w:t>下</w:t>
      </w:r>
      <w:r w:rsidR="003C0F1D">
        <w:rPr>
          <w:rFonts w:hint="eastAsia"/>
        </w:rPr>
        <w:t>。</w:t>
      </w:r>
    </w:p>
    <w:p w14:paraId="43E2BE12" w14:textId="014A827A" w:rsidR="00682307" w:rsidRPr="00682307" w:rsidRDefault="00751D7D" w:rsidP="00414C1D">
      <w:pPr>
        <w:pStyle w:val="1e"/>
      </w:pPr>
      <w:r>
        <w:t>13</w:t>
      </w:r>
      <w:r w:rsidR="00682307" w:rsidRPr="00682307">
        <w:t>.</w:t>
      </w:r>
      <w:r w:rsidR="00CA1963">
        <w:rPr>
          <w:rFonts w:hint="eastAsia"/>
        </w:rPr>
        <w:t>＂</w:t>
      </w:r>
      <w:r w:rsidR="00682307" w:rsidRPr="00682307">
        <w:t>最小化窗口窗格：用于打开</w:t>
      </w:r>
      <w:r w:rsidR="00CA1963">
        <w:rPr>
          <w:rFonts w:hint="eastAsia"/>
        </w:rPr>
        <w:t>＂</w:t>
      </w:r>
      <w:r w:rsidR="00682307" w:rsidRPr="00682307">
        <w:t>调用堆栈</w:t>
      </w:r>
      <w:r w:rsidR="00CA1963">
        <w:rPr>
          <w:rFonts w:hint="eastAsia"/>
        </w:rPr>
        <w:t>＂</w:t>
      </w:r>
      <w:r w:rsidR="00682307" w:rsidRPr="00682307">
        <w:t>和</w:t>
      </w:r>
      <w:r w:rsidR="00CA1963">
        <w:t>＂</w:t>
      </w:r>
      <w:r w:rsidR="00682307" w:rsidRPr="00682307">
        <w:t>变量</w:t>
      </w:r>
      <w:r w:rsidR="00CA1963">
        <w:rPr>
          <w:rFonts w:hint="eastAsia"/>
        </w:rPr>
        <w:t>＂</w:t>
      </w:r>
      <w:r w:rsidR="00682307" w:rsidRPr="00682307">
        <w:t>窗格。该窗格仅在</w:t>
      </w:r>
      <w:r w:rsidR="00CA1963">
        <w:rPr>
          <w:rFonts w:hint="eastAsia"/>
        </w:rPr>
        <w:t>＂</w:t>
      </w:r>
      <w:r w:rsidR="00682307" w:rsidRPr="00682307">
        <w:t>调用堆栈</w:t>
      </w:r>
      <w:r w:rsidR="00CA1963">
        <w:rPr>
          <w:rFonts w:hint="eastAsia"/>
        </w:rPr>
        <w:t>＂</w:t>
      </w:r>
      <w:r w:rsidR="00682307" w:rsidRPr="00682307">
        <w:t>、</w:t>
      </w:r>
      <w:r w:rsidR="00CA1963">
        <w:rPr>
          <w:rFonts w:hint="eastAsia"/>
        </w:rPr>
        <w:t>＂</w:t>
      </w:r>
      <w:r w:rsidR="00682307" w:rsidRPr="00682307">
        <w:t>变量</w:t>
      </w:r>
      <w:r w:rsidR="00CA1963">
        <w:rPr>
          <w:rFonts w:hint="eastAsia"/>
        </w:rPr>
        <w:t>＂</w:t>
      </w:r>
      <w:r w:rsidR="00682307" w:rsidRPr="00682307">
        <w:t>窗格中的一个或多个窗格最小化时显示。</w:t>
      </w:r>
    </w:p>
    <w:p w14:paraId="31863F8D" w14:textId="109BF6A2" w:rsidR="00682307" w:rsidRDefault="00751D7D" w:rsidP="00414C1D">
      <w:pPr>
        <w:pStyle w:val="1e"/>
      </w:pPr>
      <w:r>
        <w:t>14</w:t>
      </w:r>
      <w:r w:rsidR="00682307" w:rsidRPr="00682307">
        <w:t>.</w:t>
      </w:r>
      <w:r w:rsidR="00915CFB">
        <w:t xml:space="preserve"> </w:t>
      </w:r>
      <w:r w:rsidR="00682307" w:rsidRPr="00682307">
        <w:t>搜索工具栏：用于在</w:t>
      </w:r>
      <w:r w:rsidR="00CA1963">
        <w:rPr>
          <w:rFonts w:hint="eastAsia"/>
        </w:rPr>
        <w:t>＂</w:t>
      </w:r>
      <w:r w:rsidR="00682307" w:rsidRPr="00682307">
        <w:t>对象浏览器</w:t>
      </w:r>
      <w:r w:rsidR="00CA1963">
        <w:rPr>
          <w:rFonts w:hint="eastAsia"/>
        </w:rPr>
        <w:t>＂</w:t>
      </w:r>
      <w:r w:rsidR="00682307" w:rsidRPr="00682307">
        <w:t>窗格中搜索对象。</w:t>
      </w:r>
    </w:p>
    <w:p w14:paraId="351859CD" w14:textId="79D1EE5E" w:rsidR="00612D6A" w:rsidRPr="00682307" w:rsidRDefault="00612D6A" w:rsidP="00414C1D">
      <w:pPr>
        <w:pStyle w:val="1e"/>
      </w:pPr>
      <w:r>
        <w:rPr>
          <w:rFonts w:hint="eastAsia"/>
        </w:rPr>
        <w:t>有些项不可见，</w:t>
      </w:r>
      <w:r w:rsidRPr="00612D6A">
        <w:rPr>
          <w:rFonts w:hint="eastAsia"/>
        </w:rPr>
        <w:t>除非触发特定功能。下图以</w:t>
      </w:r>
      <w:r w:rsidRPr="00612D6A">
        <w:t>openGauss</w:t>
      </w:r>
      <w:r w:rsidRPr="00612D6A">
        <w:t>界面为例说明</w:t>
      </w:r>
      <w:r>
        <w:rPr>
          <w:rFonts w:hint="eastAsia"/>
        </w:rPr>
        <w:t>：</w:t>
      </w:r>
    </w:p>
    <w:p w14:paraId="766A1B39" w14:textId="5E96794F" w:rsidR="00E445FF" w:rsidRDefault="009F111E" w:rsidP="00414C1D">
      <w:pPr>
        <w:pStyle w:val="1e"/>
      </w:pPr>
      <w:r>
        <w:drawing>
          <wp:inline distT="0" distB="0" distL="0" distR="0" wp14:anchorId="4DB8ADC8" wp14:editId="596C401D">
            <wp:extent cx="5383033" cy="2914925"/>
            <wp:effectExtent l="19050" t="19050" r="2730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4077" cy="2920906"/>
                    </a:xfrm>
                    <a:prstGeom prst="rect">
                      <a:avLst/>
                    </a:prstGeom>
                    <a:ln w="12700">
                      <a:solidFill>
                        <a:schemeClr val="bg1">
                          <a:lumMod val="85000"/>
                        </a:schemeClr>
                      </a:solidFill>
                    </a:ln>
                  </pic:spPr>
                </pic:pic>
              </a:graphicData>
            </a:graphic>
          </wp:inline>
        </w:drawing>
      </w:r>
    </w:p>
    <w:p w14:paraId="0610D3D8" w14:textId="61BF0372" w:rsidR="001A5C7A" w:rsidRDefault="004F574A" w:rsidP="004F574A">
      <w:pPr>
        <w:pStyle w:val="3"/>
        <w:rPr>
          <w:rFonts w:hint="eastAsia"/>
        </w:rPr>
      </w:pPr>
      <w:bookmarkStart w:id="49" w:name="_Toc80609129"/>
      <w:r>
        <w:rPr>
          <w:rFonts w:hint="eastAsia"/>
        </w:rPr>
        <w:t>获取工具使用</w:t>
      </w:r>
      <w:r w:rsidR="0065128F">
        <w:rPr>
          <w:rFonts w:hint="eastAsia"/>
        </w:rPr>
        <w:t>手册</w:t>
      </w:r>
      <w:bookmarkEnd w:id="49"/>
    </w:p>
    <w:p w14:paraId="4E9BC635" w14:textId="767E0A81" w:rsidR="001A5C7A" w:rsidRDefault="0065128F" w:rsidP="00414C1D">
      <w:pPr>
        <w:pStyle w:val="1e"/>
      </w:pPr>
      <w:r>
        <w:rPr>
          <w:rFonts w:hint="eastAsia"/>
        </w:rPr>
        <w:t>在</w:t>
      </w:r>
      <w:r w:rsidRPr="00682307">
        <w:t>Data Studio</w:t>
      </w:r>
      <w:r w:rsidRPr="00682307">
        <w:t>主界面</w:t>
      </w:r>
      <w:r>
        <w:rPr>
          <w:rFonts w:hint="eastAsia"/>
        </w:rPr>
        <w:t>的</w:t>
      </w:r>
      <w:r w:rsidRPr="00682307">
        <w:t>主菜单</w:t>
      </w:r>
      <w:r>
        <w:rPr>
          <w:rFonts w:hint="eastAsia"/>
        </w:rPr>
        <w:t>上点击帮助下的用户手册，具体如下：</w:t>
      </w:r>
    </w:p>
    <w:p w14:paraId="4349E3E2" w14:textId="32F27329" w:rsidR="0065128F" w:rsidRDefault="0065128F" w:rsidP="00414C1D">
      <w:pPr>
        <w:pStyle w:val="1e"/>
      </w:pPr>
      <w:r w:rsidRPr="00FB5D83">
        <w:lastRenderedPageBreak/>
        <mc:AlternateContent>
          <mc:Choice Requires="wps">
            <w:drawing>
              <wp:anchor distT="0" distB="0" distL="114300" distR="114300" simplePos="0" relativeHeight="251704320" behindDoc="0" locked="0" layoutInCell="1" allowOverlap="1" wp14:anchorId="7C11217C" wp14:editId="2F76C626">
                <wp:simplePos x="0" y="0"/>
                <wp:positionH relativeFrom="column">
                  <wp:posOffset>1733550</wp:posOffset>
                </wp:positionH>
                <wp:positionV relativeFrom="paragraph">
                  <wp:posOffset>76034</wp:posOffset>
                </wp:positionV>
                <wp:extent cx="933063" cy="299251"/>
                <wp:effectExtent l="19050" t="19050" r="19685" b="24765"/>
                <wp:wrapNone/>
                <wp:docPr id="39" name="矩形 39"/>
                <wp:cNvGraphicFramePr/>
                <a:graphic xmlns:a="http://schemas.openxmlformats.org/drawingml/2006/main">
                  <a:graphicData uri="http://schemas.microsoft.com/office/word/2010/wordprocessingShape">
                    <wps:wsp>
                      <wps:cNvSpPr/>
                      <wps:spPr>
                        <a:xfrm>
                          <a:off x="0" y="0"/>
                          <a:ext cx="933063" cy="29925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33BF2" id="矩形 39" o:spid="_x0000_s1026" style="position:absolute;left:0;text-align:left;margin-left:136.5pt;margin-top:6pt;width:73.45pt;height:2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" filled="f" strokecolor="#c7000b" strokeweight="2.25pt"/>
            </w:pict>
          </mc:Fallback>
        </mc:AlternateContent>
      </w:r>
      <w:r>
        <w:drawing>
          <wp:inline distT="0" distB="0" distL="0" distR="0" wp14:anchorId="649EA97A" wp14:editId="3B831E88">
            <wp:extent cx="5398798" cy="1277719"/>
            <wp:effectExtent l="19050" t="19050" r="1143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270" cy="1282327"/>
                    </a:xfrm>
                    <a:prstGeom prst="rect">
                      <a:avLst/>
                    </a:prstGeom>
                    <a:ln w="12700">
                      <a:solidFill>
                        <a:schemeClr val="bg1">
                          <a:lumMod val="85000"/>
                        </a:schemeClr>
                      </a:solidFill>
                    </a:ln>
                  </pic:spPr>
                </pic:pic>
              </a:graphicData>
            </a:graphic>
          </wp:inline>
        </w:drawing>
      </w:r>
    </w:p>
    <w:p w14:paraId="37F64304" w14:textId="17724243" w:rsidR="004F574A" w:rsidRDefault="0065128F" w:rsidP="00414C1D">
      <w:pPr>
        <w:pStyle w:val="1e"/>
      </w:pPr>
      <w:r>
        <w:rPr>
          <w:rFonts w:hint="eastAsia"/>
        </w:rPr>
        <w:t>点击后即可得到使用手册，如下：</w:t>
      </w:r>
    </w:p>
    <w:p w14:paraId="7D75CF89" w14:textId="0EEFD754" w:rsidR="004F574A" w:rsidRDefault="0065128F" w:rsidP="00414C1D">
      <w:pPr>
        <w:pStyle w:val="1e"/>
      </w:pPr>
      <w:r>
        <w:drawing>
          <wp:inline distT="0" distB="0" distL="0" distR="0" wp14:anchorId="222474F4" wp14:editId="2890AC6C">
            <wp:extent cx="5413375" cy="2472856"/>
            <wp:effectExtent l="19050" t="19050" r="1587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38"/>
                    <a:stretch/>
                  </pic:blipFill>
                  <pic:spPr bwMode="auto">
                    <a:xfrm>
                      <a:off x="0" y="0"/>
                      <a:ext cx="5425963" cy="247860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BDF480" w14:textId="77777777" w:rsidR="004E79F8" w:rsidRDefault="004E79F8" w:rsidP="00414C1D">
      <w:pPr>
        <w:pStyle w:val="1e"/>
      </w:pPr>
      <w:r>
        <w:t>本实验结束</w:t>
      </w:r>
      <w:r>
        <w:rPr>
          <w:rFonts w:hint="eastAsia"/>
        </w:rPr>
        <w:t>。</w:t>
      </w:r>
    </w:p>
    <w:p w14:paraId="25572441" w14:textId="4D0762E0" w:rsidR="0039145B" w:rsidRDefault="0039145B">
      <w:pPr>
        <w:topLinePunct w:val="0"/>
        <w:adjustRightInd/>
        <w:snapToGrid/>
        <w:spacing w:before="0" w:after="0" w:line="240" w:lineRule="auto"/>
        <w:ind w:left="0"/>
        <w:rPr>
          <w:rFonts w:ascii="Huawei Sans" w:eastAsia="方正兰亭黑简体" w:hAnsi="Huawei Sans" w:cs="Huawei Sans"/>
          <w:noProof/>
          <w:sz w:val="21"/>
        </w:rPr>
      </w:pPr>
      <w:r>
        <w:br w:type="page"/>
      </w:r>
    </w:p>
    <w:p w14:paraId="2F68FDCC" w14:textId="77777777" w:rsidR="004F574A" w:rsidRPr="009017E8" w:rsidRDefault="004F574A" w:rsidP="00414C1D">
      <w:pPr>
        <w:pStyle w:val="1e"/>
      </w:pPr>
    </w:p>
    <w:p w14:paraId="5F74C8AE" w14:textId="5E2275D0" w:rsidR="00845A46" w:rsidRDefault="00845A46" w:rsidP="00592687">
      <w:pPr>
        <w:pStyle w:val="1"/>
        <w:numPr>
          <w:ilvl w:val="0"/>
          <w:numId w:val="0"/>
        </w:numPr>
        <w:ind w:right="442"/>
        <w:rPr>
          <w:rFonts w:hint="eastAsia"/>
        </w:rPr>
      </w:pPr>
      <w:bookmarkStart w:id="50" w:name="_附录一：Linux操作系统相关命令"/>
      <w:bookmarkStart w:id="51" w:name="_Toc51141513"/>
      <w:bookmarkStart w:id="52" w:name="_Toc80609130"/>
      <w:bookmarkEnd w:id="50"/>
      <w:r>
        <w:t>附录</w:t>
      </w:r>
      <w:proofErr w:type="gramStart"/>
      <w:r>
        <w:t>一</w:t>
      </w:r>
      <w:proofErr w:type="gramEnd"/>
      <w:r>
        <w:rPr>
          <w:rFonts w:hint="eastAsia"/>
        </w:rPr>
        <w:t>：</w:t>
      </w:r>
      <w:r>
        <w:t>Linux</w:t>
      </w:r>
      <w:r>
        <w:t>操作系统相关命令</w:t>
      </w:r>
      <w:bookmarkEnd w:id="51"/>
      <w:bookmarkEnd w:id="52"/>
    </w:p>
    <w:p w14:paraId="1E43AD7B" w14:textId="77777777" w:rsidR="00845A46" w:rsidRPr="009C03D2" w:rsidRDefault="00845A46" w:rsidP="00414C1D">
      <w:pPr>
        <w:pStyle w:val="1e"/>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562FB3C" w14:textId="77777777" w:rsidR="00845A46" w:rsidRPr="009C03D2" w:rsidRDefault="00845A46" w:rsidP="00414C1D">
      <w:pPr>
        <w:pStyle w:val="41"/>
        <w:numPr>
          <w:ilvl w:val="0"/>
          <w:numId w:val="34"/>
        </w:numPr>
      </w:pPr>
      <w:r w:rsidRPr="009C03D2">
        <w:t>options(</w:t>
      </w:r>
      <w:r w:rsidRPr="009C03D2">
        <w:t>选项</w:t>
      </w:r>
      <w:r w:rsidRPr="009C03D2">
        <w:t>)</w:t>
      </w:r>
      <w:r w:rsidRPr="009C03D2">
        <w:t>：选项是调整命令执行行为的开关，选项的不同决定了命令的显示结果不同。</w:t>
      </w:r>
    </w:p>
    <w:p w14:paraId="614D056F" w14:textId="77777777" w:rsidR="00845A46" w:rsidRPr="009C03D2" w:rsidRDefault="00845A46" w:rsidP="00414C1D">
      <w:pPr>
        <w:pStyle w:val="41"/>
        <w:numPr>
          <w:ilvl w:val="0"/>
          <w:numId w:val="34"/>
        </w:numPr>
      </w:pPr>
      <w:r w:rsidRPr="009C03D2">
        <w:t>agruments</w:t>
      </w:r>
      <w:r>
        <w:rPr>
          <w:rFonts w:hint="eastAsia"/>
        </w:rPr>
        <w:t>(</w:t>
      </w:r>
      <w:r>
        <w:t>参数</w:t>
      </w:r>
      <w:r>
        <w:rPr>
          <w:rFonts w:hint="eastAsia"/>
        </w:rPr>
        <w:t>)</w:t>
      </w:r>
      <w:r w:rsidRPr="009C03D2">
        <w:t>：参数是指命令的作用对象。</w:t>
      </w:r>
    </w:p>
    <w:p w14:paraId="5116A7FD" w14:textId="77777777" w:rsidR="000936C6" w:rsidRPr="009C03D2" w:rsidRDefault="000936C6" w:rsidP="000936C6">
      <w:pPr>
        <w:pStyle w:val="2"/>
        <w:numPr>
          <w:ilvl w:val="1"/>
          <w:numId w:val="4"/>
        </w:numPr>
        <w:ind w:left="0"/>
      </w:pPr>
      <w:bookmarkStart w:id="53" w:name="_Toc51057483"/>
      <w:bookmarkStart w:id="54" w:name="_Toc51141514"/>
      <w:bookmarkStart w:id="55" w:name="_Toc51330010"/>
      <w:bookmarkStart w:id="56" w:name="_Toc53415138"/>
      <w:bookmarkStart w:id="57" w:name="_Toc65486988"/>
      <w:bookmarkStart w:id="58" w:name="_Toc69742823"/>
      <w:bookmarkStart w:id="59" w:name="_Toc74644315"/>
      <w:bookmarkStart w:id="60" w:name="_Toc78182508"/>
      <w:bookmarkStart w:id="61" w:name="_Toc78277400"/>
      <w:bookmarkStart w:id="62" w:name="_Toc80609131"/>
      <w:r w:rsidRPr="009C03D2">
        <w:t>vi/vim</w:t>
      </w:r>
      <w:bookmarkEnd w:id="53"/>
      <w:bookmarkEnd w:id="54"/>
      <w:bookmarkEnd w:id="55"/>
      <w:bookmarkEnd w:id="56"/>
      <w:bookmarkEnd w:id="57"/>
      <w:bookmarkEnd w:id="58"/>
      <w:bookmarkEnd w:id="59"/>
      <w:bookmarkEnd w:id="60"/>
      <w:bookmarkEnd w:id="61"/>
      <w:bookmarkEnd w:id="62"/>
    </w:p>
    <w:p w14:paraId="6D376D8C" w14:textId="77777777" w:rsidR="000936C6" w:rsidRPr="009C03D2" w:rsidRDefault="000936C6" w:rsidP="000936C6">
      <w:pPr>
        <w:pStyle w:val="1e"/>
      </w:pPr>
      <w:r w:rsidRPr="009C03D2">
        <w:t>文本编辑器，若文件存在则是编辑，若不存在则是创建并编辑文本。</w:t>
      </w:r>
    </w:p>
    <w:p w14:paraId="02728F7F" w14:textId="77777777" w:rsidR="000936C6" w:rsidRPr="009C03D2" w:rsidRDefault="000936C6" w:rsidP="000936C6">
      <w:pPr>
        <w:pStyle w:val="1e"/>
      </w:pPr>
      <w:r w:rsidRPr="009C03D2">
        <w:t>命令语法：</w:t>
      </w:r>
    </w:p>
    <w:p w14:paraId="7FF7A385" w14:textId="77777777" w:rsidR="000936C6" w:rsidRPr="009C03D2" w:rsidRDefault="000936C6" w:rsidP="000936C6">
      <w:pPr>
        <w:pStyle w:val="affffc"/>
      </w:pPr>
      <w:r w:rsidRPr="009C03D2">
        <w:t>vim  [</w:t>
      </w:r>
      <w:r w:rsidRPr="009C03D2">
        <w:t>参数</w:t>
      </w:r>
      <w:r w:rsidRPr="009C03D2">
        <w:t>]</w:t>
      </w:r>
    </w:p>
    <w:p w14:paraId="5A4921D9" w14:textId="77777777" w:rsidR="000936C6" w:rsidRPr="009C03D2" w:rsidRDefault="000936C6" w:rsidP="000936C6">
      <w:pPr>
        <w:pStyle w:val="1e"/>
      </w:pPr>
      <w:r w:rsidRPr="009C03D2">
        <w:t>参数说明：</w:t>
      </w:r>
      <w:r>
        <w:rPr>
          <w:rFonts w:hint="eastAsia"/>
        </w:rPr>
        <w:t>可编辑的</w:t>
      </w:r>
      <w:r w:rsidRPr="009C03D2">
        <w:t>文件名。</w:t>
      </w:r>
    </w:p>
    <w:p w14:paraId="42A46E67" w14:textId="77777777" w:rsidR="000936C6" w:rsidRPr="009C03D2" w:rsidRDefault="000936C6" w:rsidP="000936C6">
      <w:pPr>
        <w:pStyle w:val="1e"/>
      </w:pPr>
      <w:r w:rsidRPr="009C03D2">
        <w:t>命令示例：</w:t>
      </w:r>
    </w:p>
    <w:p w14:paraId="392C46D3" w14:textId="77777777" w:rsidR="000936C6" w:rsidRPr="009C03D2" w:rsidRDefault="000936C6" w:rsidP="000936C6">
      <w:pPr>
        <w:pStyle w:val="41"/>
        <w:adjustRightInd w:val="0"/>
        <w:ind w:left="1441"/>
      </w:pPr>
      <w:r w:rsidRPr="009C03D2">
        <w:t>编辑名为</w:t>
      </w:r>
      <w:r w:rsidRPr="009C03D2">
        <w:t>clusterconfig</w:t>
      </w:r>
      <w:r w:rsidRPr="009C03D2">
        <w:t>的</w:t>
      </w:r>
      <w:r w:rsidRPr="009C03D2">
        <w:t>xml</w:t>
      </w:r>
      <w:r w:rsidRPr="009C03D2">
        <w:t>文本：</w:t>
      </w:r>
    </w:p>
    <w:p w14:paraId="72A5EB95" w14:textId="77777777" w:rsidR="000936C6" w:rsidRPr="009C03D2" w:rsidRDefault="000936C6" w:rsidP="000936C6">
      <w:pPr>
        <w:pStyle w:val="affffc"/>
      </w:pPr>
      <w:r w:rsidRPr="009C03D2">
        <w:t>vim clusterconfig.xml</w:t>
      </w:r>
    </w:p>
    <w:p w14:paraId="624BB8A6" w14:textId="77777777" w:rsidR="000936C6" w:rsidRPr="009C03D2" w:rsidRDefault="000936C6" w:rsidP="000936C6">
      <w:pPr>
        <w:pStyle w:val="1e"/>
      </w:pPr>
      <w:r w:rsidRPr="009C03D2">
        <w:t>注：</w:t>
      </w:r>
    </w:p>
    <w:p w14:paraId="0DF7AC86" w14:textId="77777777" w:rsidR="000936C6" w:rsidRPr="009C03D2" w:rsidRDefault="000936C6" w:rsidP="000936C6">
      <w:pPr>
        <w:pStyle w:val="1e"/>
      </w:pPr>
      <w:r w:rsidRPr="009C03D2">
        <w:t>vim</w:t>
      </w:r>
      <w:r w:rsidRPr="009C03D2">
        <w:t>编辑器有以下三种模式：</w:t>
      </w:r>
    </w:p>
    <w:p w14:paraId="71A23996" w14:textId="77777777" w:rsidR="000936C6" w:rsidRPr="009C03D2" w:rsidRDefault="000936C6" w:rsidP="000936C6">
      <w:pPr>
        <w:pStyle w:val="41"/>
        <w:adjustRightInd w:val="0"/>
        <w:ind w:left="1441"/>
      </w:pPr>
      <w:r w:rsidRPr="009C03D2">
        <w:t>正常模式：其它模式下按</w:t>
      </w:r>
      <w:r w:rsidRPr="009C03D2">
        <w:t>Esc</w:t>
      </w:r>
      <w:r w:rsidRPr="009C03D2">
        <w:t>或</w:t>
      </w:r>
      <w:r w:rsidRPr="009C03D2">
        <w:t>Ctrl+[</w:t>
      </w:r>
      <w:r w:rsidRPr="009C03D2">
        <w:t>进入，左下角显示文件名或为空。</w:t>
      </w:r>
    </w:p>
    <w:p w14:paraId="7788366F" w14:textId="77777777" w:rsidR="000936C6" w:rsidRPr="009C03D2" w:rsidRDefault="000936C6" w:rsidP="000936C6">
      <w:pPr>
        <w:pStyle w:val="41"/>
        <w:adjustRightInd w:val="0"/>
        <w:ind w:left="1441"/>
      </w:pPr>
      <w:r w:rsidRPr="009C03D2">
        <w:t>插入模式：正常模式下按</w:t>
      </w:r>
      <w:r w:rsidRPr="009C03D2">
        <w:t>i</w:t>
      </w:r>
      <w:r w:rsidRPr="009C03D2">
        <w:t>键进入，左下角显示</w:t>
      </w:r>
      <w:r w:rsidRPr="009C03D2">
        <w:t>--INSERT--</w:t>
      </w:r>
      <w:r w:rsidRPr="009C03D2">
        <w:t>。</w:t>
      </w:r>
    </w:p>
    <w:p w14:paraId="3F9D45C6" w14:textId="77777777" w:rsidR="000936C6" w:rsidRPr="009C03D2" w:rsidRDefault="000936C6" w:rsidP="000936C6">
      <w:pPr>
        <w:pStyle w:val="41"/>
        <w:adjustRightInd w:val="0"/>
        <w:ind w:left="1441"/>
      </w:pPr>
      <w:r w:rsidRPr="009C03D2">
        <w:t>可视模式：正常模式下按</w:t>
      </w:r>
      <w:r w:rsidRPr="009C03D2">
        <w:t>v</w:t>
      </w:r>
      <w:r w:rsidRPr="009C03D2">
        <w:t>键进入，左下角显示</w:t>
      </w:r>
      <w:r w:rsidRPr="009C03D2">
        <w:t>--VISUAL--</w:t>
      </w:r>
      <w:r w:rsidRPr="009C03D2">
        <w:t>。</w:t>
      </w:r>
    </w:p>
    <w:p w14:paraId="0F8A83BD" w14:textId="77777777" w:rsidR="000936C6" w:rsidRPr="009C03D2" w:rsidRDefault="000936C6" w:rsidP="000936C6">
      <w:pPr>
        <w:pStyle w:val="1e"/>
      </w:pPr>
      <w:r w:rsidRPr="009C03D2">
        <w:t>退出命令（正常模式下）：</w:t>
      </w:r>
    </w:p>
    <w:p w14:paraId="4FECB616" w14:textId="77777777" w:rsidR="000936C6" w:rsidRPr="009C03D2" w:rsidRDefault="000936C6" w:rsidP="000936C6">
      <w:pPr>
        <w:pStyle w:val="41"/>
        <w:adjustRightInd w:val="0"/>
        <w:ind w:left="1441"/>
      </w:pPr>
      <w:r w:rsidRPr="009C03D2">
        <w:t xml:space="preserve">:wq </w:t>
      </w:r>
      <w:r w:rsidRPr="009C03D2">
        <w:t>保存并退出。</w:t>
      </w:r>
    </w:p>
    <w:p w14:paraId="47124E52" w14:textId="77777777" w:rsidR="000936C6" w:rsidRPr="009C03D2" w:rsidRDefault="000936C6" w:rsidP="000936C6">
      <w:pPr>
        <w:pStyle w:val="41"/>
        <w:adjustRightInd w:val="0"/>
        <w:ind w:left="1441"/>
      </w:pPr>
      <w:r w:rsidRPr="009C03D2">
        <w:t xml:space="preserve">:q! </w:t>
      </w:r>
      <w:r w:rsidRPr="009C03D2">
        <w:t>强制退出并忽略所有更改。</w:t>
      </w:r>
    </w:p>
    <w:p w14:paraId="245381F2" w14:textId="77777777" w:rsidR="000936C6" w:rsidRPr="009C03D2" w:rsidRDefault="000936C6" w:rsidP="000936C6">
      <w:pPr>
        <w:pStyle w:val="41"/>
        <w:adjustRightInd w:val="0"/>
        <w:ind w:left="1441"/>
      </w:pPr>
      <w:r w:rsidRPr="009C03D2">
        <w:t xml:space="preserve">:e! </w:t>
      </w:r>
      <w:r w:rsidRPr="009C03D2">
        <w:t>放弃所有修改，并打开原有文件。</w:t>
      </w:r>
    </w:p>
    <w:p w14:paraId="32ACF8CE" w14:textId="77777777" w:rsidR="000936C6" w:rsidRPr="009C03D2" w:rsidRDefault="000936C6" w:rsidP="000936C6">
      <w:pPr>
        <w:pStyle w:val="2"/>
        <w:numPr>
          <w:ilvl w:val="1"/>
          <w:numId w:val="4"/>
        </w:numPr>
        <w:ind w:left="0"/>
      </w:pPr>
      <w:bookmarkStart w:id="63" w:name="_Toc51057484"/>
      <w:bookmarkStart w:id="64" w:name="_Toc51141515"/>
      <w:bookmarkStart w:id="65" w:name="_Toc51330011"/>
      <w:bookmarkStart w:id="66" w:name="_Toc53415139"/>
      <w:bookmarkStart w:id="67" w:name="_Toc65486989"/>
      <w:bookmarkStart w:id="68" w:name="_Toc69742824"/>
      <w:bookmarkStart w:id="69" w:name="_Toc74644316"/>
      <w:bookmarkStart w:id="70" w:name="_Toc78182509"/>
      <w:bookmarkStart w:id="71" w:name="_Toc78277401"/>
      <w:bookmarkStart w:id="72" w:name="_Toc80609132"/>
      <w:r w:rsidRPr="009C03D2">
        <w:t>cd</w:t>
      </w:r>
      <w:bookmarkEnd w:id="63"/>
      <w:bookmarkEnd w:id="64"/>
      <w:bookmarkEnd w:id="65"/>
      <w:bookmarkEnd w:id="66"/>
      <w:bookmarkEnd w:id="67"/>
      <w:bookmarkEnd w:id="68"/>
      <w:bookmarkEnd w:id="69"/>
      <w:bookmarkEnd w:id="70"/>
      <w:bookmarkEnd w:id="71"/>
      <w:bookmarkEnd w:id="72"/>
    </w:p>
    <w:p w14:paraId="30D1D326" w14:textId="77777777" w:rsidR="000936C6" w:rsidRPr="009C03D2" w:rsidRDefault="000936C6" w:rsidP="000936C6">
      <w:pPr>
        <w:pStyle w:val="1e"/>
      </w:pPr>
      <w:r w:rsidRPr="009C03D2">
        <w:t>显示当前目录的名称，或切换当前的目录（打开指定目录）。</w:t>
      </w:r>
    </w:p>
    <w:p w14:paraId="7C9E2A40" w14:textId="77777777" w:rsidR="000936C6" w:rsidRPr="009C03D2" w:rsidRDefault="000936C6" w:rsidP="000936C6">
      <w:pPr>
        <w:pStyle w:val="1e"/>
      </w:pPr>
      <w:r w:rsidRPr="009C03D2">
        <w:t>命令语法：</w:t>
      </w:r>
    </w:p>
    <w:p w14:paraId="5AC7C419" w14:textId="77777777" w:rsidR="000936C6" w:rsidRPr="009C03D2" w:rsidRDefault="000936C6" w:rsidP="000936C6">
      <w:pPr>
        <w:pStyle w:val="affffc"/>
      </w:pPr>
      <w:r w:rsidRPr="009C03D2">
        <w:t>cd [</w:t>
      </w:r>
      <w:r w:rsidRPr="009C03D2">
        <w:t>参数</w:t>
      </w:r>
      <w:r w:rsidRPr="009C03D2">
        <w:t>]</w:t>
      </w:r>
    </w:p>
    <w:p w14:paraId="3CBACDD2" w14:textId="77777777" w:rsidR="000936C6" w:rsidRDefault="000936C6" w:rsidP="000936C6">
      <w:pPr>
        <w:pStyle w:val="1e"/>
      </w:pPr>
      <w:r w:rsidRPr="009C03D2">
        <w:lastRenderedPageBreak/>
        <w:t>参数说明：</w:t>
      </w:r>
    </w:p>
    <w:p w14:paraId="6576C9DA" w14:textId="77777777" w:rsidR="000936C6" w:rsidRDefault="000936C6" w:rsidP="000936C6">
      <w:pPr>
        <w:pStyle w:val="41"/>
        <w:adjustRightInd w:val="0"/>
        <w:ind w:left="1441"/>
      </w:pPr>
      <w:r>
        <w:t>无参数</w:t>
      </w:r>
      <w:r>
        <w:rPr>
          <w:rFonts w:hint="eastAsia"/>
        </w:rPr>
        <w:t>：</w:t>
      </w:r>
      <w:r w:rsidRPr="009C03D2">
        <w:t>切换用户当前目录。</w:t>
      </w:r>
    </w:p>
    <w:p w14:paraId="192AA4DD" w14:textId="77777777" w:rsidR="000936C6" w:rsidRDefault="000936C6" w:rsidP="000936C6">
      <w:pPr>
        <w:pStyle w:val="41"/>
        <w:adjustRightInd w:val="0"/>
        <w:ind w:left="1441"/>
      </w:pPr>
      <w:r w:rsidRPr="009C03D2">
        <w:t xml:space="preserve">. </w:t>
      </w:r>
      <w:r>
        <w:rPr>
          <w:rFonts w:hint="eastAsia"/>
        </w:rPr>
        <w:t>：</w:t>
      </w:r>
      <w:r w:rsidRPr="009C03D2">
        <w:t>表示当前目录</w:t>
      </w:r>
      <w:r>
        <w:rPr>
          <w:rFonts w:hint="eastAsia"/>
        </w:rPr>
        <w:t>。</w:t>
      </w:r>
    </w:p>
    <w:p w14:paraId="14035EA5" w14:textId="77777777" w:rsidR="000936C6" w:rsidRDefault="000936C6" w:rsidP="000936C6">
      <w:pPr>
        <w:pStyle w:val="41"/>
        <w:adjustRightInd w:val="0"/>
        <w:ind w:left="1441"/>
      </w:pPr>
      <w:r w:rsidRPr="009C03D2">
        <w:t xml:space="preserve">.. </w:t>
      </w:r>
      <w:r>
        <w:rPr>
          <w:rFonts w:hint="eastAsia"/>
        </w:rPr>
        <w:t>：</w:t>
      </w:r>
      <w:r w:rsidRPr="009C03D2">
        <w:t>表示上一级目录</w:t>
      </w:r>
      <w:r>
        <w:rPr>
          <w:rFonts w:hint="eastAsia"/>
        </w:rPr>
        <w:t>。</w:t>
      </w:r>
    </w:p>
    <w:p w14:paraId="6052A7CC" w14:textId="77777777" w:rsidR="000936C6" w:rsidRDefault="000936C6" w:rsidP="000936C6">
      <w:pPr>
        <w:pStyle w:val="41"/>
        <w:adjustRightInd w:val="0"/>
        <w:ind w:left="1441"/>
      </w:pPr>
      <w:r w:rsidRPr="009C03D2">
        <w:t xml:space="preserve">~ </w:t>
      </w:r>
      <w:r>
        <w:rPr>
          <w:rFonts w:hint="eastAsia"/>
        </w:rPr>
        <w:t>：</w:t>
      </w:r>
      <w:r w:rsidRPr="009C03D2">
        <w:t>表示</w:t>
      </w:r>
      <w:r w:rsidRPr="009C03D2">
        <w:t>home</w:t>
      </w:r>
      <w:r w:rsidRPr="009C03D2">
        <w:t>目录</w:t>
      </w:r>
      <w:r>
        <w:rPr>
          <w:rFonts w:hint="eastAsia"/>
        </w:rPr>
        <w:t>。</w:t>
      </w:r>
    </w:p>
    <w:p w14:paraId="5DFC1E5D" w14:textId="77777777" w:rsidR="000936C6" w:rsidRPr="009C03D2" w:rsidRDefault="000936C6" w:rsidP="000936C6">
      <w:pPr>
        <w:pStyle w:val="41"/>
        <w:adjustRightInd w:val="0"/>
        <w:ind w:left="1441"/>
      </w:pPr>
      <w:r w:rsidRPr="009C03D2">
        <w:t xml:space="preserve">/ </w:t>
      </w:r>
      <w:r>
        <w:rPr>
          <w:rFonts w:hint="eastAsia"/>
        </w:rPr>
        <w:t>：</w:t>
      </w:r>
      <w:r w:rsidRPr="009C03D2">
        <w:t>表示根目录。</w:t>
      </w:r>
    </w:p>
    <w:p w14:paraId="2C25CD26" w14:textId="77777777" w:rsidR="000936C6" w:rsidRPr="009C03D2" w:rsidRDefault="000936C6" w:rsidP="000936C6">
      <w:pPr>
        <w:pStyle w:val="1e"/>
      </w:pPr>
      <w:r w:rsidRPr="009C03D2">
        <w:t>命令示例：</w:t>
      </w:r>
    </w:p>
    <w:p w14:paraId="413BEBD8" w14:textId="77777777" w:rsidR="000936C6" w:rsidRPr="009C03D2" w:rsidRDefault="000936C6" w:rsidP="000936C6">
      <w:pPr>
        <w:pStyle w:val="41"/>
        <w:adjustRightInd w:val="0"/>
        <w:ind w:left="1441"/>
      </w:pPr>
      <w:r w:rsidRPr="009C03D2">
        <w:t>切换到</w:t>
      </w:r>
      <w:r w:rsidRPr="009C03D2">
        <w:t>usr</w:t>
      </w:r>
      <w:r w:rsidRPr="009C03D2">
        <w:t>目录下的</w:t>
      </w:r>
      <w:r w:rsidRPr="009C03D2">
        <w:t>bin</w:t>
      </w:r>
      <w:r w:rsidRPr="009C03D2">
        <w:t>目录中</w:t>
      </w:r>
      <w:r>
        <w:rPr>
          <w:rFonts w:hint="eastAsia"/>
        </w:rPr>
        <w:t>。</w:t>
      </w:r>
    </w:p>
    <w:p w14:paraId="32D38A6C" w14:textId="77777777" w:rsidR="000936C6" w:rsidRPr="009C03D2" w:rsidRDefault="000936C6" w:rsidP="000936C6">
      <w:pPr>
        <w:pStyle w:val="affffc"/>
      </w:pPr>
      <w:r w:rsidRPr="009C03D2">
        <w:t>cd /usr/bin</w:t>
      </w:r>
    </w:p>
    <w:p w14:paraId="7872199D" w14:textId="77777777" w:rsidR="000936C6" w:rsidRPr="009C03D2" w:rsidRDefault="000936C6" w:rsidP="000936C6">
      <w:pPr>
        <w:pStyle w:val="41"/>
        <w:adjustRightInd w:val="0"/>
        <w:ind w:left="1441"/>
      </w:pPr>
      <w:r w:rsidRPr="009C03D2">
        <w:t>切换到用户</w:t>
      </w:r>
      <w:r w:rsidRPr="009C03D2">
        <w:t>home</w:t>
      </w:r>
      <w:r w:rsidRPr="009C03D2">
        <w:t>目录</w:t>
      </w:r>
      <w:r>
        <w:rPr>
          <w:rFonts w:hint="eastAsia"/>
        </w:rPr>
        <w:t>。</w:t>
      </w:r>
      <w:r w:rsidRPr="009C03D2">
        <w:t xml:space="preserve"> </w:t>
      </w:r>
    </w:p>
    <w:p w14:paraId="4C4D87B5" w14:textId="77777777" w:rsidR="000936C6" w:rsidRPr="009C03D2" w:rsidRDefault="000936C6" w:rsidP="000936C6">
      <w:pPr>
        <w:pStyle w:val="affffc"/>
      </w:pPr>
      <w:r w:rsidRPr="009C03D2">
        <w:t>cd</w:t>
      </w:r>
    </w:p>
    <w:p w14:paraId="555C0557" w14:textId="77777777" w:rsidR="000936C6" w:rsidRPr="009C03D2" w:rsidRDefault="000936C6" w:rsidP="000936C6">
      <w:pPr>
        <w:pStyle w:val="41"/>
        <w:adjustRightInd w:val="0"/>
        <w:ind w:left="1441"/>
      </w:pPr>
      <w:r w:rsidRPr="009C03D2">
        <w:t>切换到当前目录</w:t>
      </w:r>
      <w:r w:rsidRPr="009C03D2">
        <w:t>(cd</w:t>
      </w:r>
      <w:r w:rsidRPr="009C03D2">
        <w:t>后面接一个</w:t>
      </w:r>
      <w:r w:rsidRPr="009C03D2">
        <w:t>.)</w:t>
      </w:r>
      <w:r>
        <w:rPr>
          <w:rFonts w:hint="eastAsia"/>
        </w:rPr>
        <w:t>。</w:t>
      </w:r>
    </w:p>
    <w:p w14:paraId="4645CB99" w14:textId="77777777" w:rsidR="000936C6" w:rsidRPr="009C03D2" w:rsidRDefault="000936C6" w:rsidP="000936C6">
      <w:pPr>
        <w:pStyle w:val="affffc"/>
      </w:pPr>
      <w:r w:rsidRPr="009C03D2">
        <w:t>cd .</w:t>
      </w:r>
    </w:p>
    <w:p w14:paraId="7EA0831F" w14:textId="77777777" w:rsidR="000936C6" w:rsidRPr="009C03D2" w:rsidRDefault="000936C6" w:rsidP="000936C6">
      <w:pPr>
        <w:pStyle w:val="41"/>
        <w:adjustRightInd w:val="0"/>
        <w:ind w:left="1441"/>
      </w:pPr>
      <w:r w:rsidRPr="009C03D2">
        <w:t>切换到当前目录上一级目录</w:t>
      </w:r>
      <w:r w:rsidRPr="009C03D2">
        <w:t>(cd</w:t>
      </w:r>
      <w:r w:rsidRPr="009C03D2">
        <w:t>后面接两个</w:t>
      </w:r>
      <w:r w:rsidRPr="009C03D2">
        <w:t>.)</w:t>
      </w:r>
      <w:r>
        <w:rPr>
          <w:rFonts w:hint="eastAsia"/>
        </w:rPr>
        <w:t>。</w:t>
      </w:r>
    </w:p>
    <w:p w14:paraId="6ED33498" w14:textId="77777777" w:rsidR="000936C6" w:rsidRPr="009C03D2" w:rsidRDefault="000936C6" w:rsidP="000936C6">
      <w:pPr>
        <w:pStyle w:val="affffc"/>
      </w:pPr>
      <w:r w:rsidRPr="009C03D2">
        <w:t xml:space="preserve">cd .. </w:t>
      </w:r>
    </w:p>
    <w:p w14:paraId="3795A0A2" w14:textId="77777777" w:rsidR="000936C6" w:rsidRPr="009C03D2" w:rsidRDefault="000936C6" w:rsidP="000936C6">
      <w:pPr>
        <w:pStyle w:val="41"/>
        <w:adjustRightInd w:val="0"/>
        <w:ind w:left="1441"/>
      </w:pPr>
      <w:r w:rsidRPr="009C03D2">
        <w:t>切换到用户</w:t>
      </w:r>
      <w:r w:rsidRPr="009C03D2">
        <w:t>home</w:t>
      </w:r>
      <w:r>
        <w:t>目录。</w:t>
      </w:r>
    </w:p>
    <w:p w14:paraId="0240329C" w14:textId="77777777" w:rsidR="000936C6" w:rsidRPr="009C03D2" w:rsidRDefault="000936C6" w:rsidP="000936C6">
      <w:pPr>
        <w:pStyle w:val="affffc"/>
      </w:pPr>
      <w:r w:rsidRPr="009C03D2">
        <w:t>cd ~</w:t>
      </w:r>
    </w:p>
    <w:p w14:paraId="73E23048" w14:textId="77777777" w:rsidR="000936C6" w:rsidRPr="009C03D2" w:rsidRDefault="000936C6" w:rsidP="000936C6">
      <w:pPr>
        <w:pStyle w:val="41"/>
        <w:adjustRightInd w:val="0"/>
        <w:ind w:left="1441"/>
      </w:pPr>
      <w:r>
        <w:t>切换到根目录下。</w:t>
      </w:r>
    </w:p>
    <w:p w14:paraId="47634167" w14:textId="77777777" w:rsidR="000936C6" w:rsidRPr="009C03D2" w:rsidRDefault="000936C6" w:rsidP="000936C6">
      <w:pPr>
        <w:pStyle w:val="affffc"/>
      </w:pPr>
      <w:r w:rsidRPr="009C03D2">
        <w:t>cd /</w:t>
      </w:r>
    </w:p>
    <w:p w14:paraId="45D0F7F1" w14:textId="77777777" w:rsidR="000936C6" w:rsidRPr="009C03D2" w:rsidRDefault="000936C6" w:rsidP="000936C6">
      <w:pPr>
        <w:pStyle w:val="1e"/>
      </w:pPr>
      <w:r w:rsidRPr="009C03D2">
        <w:t>注：切换目录需要理解绝对路径和相对路径这两个概念。</w:t>
      </w:r>
    </w:p>
    <w:p w14:paraId="7CC4A520" w14:textId="77777777" w:rsidR="000936C6" w:rsidRPr="009C03D2" w:rsidRDefault="000936C6" w:rsidP="000936C6">
      <w:pPr>
        <w:pStyle w:val="41"/>
        <w:adjustRightInd w:val="0"/>
        <w:ind w:left="14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1EFFAEE5" w14:textId="77777777" w:rsidR="000936C6" w:rsidRPr="009C03D2" w:rsidRDefault="000936C6" w:rsidP="000936C6">
      <w:pPr>
        <w:pStyle w:val="41"/>
        <w:adjustRightInd w:val="0"/>
        <w:ind w:left="14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51E53AD1" w14:textId="77777777" w:rsidR="000936C6" w:rsidRPr="009C03D2" w:rsidRDefault="000936C6" w:rsidP="000936C6">
      <w:pPr>
        <w:pStyle w:val="2"/>
        <w:numPr>
          <w:ilvl w:val="1"/>
          <w:numId w:val="4"/>
        </w:numPr>
        <w:ind w:left="0"/>
      </w:pPr>
      <w:bookmarkStart w:id="73" w:name="_Toc51057485"/>
      <w:bookmarkStart w:id="74" w:name="_Toc51141516"/>
      <w:bookmarkStart w:id="75" w:name="_Toc51330012"/>
      <w:bookmarkStart w:id="76" w:name="_Toc53415140"/>
      <w:bookmarkStart w:id="77" w:name="_Toc65486990"/>
      <w:bookmarkStart w:id="78" w:name="_Toc69742825"/>
      <w:bookmarkStart w:id="79" w:name="_Toc74644317"/>
      <w:bookmarkStart w:id="80" w:name="_Toc78182510"/>
      <w:bookmarkStart w:id="81" w:name="_Toc78277402"/>
      <w:bookmarkStart w:id="82" w:name="_Toc80609133"/>
      <w:r w:rsidRPr="009C03D2">
        <w:t>mv</w:t>
      </w:r>
      <w:bookmarkEnd w:id="73"/>
      <w:bookmarkEnd w:id="74"/>
      <w:bookmarkEnd w:id="75"/>
      <w:bookmarkEnd w:id="76"/>
      <w:bookmarkEnd w:id="77"/>
      <w:bookmarkEnd w:id="78"/>
      <w:bookmarkEnd w:id="79"/>
      <w:bookmarkEnd w:id="80"/>
      <w:bookmarkEnd w:id="81"/>
      <w:bookmarkEnd w:id="82"/>
    </w:p>
    <w:p w14:paraId="620E4388" w14:textId="77777777" w:rsidR="000936C6" w:rsidRPr="009C03D2" w:rsidRDefault="000936C6" w:rsidP="000936C6">
      <w:pPr>
        <w:pStyle w:val="1e"/>
      </w:pPr>
      <w:r w:rsidRPr="009C03D2">
        <w:t>文件或目录改名</w:t>
      </w:r>
      <w:r w:rsidRPr="009C03D2">
        <w:t>(move (rename) files)</w:t>
      </w:r>
      <w:r w:rsidRPr="009C03D2">
        <w:t>或将文件或目录移入其它位置</w:t>
      </w:r>
      <w:r>
        <w:t>，</w:t>
      </w:r>
      <w:r w:rsidRPr="009C03D2">
        <w:t>经常用来备份文件或者目录。</w:t>
      </w:r>
    </w:p>
    <w:p w14:paraId="5841AFEA" w14:textId="77777777" w:rsidR="000936C6" w:rsidRPr="009C03D2" w:rsidRDefault="000936C6" w:rsidP="000936C6">
      <w:pPr>
        <w:pStyle w:val="1e"/>
      </w:pPr>
      <w:r w:rsidRPr="009C03D2">
        <w:t>命令语法：</w:t>
      </w:r>
    </w:p>
    <w:p w14:paraId="6B069958" w14:textId="77777777" w:rsidR="000936C6" w:rsidRPr="009C03D2" w:rsidRDefault="000936C6" w:rsidP="000936C6">
      <w:pPr>
        <w:pStyle w:val="affffc"/>
      </w:pPr>
      <w:r w:rsidRPr="009C03D2">
        <w:t>mv [</w:t>
      </w:r>
      <w:r w:rsidRPr="009C03D2">
        <w:t>选项</w:t>
      </w:r>
      <w:r w:rsidRPr="009C03D2">
        <w:t xml:space="preserve">] </w:t>
      </w:r>
      <w:r w:rsidRPr="009C03D2">
        <w:t>参数</w:t>
      </w:r>
      <w:r w:rsidRPr="009C03D2">
        <w:t xml:space="preserve">1  </w:t>
      </w:r>
      <w:r w:rsidRPr="009C03D2">
        <w:t>参数</w:t>
      </w:r>
      <w:r w:rsidRPr="009C03D2">
        <w:t>2</w:t>
      </w:r>
    </w:p>
    <w:p w14:paraId="7735B00A" w14:textId="77777777" w:rsidR="000936C6" w:rsidRDefault="000936C6" w:rsidP="000936C6">
      <w:pPr>
        <w:pStyle w:val="1e"/>
      </w:pPr>
      <w:r w:rsidRPr="009C03D2">
        <w:t>常用选项：</w:t>
      </w:r>
    </w:p>
    <w:p w14:paraId="61AF5F33" w14:textId="77777777" w:rsidR="000936C6" w:rsidRPr="009C03D2" w:rsidRDefault="000936C6" w:rsidP="000936C6">
      <w:pPr>
        <w:pStyle w:val="41"/>
        <w:adjustRightInd w:val="0"/>
        <w:ind w:left="1441"/>
      </w:pPr>
      <w:r w:rsidRPr="009C03D2">
        <w:t>-b</w:t>
      </w:r>
      <w:r>
        <w:rPr>
          <w:rFonts w:hint="eastAsia"/>
        </w:rPr>
        <w:t>：</w:t>
      </w:r>
      <w:r w:rsidRPr="009C03D2">
        <w:t>若需覆盖文件，则覆盖前先行备份。</w:t>
      </w:r>
    </w:p>
    <w:p w14:paraId="1FE41334" w14:textId="77777777" w:rsidR="000936C6" w:rsidRPr="009C03D2" w:rsidRDefault="000936C6" w:rsidP="000936C6">
      <w:pPr>
        <w:pStyle w:val="1e"/>
      </w:pPr>
      <w:r w:rsidRPr="009C03D2">
        <w:t>参数说明：</w:t>
      </w:r>
    </w:p>
    <w:p w14:paraId="0BC1660B" w14:textId="77777777" w:rsidR="000936C6" w:rsidRPr="009C03D2" w:rsidRDefault="000936C6" w:rsidP="000936C6">
      <w:pPr>
        <w:pStyle w:val="41"/>
        <w:adjustRightInd w:val="0"/>
        <w:ind w:left="1441"/>
      </w:pPr>
      <w:r w:rsidRPr="009C03D2">
        <w:lastRenderedPageBreak/>
        <w:t>参数</w:t>
      </w:r>
      <w:r w:rsidRPr="009C03D2">
        <w:t>1</w:t>
      </w:r>
      <w:r w:rsidRPr="009C03D2">
        <w:t>：源文件或目录。</w:t>
      </w:r>
    </w:p>
    <w:p w14:paraId="157477A9" w14:textId="77777777" w:rsidR="000936C6" w:rsidRPr="009C03D2" w:rsidRDefault="000936C6" w:rsidP="000936C6">
      <w:pPr>
        <w:pStyle w:val="41"/>
        <w:adjustRightInd w:val="0"/>
        <w:ind w:left="1441"/>
      </w:pPr>
      <w:r w:rsidRPr="009C03D2">
        <w:t>参数</w:t>
      </w:r>
      <w:r w:rsidRPr="009C03D2">
        <w:t>2</w:t>
      </w:r>
      <w:r w:rsidRPr="009C03D2">
        <w:t>：目标文件或目录。</w:t>
      </w:r>
    </w:p>
    <w:p w14:paraId="301F42B2" w14:textId="77777777" w:rsidR="000936C6" w:rsidRPr="009C03D2" w:rsidRDefault="000936C6" w:rsidP="000936C6">
      <w:pPr>
        <w:pStyle w:val="1e"/>
      </w:pPr>
      <w:r w:rsidRPr="009C03D2">
        <w:t>命令示例：</w:t>
      </w:r>
    </w:p>
    <w:p w14:paraId="3A4E7843" w14:textId="77777777" w:rsidR="000936C6" w:rsidRPr="009C03D2" w:rsidRDefault="000936C6" w:rsidP="000936C6">
      <w:pPr>
        <w:pStyle w:val="41"/>
        <w:adjustRightInd w:val="0"/>
        <w:ind w:left="1441"/>
      </w:pPr>
      <w:r w:rsidRPr="009C03D2">
        <w:t>将文件</w:t>
      </w:r>
      <w:r w:rsidRPr="009C03D2">
        <w:t>python</w:t>
      </w:r>
      <w:r w:rsidRPr="009C03D2">
        <w:t>重命名为</w:t>
      </w:r>
      <w:r w:rsidRPr="009C03D2">
        <w:t>python.bak</w:t>
      </w:r>
      <w:r w:rsidRPr="009C03D2">
        <w:t>：</w:t>
      </w:r>
    </w:p>
    <w:p w14:paraId="6F6874C2" w14:textId="77777777" w:rsidR="000936C6" w:rsidRPr="009C03D2" w:rsidRDefault="000936C6" w:rsidP="000936C6">
      <w:pPr>
        <w:pStyle w:val="affffc"/>
      </w:pPr>
      <w:r w:rsidRPr="009C03D2">
        <w:t>mv python python.bak</w:t>
      </w:r>
    </w:p>
    <w:p w14:paraId="15542F30" w14:textId="77777777" w:rsidR="000936C6" w:rsidRPr="009C03D2" w:rsidRDefault="000936C6" w:rsidP="000936C6">
      <w:pPr>
        <w:pStyle w:val="41"/>
        <w:adjustRightInd w:val="0"/>
        <w:ind w:left="1441"/>
      </w:pPr>
      <w:r w:rsidRPr="009C03D2">
        <w:t>将</w:t>
      </w:r>
      <w:r w:rsidRPr="009C03D2">
        <w:t>/physical/backup</w:t>
      </w:r>
      <w:r w:rsidRPr="009C03D2">
        <w:t>目录下的所有文件和目录移到</w:t>
      </w:r>
      <w:r w:rsidRPr="009C03D2">
        <w:t>/data/dbn1</w:t>
      </w:r>
      <w:r w:rsidRPr="009C03D2">
        <w:t>目录下：</w:t>
      </w:r>
    </w:p>
    <w:p w14:paraId="59A30FE4" w14:textId="77777777" w:rsidR="000936C6" w:rsidRPr="009C03D2" w:rsidRDefault="000936C6" w:rsidP="000936C6">
      <w:pPr>
        <w:pStyle w:val="affffc"/>
      </w:pPr>
      <w:r w:rsidRPr="009C03D2">
        <w:t>mv  /physical/backup/*  /data/dbn1</w:t>
      </w:r>
    </w:p>
    <w:p w14:paraId="5FA5744B" w14:textId="77777777" w:rsidR="000936C6" w:rsidRPr="009C03D2" w:rsidRDefault="000936C6" w:rsidP="000936C6">
      <w:pPr>
        <w:pStyle w:val="2"/>
        <w:numPr>
          <w:ilvl w:val="1"/>
          <w:numId w:val="4"/>
        </w:numPr>
        <w:shd w:val="clear" w:color="auto" w:fill="FFFFFF"/>
        <w:spacing w:before="150" w:after="150"/>
        <w:ind w:left="0"/>
        <w:rPr>
          <w:color w:val="000000"/>
          <w:sz w:val="32"/>
          <w:szCs w:val="32"/>
        </w:rPr>
      </w:pPr>
      <w:bookmarkStart w:id="83" w:name="_Toc51057486"/>
      <w:bookmarkStart w:id="84" w:name="_Toc51141517"/>
      <w:bookmarkStart w:id="85" w:name="_Toc51330013"/>
      <w:bookmarkStart w:id="86" w:name="_Toc53415141"/>
      <w:bookmarkStart w:id="87" w:name="_Toc65486991"/>
      <w:bookmarkStart w:id="88" w:name="_Toc69742826"/>
      <w:bookmarkStart w:id="89" w:name="_Toc74644318"/>
      <w:bookmarkStart w:id="90" w:name="_Toc78182511"/>
      <w:bookmarkStart w:id="91" w:name="_Toc78277403"/>
      <w:bookmarkStart w:id="92" w:name="_Toc80609134"/>
      <w:r w:rsidRPr="009C03D2">
        <w:rPr>
          <w:color w:val="000000"/>
          <w:sz w:val="32"/>
          <w:szCs w:val="32"/>
        </w:rPr>
        <w:t>curl</w:t>
      </w:r>
      <w:bookmarkEnd w:id="83"/>
      <w:bookmarkEnd w:id="84"/>
      <w:bookmarkEnd w:id="85"/>
      <w:bookmarkEnd w:id="86"/>
      <w:bookmarkEnd w:id="87"/>
      <w:bookmarkEnd w:id="88"/>
      <w:bookmarkEnd w:id="89"/>
      <w:bookmarkEnd w:id="90"/>
      <w:bookmarkEnd w:id="91"/>
      <w:bookmarkEnd w:id="92"/>
    </w:p>
    <w:p w14:paraId="696B529C" w14:textId="77777777" w:rsidR="000936C6" w:rsidRPr="009C03D2" w:rsidRDefault="000936C6" w:rsidP="000936C6">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554D240E" w14:textId="77777777" w:rsidR="000936C6" w:rsidRPr="009C03D2" w:rsidRDefault="000936C6" w:rsidP="000936C6">
      <w:pPr>
        <w:pStyle w:val="1e"/>
      </w:pPr>
      <w:r w:rsidRPr="009C03D2">
        <w:t>命令语法：</w:t>
      </w:r>
    </w:p>
    <w:p w14:paraId="0B6D10D2" w14:textId="77777777" w:rsidR="000936C6" w:rsidRPr="009C03D2" w:rsidRDefault="000936C6" w:rsidP="000936C6">
      <w:pPr>
        <w:pStyle w:val="affffc"/>
      </w:pPr>
      <w:r w:rsidRPr="009C03D2">
        <w:t>curl [</w:t>
      </w:r>
      <w:r w:rsidRPr="009C03D2">
        <w:t>选项</w:t>
      </w:r>
      <w:r w:rsidRPr="009C03D2">
        <w:t>] [URL]</w:t>
      </w:r>
    </w:p>
    <w:p w14:paraId="722AF2B2" w14:textId="77777777" w:rsidR="000936C6" w:rsidRPr="009C03D2" w:rsidRDefault="000936C6" w:rsidP="000936C6">
      <w:pPr>
        <w:pStyle w:val="1e"/>
      </w:pPr>
      <w:r w:rsidRPr="009C03D2">
        <w:t>常用选项：</w:t>
      </w:r>
    </w:p>
    <w:p w14:paraId="74AD8F85" w14:textId="77777777" w:rsidR="000936C6" w:rsidRPr="009C03D2" w:rsidRDefault="000936C6" w:rsidP="000936C6">
      <w:pPr>
        <w:pStyle w:val="41"/>
        <w:adjustRightInd w:val="0"/>
        <w:ind w:left="1441"/>
      </w:pPr>
      <w:r w:rsidRPr="009C03D2">
        <w:t>-A/--user-agent &lt;string&gt;</w:t>
      </w:r>
      <w:r w:rsidRPr="009C03D2">
        <w:t>：设置用户代理发送给服务器</w:t>
      </w:r>
      <w:r>
        <w:rPr>
          <w:rFonts w:hint="eastAsia"/>
        </w:rPr>
        <w:t>；</w:t>
      </w:r>
    </w:p>
    <w:p w14:paraId="4167E112" w14:textId="77777777" w:rsidR="000936C6" w:rsidRPr="009C03D2" w:rsidRDefault="000936C6" w:rsidP="000936C6">
      <w:pPr>
        <w:pStyle w:val="41"/>
        <w:adjustRightInd w:val="0"/>
        <w:ind w:left="1441"/>
      </w:pPr>
      <w:r w:rsidRPr="009C03D2">
        <w:t>-C/--continue-at &lt;offset&gt;</w:t>
      </w:r>
      <w:r w:rsidRPr="009C03D2">
        <w:t>：断点续转</w:t>
      </w:r>
      <w:r>
        <w:rPr>
          <w:rFonts w:hint="eastAsia"/>
        </w:rPr>
        <w:t>；</w:t>
      </w:r>
    </w:p>
    <w:p w14:paraId="49323DD7" w14:textId="77777777" w:rsidR="000936C6" w:rsidRPr="009C03D2" w:rsidRDefault="000936C6" w:rsidP="000936C6">
      <w:pPr>
        <w:pStyle w:val="41"/>
        <w:adjustRightInd w:val="0"/>
        <w:ind w:left="1441"/>
      </w:pPr>
      <w:r w:rsidRPr="009C03D2">
        <w:t>-D/--dump-header &lt;file&gt;</w:t>
      </w:r>
      <w:r w:rsidRPr="009C03D2">
        <w:t>：把</w:t>
      </w:r>
      <w:r w:rsidRPr="009C03D2">
        <w:t>header</w:t>
      </w:r>
      <w:r w:rsidRPr="009C03D2">
        <w:t>信息写入到该文件中</w:t>
      </w:r>
      <w:r>
        <w:rPr>
          <w:rFonts w:hint="eastAsia"/>
        </w:rPr>
        <w:t>；</w:t>
      </w:r>
    </w:p>
    <w:p w14:paraId="277B33D4" w14:textId="77777777" w:rsidR="000936C6" w:rsidRPr="009C03D2" w:rsidRDefault="000936C6" w:rsidP="000936C6">
      <w:pPr>
        <w:pStyle w:val="41"/>
        <w:adjustRightInd w:val="0"/>
        <w:ind w:left="1441"/>
      </w:pPr>
      <w:r w:rsidRPr="009C03D2">
        <w:t>-e/--referer</w:t>
      </w:r>
      <w:r w:rsidRPr="009C03D2">
        <w:t>：来源网址</w:t>
      </w:r>
      <w:r>
        <w:rPr>
          <w:rFonts w:hint="eastAsia"/>
        </w:rPr>
        <w:t>；</w:t>
      </w:r>
    </w:p>
    <w:p w14:paraId="3C8013DF" w14:textId="77777777" w:rsidR="000936C6" w:rsidRPr="009C03D2" w:rsidRDefault="000936C6" w:rsidP="000936C6">
      <w:pPr>
        <w:pStyle w:val="41"/>
        <w:adjustRightInd w:val="0"/>
        <w:ind w:left="1441"/>
      </w:pPr>
      <w:r w:rsidRPr="009C03D2">
        <w:t>-o/--output</w:t>
      </w:r>
      <w:r w:rsidRPr="009C03D2">
        <w:t>：把输出写到该文件中</w:t>
      </w:r>
      <w:r>
        <w:rPr>
          <w:rFonts w:hint="eastAsia"/>
        </w:rPr>
        <w:t>；</w:t>
      </w:r>
    </w:p>
    <w:p w14:paraId="18873345" w14:textId="77777777" w:rsidR="000936C6" w:rsidRPr="009C03D2" w:rsidRDefault="000936C6" w:rsidP="000936C6">
      <w:pPr>
        <w:pStyle w:val="41"/>
        <w:adjustRightInd w:val="0"/>
        <w:ind w:left="1441"/>
      </w:pPr>
      <w:r w:rsidRPr="009C03D2">
        <w:t>-O/--remote-name</w:t>
      </w:r>
      <w:r w:rsidRPr="009C03D2">
        <w:t>：把输出写到该文件中，保留远程文件的文件名</w:t>
      </w:r>
      <w:r>
        <w:rPr>
          <w:rFonts w:hint="eastAsia"/>
        </w:rPr>
        <w:t>；</w:t>
      </w:r>
    </w:p>
    <w:p w14:paraId="15C6AF11" w14:textId="77777777" w:rsidR="000936C6" w:rsidRPr="009C03D2" w:rsidRDefault="000936C6" w:rsidP="000936C6">
      <w:pPr>
        <w:pStyle w:val="41"/>
        <w:adjustRightInd w:val="0"/>
        <w:ind w:left="1441"/>
      </w:pPr>
      <w:r w:rsidRPr="009C03D2">
        <w:t>-s/--silent</w:t>
      </w:r>
      <w:r w:rsidRPr="009C03D2">
        <w:t>：</w:t>
      </w:r>
      <w:r>
        <w:t>静默</w:t>
      </w:r>
      <w:r w:rsidRPr="009C03D2">
        <w:t>模式。不输出任何东西</w:t>
      </w:r>
      <w:r>
        <w:rPr>
          <w:rFonts w:hint="eastAsia"/>
        </w:rPr>
        <w:t>；</w:t>
      </w:r>
    </w:p>
    <w:p w14:paraId="0236E038" w14:textId="77777777" w:rsidR="000936C6" w:rsidRPr="009C03D2" w:rsidRDefault="000936C6" w:rsidP="000936C6">
      <w:pPr>
        <w:pStyle w:val="41"/>
        <w:adjustRightInd w:val="0"/>
        <w:ind w:left="1441"/>
      </w:pPr>
      <w:r w:rsidRPr="009C03D2">
        <w:t>-T/--upload-file &lt;file&gt;</w:t>
      </w:r>
      <w:r w:rsidRPr="009C03D2">
        <w:t>：上传文件</w:t>
      </w:r>
      <w:r>
        <w:rPr>
          <w:rFonts w:hint="eastAsia"/>
        </w:rPr>
        <w:t>；</w:t>
      </w:r>
    </w:p>
    <w:p w14:paraId="0E446AEF" w14:textId="77777777" w:rsidR="000936C6" w:rsidRPr="009C03D2" w:rsidRDefault="000936C6" w:rsidP="000936C6">
      <w:pPr>
        <w:pStyle w:val="41"/>
        <w:adjustRightInd w:val="0"/>
        <w:ind w:left="1441"/>
      </w:pPr>
      <w:r w:rsidRPr="009C03D2">
        <w:t>-u/--user &lt;user[:password]&gt;</w:t>
      </w:r>
      <w:r w:rsidRPr="009C03D2">
        <w:t>：设置服务器的用户和密码</w:t>
      </w:r>
      <w:r>
        <w:rPr>
          <w:rFonts w:hint="eastAsia"/>
        </w:rPr>
        <w:t>；</w:t>
      </w:r>
    </w:p>
    <w:p w14:paraId="71C71B34" w14:textId="77777777" w:rsidR="000936C6" w:rsidRPr="009C03D2" w:rsidRDefault="000936C6" w:rsidP="000936C6">
      <w:pPr>
        <w:pStyle w:val="41"/>
        <w:adjustRightInd w:val="0"/>
        <w:ind w:left="1441"/>
      </w:pPr>
      <w:r w:rsidRPr="009C03D2">
        <w:t>-x/--proxy &lt;host[:port]&gt;</w:t>
      </w:r>
      <w:r w:rsidRPr="009C03D2">
        <w:t>：在给定的端口上使用</w:t>
      </w:r>
      <w:r w:rsidRPr="009C03D2">
        <w:t>HTTP</w:t>
      </w:r>
      <w:r w:rsidRPr="009C03D2">
        <w:t>代理</w:t>
      </w:r>
      <w:r>
        <w:rPr>
          <w:rFonts w:hint="eastAsia"/>
        </w:rPr>
        <w:t>；</w:t>
      </w:r>
    </w:p>
    <w:p w14:paraId="7E6B9C90" w14:textId="77777777" w:rsidR="000936C6" w:rsidRPr="009C03D2" w:rsidRDefault="000936C6" w:rsidP="000936C6">
      <w:pPr>
        <w:pStyle w:val="41"/>
        <w:adjustRightInd w:val="0"/>
        <w:ind w:left="1441"/>
      </w:pPr>
      <w:r w:rsidRPr="009C03D2">
        <w:t>-#/--progress-bar</w:t>
      </w:r>
      <w:r w:rsidRPr="009C03D2">
        <w:t>：进度条显示当前的传送状态。</w:t>
      </w:r>
    </w:p>
    <w:p w14:paraId="01623821" w14:textId="77777777" w:rsidR="000936C6" w:rsidRPr="009C03D2" w:rsidRDefault="000936C6" w:rsidP="000936C6">
      <w:pPr>
        <w:pStyle w:val="1e"/>
      </w:pPr>
      <w:r w:rsidRPr="009C03D2">
        <w:t>参数说明：</w:t>
      </w:r>
    </w:p>
    <w:p w14:paraId="300FE830" w14:textId="77777777" w:rsidR="000936C6" w:rsidRPr="009C03D2" w:rsidRDefault="000936C6" w:rsidP="000936C6">
      <w:pPr>
        <w:pStyle w:val="41"/>
        <w:adjustRightInd w:val="0"/>
        <w:ind w:left="1441"/>
      </w:pPr>
      <w:r w:rsidRPr="009C03D2">
        <w:t>URL</w:t>
      </w:r>
      <w:r w:rsidRPr="009C03D2">
        <w:t>：指定的文件传输</w:t>
      </w:r>
      <w:r w:rsidRPr="009C03D2">
        <w:t>URL</w:t>
      </w:r>
      <w:r w:rsidRPr="009C03D2">
        <w:t>地址</w:t>
      </w:r>
      <w:r>
        <w:rPr>
          <w:rFonts w:hint="eastAsia"/>
        </w:rPr>
        <w:t>。</w:t>
      </w:r>
    </w:p>
    <w:p w14:paraId="6D4B34A1" w14:textId="77777777" w:rsidR="000936C6" w:rsidRPr="009C03D2" w:rsidRDefault="000936C6" w:rsidP="000936C6">
      <w:pPr>
        <w:pStyle w:val="1e"/>
      </w:pPr>
      <w:r w:rsidRPr="009C03D2">
        <w:t>命令示例：</w:t>
      </w:r>
    </w:p>
    <w:p w14:paraId="792EFCDC" w14:textId="77777777" w:rsidR="000936C6" w:rsidRPr="009C03D2" w:rsidRDefault="000936C6" w:rsidP="000936C6">
      <w:pPr>
        <w:pStyle w:val="41"/>
        <w:adjustRightInd w:val="0"/>
        <w:ind w:left="1441"/>
      </w:pPr>
      <w:r w:rsidRPr="009C03D2">
        <w:t>将</w:t>
      </w:r>
      <w:r w:rsidRPr="009C03D2">
        <w:t>url(</w:t>
      </w:r>
      <w:hyperlink r:id="rId33" w:history="1">
        <w:r w:rsidRPr="009C03D2">
          <w:t>https://mirrors.huaweicloud.com/repository/conf/CentOS-7-anon.repo)</w:t>
        </w:r>
        <w:r w:rsidRPr="009C03D2">
          <w:t>的内容保存到</w:t>
        </w:r>
        <w:r w:rsidRPr="009C03D2">
          <w:t>/etc/yum.repos.d/CentOS-Base.repo</w:t>
        </w:r>
      </w:hyperlink>
      <w:r w:rsidRPr="009C03D2">
        <w:t>文件中。</w:t>
      </w:r>
    </w:p>
    <w:p w14:paraId="1AA7699A" w14:textId="77777777" w:rsidR="000936C6" w:rsidRPr="009C03D2" w:rsidRDefault="000936C6" w:rsidP="000936C6">
      <w:pPr>
        <w:pStyle w:val="affffc"/>
      </w:pPr>
      <w:r w:rsidRPr="009C03D2">
        <w:t>curl -o /etc/yum.repos.d/CentOS-Base.repo</w:t>
      </w:r>
      <w:r w:rsidRPr="009C03D2">
        <w:rPr>
          <w:shd w:val="clear" w:color="auto" w:fill="auto"/>
        </w:rPr>
        <w:t xml:space="preserve"> </w:t>
      </w:r>
      <w:hyperlink r:id="rId34" w:history="1">
        <w:r w:rsidRPr="009C03D2">
          <w:rPr>
            <w:shd w:val="clear" w:color="auto" w:fill="auto"/>
          </w:rPr>
          <w:t>https://mirrors.huaweicloud.com/repository/conf/CentOS-7-anon.repo</w:t>
        </w:r>
      </w:hyperlink>
    </w:p>
    <w:p w14:paraId="238AFF28" w14:textId="77777777" w:rsidR="000936C6" w:rsidRPr="009C03D2" w:rsidRDefault="000936C6" w:rsidP="000936C6">
      <w:pPr>
        <w:pStyle w:val="41"/>
        <w:adjustRightInd w:val="0"/>
        <w:ind w:left="1441"/>
      </w:pPr>
      <w:r>
        <w:t>如果在传输过程中掉线</w:t>
      </w:r>
      <w:r w:rsidRPr="009C03D2">
        <w:t>，可以使用</w:t>
      </w:r>
      <w:r w:rsidRPr="009C03D2">
        <w:t>-C</w:t>
      </w:r>
      <w:r w:rsidRPr="009C03D2">
        <w:t>的方式进行续传。</w:t>
      </w:r>
    </w:p>
    <w:p w14:paraId="266B5C94" w14:textId="77777777" w:rsidR="000936C6" w:rsidRPr="009C03D2" w:rsidRDefault="000936C6" w:rsidP="000936C6">
      <w:pPr>
        <w:pStyle w:val="affffc"/>
        <w:rPr>
          <w:shd w:val="clear" w:color="auto" w:fill="auto"/>
        </w:rPr>
      </w:pPr>
      <w:r w:rsidRPr="009C03D2">
        <w:rPr>
          <w:shd w:val="clear" w:color="auto" w:fill="auto"/>
        </w:rPr>
        <w:t xml:space="preserve">curl -C -O </w:t>
      </w:r>
      <w:hyperlink r:id="rId35" w:history="1">
        <w:r w:rsidRPr="009C03D2">
          <w:rPr>
            <w:shd w:val="clear" w:color="auto" w:fill="auto"/>
          </w:rPr>
          <w:t>https://mirrors.huaweicloud.com/repository/conf/CentOS-7-anon.repo</w:t>
        </w:r>
      </w:hyperlink>
    </w:p>
    <w:p w14:paraId="7FCB5255" w14:textId="77777777" w:rsidR="000936C6" w:rsidRPr="009C03D2" w:rsidRDefault="000936C6" w:rsidP="000936C6">
      <w:pPr>
        <w:pStyle w:val="2"/>
        <w:numPr>
          <w:ilvl w:val="1"/>
          <w:numId w:val="4"/>
        </w:numPr>
        <w:ind w:left="0"/>
      </w:pPr>
      <w:bookmarkStart w:id="93" w:name="_Toc51057487"/>
      <w:bookmarkStart w:id="94" w:name="_Toc51141518"/>
      <w:bookmarkStart w:id="95" w:name="_Toc51330014"/>
      <w:bookmarkStart w:id="96" w:name="_Toc53415142"/>
      <w:bookmarkStart w:id="97" w:name="_Toc65486992"/>
      <w:bookmarkStart w:id="98" w:name="_Toc69742827"/>
      <w:bookmarkStart w:id="99" w:name="_Toc74644319"/>
      <w:bookmarkStart w:id="100" w:name="_Toc78182512"/>
      <w:bookmarkStart w:id="101" w:name="_Toc78277404"/>
      <w:bookmarkStart w:id="102" w:name="_Toc80609135"/>
      <w:r w:rsidRPr="009C03D2">
        <w:lastRenderedPageBreak/>
        <w:t>yum</w:t>
      </w:r>
      <w:bookmarkEnd w:id="93"/>
      <w:bookmarkEnd w:id="94"/>
      <w:bookmarkEnd w:id="95"/>
      <w:bookmarkEnd w:id="96"/>
      <w:bookmarkEnd w:id="97"/>
      <w:bookmarkEnd w:id="98"/>
      <w:bookmarkEnd w:id="99"/>
      <w:bookmarkEnd w:id="100"/>
      <w:bookmarkEnd w:id="101"/>
      <w:bookmarkEnd w:id="102"/>
    </w:p>
    <w:p w14:paraId="36228C67" w14:textId="77777777" w:rsidR="000936C6" w:rsidRPr="009C03D2" w:rsidRDefault="000936C6" w:rsidP="000936C6">
      <w:pPr>
        <w:pStyle w:val="ItemListTextinTable"/>
      </w:pPr>
      <w:r w:rsidRPr="009C03D2">
        <w:t>Shell 前端软件包管理器。基于 RPM 包管理，能够从指定的服务器自动下载 RPM 包并且安装，可以自动处理依赖性关系，并且一次安装所有依赖的软体包，无须繁琐地一次次下载和安装。</w:t>
      </w:r>
    </w:p>
    <w:p w14:paraId="66711944" w14:textId="77777777" w:rsidR="000936C6" w:rsidRPr="009C03D2" w:rsidRDefault="000936C6" w:rsidP="000936C6">
      <w:pPr>
        <w:pStyle w:val="1e"/>
      </w:pPr>
      <w:r w:rsidRPr="009C03D2">
        <w:t>命令语法：</w:t>
      </w:r>
    </w:p>
    <w:p w14:paraId="1BE33B58" w14:textId="77777777" w:rsidR="000936C6" w:rsidRPr="009C03D2" w:rsidRDefault="000936C6" w:rsidP="000936C6">
      <w:pPr>
        <w:pStyle w:val="affffc"/>
      </w:pPr>
      <w:r w:rsidRPr="009C03D2">
        <w:t>yum [options] [command] [package ...]</w:t>
      </w:r>
    </w:p>
    <w:p w14:paraId="7768592F" w14:textId="77777777" w:rsidR="000936C6" w:rsidRPr="009C03D2" w:rsidRDefault="000936C6" w:rsidP="000936C6">
      <w:pPr>
        <w:pStyle w:val="ItemListTextinTable"/>
      </w:pPr>
      <w:r w:rsidRPr="009C03D2">
        <w:t>常用选项：</w:t>
      </w:r>
    </w:p>
    <w:p w14:paraId="79326572" w14:textId="77777777" w:rsidR="000936C6" w:rsidRPr="009C03D2" w:rsidRDefault="000936C6" w:rsidP="000936C6">
      <w:pPr>
        <w:pStyle w:val="41"/>
        <w:adjustRightInd w:val="0"/>
        <w:ind w:left="1441"/>
      </w:pPr>
      <w:r w:rsidRPr="009C03D2">
        <w:t>-h</w:t>
      </w:r>
      <w:r w:rsidRPr="009C03D2">
        <w:t>：查看帮助</w:t>
      </w:r>
      <w:r>
        <w:rPr>
          <w:rFonts w:hint="eastAsia"/>
        </w:rPr>
        <w:t>；</w:t>
      </w:r>
    </w:p>
    <w:p w14:paraId="1D6AAC8B" w14:textId="77777777" w:rsidR="000936C6" w:rsidRPr="009C03D2" w:rsidRDefault="000936C6" w:rsidP="000936C6">
      <w:pPr>
        <w:pStyle w:val="41"/>
        <w:adjustRightInd w:val="0"/>
        <w:ind w:left="1441"/>
      </w:pPr>
      <w:r w:rsidRPr="009C03D2">
        <w:t>-y</w:t>
      </w:r>
      <w:r w:rsidRPr="009C03D2">
        <w:t>：当安装过程提示选择全部为</w:t>
      </w:r>
      <w:r w:rsidRPr="009C03D2">
        <w:t xml:space="preserve"> "yes"</w:t>
      </w:r>
      <w:r>
        <w:rPr>
          <w:rFonts w:hint="eastAsia"/>
        </w:rPr>
        <w:t>；</w:t>
      </w:r>
    </w:p>
    <w:p w14:paraId="206A1A27" w14:textId="77777777" w:rsidR="000936C6" w:rsidRPr="009C03D2" w:rsidRDefault="000936C6" w:rsidP="000936C6">
      <w:pPr>
        <w:pStyle w:val="41"/>
        <w:adjustRightInd w:val="0"/>
        <w:ind w:left="1441"/>
      </w:pPr>
      <w:r w:rsidRPr="009C03D2">
        <w:t>-q</w:t>
      </w:r>
      <w:r w:rsidRPr="009C03D2">
        <w:t>：不显示安装的过程。</w:t>
      </w:r>
    </w:p>
    <w:p w14:paraId="217A12DA" w14:textId="77777777" w:rsidR="000936C6" w:rsidRPr="009C03D2" w:rsidRDefault="000936C6" w:rsidP="000936C6">
      <w:pPr>
        <w:pStyle w:val="ItemListTextinTable"/>
      </w:pPr>
      <w:r w:rsidRPr="009C03D2">
        <w:t>参数说明：</w:t>
      </w:r>
    </w:p>
    <w:p w14:paraId="6331F003" w14:textId="77777777" w:rsidR="000936C6" w:rsidRPr="009C03D2" w:rsidRDefault="000936C6" w:rsidP="000936C6">
      <w:pPr>
        <w:pStyle w:val="41"/>
        <w:adjustRightInd w:val="0"/>
        <w:ind w:left="1441"/>
      </w:pPr>
      <w:r w:rsidRPr="009C03D2">
        <w:t>command</w:t>
      </w:r>
      <w:r w:rsidRPr="009C03D2">
        <w:t>：要进行的操作。</w:t>
      </w:r>
    </w:p>
    <w:p w14:paraId="0DD1937C" w14:textId="77777777" w:rsidR="000936C6" w:rsidRPr="009C03D2" w:rsidRDefault="000936C6" w:rsidP="000936C6">
      <w:pPr>
        <w:pStyle w:val="41"/>
        <w:adjustRightInd w:val="0"/>
        <w:ind w:left="1441"/>
      </w:pPr>
      <w:r w:rsidRPr="009C03D2">
        <w:t>package</w:t>
      </w:r>
      <w:r w:rsidRPr="009C03D2">
        <w:t>：安装的包名。</w:t>
      </w:r>
    </w:p>
    <w:p w14:paraId="3C13C135" w14:textId="77777777" w:rsidR="000936C6" w:rsidRPr="009C03D2" w:rsidRDefault="000936C6" w:rsidP="000936C6">
      <w:pPr>
        <w:pStyle w:val="1e"/>
      </w:pPr>
      <w:r w:rsidRPr="009C03D2">
        <w:t>命令示例：</w:t>
      </w:r>
    </w:p>
    <w:p w14:paraId="5CE7DAD4" w14:textId="77777777" w:rsidR="000936C6" w:rsidRPr="009C03D2" w:rsidRDefault="000936C6" w:rsidP="000936C6">
      <w:pPr>
        <w:pStyle w:val="41"/>
        <w:adjustRightInd w:val="0"/>
        <w:ind w:left="1441"/>
      </w:pPr>
      <w:r w:rsidRPr="009C03D2">
        <w:t>列出所有可更新的软件清单命令</w:t>
      </w:r>
      <w:r>
        <w:rPr>
          <w:rFonts w:hint="eastAsia"/>
        </w:rPr>
        <w:t>。</w:t>
      </w:r>
    </w:p>
    <w:p w14:paraId="45C2E948" w14:textId="77777777" w:rsidR="000936C6" w:rsidRPr="009C03D2" w:rsidRDefault="000936C6" w:rsidP="000936C6">
      <w:pPr>
        <w:pStyle w:val="affffc"/>
      </w:pPr>
      <w:r w:rsidRPr="009C03D2">
        <w:t>yum check-update</w:t>
      </w:r>
    </w:p>
    <w:p w14:paraId="617C4912" w14:textId="77777777" w:rsidR="000936C6" w:rsidRPr="009C03D2" w:rsidRDefault="000936C6" w:rsidP="000936C6">
      <w:pPr>
        <w:pStyle w:val="41"/>
        <w:adjustRightInd w:val="0"/>
        <w:ind w:left="1441"/>
      </w:pPr>
      <w:r w:rsidRPr="009C03D2">
        <w:t>更新所有软件命令</w:t>
      </w:r>
      <w:r>
        <w:rPr>
          <w:rFonts w:hint="eastAsia"/>
        </w:rPr>
        <w:t>。</w:t>
      </w:r>
    </w:p>
    <w:p w14:paraId="780C102D" w14:textId="77777777" w:rsidR="000936C6" w:rsidRPr="009C03D2" w:rsidRDefault="000936C6" w:rsidP="000936C6">
      <w:pPr>
        <w:pStyle w:val="affffc"/>
      </w:pPr>
      <w:r w:rsidRPr="009C03D2">
        <w:t>yum update</w:t>
      </w:r>
    </w:p>
    <w:p w14:paraId="01D589FC" w14:textId="77777777" w:rsidR="000936C6" w:rsidRPr="009C03D2" w:rsidRDefault="000936C6" w:rsidP="000936C6">
      <w:pPr>
        <w:pStyle w:val="41"/>
        <w:adjustRightInd w:val="0"/>
        <w:ind w:left="1441"/>
      </w:pPr>
      <w:r>
        <w:t>列出所有可安装</w:t>
      </w:r>
      <w:r w:rsidRPr="009C03D2">
        <w:t>的软件清单命令</w:t>
      </w:r>
      <w:r>
        <w:rPr>
          <w:rFonts w:hint="eastAsia"/>
        </w:rPr>
        <w:t>。</w:t>
      </w:r>
    </w:p>
    <w:p w14:paraId="781B30EE" w14:textId="77777777" w:rsidR="000936C6" w:rsidRPr="009C03D2" w:rsidRDefault="000936C6" w:rsidP="000936C6">
      <w:pPr>
        <w:pStyle w:val="affffc"/>
      </w:pPr>
      <w:r w:rsidRPr="009C03D2">
        <w:t>yum list</w:t>
      </w:r>
    </w:p>
    <w:p w14:paraId="463116FE" w14:textId="77777777" w:rsidR="000936C6" w:rsidRPr="009C03D2" w:rsidRDefault="000936C6" w:rsidP="000936C6">
      <w:pPr>
        <w:pStyle w:val="41"/>
        <w:adjustRightInd w:val="0"/>
        <w:ind w:left="1441"/>
      </w:pPr>
      <w:r w:rsidRPr="009C03D2">
        <w:t>安装指定的软件</w:t>
      </w:r>
      <w:r>
        <w:rPr>
          <w:rFonts w:hint="eastAsia"/>
        </w:rPr>
        <w:t>。</w:t>
      </w:r>
    </w:p>
    <w:p w14:paraId="644BFAD8" w14:textId="77777777" w:rsidR="000936C6" w:rsidRPr="009C03D2" w:rsidRDefault="000936C6" w:rsidP="000936C6">
      <w:pPr>
        <w:pStyle w:val="affffc"/>
      </w:pPr>
      <w:r w:rsidRPr="009C03D2">
        <w:t>yum install -y libaio-devel flex bison ncurses-devel glibc.devel patch lsb_release wget python3</w:t>
      </w:r>
    </w:p>
    <w:p w14:paraId="51E311E0" w14:textId="77777777" w:rsidR="000936C6" w:rsidRPr="009C03D2" w:rsidRDefault="000936C6" w:rsidP="000936C6">
      <w:pPr>
        <w:pStyle w:val="2"/>
        <w:numPr>
          <w:ilvl w:val="1"/>
          <w:numId w:val="4"/>
        </w:numPr>
        <w:ind w:left="0"/>
      </w:pPr>
      <w:bookmarkStart w:id="103" w:name="_Toc51057488"/>
      <w:bookmarkStart w:id="104" w:name="_Toc51141519"/>
      <w:bookmarkStart w:id="105" w:name="_Toc51330015"/>
      <w:bookmarkStart w:id="106" w:name="_Toc53415143"/>
      <w:bookmarkStart w:id="107" w:name="_Toc65486993"/>
      <w:bookmarkStart w:id="108" w:name="_Toc69742828"/>
      <w:bookmarkStart w:id="109" w:name="_Toc74644320"/>
      <w:bookmarkStart w:id="110" w:name="_Toc78182513"/>
      <w:bookmarkStart w:id="111" w:name="_Toc78277405"/>
      <w:bookmarkStart w:id="112" w:name="_Toc80609136"/>
      <w:r>
        <w:t>w</w:t>
      </w:r>
      <w:r w:rsidRPr="009C03D2">
        <w:t>get</w:t>
      </w:r>
      <w:bookmarkEnd w:id="103"/>
      <w:bookmarkEnd w:id="104"/>
      <w:bookmarkEnd w:id="105"/>
      <w:bookmarkEnd w:id="106"/>
      <w:bookmarkEnd w:id="107"/>
      <w:bookmarkEnd w:id="108"/>
      <w:bookmarkEnd w:id="109"/>
      <w:bookmarkEnd w:id="110"/>
      <w:bookmarkEnd w:id="111"/>
      <w:bookmarkEnd w:id="112"/>
    </w:p>
    <w:p w14:paraId="0F319D50" w14:textId="77777777" w:rsidR="000936C6" w:rsidRPr="009C03D2" w:rsidRDefault="000936C6" w:rsidP="000936C6">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7D6CBEDB" w14:textId="77777777" w:rsidR="000936C6" w:rsidRPr="009C03D2" w:rsidRDefault="000936C6" w:rsidP="000936C6">
      <w:pPr>
        <w:pStyle w:val="1e"/>
      </w:pPr>
      <w:r w:rsidRPr="009C03D2">
        <w:t>命令语法</w:t>
      </w:r>
      <w:r>
        <w:rPr>
          <w:rFonts w:hint="eastAsia"/>
        </w:rPr>
        <w:t>：</w:t>
      </w:r>
    </w:p>
    <w:p w14:paraId="4FE2CB9F" w14:textId="77777777" w:rsidR="000936C6" w:rsidRPr="009C03D2" w:rsidRDefault="000936C6" w:rsidP="000936C6">
      <w:pPr>
        <w:pStyle w:val="affffc"/>
      </w:pPr>
      <w:r w:rsidRPr="009C03D2">
        <w:t>wget [</w:t>
      </w:r>
      <w:r w:rsidRPr="009C03D2">
        <w:t>选项</w:t>
      </w:r>
      <w:r w:rsidRPr="009C03D2">
        <w:t>] [URL]</w:t>
      </w:r>
    </w:p>
    <w:p w14:paraId="4AAA7A89" w14:textId="514B9815" w:rsidR="000936C6" w:rsidRPr="009C03D2" w:rsidRDefault="000936C6" w:rsidP="000936C6">
      <w:pPr>
        <w:pStyle w:val="1e"/>
      </w:pPr>
      <w:r w:rsidRPr="009C03D2">
        <w:t>常用选项</w:t>
      </w:r>
      <w:r w:rsidR="00950B5D">
        <w:t>：</w:t>
      </w:r>
    </w:p>
    <w:p w14:paraId="092BC991" w14:textId="77777777" w:rsidR="000936C6" w:rsidRPr="009C03D2" w:rsidRDefault="000936C6" w:rsidP="000936C6">
      <w:pPr>
        <w:pStyle w:val="41"/>
        <w:adjustRightInd w:val="0"/>
        <w:ind w:left="1441"/>
      </w:pPr>
      <w:r w:rsidRPr="009C03D2">
        <w:t>-c</w:t>
      </w:r>
      <w:r w:rsidRPr="009C03D2">
        <w:t>：接着下载没下载完的文件</w:t>
      </w:r>
      <w:r>
        <w:rPr>
          <w:rFonts w:hint="eastAsia"/>
        </w:rPr>
        <w:t>；</w:t>
      </w:r>
    </w:p>
    <w:p w14:paraId="6FE07373" w14:textId="77777777" w:rsidR="000936C6" w:rsidRPr="009C03D2" w:rsidRDefault="000936C6" w:rsidP="000936C6">
      <w:pPr>
        <w:pStyle w:val="41"/>
        <w:adjustRightInd w:val="0"/>
        <w:ind w:left="1441"/>
      </w:pPr>
      <w:r w:rsidRPr="009C03D2">
        <w:t>-b</w:t>
      </w:r>
      <w:r w:rsidRPr="009C03D2">
        <w:t>：启动后转入后台执行</w:t>
      </w:r>
      <w:r>
        <w:rPr>
          <w:rFonts w:hint="eastAsia"/>
        </w:rPr>
        <w:t>；</w:t>
      </w:r>
    </w:p>
    <w:p w14:paraId="10B9F053" w14:textId="77777777" w:rsidR="000936C6" w:rsidRPr="009C03D2" w:rsidRDefault="000936C6" w:rsidP="000936C6">
      <w:pPr>
        <w:pStyle w:val="41"/>
        <w:adjustRightInd w:val="0"/>
        <w:ind w:left="1441"/>
      </w:pPr>
      <w:r w:rsidRPr="009C03D2">
        <w:t>-P</w:t>
      </w:r>
      <w:r w:rsidRPr="009C03D2">
        <w:t>：指定下载目录</w:t>
      </w:r>
      <w:r>
        <w:rPr>
          <w:rFonts w:hint="eastAsia"/>
        </w:rPr>
        <w:t>；</w:t>
      </w:r>
    </w:p>
    <w:p w14:paraId="48456935" w14:textId="77777777" w:rsidR="000936C6" w:rsidRPr="009C03D2" w:rsidRDefault="000936C6" w:rsidP="000936C6">
      <w:pPr>
        <w:pStyle w:val="41"/>
        <w:adjustRightInd w:val="0"/>
        <w:ind w:left="1441"/>
      </w:pPr>
      <w:r w:rsidRPr="009C03D2">
        <w:t>-O</w:t>
      </w:r>
      <w:r w:rsidRPr="009C03D2">
        <w:t>：变更下载文件名</w:t>
      </w:r>
      <w:r>
        <w:rPr>
          <w:rFonts w:hint="eastAsia"/>
        </w:rPr>
        <w:t>；</w:t>
      </w:r>
    </w:p>
    <w:p w14:paraId="29E1F3EA" w14:textId="77777777" w:rsidR="000936C6" w:rsidRPr="009C03D2" w:rsidRDefault="000936C6" w:rsidP="000936C6">
      <w:pPr>
        <w:pStyle w:val="41"/>
        <w:adjustRightInd w:val="0"/>
        <w:ind w:left="1441"/>
      </w:pPr>
      <w:r w:rsidRPr="009C03D2">
        <w:lastRenderedPageBreak/>
        <w:t>--ftp-user --ftp-password</w:t>
      </w:r>
      <w:r w:rsidRPr="009C03D2">
        <w:t>：使用</w:t>
      </w:r>
      <w:r w:rsidRPr="009C03D2">
        <w:t>FTP</w:t>
      </w:r>
      <w:r w:rsidRPr="009C03D2">
        <w:t>用户认证下载</w:t>
      </w:r>
      <w:r>
        <w:rPr>
          <w:rFonts w:hint="eastAsia"/>
        </w:rPr>
        <w:t>。</w:t>
      </w:r>
    </w:p>
    <w:p w14:paraId="5C5733CB" w14:textId="77777777" w:rsidR="000936C6" w:rsidRPr="009C03D2" w:rsidRDefault="000936C6" w:rsidP="000936C6">
      <w:pPr>
        <w:pStyle w:val="1e"/>
      </w:pPr>
      <w:r w:rsidRPr="009C03D2">
        <w:t>参数说明</w:t>
      </w:r>
      <w:r>
        <w:t>：</w:t>
      </w:r>
    </w:p>
    <w:p w14:paraId="186AE025" w14:textId="77777777" w:rsidR="000936C6" w:rsidRPr="009C03D2" w:rsidRDefault="000936C6" w:rsidP="000936C6">
      <w:pPr>
        <w:pStyle w:val="41"/>
        <w:adjustRightInd w:val="0"/>
        <w:ind w:left="1441"/>
      </w:pPr>
      <w:r w:rsidRPr="009C03D2">
        <w:t>指定的文件下载</w:t>
      </w:r>
      <w:r w:rsidRPr="009C03D2">
        <w:t>URL</w:t>
      </w:r>
      <w:r w:rsidRPr="009C03D2">
        <w:t>地址</w:t>
      </w:r>
      <w:r>
        <w:rPr>
          <w:rFonts w:hint="eastAsia"/>
        </w:rPr>
        <w:t>。</w:t>
      </w:r>
    </w:p>
    <w:p w14:paraId="5725A669" w14:textId="77777777" w:rsidR="000936C6" w:rsidRPr="009C03D2" w:rsidRDefault="000936C6" w:rsidP="000936C6">
      <w:pPr>
        <w:pStyle w:val="1e"/>
      </w:pPr>
      <w:r w:rsidRPr="009C03D2">
        <w:t>命令示例：</w:t>
      </w:r>
    </w:p>
    <w:p w14:paraId="5A6DE21C" w14:textId="77777777" w:rsidR="000936C6" w:rsidRPr="009C03D2" w:rsidRDefault="000936C6" w:rsidP="000936C6">
      <w:pPr>
        <w:pStyle w:val="41"/>
        <w:adjustRightInd w:val="0"/>
        <w:ind w:left="1441"/>
      </w:pPr>
      <w:r w:rsidRPr="009C03D2">
        <w:t>下载</w:t>
      </w:r>
      <w:r w:rsidRPr="009C03D2">
        <w:t>openGauss</w:t>
      </w:r>
      <w:r w:rsidRPr="009C03D2">
        <w:t>数据库安装文件到当前文件夹：</w:t>
      </w:r>
    </w:p>
    <w:p w14:paraId="44882F74" w14:textId="77777777" w:rsidR="000936C6" w:rsidRPr="009C03D2" w:rsidRDefault="000936C6" w:rsidP="000936C6">
      <w:pPr>
        <w:pStyle w:val="affffc"/>
      </w:pPr>
      <w:r w:rsidRPr="009C03D2">
        <w:t xml:space="preserve">wget </w:t>
      </w:r>
      <w:hyperlink r:id="rId36" w:history="1">
        <w:r w:rsidRPr="009C03D2">
          <w:t>https://opengauss.obs.cn-south-1.myhuaweicloud.com/</w:t>
        </w:r>
        <w:r>
          <w:t>1.1.0</w:t>
        </w:r>
        <w:r w:rsidRPr="009C03D2">
          <w:t>/x86/openGauss-</w:t>
        </w:r>
        <w:r>
          <w:t>1.1.0</w:t>
        </w:r>
        <w:r w:rsidRPr="009C03D2">
          <w:t>-CentOS-64bit.tar.gz</w:t>
        </w:r>
      </w:hyperlink>
    </w:p>
    <w:p w14:paraId="37914278" w14:textId="77777777" w:rsidR="000936C6" w:rsidRPr="009C03D2" w:rsidRDefault="000936C6" w:rsidP="000936C6">
      <w:pPr>
        <w:pStyle w:val="41"/>
        <w:adjustRightInd w:val="0"/>
        <w:ind w:left="1441"/>
      </w:pPr>
      <w:r w:rsidRPr="009C03D2">
        <w:t>使用</w:t>
      </w:r>
      <w:r w:rsidRPr="009C03D2">
        <w:t>wget</w:t>
      </w:r>
      <w:r w:rsidRPr="009C03D2">
        <w:t>断点续传</w:t>
      </w:r>
      <w:r>
        <w:rPr>
          <w:rFonts w:hint="eastAsia"/>
        </w:rPr>
        <w:t>：</w:t>
      </w:r>
    </w:p>
    <w:p w14:paraId="5AAFBA74" w14:textId="77777777" w:rsidR="000936C6" w:rsidRPr="009C03D2" w:rsidRDefault="000936C6" w:rsidP="000936C6">
      <w:pPr>
        <w:pStyle w:val="affffc"/>
      </w:pPr>
      <w:r w:rsidRPr="009C03D2">
        <w:t xml:space="preserve">wget </w:t>
      </w:r>
      <w:r w:rsidRPr="009C03D2">
        <w:rPr>
          <w:rFonts w:eastAsia="宋体"/>
        </w:rPr>
        <w:t>–</w:t>
      </w:r>
      <w:r w:rsidRPr="009C03D2">
        <w:t xml:space="preserve">c </w:t>
      </w:r>
      <w:hyperlink r:id="rId37" w:history="1">
        <w:r w:rsidRPr="009C03D2">
          <w:t>https://opengauss.obs.cn-south-1.myhuaweicloud.com/</w:t>
        </w:r>
        <w:r>
          <w:t>1.1.0</w:t>
        </w:r>
        <w:r w:rsidRPr="009C03D2">
          <w:t>/x86/openGauss-</w:t>
        </w:r>
        <w:r>
          <w:t>1.1.0</w:t>
        </w:r>
        <w:r w:rsidRPr="009C03D2">
          <w:t>-CentOS-64bit.tar.gz</w:t>
        </w:r>
      </w:hyperlink>
    </w:p>
    <w:p w14:paraId="2290CB36" w14:textId="77777777" w:rsidR="000936C6" w:rsidRPr="009C03D2" w:rsidRDefault="000936C6" w:rsidP="000936C6">
      <w:pPr>
        <w:pStyle w:val="2"/>
        <w:numPr>
          <w:ilvl w:val="1"/>
          <w:numId w:val="4"/>
        </w:numPr>
        <w:ind w:left="0"/>
      </w:pPr>
      <w:bookmarkStart w:id="113" w:name="_Toc51057489"/>
      <w:bookmarkStart w:id="114" w:name="_Toc51141520"/>
      <w:bookmarkStart w:id="115" w:name="_Toc51330016"/>
      <w:bookmarkStart w:id="116" w:name="_Toc53415144"/>
      <w:bookmarkStart w:id="117" w:name="_Toc65486994"/>
      <w:bookmarkStart w:id="118" w:name="_Toc69742829"/>
      <w:bookmarkStart w:id="119" w:name="_Toc74644321"/>
      <w:bookmarkStart w:id="120" w:name="_Toc78182514"/>
      <w:bookmarkStart w:id="121" w:name="_Toc78277406"/>
      <w:bookmarkStart w:id="122" w:name="_Toc80609137"/>
      <w:r w:rsidRPr="009C03D2">
        <w:t>ln</w:t>
      </w:r>
      <w:bookmarkEnd w:id="113"/>
      <w:bookmarkEnd w:id="114"/>
      <w:bookmarkEnd w:id="115"/>
      <w:bookmarkEnd w:id="116"/>
      <w:bookmarkEnd w:id="117"/>
      <w:bookmarkEnd w:id="118"/>
      <w:bookmarkEnd w:id="119"/>
      <w:bookmarkEnd w:id="120"/>
      <w:bookmarkEnd w:id="121"/>
      <w:bookmarkEnd w:id="122"/>
    </w:p>
    <w:p w14:paraId="27D08CA4" w14:textId="77777777" w:rsidR="000936C6" w:rsidRPr="009C03D2" w:rsidRDefault="000936C6" w:rsidP="000936C6">
      <w:pPr>
        <w:pStyle w:val="1e"/>
      </w:pPr>
      <w:r w:rsidRPr="009C03D2">
        <w:t>为某一个文件在另外一个位置建立一个同步的链接（软硬链接，不带选项为硬链接）。</w:t>
      </w:r>
    </w:p>
    <w:p w14:paraId="06B047FF" w14:textId="77777777" w:rsidR="000936C6" w:rsidRPr="009C03D2" w:rsidRDefault="000936C6" w:rsidP="000936C6">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33C6C200" w14:textId="77777777" w:rsidR="000936C6" w:rsidRPr="009C03D2" w:rsidRDefault="000936C6" w:rsidP="000936C6">
      <w:pPr>
        <w:pStyle w:val="1e"/>
      </w:pPr>
      <w:r w:rsidRPr="009C03D2">
        <w:t>命令语法：</w:t>
      </w:r>
    </w:p>
    <w:p w14:paraId="6B0D54F6" w14:textId="77777777" w:rsidR="000936C6" w:rsidRPr="009C03D2" w:rsidRDefault="000936C6" w:rsidP="000936C6">
      <w:pPr>
        <w:pStyle w:val="affffc"/>
      </w:pPr>
      <w:r w:rsidRPr="009C03D2">
        <w:t>ln [</w:t>
      </w:r>
      <w:r w:rsidRPr="009C03D2">
        <w:t>选项</w:t>
      </w:r>
      <w:r w:rsidRPr="009C03D2">
        <w:t xml:space="preserve">] </w:t>
      </w:r>
      <w:r w:rsidRPr="009C03D2">
        <w:t>参数</w:t>
      </w:r>
      <w:r w:rsidRPr="009C03D2">
        <w:t xml:space="preserve">1 </w:t>
      </w:r>
      <w:r w:rsidRPr="009C03D2">
        <w:t>参数</w:t>
      </w:r>
      <w:r w:rsidRPr="009C03D2">
        <w:t>2</w:t>
      </w:r>
    </w:p>
    <w:p w14:paraId="79814ED6" w14:textId="77777777" w:rsidR="000936C6" w:rsidRPr="009C03D2" w:rsidRDefault="000936C6" w:rsidP="000936C6">
      <w:pPr>
        <w:pStyle w:val="1e"/>
      </w:pPr>
      <w:r w:rsidRPr="009C03D2">
        <w:t>常用选项：</w:t>
      </w:r>
    </w:p>
    <w:p w14:paraId="70BA501D" w14:textId="77777777" w:rsidR="000936C6" w:rsidRPr="009C03D2" w:rsidRDefault="000936C6" w:rsidP="000936C6">
      <w:pPr>
        <w:pStyle w:val="41"/>
        <w:adjustRightInd w:val="0"/>
        <w:ind w:left="1441"/>
      </w:pPr>
      <w:r w:rsidRPr="009C03D2">
        <w:t>-b  --</w:t>
      </w:r>
      <w:r w:rsidRPr="009C03D2">
        <w:t>删除，覆盖以前建立的链接</w:t>
      </w:r>
      <w:r>
        <w:rPr>
          <w:rFonts w:hint="eastAsia"/>
        </w:rPr>
        <w:t>；</w:t>
      </w:r>
    </w:p>
    <w:p w14:paraId="36A069CA" w14:textId="77777777" w:rsidR="000936C6" w:rsidRPr="009C03D2" w:rsidRDefault="000936C6" w:rsidP="000936C6">
      <w:pPr>
        <w:pStyle w:val="41"/>
        <w:adjustRightInd w:val="0"/>
        <w:ind w:left="1441"/>
      </w:pPr>
      <w:r w:rsidRPr="009C03D2">
        <w:t>-d  --</w:t>
      </w:r>
      <w:r w:rsidRPr="009C03D2">
        <w:t>允许超级用户制作目录的硬链接</w:t>
      </w:r>
      <w:r>
        <w:rPr>
          <w:rFonts w:hint="eastAsia"/>
        </w:rPr>
        <w:t>；</w:t>
      </w:r>
    </w:p>
    <w:p w14:paraId="43072A99" w14:textId="77777777" w:rsidR="000936C6" w:rsidRPr="009C03D2" w:rsidRDefault="000936C6" w:rsidP="000936C6">
      <w:pPr>
        <w:pStyle w:val="41"/>
        <w:adjustRightInd w:val="0"/>
        <w:ind w:left="1441"/>
      </w:pPr>
      <w:r w:rsidRPr="009C03D2">
        <w:t>-s  --</w:t>
      </w:r>
      <w:r w:rsidRPr="009C03D2">
        <w:t>软链接</w:t>
      </w:r>
      <w:r w:rsidRPr="009C03D2">
        <w:t>(</w:t>
      </w:r>
      <w:r w:rsidRPr="009C03D2">
        <w:t>符号链接</w:t>
      </w:r>
      <w:r w:rsidRPr="009C03D2">
        <w:t>)</w:t>
      </w:r>
      <w:r w:rsidRPr="009C03D2">
        <w:t>。</w:t>
      </w:r>
    </w:p>
    <w:p w14:paraId="04F9FC9D" w14:textId="77777777" w:rsidR="000936C6" w:rsidRPr="009C03D2" w:rsidRDefault="000936C6" w:rsidP="000936C6">
      <w:pPr>
        <w:pStyle w:val="1e"/>
      </w:pPr>
      <w:r w:rsidRPr="009C03D2">
        <w:t>参数说明：</w:t>
      </w:r>
    </w:p>
    <w:p w14:paraId="055CBC06" w14:textId="77777777" w:rsidR="000936C6" w:rsidRPr="009C03D2" w:rsidRDefault="000936C6" w:rsidP="000936C6">
      <w:pPr>
        <w:pStyle w:val="41"/>
        <w:adjustRightInd w:val="0"/>
        <w:ind w:left="1441"/>
      </w:pPr>
      <w:r w:rsidRPr="009C03D2">
        <w:t>参数</w:t>
      </w:r>
      <w:r w:rsidRPr="009C03D2">
        <w:t>1</w:t>
      </w:r>
      <w:r w:rsidRPr="009C03D2">
        <w:t>：源文件或目录。</w:t>
      </w:r>
    </w:p>
    <w:p w14:paraId="51A5F35E" w14:textId="77777777" w:rsidR="000936C6" w:rsidRPr="009C03D2" w:rsidRDefault="000936C6" w:rsidP="000936C6">
      <w:pPr>
        <w:pStyle w:val="41"/>
        <w:adjustRightInd w:val="0"/>
        <w:ind w:left="1441"/>
      </w:pPr>
      <w:r w:rsidRPr="009C03D2">
        <w:t>参数</w:t>
      </w:r>
      <w:r w:rsidRPr="009C03D2">
        <w:t>2</w:t>
      </w:r>
      <w:r w:rsidRPr="009C03D2">
        <w:t>：被链接的文件或目录。</w:t>
      </w:r>
    </w:p>
    <w:p w14:paraId="66763809" w14:textId="77777777" w:rsidR="000936C6" w:rsidRPr="009C03D2" w:rsidRDefault="000936C6" w:rsidP="000936C6">
      <w:pPr>
        <w:pStyle w:val="1e"/>
      </w:pPr>
      <w:r w:rsidRPr="009C03D2">
        <w:t>命令示例：</w:t>
      </w:r>
    </w:p>
    <w:p w14:paraId="605097C5" w14:textId="77777777" w:rsidR="000936C6" w:rsidRPr="009C03D2" w:rsidRDefault="000936C6" w:rsidP="000936C6">
      <w:pPr>
        <w:pStyle w:val="41"/>
        <w:adjustRightInd w:val="0"/>
        <w:ind w:left="14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p>
    <w:p w14:paraId="0EDB4CFE" w14:textId="77777777" w:rsidR="000936C6" w:rsidRPr="009C03D2" w:rsidRDefault="000936C6" w:rsidP="000936C6">
      <w:pPr>
        <w:pStyle w:val="affffc"/>
      </w:pPr>
      <w:r w:rsidRPr="009C03D2">
        <w:t>ln -s python3 /usr/bin/python</w:t>
      </w:r>
    </w:p>
    <w:p w14:paraId="0E255962" w14:textId="77777777" w:rsidR="000936C6" w:rsidRPr="009C03D2" w:rsidRDefault="000936C6" w:rsidP="000936C6">
      <w:pPr>
        <w:pStyle w:val="41"/>
        <w:adjustRightInd w:val="0"/>
        <w:ind w:left="14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p>
    <w:p w14:paraId="49E2C56A" w14:textId="77777777" w:rsidR="000936C6" w:rsidRPr="009C03D2" w:rsidRDefault="000936C6" w:rsidP="000936C6">
      <w:pPr>
        <w:pStyle w:val="affffc"/>
      </w:pPr>
      <w:r w:rsidRPr="009C03D2">
        <w:t>ln python3 /usr/bin/python</w:t>
      </w:r>
    </w:p>
    <w:p w14:paraId="1BBC51EC" w14:textId="77777777" w:rsidR="000936C6" w:rsidRPr="009C03D2" w:rsidRDefault="000936C6" w:rsidP="000936C6">
      <w:pPr>
        <w:pStyle w:val="1e"/>
      </w:pPr>
    </w:p>
    <w:p w14:paraId="229F791E" w14:textId="77777777" w:rsidR="000936C6" w:rsidRPr="009C03D2" w:rsidRDefault="000936C6" w:rsidP="000936C6">
      <w:pPr>
        <w:pStyle w:val="2"/>
        <w:numPr>
          <w:ilvl w:val="1"/>
          <w:numId w:val="4"/>
        </w:numPr>
        <w:ind w:left="0"/>
      </w:pPr>
      <w:bookmarkStart w:id="123" w:name="_Toc51057490"/>
      <w:bookmarkStart w:id="124" w:name="_Toc51141521"/>
      <w:bookmarkStart w:id="125" w:name="_Toc51330017"/>
      <w:bookmarkStart w:id="126" w:name="_Toc53415145"/>
      <w:bookmarkStart w:id="127" w:name="_Toc65486995"/>
      <w:bookmarkStart w:id="128" w:name="_Toc69742830"/>
      <w:bookmarkStart w:id="129" w:name="_Toc74644322"/>
      <w:bookmarkStart w:id="130" w:name="_Toc78182515"/>
      <w:bookmarkStart w:id="131" w:name="_Toc78277407"/>
      <w:bookmarkStart w:id="132" w:name="_Toc80609138"/>
      <w:r w:rsidRPr="009C03D2">
        <w:lastRenderedPageBreak/>
        <w:t>mkdir</w:t>
      </w:r>
      <w:bookmarkEnd w:id="123"/>
      <w:bookmarkEnd w:id="124"/>
      <w:bookmarkEnd w:id="125"/>
      <w:bookmarkEnd w:id="126"/>
      <w:bookmarkEnd w:id="127"/>
      <w:bookmarkEnd w:id="128"/>
      <w:bookmarkEnd w:id="129"/>
      <w:bookmarkEnd w:id="130"/>
      <w:bookmarkEnd w:id="131"/>
      <w:bookmarkEnd w:id="132"/>
    </w:p>
    <w:p w14:paraId="5AF63815" w14:textId="77777777" w:rsidR="000936C6" w:rsidRPr="009C03D2" w:rsidRDefault="000936C6" w:rsidP="000936C6">
      <w:pPr>
        <w:pStyle w:val="1e"/>
      </w:pPr>
      <w:r w:rsidRPr="009C03D2">
        <w:t>创建指定的名称的目录，要求创建目录的用户在当前目录中具有写权限，并且指定的目录名不能是当前目录中已有的目录。</w:t>
      </w:r>
    </w:p>
    <w:p w14:paraId="32D262B5" w14:textId="77777777" w:rsidR="000936C6" w:rsidRPr="009C03D2" w:rsidRDefault="000936C6" w:rsidP="000936C6">
      <w:pPr>
        <w:pStyle w:val="1e"/>
      </w:pPr>
      <w:r w:rsidRPr="009C03D2">
        <w:t>命令语法：</w:t>
      </w:r>
    </w:p>
    <w:p w14:paraId="4C2194DE" w14:textId="77777777" w:rsidR="000936C6" w:rsidRPr="009C03D2" w:rsidRDefault="000936C6" w:rsidP="000936C6">
      <w:pPr>
        <w:pStyle w:val="affffc"/>
      </w:pPr>
      <w:r w:rsidRPr="009C03D2">
        <w:t>mkdir [</w:t>
      </w:r>
      <w:r w:rsidRPr="009C03D2">
        <w:t>选项</w:t>
      </w:r>
      <w:r w:rsidRPr="009C03D2">
        <w:t>] [</w:t>
      </w:r>
      <w:r w:rsidRPr="009C03D2">
        <w:t>参数</w:t>
      </w:r>
      <w:r w:rsidRPr="009C03D2">
        <w:t>]</w:t>
      </w:r>
    </w:p>
    <w:p w14:paraId="3F58DDB1" w14:textId="77777777" w:rsidR="000936C6" w:rsidRPr="009C03D2" w:rsidRDefault="000936C6" w:rsidP="000936C6">
      <w:pPr>
        <w:pStyle w:val="1e"/>
      </w:pPr>
      <w:r w:rsidRPr="009C03D2">
        <w:t>常用选项：</w:t>
      </w:r>
    </w:p>
    <w:p w14:paraId="4F3DAF5C" w14:textId="77777777" w:rsidR="000936C6" w:rsidRPr="009C03D2" w:rsidRDefault="000936C6" w:rsidP="000936C6">
      <w:pPr>
        <w:pStyle w:val="41"/>
        <w:adjustRightInd w:val="0"/>
        <w:ind w:left="14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0C7D3105" w14:textId="77777777" w:rsidR="000936C6" w:rsidRPr="009C03D2" w:rsidRDefault="000936C6" w:rsidP="000936C6">
      <w:pPr>
        <w:pStyle w:val="41"/>
        <w:adjustRightInd w:val="0"/>
        <w:ind w:left="1441"/>
      </w:pPr>
      <w:r w:rsidRPr="009C03D2">
        <w:t>-v --</w:t>
      </w:r>
      <w:r w:rsidRPr="009C03D2">
        <w:t>每次创建新目录都显示信息</w:t>
      </w:r>
      <w:r>
        <w:rPr>
          <w:rFonts w:hint="eastAsia"/>
        </w:rPr>
        <w:t>；</w:t>
      </w:r>
    </w:p>
    <w:p w14:paraId="39CE4311" w14:textId="77777777" w:rsidR="000936C6" w:rsidRPr="009C03D2" w:rsidRDefault="000936C6" w:rsidP="000936C6">
      <w:pPr>
        <w:pStyle w:val="41"/>
        <w:adjustRightInd w:val="0"/>
        <w:ind w:left="14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38EFAA22" w14:textId="77777777" w:rsidR="000936C6" w:rsidRDefault="000936C6" w:rsidP="000936C6">
      <w:pPr>
        <w:pStyle w:val="1e"/>
      </w:pPr>
      <w:r w:rsidRPr="009C03D2">
        <w:t>参数说明：</w:t>
      </w:r>
    </w:p>
    <w:p w14:paraId="5D5EB4B7" w14:textId="77777777" w:rsidR="000936C6" w:rsidRPr="009C03D2" w:rsidRDefault="000936C6" w:rsidP="000936C6">
      <w:pPr>
        <w:pStyle w:val="41"/>
        <w:adjustRightInd w:val="0"/>
        <w:ind w:left="1441"/>
      </w:pPr>
      <w:r w:rsidRPr="009C03D2">
        <w:t>需要创建的目录</w:t>
      </w:r>
      <w:r>
        <w:rPr>
          <w:rFonts w:hint="eastAsia"/>
        </w:rPr>
        <w:t>。</w:t>
      </w:r>
    </w:p>
    <w:p w14:paraId="1547AC92" w14:textId="77777777" w:rsidR="000936C6" w:rsidRPr="009C03D2" w:rsidRDefault="000936C6" w:rsidP="000936C6">
      <w:pPr>
        <w:pStyle w:val="1e"/>
      </w:pPr>
      <w:r w:rsidRPr="009C03D2">
        <w:t>命令示例：</w:t>
      </w:r>
    </w:p>
    <w:p w14:paraId="79B41994" w14:textId="77777777" w:rsidR="000936C6" w:rsidRPr="009C03D2" w:rsidRDefault="000936C6" w:rsidP="000936C6">
      <w:pPr>
        <w:pStyle w:val="41"/>
        <w:adjustRightInd w:val="0"/>
        <w:ind w:left="1441"/>
      </w:pPr>
      <w:r w:rsidRPr="009C03D2">
        <w:t>创建一个空目录：</w:t>
      </w:r>
    </w:p>
    <w:p w14:paraId="0D4639FB" w14:textId="77777777" w:rsidR="000936C6" w:rsidRPr="009C03D2" w:rsidRDefault="000936C6" w:rsidP="000936C6">
      <w:pPr>
        <w:pStyle w:val="affffc"/>
      </w:pPr>
      <w:r w:rsidRPr="009C03D2">
        <w:t>mkdir test</w:t>
      </w:r>
    </w:p>
    <w:p w14:paraId="5A2B055C" w14:textId="77777777" w:rsidR="000936C6" w:rsidRPr="009C03D2" w:rsidRDefault="000936C6" w:rsidP="000936C6">
      <w:pPr>
        <w:pStyle w:val="41"/>
        <w:adjustRightInd w:val="0"/>
        <w:ind w:left="1441"/>
      </w:pPr>
      <w:r w:rsidRPr="009C03D2">
        <w:t>递归创建多个目录：</w:t>
      </w:r>
    </w:p>
    <w:p w14:paraId="3F797696" w14:textId="77777777" w:rsidR="000936C6" w:rsidRPr="009C03D2" w:rsidRDefault="000936C6" w:rsidP="000936C6">
      <w:pPr>
        <w:pStyle w:val="affffc"/>
      </w:pPr>
      <w:r w:rsidRPr="009C03D2">
        <w:t>mkdir -p /opt/software/openGauss</w:t>
      </w:r>
    </w:p>
    <w:p w14:paraId="31C71C01" w14:textId="77777777" w:rsidR="000936C6" w:rsidRPr="009C03D2" w:rsidRDefault="000936C6" w:rsidP="000936C6">
      <w:pPr>
        <w:pStyle w:val="41"/>
        <w:adjustRightInd w:val="0"/>
        <w:ind w:left="1441"/>
      </w:pPr>
      <w:r w:rsidRPr="009C03D2">
        <w:t>创建权限为</w:t>
      </w:r>
      <w:r w:rsidRPr="009C03D2">
        <w:t>777</w:t>
      </w:r>
      <w:r w:rsidRPr="009C03D2">
        <w:t>的目录</w:t>
      </w:r>
      <w:r>
        <w:t>（</w:t>
      </w:r>
      <w:r w:rsidRPr="009C03D2">
        <w:t>目录的权限为</w:t>
      </w:r>
      <w:r>
        <w:t>rwxrwxrwx</w:t>
      </w:r>
      <w:r>
        <w:t>）</w:t>
      </w:r>
      <w:r w:rsidRPr="009C03D2">
        <w:t>：</w:t>
      </w:r>
    </w:p>
    <w:p w14:paraId="3E8A1F17" w14:textId="77777777" w:rsidR="000936C6" w:rsidRPr="009C03D2" w:rsidRDefault="000936C6" w:rsidP="000936C6">
      <w:pPr>
        <w:pStyle w:val="affffc"/>
      </w:pPr>
      <w:r w:rsidRPr="009C03D2">
        <w:t xml:space="preserve">mkdir </w:t>
      </w:r>
      <w:r w:rsidRPr="009C03D2">
        <w:rPr>
          <w:rFonts w:eastAsia="宋体"/>
        </w:rPr>
        <w:t>–</w:t>
      </w:r>
      <w:r w:rsidRPr="009C03D2">
        <w:t>m 777 test</w:t>
      </w:r>
    </w:p>
    <w:p w14:paraId="53D78F32" w14:textId="77777777" w:rsidR="000936C6" w:rsidRPr="009C03D2" w:rsidRDefault="000936C6" w:rsidP="000936C6">
      <w:pPr>
        <w:pStyle w:val="2"/>
        <w:numPr>
          <w:ilvl w:val="1"/>
          <w:numId w:val="4"/>
        </w:numPr>
        <w:ind w:left="0"/>
      </w:pPr>
      <w:bookmarkStart w:id="133" w:name="_Toc51057491"/>
      <w:bookmarkStart w:id="134" w:name="_Toc51141522"/>
      <w:bookmarkStart w:id="135" w:name="_Toc51330018"/>
      <w:bookmarkStart w:id="136" w:name="_Toc53415146"/>
      <w:bookmarkStart w:id="137" w:name="_Toc65486996"/>
      <w:bookmarkStart w:id="138" w:name="_Toc69742831"/>
      <w:bookmarkStart w:id="139" w:name="_Toc74644323"/>
      <w:bookmarkStart w:id="140" w:name="_Toc78182516"/>
      <w:bookmarkStart w:id="141" w:name="_Toc78277408"/>
      <w:bookmarkStart w:id="142" w:name="_Toc80609139"/>
      <w:r w:rsidRPr="009C03D2">
        <w:t>chmod</w:t>
      </w:r>
      <w:bookmarkEnd w:id="133"/>
      <w:bookmarkEnd w:id="134"/>
      <w:bookmarkEnd w:id="135"/>
      <w:bookmarkEnd w:id="136"/>
      <w:bookmarkEnd w:id="137"/>
      <w:bookmarkEnd w:id="138"/>
      <w:bookmarkEnd w:id="139"/>
      <w:bookmarkEnd w:id="140"/>
      <w:bookmarkEnd w:id="141"/>
      <w:bookmarkEnd w:id="142"/>
    </w:p>
    <w:p w14:paraId="0F9D42D7" w14:textId="77777777" w:rsidR="000936C6" w:rsidRPr="009C03D2" w:rsidRDefault="000936C6" w:rsidP="000936C6">
      <w:pPr>
        <w:pStyle w:val="1e"/>
      </w:pPr>
      <w:r w:rsidRPr="009C03D2">
        <w:t>更改文件权限。</w:t>
      </w:r>
    </w:p>
    <w:p w14:paraId="1F19E522" w14:textId="77777777" w:rsidR="000936C6" w:rsidRPr="009C03D2" w:rsidRDefault="000936C6" w:rsidP="000936C6">
      <w:pPr>
        <w:pStyle w:val="1e"/>
      </w:pPr>
      <w:r w:rsidRPr="009C03D2">
        <w:t>命令语法：</w:t>
      </w:r>
    </w:p>
    <w:p w14:paraId="3F781794" w14:textId="77777777" w:rsidR="000936C6" w:rsidRPr="009C03D2" w:rsidRDefault="000936C6" w:rsidP="000936C6">
      <w:pPr>
        <w:pStyle w:val="affffc"/>
      </w:pPr>
      <w:r w:rsidRPr="009C03D2">
        <w:t>chmod [</w:t>
      </w:r>
      <w:r w:rsidRPr="009C03D2">
        <w:t>选项</w:t>
      </w:r>
      <w:r w:rsidRPr="009C03D2">
        <w:t>] &lt;mode&gt; &lt;file...&gt;</w:t>
      </w:r>
    </w:p>
    <w:p w14:paraId="7D2D5484" w14:textId="77777777" w:rsidR="000936C6" w:rsidRPr="009C03D2" w:rsidRDefault="000936C6" w:rsidP="000936C6">
      <w:pPr>
        <w:pStyle w:val="1e"/>
      </w:pPr>
      <w:r w:rsidRPr="009C03D2">
        <w:t>常用选项：</w:t>
      </w:r>
    </w:p>
    <w:p w14:paraId="4F103E4B" w14:textId="77777777" w:rsidR="000936C6" w:rsidRPr="009C03D2" w:rsidRDefault="000936C6" w:rsidP="000936C6">
      <w:pPr>
        <w:pStyle w:val="41"/>
        <w:adjustRightInd w:val="0"/>
        <w:ind w:left="1441"/>
      </w:pPr>
      <w:r w:rsidRPr="009C03D2">
        <w:t>-R, --</w:t>
      </w:r>
      <w:r w:rsidRPr="009C03D2">
        <w:t>以递归的方式对目前目录下的所有文件与子目录进行相同的权限变更</w:t>
      </w:r>
      <w:r>
        <w:rPr>
          <w:rFonts w:hint="eastAsia"/>
        </w:rPr>
        <w:t>。</w:t>
      </w:r>
    </w:p>
    <w:p w14:paraId="3D32A447" w14:textId="77777777" w:rsidR="000936C6" w:rsidRPr="009C03D2" w:rsidRDefault="000936C6" w:rsidP="000936C6">
      <w:pPr>
        <w:pStyle w:val="1e"/>
      </w:pPr>
      <w:r w:rsidRPr="009C03D2">
        <w:t>参数说明：</w:t>
      </w:r>
    </w:p>
    <w:p w14:paraId="5AD51A3F" w14:textId="77777777" w:rsidR="000936C6" w:rsidRPr="009C03D2" w:rsidRDefault="000936C6" w:rsidP="000936C6">
      <w:pPr>
        <w:pStyle w:val="41"/>
        <w:adjustRightInd w:val="0"/>
        <w:ind w:left="1441"/>
      </w:pPr>
      <w:r>
        <w:t>m</w:t>
      </w:r>
      <w:r w:rsidRPr="009C03D2">
        <w:t>ode</w:t>
      </w:r>
      <w:r w:rsidRPr="009C03D2">
        <w:t>：权限设定字串，详细格式如下</w:t>
      </w:r>
      <w:r w:rsidRPr="009C03D2">
        <w:t xml:space="preserve"> </w:t>
      </w:r>
      <w:r w:rsidRPr="009C03D2">
        <w:t>：</w:t>
      </w:r>
    </w:p>
    <w:p w14:paraId="3C5CD6A7" w14:textId="77777777" w:rsidR="000936C6" w:rsidRPr="009C03D2" w:rsidRDefault="000936C6" w:rsidP="000936C6">
      <w:pPr>
        <w:pStyle w:val="affffc"/>
      </w:pPr>
      <w:r w:rsidRPr="009C03D2">
        <w:t>[ugoa...][[+-=][rwxX]...][,...]</w:t>
      </w:r>
      <w:r w:rsidRPr="009C03D2">
        <w:t>，</w:t>
      </w:r>
    </w:p>
    <w:p w14:paraId="50A3907F" w14:textId="77777777" w:rsidR="000936C6" w:rsidRPr="009C03D2" w:rsidRDefault="000936C6" w:rsidP="000936C6">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2DEB2B15" w14:textId="77777777" w:rsidR="000936C6" w:rsidRPr="009C03D2" w:rsidRDefault="000936C6" w:rsidP="000936C6">
      <w:pPr>
        <w:pStyle w:val="41"/>
        <w:adjustRightInd w:val="0"/>
        <w:ind w:left="1441"/>
      </w:pPr>
      <w:r>
        <w:lastRenderedPageBreak/>
        <w:t>file</w:t>
      </w:r>
      <w:r w:rsidRPr="009C03D2">
        <w:t>：文件列表（单个或者多个文件、文件夹）</w:t>
      </w:r>
      <w:r>
        <w:rPr>
          <w:rFonts w:hint="eastAsia"/>
        </w:rPr>
        <w:t>。</w:t>
      </w:r>
    </w:p>
    <w:p w14:paraId="31E0A164" w14:textId="77777777" w:rsidR="000936C6" w:rsidRPr="009C03D2" w:rsidRDefault="000936C6" w:rsidP="000936C6">
      <w:pPr>
        <w:pStyle w:val="1e"/>
      </w:pPr>
      <w:r w:rsidRPr="009C03D2">
        <w:t>命令示例：</w:t>
      </w:r>
    </w:p>
    <w:p w14:paraId="119C4E3A" w14:textId="77777777" w:rsidR="000936C6" w:rsidRPr="009C03D2" w:rsidRDefault="000936C6" w:rsidP="000936C6">
      <w:pPr>
        <w:pStyle w:val="41"/>
        <w:adjustRightInd w:val="0"/>
        <w:ind w:left="1441"/>
      </w:pPr>
      <w:r w:rsidRPr="009C03D2">
        <w:t>设置所有用户可读取文件</w:t>
      </w:r>
      <w:r w:rsidRPr="009C03D2">
        <w:t xml:space="preserve"> cluterconfig.xml</w:t>
      </w:r>
      <w:r>
        <w:rPr>
          <w:rFonts w:hint="eastAsia"/>
        </w:rPr>
        <w:t>：</w:t>
      </w:r>
    </w:p>
    <w:p w14:paraId="3471B2D4" w14:textId="77777777" w:rsidR="000936C6" w:rsidRPr="009C03D2" w:rsidRDefault="000936C6" w:rsidP="000936C6">
      <w:pPr>
        <w:pStyle w:val="affffc"/>
      </w:pPr>
      <w:r w:rsidRPr="009C03D2">
        <w:t xml:space="preserve">chmod ugo+r cluterconfig.xml </w:t>
      </w:r>
    </w:p>
    <w:p w14:paraId="08E64BDB" w14:textId="77777777" w:rsidR="000936C6" w:rsidRPr="009C03D2" w:rsidRDefault="000936C6" w:rsidP="000936C6">
      <w:pPr>
        <w:pStyle w:val="affffc"/>
      </w:pPr>
      <w:r w:rsidRPr="009C03D2">
        <w:t>或</w:t>
      </w:r>
      <w:r w:rsidRPr="009C03D2">
        <w:t xml:space="preserve"> </w:t>
      </w:r>
    </w:p>
    <w:p w14:paraId="05F8C610" w14:textId="77777777" w:rsidR="000936C6" w:rsidRPr="009C03D2" w:rsidRDefault="000936C6" w:rsidP="000936C6">
      <w:pPr>
        <w:pStyle w:val="affffc"/>
      </w:pPr>
      <w:r w:rsidRPr="009C03D2">
        <w:t>chmod a+r  cluterconfig.xml</w:t>
      </w:r>
    </w:p>
    <w:p w14:paraId="33D2FB73" w14:textId="77777777" w:rsidR="000936C6" w:rsidRPr="009C03D2" w:rsidRDefault="000936C6" w:rsidP="000936C6">
      <w:pPr>
        <w:pStyle w:val="41"/>
        <w:adjustRightInd w:val="0"/>
        <w:ind w:left="1441"/>
      </w:pPr>
      <w:r w:rsidRPr="009C03D2">
        <w:t>设置当前目录下的所有档案与子目录皆设为任何人可读写</w:t>
      </w:r>
      <w:r>
        <w:rPr>
          <w:rFonts w:hint="eastAsia"/>
        </w:rPr>
        <w:t>：</w:t>
      </w:r>
    </w:p>
    <w:p w14:paraId="400547FD" w14:textId="77777777" w:rsidR="000936C6" w:rsidRPr="009C03D2" w:rsidRDefault="000936C6" w:rsidP="000936C6">
      <w:pPr>
        <w:pStyle w:val="affffc"/>
      </w:pPr>
      <w:r w:rsidRPr="009C03D2">
        <w:t>chmod -R a+rw *</w:t>
      </w:r>
    </w:p>
    <w:p w14:paraId="25A78D41" w14:textId="77777777" w:rsidR="000936C6" w:rsidRPr="009C03D2" w:rsidRDefault="000936C6" w:rsidP="000936C6">
      <w:pPr>
        <w:pStyle w:val="1e"/>
      </w:pPr>
      <w:r w:rsidRPr="009C03D2">
        <w:t>数字权限使用格式：</w:t>
      </w:r>
    </w:p>
    <w:p w14:paraId="27E2B003" w14:textId="77777777" w:rsidR="000936C6" w:rsidRPr="009C03D2" w:rsidRDefault="000936C6" w:rsidP="000936C6">
      <w:pPr>
        <w:pStyle w:val="41"/>
        <w:adjustRightInd w:val="0"/>
        <w:ind w:left="14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3E871BD0" w14:textId="77777777" w:rsidR="000936C6" w:rsidRPr="009C03D2" w:rsidRDefault="000936C6" w:rsidP="000936C6">
      <w:pPr>
        <w:pStyle w:val="41"/>
        <w:adjustRightInd w:val="0"/>
        <w:ind w:left="14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6042C14B" w14:textId="77777777" w:rsidR="000936C6" w:rsidRPr="009C03D2" w:rsidRDefault="000936C6" w:rsidP="000936C6">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7BFE4611" w14:textId="77777777" w:rsidR="000936C6" w:rsidRPr="009C03D2" w:rsidRDefault="000936C6" w:rsidP="000936C6">
      <w:pPr>
        <w:pStyle w:val="affffc"/>
      </w:pPr>
      <w:r w:rsidRPr="009C03D2">
        <w:t>chmod &lt;abc&gt; file...</w:t>
      </w:r>
    </w:p>
    <w:p w14:paraId="64D2E2A0" w14:textId="77777777" w:rsidR="000936C6" w:rsidRPr="009C03D2" w:rsidRDefault="000936C6" w:rsidP="000936C6">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094CF60F" w14:textId="77777777" w:rsidR="000936C6" w:rsidRPr="009C03D2" w:rsidRDefault="000936C6" w:rsidP="000936C6">
      <w:pPr>
        <w:pStyle w:val="1e"/>
      </w:pPr>
      <w:r w:rsidRPr="009C03D2">
        <w:t>命令示例：</w:t>
      </w:r>
    </w:p>
    <w:p w14:paraId="6888606F" w14:textId="77777777" w:rsidR="000936C6" w:rsidRPr="009C03D2" w:rsidRDefault="000936C6" w:rsidP="000936C6">
      <w:pPr>
        <w:pStyle w:val="41"/>
        <w:adjustRightInd w:val="0"/>
        <w:ind w:left="1441"/>
      </w:pPr>
      <w:r w:rsidRPr="009C03D2">
        <w:t>赋予</w:t>
      </w:r>
      <w:r w:rsidRPr="009C03D2">
        <w:t>cluterconfig.xml</w:t>
      </w:r>
      <w:r w:rsidRPr="009C03D2">
        <w:t>文件可读可写可执行权限（所有权限）：</w:t>
      </w:r>
    </w:p>
    <w:p w14:paraId="52E86B00" w14:textId="77777777" w:rsidR="000936C6" w:rsidRPr="009C03D2" w:rsidRDefault="000936C6" w:rsidP="000936C6">
      <w:pPr>
        <w:pStyle w:val="affffc"/>
      </w:pPr>
      <w:r w:rsidRPr="009C03D2">
        <w:t>chmod 777 cluterconfig.xml</w:t>
      </w:r>
    </w:p>
    <w:p w14:paraId="395DAF53" w14:textId="77777777" w:rsidR="000936C6" w:rsidRPr="009C03D2" w:rsidRDefault="000936C6" w:rsidP="000936C6">
      <w:pPr>
        <w:pStyle w:val="41"/>
        <w:adjustRightInd w:val="0"/>
        <w:ind w:left="14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p>
    <w:p w14:paraId="5A1BD233" w14:textId="77777777" w:rsidR="000936C6" w:rsidRPr="009C03D2" w:rsidRDefault="000936C6" w:rsidP="000936C6">
      <w:pPr>
        <w:pStyle w:val="affffc"/>
      </w:pPr>
      <w:r w:rsidRPr="009C03D2">
        <w:t>chmod  R 755 /opt/software/openGauss</w:t>
      </w:r>
    </w:p>
    <w:p w14:paraId="785BE091" w14:textId="77777777" w:rsidR="000936C6" w:rsidRPr="009C03D2" w:rsidRDefault="000936C6" w:rsidP="000936C6">
      <w:pPr>
        <w:pStyle w:val="2"/>
        <w:numPr>
          <w:ilvl w:val="1"/>
          <w:numId w:val="4"/>
        </w:numPr>
        <w:ind w:left="0"/>
      </w:pPr>
      <w:bookmarkStart w:id="143" w:name="_Toc51057492"/>
      <w:bookmarkStart w:id="144" w:name="_Toc51141523"/>
      <w:bookmarkStart w:id="145" w:name="_Toc51330019"/>
      <w:bookmarkStart w:id="146" w:name="_Toc53415147"/>
      <w:bookmarkStart w:id="147" w:name="_Toc65486997"/>
      <w:bookmarkStart w:id="148" w:name="_Toc69742832"/>
      <w:bookmarkStart w:id="149" w:name="_Toc74644324"/>
      <w:bookmarkStart w:id="150" w:name="_Toc78182517"/>
      <w:bookmarkStart w:id="151" w:name="_Toc78277409"/>
      <w:bookmarkStart w:id="152" w:name="_Toc80609140"/>
      <w:r w:rsidRPr="009C03D2">
        <w:t>chown</w:t>
      </w:r>
      <w:bookmarkEnd w:id="143"/>
      <w:bookmarkEnd w:id="144"/>
      <w:bookmarkEnd w:id="145"/>
      <w:bookmarkEnd w:id="146"/>
      <w:bookmarkEnd w:id="147"/>
      <w:bookmarkEnd w:id="148"/>
      <w:bookmarkEnd w:id="149"/>
      <w:bookmarkEnd w:id="150"/>
      <w:bookmarkEnd w:id="151"/>
      <w:bookmarkEnd w:id="152"/>
    </w:p>
    <w:p w14:paraId="77C3060C" w14:textId="77777777" w:rsidR="000936C6" w:rsidRPr="009C03D2" w:rsidRDefault="000936C6" w:rsidP="000936C6">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0FCBDF71" w14:textId="77777777" w:rsidR="000936C6" w:rsidRPr="009C03D2" w:rsidRDefault="000936C6" w:rsidP="000936C6">
      <w:pPr>
        <w:pStyle w:val="1e"/>
      </w:pPr>
      <w:r w:rsidRPr="009C03D2">
        <w:t>命令语法：</w:t>
      </w:r>
    </w:p>
    <w:p w14:paraId="1B47A6E1" w14:textId="77777777" w:rsidR="000936C6" w:rsidRPr="009C03D2" w:rsidRDefault="000936C6" w:rsidP="000936C6">
      <w:pPr>
        <w:pStyle w:val="affffc"/>
      </w:pPr>
      <w:r w:rsidRPr="009C03D2">
        <w:t>chown [</w:t>
      </w:r>
      <w:r w:rsidRPr="009C03D2">
        <w:t>选项</w:t>
      </w:r>
      <w:r w:rsidRPr="009C03D2">
        <w:t>] user[:group] file...</w:t>
      </w:r>
    </w:p>
    <w:p w14:paraId="26D9BB64" w14:textId="77777777" w:rsidR="000936C6" w:rsidRPr="009C03D2" w:rsidRDefault="000936C6" w:rsidP="000936C6">
      <w:pPr>
        <w:pStyle w:val="1e"/>
      </w:pPr>
      <w:r w:rsidRPr="009C03D2">
        <w:t>常用选项</w:t>
      </w:r>
      <w:r w:rsidRPr="009C03D2">
        <w:t>:</w:t>
      </w:r>
    </w:p>
    <w:p w14:paraId="09F6A0E8" w14:textId="77777777" w:rsidR="000936C6" w:rsidRPr="009C03D2" w:rsidRDefault="000936C6" w:rsidP="000936C6">
      <w:pPr>
        <w:pStyle w:val="41"/>
        <w:adjustRightInd w:val="0"/>
        <w:ind w:left="1441"/>
      </w:pPr>
      <w:r w:rsidRPr="009C03D2">
        <w:t xml:space="preserve">-c : </w:t>
      </w:r>
      <w:r w:rsidRPr="009C03D2">
        <w:t>显示更改的部分的信息</w:t>
      </w:r>
      <w:r>
        <w:rPr>
          <w:rFonts w:hint="eastAsia"/>
        </w:rPr>
        <w:t>；</w:t>
      </w:r>
    </w:p>
    <w:p w14:paraId="558792E3" w14:textId="77777777" w:rsidR="000936C6" w:rsidRPr="009C03D2" w:rsidRDefault="000936C6" w:rsidP="000936C6">
      <w:pPr>
        <w:pStyle w:val="41"/>
        <w:adjustRightInd w:val="0"/>
        <w:ind w:left="1441"/>
      </w:pPr>
      <w:r w:rsidRPr="009C03D2">
        <w:t xml:space="preserve">-f : </w:t>
      </w:r>
      <w:r w:rsidRPr="009C03D2">
        <w:t>忽略错误信息</w:t>
      </w:r>
      <w:r>
        <w:rPr>
          <w:rFonts w:hint="eastAsia"/>
        </w:rPr>
        <w:t>；</w:t>
      </w:r>
    </w:p>
    <w:p w14:paraId="4D1AE78E" w14:textId="77777777" w:rsidR="000936C6" w:rsidRPr="009C03D2" w:rsidRDefault="000936C6" w:rsidP="000936C6">
      <w:pPr>
        <w:pStyle w:val="41"/>
        <w:adjustRightInd w:val="0"/>
        <w:ind w:left="1441"/>
      </w:pPr>
      <w:r w:rsidRPr="009C03D2">
        <w:lastRenderedPageBreak/>
        <w:t xml:space="preserve">-R : </w:t>
      </w:r>
      <w:r w:rsidRPr="009C03D2">
        <w:t>处理指定目录以及其子目录下的所有文件</w:t>
      </w:r>
      <w:r>
        <w:rPr>
          <w:rFonts w:hint="eastAsia"/>
        </w:rPr>
        <w:t>。</w:t>
      </w:r>
    </w:p>
    <w:p w14:paraId="1C320B4E" w14:textId="77777777" w:rsidR="000936C6" w:rsidRPr="009C03D2" w:rsidRDefault="000936C6" w:rsidP="000936C6">
      <w:pPr>
        <w:pStyle w:val="1e"/>
      </w:pPr>
      <w:r w:rsidRPr="009C03D2">
        <w:t>参数说明</w:t>
      </w:r>
    </w:p>
    <w:p w14:paraId="46E86536" w14:textId="77777777" w:rsidR="000936C6" w:rsidRPr="009C03D2" w:rsidRDefault="000936C6" w:rsidP="000936C6">
      <w:pPr>
        <w:pStyle w:val="41"/>
        <w:adjustRightInd w:val="0"/>
        <w:ind w:left="1441"/>
      </w:pPr>
      <w:r w:rsidRPr="009C03D2">
        <w:t xml:space="preserve">user : </w:t>
      </w:r>
      <w:r w:rsidRPr="009C03D2">
        <w:t>新的文件拥有者的使用者</w:t>
      </w:r>
      <w:r w:rsidRPr="009C03D2">
        <w:t xml:space="preserve"> ID</w:t>
      </w:r>
      <w:r>
        <w:rPr>
          <w:rFonts w:hint="eastAsia"/>
        </w:rPr>
        <w:t>。</w:t>
      </w:r>
    </w:p>
    <w:p w14:paraId="5C7F9318" w14:textId="77777777" w:rsidR="000936C6" w:rsidRPr="009C03D2" w:rsidRDefault="000936C6" w:rsidP="000936C6">
      <w:pPr>
        <w:pStyle w:val="41"/>
        <w:adjustRightInd w:val="0"/>
        <w:ind w:left="1441"/>
      </w:pPr>
      <w:r w:rsidRPr="009C03D2">
        <w:t xml:space="preserve">group : </w:t>
      </w:r>
      <w:r w:rsidRPr="009C03D2">
        <w:t>新的文件拥有者的使用者组</w:t>
      </w:r>
      <w:r w:rsidRPr="009C03D2">
        <w:t>(group)</w:t>
      </w:r>
      <w:r>
        <w:rPr>
          <w:rFonts w:hint="eastAsia"/>
        </w:rPr>
        <w:t>。</w:t>
      </w:r>
    </w:p>
    <w:p w14:paraId="253AEEB1" w14:textId="77777777" w:rsidR="000936C6" w:rsidRPr="009C03D2" w:rsidRDefault="000936C6" w:rsidP="000936C6">
      <w:pPr>
        <w:pStyle w:val="41"/>
        <w:adjustRightInd w:val="0"/>
        <w:ind w:left="1441"/>
      </w:pPr>
      <w:r w:rsidRPr="009C03D2">
        <w:t>flie</w:t>
      </w:r>
      <w:r w:rsidRPr="009C03D2">
        <w:t>：文件</w:t>
      </w:r>
      <w:r>
        <w:rPr>
          <w:rFonts w:hint="eastAsia"/>
        </w:rPr>
        <w:t>。</w:t>
      </w:r>
    </w:p>
    <w:p w14:paraId="60E3B026" w14:textId="77777777" w:rsidR="000936C6" w:rsidRPr="009C03D2" w:rsidRDefault="000936C6" w:rsidP="000936C6">
      <w:pPr>
        <w:pStyle w:val="1e"/>
      </w:pPr>
      <w:r w:rsidRPr="009C03D2">
        <w:t>命令示例：</w:t>
      </w:r>
    </w:p>
    <w:p w14:paraId="19E99652" w14:textId="101B8376" w:rsidR="000936C6" w:rsidRPr="009C03D2" w:rsidRDefault="000936C6" w:rsidP="000936C6">
      <w:pPr>
        <w:pStyle w:val="41"/>
        <w:adjustRightInd w:val="0"/>
        <w:ind w:left="1441"/>
      </w:pPr>
      <w:r w:rsidRPr="009C03D2">
        <w:t>将文件</w:t>
      </w:r>
      <w:r w:rsidRPr="009C03D2">
        <w:t xml:space="preserve"> file1.txt </w:t>
      </w:r>
      <w:r w:rsidRPr="009C03D2">
        <w:t>的拥有者设为</w:t>
      </w:r>
      <w:r w:rsidRPr="009C03D2">
        <w:t>omm</w:t>
      </w:r>
      <w:r w:rsidRPr="009C03D2">
        <w:t>，群体的使用者</w:t>
      </w:r>
      <w:r w:rsidR="00020A7D">
        <w:t>dbgrp</w:t>
      </w:r>
      <w:r w:rsidR="00020A7D">
        <w:t>。</w:t>
      </w:r>
    </w:p>
    <w:p w14:paraId="31388C93" w14:textId="77777777" w:rsidR="000936C6" w:rsidRPr="009C03D2" w:rsidRDefault="000936C6" w:rsidP="000936C6">
      <w:pPr>
        <w:pStyle w:val="affffc"/>
      </w:pPr>
      <w:r w:rsidRPr="009C03D2">
        <w:t>chown omm:dbgrp /opt/software/openGauss/clusterconfig.xml</w:t>
      </w:r>
    </w:p>
    <w:p w14:paraId="6175B380" w14:textId="21FB0C21" w:rsidR="000936C6" w:rsidRPr="009C03D2" w:rsidRDefault="000936C6" w:rsidP="000936C6">
      <w:pPr>
        <w:pStyle w:val="41"/>
        <w:adjustRightInd w:val="0"/>
        <w:ind w:left="1441"/>
      </w:pPr>
      <w:r w:rsidRPr="009C03D2">
        <w:t>将目前目录下的所有文件与子目录的拥有者皆设为</w:t>
      </w:r>
      <w:r w:rsidRPr="009C03D2">
        <w:t>omm</w:t>
      </w:r>
      <w:r w:rsidRPr="009C03D2">
        <w:t>，群体的使用者</w:t>
      </w:r>
      <w:r w:rsidR="00020A7D">
        <w:t>dbgrp</w:t>
      </w:r>
      <w:r w:rsidR="00020A7D">
        <w:t>。</w:t>
      </w:r>
    </w:p>
    <w:p w14:paraId="7B741601" w14:textId="77777777" w:rsidR="000936C6" w:rsidRPr="009C03D2" w:rsidRDefault="000936C6" w:rsidP="000936C6">
      <w:pPr>
        <w:pStyle w:val="affffc"/>
      </w:pPr>
      <w:r w:rsidRPr="009C03D2">
        <w:t>chown -R omm:dbgrp *</w:t>
      </w:r>
    </w:p>
    <w:p w14:paraId="2F7D22C5" w14:textId="77777777" w:rsidR="000936C6" w:rsidRPr="009C03D2" w:rsidRDefault="000936C6" w:rsidP="000936C6">
      <w:pPr>
        <w:pStyle w:val="2"/>
        <w:numPr>
          <w:ilvl w:val="1"/>
          <w:numId w:val="4"/>
        </w:numPr>
        <w:ind w:left="0"/>
      </w:pPr>
      <w:bookmarkStart w:id="153" w:name="_Toc51057493"/>
      <w:bookmarkStart w:id="154" w:name="_Toc51141524"/>
      <w:bookmarkStart w:id="155" w:name="_Toc51330020"/>
      <w:bookmarkStart w:id="156" w:name="_Toc53415148"/>
      <w:bookmarkStart w:id="157" w:name="_Toc65486998"/>
      <w:bookmarkStart w:id="158" w:name="_Toc69742833"/>
      <w:bookmarkStart w:id="159" w:name="_Toc74644325"/>
      <w:bookmarkStart w:id="160" w:name="_Toc78182518"/>
      <w:bookmarkStart w:id="161" w:name="_Toc78277410"/>
      <w:bookmarkStart w:id="162" w:name="_Toc80609141"/>
      <w:r w:rsidRPr="009C03D2">
        <w:t>ls</w:t>
      </w:r>
      <w:bookmarkEnd w:id="153"/>
      <w:bookmarkEnd w:id="154"/>
      <w:bookmarkEnd w:id="155"/>
      <w:bookmarkEnd w:id="156"/>
      <w:bookmarkEnd w:id="157"/>
      <w:bookmarkEnd w:id="158"/>
      <w:bookmarkEnd w:id="159"/>
      <w:bookmarkEnd w:id="160"/>
      <w:bookmarkEnd w:id="161"/>
      <w:bookmarkEnd w:id="162"/>
    </w:p>
    <w:p w14:paraId="6EABA386" w14:textId="77777777" w:rsidR="000936C6" w:rsidRPr="009C03D2" w:rsidRDefault="000936C6" w:rsidP="000936C6">
      <w:pPr>
        <w:pStyle w:val="1e"/>
      </w:pPr>
      <w:r w:rsidRPr="009C03D2">
        <w:t>列出文件和目录的内容。</w:t>
      </w:r>
    </w:p>
    <w:p w14:paraId="49AD4237" w14:textId="77777777" w:rsidR="000936C6" w:rsidRPr="009C03D2" w:rsidRDefault="000936C6" w:rsidP="000936C6">
      <w:pPr>
        <w:pStyle w:val="1e"/>
      </w:pPr>
      <w:r w:rsidRPr="009C03D2">
        <w:t>命令语法：</w:t>
      </w:r>
    </w:p>
    <w:p w14:paraId="16D21F9C" w14:textId="77777777" w:rsidR="000936C6" w:rsidRPr="009C03D2" w:rsidRDefault="000936C6" w:rsidP="000936C6">
      <w:pPr>
        <w:pStyle w:val="affffc"/>
      </w:pPr>
      <w:r w:rsidRPr="009C03D2">
        <w:t>ls [</w:t>
      </w:r>
      <w:r w:rsidRPr="009C03D2">
        <w:t>选项</w:t>
      </w:r>
      <w:r w:rsidRPr="009C03D2">
        <w:t>] [</w:t>
      </w:r>
      <w:r w:rsidRPr="009C03D2">
        <w:t>参数</w:t>
      </w:r>
      <w:r w:rsidRPr="009C03D2">
        <w:t>]</w:t>
      </w:r>
    </w:p>
    <w:p w14:paraId="16135F2B" w14:textId="77777777" w:rsidR="000936C6" w:rsidRPr="009C03D2" w:rsidRDefault="000936C6" w:rsidP="000936C6">
      <w:pPr>
        <w:pStyle w:val="1e"/>
      </w:pPr>
      <w:r w:rsidRPr="009C03D2">
        <w:t>常用选项：</w:t>
      </w:r>
    </w:p>
    <w:p w14:paraId="0036B0A5" w14:textId="77777777" w:rsidR="000936C6" w:rsidRPr="009C03D2" w:rsidRDefault="000936C6" w:rsidP="000936C6">
      <w:pPr>
        <w:pStyle w:val="41"/>
        <w:adjustRightInd w:val="0"/>
        <w:ind w:left="1441"/>
      </w:pPr>
      <w:r w:rsidRPr="009C03D2">
        <w:t>-l --</w:t>
      </w:r>
      <w:r w:rsidRPr="009C03D2">
        <w:t>以长格式显示，列出文件的详细信息，如创建者，创建时间，文件的读写权限列表等等</w:t>
      </w:r>
      <w:r>
        <w:rPr>
          <w:rFonts w:hint="eastAsia"/>
        </w:rPr>
        <w:t>；</w:t>
      </w:r>
    </w:p>
    <w:p w14:paraId="4D234A03" w14:textId="77777777" w:rsidR="000936C6" w:rsidRPr="009C03D2" w:rsidRDefault="000936C6" w:rsidP="000936C6">
      <w:pPr>
        <w:pStyle w:val="41"/>
        <w:adjustRightInd w:val="0"/>
        <w:ind w:left="14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5DDB250A" w14:textId="77777777" w:rsidR="000936C6" w:rsidRPr="009C03D2" w:rsidRDefault="000936C6" w:rsidP="000936C6">
      <w:pPr>
        <w:pStyle w:val="41"/>
        <w:adjustRightInd w:val="0"/>
        <w:ind w:left="1441"/>
      </w:pPr>
      <w:r w:rsidRPr="009C03D2">
        <w:t>-d --</w:t>
      </w:r>
      <w:r w:rsidRPr="009C03D2">
        <w:t>列出目录本身而非目录内的文件，通常要与</w:t>
      </w:r>
      <w:r w:rsidRPr="009C03D2">
        <w:t>-l</w:t>
      </w:r>
      <w:r w:rsidRPr="009C03D2">
        <w:t>一起使用</w:t>
      </w:r>
      <w:r>
        <w:rPr>
          <w:rFonts w:hint="eastAsia"/>
        </w:rPr>
        <w:t>；</w:t>
      </w:r>
    </w:p>
    <w:p w14:paraId="3B28D197" w14:textId="2E5BA8C1" w:rsidR="000936C6" w:rsidRPr="009C03D2" w:rsidRDefault="000936C6" w:rsidP="000936C6">
      <w:pPr>
        <w:pStyle w:val="41"/>
        <w:adjustRightInd w:val="0"/>
        <w:ind w:left="1441"/>
      </w:pPr>
      <w:r w:rsidRPr="009C03D2">
        <w:t>-R --</w:t>
      </w:r>
      <w:r w:rsidRPr="009C03D2">
        <w:t>同时列出所有子目录层，与</w:t>
      </w:r>
      <w:r w:rsidRPr="009C03D2">
        <w:t>-l</w:t>
      </w:r>
      <w:r w:rsidRPr="009C03D2">
        <w:t>相似，只是不显示出文件的所有者，相当于编程中的</w:t>
      </w:r>
      <w:r w:rsidR="00CA1963">
        <w:t>＂</w:t>
      </w:r>
      <w:r w:rsidRPr="009C03D2">
        <w:t>递归</w:t>
      </w:r>
      <w:r w:rsidR="00CA1963">
        <w:t>＂</w:t>
      </w:r>
      <w:r w:rsidRPr="009C03D2">
        <w:t>实现</w:t>
      </w:r>
      <w:r>
        <w:rPr>
          <w:rFonts w:hint="eastAsia"/>
        </w:rPr>
        <w:t>；</w:t>
      </w:r>
    </w:p>
    <w:p w14:paraId="27FD6958" w14:textId="77777777" w:rsidR="000936C6" w:rsidRPr="009C03D2" w:rsidRDefault="000936C6" w:rsidP="000936C6">
      <w:pPr>
        <w:pStyle w:val="41"/>
        <w:adjustRightInd w:val="0"/>
        <w:ind w:left="1441"/>
      </w:pPr>
      <w:r w:rsidRPr="009C03D2">
        <w:t>-t --</w:t>
      </w:r>
      <w:r w:rsidRPr="009C03D2">
        <w:t>按照时间进行文件的排序，</w:t>
      </w:r>
      <w:r w:rsidRPr="009C03D2">
        <w:t>Time</w:t>
      </w:r>
      <w:r w:rsidRPr="009C03D2">
        <w:t>（时间）</w:t>
      </w:r>
      <w:r>
        <w:rPr>
          <w:rFonts w:hint="eastAsia"/>
        </w:rPr>
        <w:t>；</w:t>
      </w:r>
    </w:p>
    <w:p w14:paraId="3FBF267E" w14:textId="77777777" w:rsidR="000936C6" w:rsidRPr="009C03D2" w:rsidRDefault="000936C6" w:rsidP="000936C6">
      <w:pPr>
        <w:pStyle w:val="41"/>
        <w:adjustRightInd w:val="0"/>
        <w:ind w:left="1441"/>
      </w:pPr>
      <w:r w:rsidRPr="009C03D2">
        <w:t>-s --</w:t>
      </w:r>
      <w:r w:rsidRPr="009C03D2">
        <w:t>在每个文件的后面打印出文件的大小，</w:t>
      </w:r>
      <w:r w:rsidRPr="009C03D2">
        <w:t>size</w:t>
      </w:r>
      <w:r w:rsidRPr="009C03D2">
        <w:t>（大小）</w:t>
      </w:r>
      <w:r>
        <w:rPr>
          <w:rFonts w:hint="eastAsia"/>
        </w:rPr>
        <w:t>；</w:t>
      </w:r>
    </w:p>
    <w:p w14:paraId="23347B3A" w14:textId="77777777" w:rsidR="000936C6" w:rsidRPr="009C03D2" w:rsidRDefault="000936C6" w:rsidP="000936C6">
      <w:pPr>
        <w:pStyle w:val="41"/>
        <w:adjustRightInd w:val="0"/>
        <w:ind w:left="1441"/>
      </w:pPr>
      <w:r w:rsidRPr="009C03D2">
        <w:t>-S --</w:t>
      </w:r>
      <w:r w:rsidRPr="009C03D2">
        <w:t>以文件的大小进行排序</w:t>
      </w:r>
      <w:r>
        <w:rPr>
          <w:rFonts w:hint="eastAsia"/>
        </w:rPr>
        <w:t>。</w:t>
      </w:r>
    </w:p>
    <w:p w14:paraId="2F68368A" w14:textId="77777777" w:rsidR="000936C6" w:rsidRDefault="000936C6" w:rsidP="000936C6">
      <w:pPr>
        <w:pStyle w:val="1e"/>
      </w:pPr>
      <w:r w:rsidRPr="009C03D2">
        <w:t>参数说明：</w:t>
      </w:r>
    </w:p>
    <w:p w14:paraId="4C011723" w14:textId="77777777" w:rsidR="000936C6" w:rsidRPr="009C03D2" w:rsidRDefault="000936C6" w:rsidP="000936C6">
      <w:pPr>
        <w:pStyle w:val="41"/>
        <w:adjustRightInd w:val="0"/>
        <w:ind w:left="1441"/>
      </w:pPr>
      <w:r w:rsidRPr="009C03D2">
        <w:t>目录或文件</w:t>
      </w:r>
      <w:r>
        <w:rPr>
          <w:rFonts w:hint="eastAsia"/>
        </w:rPr>
        <w:t>。</w:t>
      </w:r>
    </w:p>
    <w:p w14:paraId="60E16CBC" w14:textId="77777777" w:rsidR="000936C6" w:rsidRPr="009C03D2" w:rsidRDefault="000936C6" w:rsidP="000936C6">
      <w:pPr>
        <w:pStyle w:val="1e"/>
      </w:pPr>
      <w:r w:rsidRPr="009C03D2">
        <w:t>命令示例：</w:t>
      </w:r>
    </w:p>
    <w:p w14:paraId="43154C07" w14:textId="77777777" w:rsidR="000936C6" w:rsidRPr="009C03D2" w:rsidRDefault="000936C6" w:rsidP="000936C6">
      <w:pPr>
        <w:pStyle w:val="41"/>
        <w:adjustRightInd w:val="0"/>
        <w:ind w:left="1441"/>
      </w:pPr>
      <w:r w:rsidRPr="009C03D2">
        <w:t>以长格式列出当前目录中的文件及目录：</w:t>
      </w:r>
    </w:p>
    <w:p w14:paraId="23127951" w14:textId="77777777" w:rsidR="000936C6" w:rsidRPr="009C03D2" w:rsidRDefault="000936C6" w:rsidP="000936C6">
      <w:pPr>
        <w:pStyle w:val="affffc"/>
      </w:pPr>
      <w:r w:rsidRPr="009C03D2">
        <w:t>ls -l</w:t>
      </w:r>
    </w:p>
    <w:p w14:paraId="16C4EAED" w14:textId="77777777" w:rsidR="000936C6" w:rsidRPr="009C03D2" w:rsidRDefault="000936C6" w:rsidP="000936C6">
      <w:pPr>
        <w:pStyle w:val="2"/>
        <w:numPr>
          <w:ilvl w:val="1"/>
          <w:numId w:val="4"/>
        </w:numPr>
        <w:ind w:left="0"/>
      </w:pPr>
      <w:bookmarkStart w:id="163" w:name="_Toc51057494"/>
      <w:bookmarkStart w:id="164" w:name="_Toc51141525"/>
      <w:bookmarkStart w:id="165" w:name="_Toc51330021"/>
      <w:bookmarkStart w:id="166" w:name="_Toc53415149"/>
      <w:bookmarkStart w:id="167" w:name="_Toc65486999"/>
      <w:bookmarkStart w:id="168" w:name="_Toc69742834"/>
      <w:bookmarkStart w:id="169" w:name="_Toc74644326"/>
      <w:bookmarkStart w:id="170" w:name="_Toc78182519"/>
      <w:bookmarkStart w:id="171" w:name="_Toc78277411"/>
      <w:bookmarkStart w:id="172" w:name="_Toc80609142"/>
      <w:r w:rsidRPr="009C03D2">
        <w:lastRenderedPageBreak/>
        <w:t>cp</w:t>
      </w:r>
      <w:bookmarkEnd w:id="163"/>
      <w:bookmarkEnd w:id="164"/>
      <w:bookmarkEnd w:id="165"/>
      <w:bookmarkEnd w:id="166"/>
      <w:bookmarkEnd w:id="167"/>
      <w:bookmarkEnd w:id="168"/>
      <w:bookmarkEnd w:id="169"/>
      <w:bookmarkEnd w:id="170"/>
      <w:bookmarkEnd w:id="171"/>
      <w:bookmarkEnd w:id="172"/>
    </w:p>
    <w:p w14:paraId="1B75390D" w14:textId="77777777" w:rsidR="000936C6" w:rsidRPr="009C03D2" w:rsidRDefault="000936C6" w:rsidP="000936C6">
      <w:pPr>
        <w:pStyle w:val="1e"/>
      </w:pPr>
      <w:r w:rsidRPr="009C03D2">
        <w:t>复制文件或者目录。</w:t>
      </w:r>
    </w:p>
    <w:p w14:paraId="7B1A6EFA" w14:textId="77777777" w:rsidR="000936C6" w:rsidRPr="009C03D2" w:rsidRDefault="000936C6" w:rsidP="000936C6">
      <w:pPr>
        <w:pStyle w:val="1e"/>
      </w:pPr>
      <w:r w:rsidRPr="009C03D2">
        <w:t>命令语法：</w:t>
      </w:r>
    </w:p>
    <w:p w14:paraId="4020630F" w14:textId="77777777" w:rsidR="000936C6" w:rsidRPr="009C03D2" w:rsidRDefault="000936C6" w:rsidP="000936C6">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35850234" w14:textId="77777777" w:rsidR="000936C6" w:rsidRPr="009C03D2" w:rsidRDefault="000936C6" w:rsidP="000936C6">
      <w:pPr>
        <w:pStyle w:val="1e"/>
      </w:pPr>
      <w:r w:rsidRPr="009C03D2">
        <w:t>常用选项：</w:t>
      </w:r>
    </w:p>
    <w:p w14:paraId="4AB250DE" w14:textId="77777777" w:rsidR="000936C6" w:rsidRPr="009C03D2" w:rsidRDefault="000936C6" w:rsidP="000936C6">
      <w:pPr>
        <w:pStyle w:val="41"/>
        <w:adjustRightInd w:val="0"/>
        <w:ind w:left="14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35D53588" w14:textId="77777777" w:rsidR="000936C6" w:rsidRPr="009C03D2" w:rsidRDefault="000936C6" w:rsidP="000936C6">
      <w:pPr>
        <w:pStyle w:val="41"/>
        <w:adjustRightInd w:val="0"/>
        <w:ind w:left="14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F7376ED" w14:textId="77777777" w:rsidR="000936C6" w:rsidRPr="009C03D2" w:rsidRDefault="000936C6" w:rsidP="000936C6">
      <w:pPr>
        <w:pStyle w:val="41"/>
        <w:adjustRightInd w:val="0"/>
        <w:ind w:left="14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1BA637BE" w14:textId="77777777" w:rsidR="000936C6" w:rsidRPr="009C03D2" w:rsidRDefault="000936C6" w:rsidP="000936C6">
      <w:pPr>
        <w:pStyle w:val="41"/>
        <w:adjustRightInd w:val="0"/>
        <w:ind w:left="14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52B53F1A" w14:textId="77777777" w:rsidR="000936C6" w:rsidRPr="009C03D2" w:rsidRDefault="000936C6" w:rsidP="000936C6">
      <w:pPr>
        <w:pStyle w:val="41"/>
        <w:adjustRightInd w:val="0"/>
        <w:ind w:left="1441"/>
      </w:pPr>
      <w:r w:rsidRPr="009C03D2">
        <w:t>-R,-r --</w:t>
      </w:r>
      <w:r w:rsidRPr="009C03D2">
        <w:t>复制目录及目录内的所有项目</w:t>
      </w:r>
      <w:r>
        <w:rPr>
          <w:rFonts w:hint="eastAsia"/>
        </w:rPr>
        <w:t>。</w:t>
      </w:r>
    </w:p>
    <w:p w14:paraId="0E42A270" w14:textId="77777777" w:rsidR="000936C6" w:rsidRPr="009C03D2" w:rsidRDefault="000936C6" w:rsidP="000936C6">
      <w:pPr>
        <w:pStyle w:val="1e"/>
      </w:pPr>
      <w:r w:rsidRPr="009C03D2">
        <w:t>参数说明：</w:t>
      </w:r>
    </w:p>
    <w:p w14:paraId="2D5E5BEF" w14:textId="77777777" w:rsidR="000936C6" w:rsidRPr="009C03D2" w:rsidRDefault="000936C6" w:rsidP="000936C6">
      <w:pPr>
        <w:pStyle w:val="41"/>
        <w:adjustRightInd w:val="0"/>
        <w:ind w:left="1441"/>
      </w:pPr>
      <w:r w:rsidRPr="009C03D2">
        <w:t>参数</w:t>
      </w:r>
      <w:r w:rsidRPr="009C03D2">
        <w:t>1</w:t>
      </w:r>
      <w:r w:rsidRPr="009C03D2">
        <w:t>：源文件</w:t>
      </w:r>
      <w:r>
        <w:rPr>
          <w:rFonts w:hint="eastAsia"/>
        </w:rPr>
        <w:t>。</w:t>
      </w:r>
    </w:p>
    <w:p w14:paraId="17F9B0F9" w14:textId="77777777" w:rsidR="000936C6" w:rsidRPr="009C03D2" w:rsidRDefault="000936C6" w:rsidP="000936C6">
      <w:pPr>
        <w:pStyle w:val="41"/>
        <w:adjustRightInd w:val="0"/>
        <w:ind w:left="1441"/>
      </w:pPr>
      <w:r w:rsidRPr="009C03D2">
        <w:t>参数</w:t>
      </w:r>
      <w:r w:rsidRPr="009C03D2">
        <w:t>2</w:t>
      </w:r>
      <w:r w:rsidRPr="009C03D2">
        <w:t>：目标文件</w:t>
      </w:r>
      <w:r>
        <w:rPr>
          <w:rFonts w:hint="eastAsia"/>
        </w:rPr>
        <w:t>。</w:t>
      </w:r>
    </w:p>
    <w:p w14:paraId="61070F6E" w14:textId="77777777" w:rsidR="000936C6" w:rsidRPr="009C03D2" w:rsidRDefault="000936C6" w:rsidP="000936C6">
      <w:pPr>
        <w:pStyle w:val="1e"/>
      </w:pPr>
      <w:r w:rsidRPr="009C03D2">
        <w:t>命令示例：</w:t>
      </w:r>
    </w:p>
    <w:p w14:paraId="66E7DA08" w14:textId="77777777" w:rsidR="000936C6" w:rsidRPr="009C03D2" w:rsidRDefault="000936C6" w:rsidP="000936C6">
      <w:pPr>
        <w:pStyle w:val="41"/>
        <w:adjustRightInd w:val="0"/>
        <w:ind w:left="1441"/>
      </w:pPr>
      <w:r w:rsidRPr="009C03D2">
        <w:t>将</w:t>
      </w:r>
      <w:r w:rsidRPr="009C03D2">
        <w:t>home</w:t>
      </w:r>
      <w:r w:rsidRPr="009C03D2">
        <w:t>目录中的</w:t>
      </w:r>
      <w:r w:rsidRPr="009C03D2">
        <w:t>abc</w:t>
      </w:r>
      <w:r w:rsidRPr="009C03D2">
        <w:t>文件复制到</w:t>
      </w:r>
      <w:r w:rsidRPr="009C03D2">
        <w:t>opt</w:t>
      </w:r>
      <w:r w:rsidRPr="009C03D2">
        <w:t>目录下：</w:t>
      </w:r>
    </w:p>
    <w:p w14:paraId="67A45466" w14:textId="77777777" w:rsidR="000936C6" w:rsidRPr="009C03D2" w:rsidRDefault="000936C6" w:rsidP="000936C6">
      <w:pPr>
        <w:pStyle w:val="affffc"/>
      </w:pPr>
      <w:r w:rsidRPr="009C03D2">
        <w:t>cp /home/abc /opt</w:t>
      </w:r>
    </w:p>
    <w:p w14:paraId="2646B1AF" w14:textId="5BE948A7" w:rsidR="000936C6" w:rsidRPr="009C03D2" w:rsidRDefault="00FB5993" w:rsidP="000936C6">
      <w:pPr>
        <w:pStyle w:val="1e"/>
      </w:pPr>
      <w:r>
        <w:t>说明</w:t>
      </w:r>
      <w:r w:rsidR="000936C6" w:rsidRPr="009C03D2">
        <w:t>：目标文件存在时，会询问是否覆盖。这是因为</w:t>
      </w:r>
      <w:r w:rsidR="000936C6" w:rsidRPr="009C03D2">
        <w:t>cp</w:t>
      </w:r>
      <w:r w:rsidR="000936C6" w:rsidRPr="009C03D2">
        <w:t>是</w:t>
      </w:r>
      <w:r w:rsidR="000936C6" w:rsidRPr="009C03D2">
        <w:t>cp -i</w:t>
      </w:r>
      <w:r w:rsidR="000936C6" w:rsidRPr="009C03D2">
        <w:t>的别名。目标文件存在时，即使加了</w:t>
      </w:r>
      <w:r w:rsidR="000936C6" w:rsidRPr="009C03D2">
        <w:t>-f</w:t>
      </w:r>
      <w:r w:rsidR="000936C6" w:rsidRPr="009C03D2">
        <w:t>标志，也还会询问是否覆盖。</w:t>
      </w:r>
    </w:p>
    <w:p w14:paraId="011B5E3F" w14:textId="77777777" w:rsidR="000936C6" w:rsidRPr="009C03D2" w:rsidRDefault="000936C6" w:rsidP="000936C6">
      <w:pPr>
        <w:pStyle w:val="2"/>
        <w:numPr>
          <w:ilvl w:val="1"/>
          <w:numId w:val="4"/>
        </w:numPr>
        <w:ind w:left="0"/>
      </w:pPr>
      <w:bookmarkStart w:id="173" w:name="_Toc51057495"/>
      <w:bookmarkStart w:id="174" w:name="_Toc51141526"/>
      <w:bookmarkStart w:id="175" w:name="_Toc51330022"/>
      <w:bookmarkStart w:id="176" w:name="_Toc53415150"/>
      <w:bookmarkStart w:id="177" w:name="_Toc65487000"/>
      <w:bookmarkStart w:id="178" w:name="_Toc69742835"/>
      <w:bookmarkStart w:id="179" w:name="_Toc74644327"/>
      <w:bookmarkStart w:id="180" w:name="_Toc78182520"/>
      <w:bookmarkStart w:id="181" w:name="_Toc78277412"/>
      <w:bookmarkStart w:id="182" w:name="_Toc80609143"/>
      <w:r w:rsidRPr="009C03D2">
        <w:t>rm</w:t>
      </w:r>
      <w:bookmarkEnd w:id="173"/>
      <w:bookmarkEnd w:id="174"/>
      <w:bookmarkEnd w:id="175"/>
      <w:bookmarkEnd w:id="176"/>
      <w:bookmarkEnd w:id="177"/>
      <w:bookmarkEnd w:id="178"/>
      <w:bookmarkEnd w:id="179"/>
      <w:bookmarkEnd w:id="180"/>
      <w:bookmarkEnd w:id="181"/>
      <w:bookmarkEnd w:id="182"/>
    </w:p>
    <w:p w14:paraId="11FB37EF" w14:textId="77777777" w:rsidR="000936C6" w:rsidRPr="009C03D2" w:rsidRDefault="000936C6" w:rsidP="000936C6">
      <w:pPr>
        <w:pStyle w:val="1e"/>
      </w:pPr>
      <w:r w:rsidRPr="009C03D2">
        <w:t>删除一个目录中的一个或多个文件或目录，它也可以将某个目录及其下的所有文件及子目录均删除。对于链接文件，只是删除了链接，原有文件均保持不变。</w:t>
      </w:r>
    </w:p>
    <w:p w14:paraId="6D9D8345" w14:textId="77777777" w:rsidR="000936C6" w:rsidRPr="009C03D2" w:rsidRDefault="000936C6" w:rsidP="000936C6">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4EC1E34B" w14:textId="77777777" w:rsidR="000936C6" w:rsidRPr="009C03D2" w:rsidRDefault="000936C6" w:rsidP="000936C6">
      <w:pPr>
        <w:pStyle w:val="1e"/>
      </w:pPr>
      <w:r w:rsidRPr="009C03D2">
        <w:t>命令语法：</w:t>
      </w:r>
    </w:p>
    <w:p w14:paraId="7F3981CB" w14:textId="77777777" w:rsidR="000936C6" w:rsidRPr="009C03D2" w:rsidRDefault="000936C6" w:rsidP="000936C6">
      <w:pPr>
        <w:pStyle w:val="affffc"/>
      </w:pPr>
      <w:r w:rsidRPr="009C03D2">
        <w:t>rm [</w:t>
      </w:r>
      <w:r w:rsidRPr="009C03D2">
        <w:t>选项</w:t>
      </w:r>
      <w:r w:rsidRPr="009C03D2">
        <w:t xml:space="preserve">] </w:t>
      </w:r>
      <w:r w:rsidRPr="009C03D2">
        <w:t>文件</w:t>
      </w:r>
    </w:p>
    <w:p w14:paraId="5C3548DF" w14:textId="77777777" w:rsidR="000936C6" w:rsidRPr="009C03D2" w:rsidRDefault="000936C6" w:rsidP="000936C6">
      <w:pPr>
        <w:pStyle w:val="1e"/>
      </w:pPr>
      <w:r w:rsidRPr="009C03D2">
        <w:t>常用选项：</w:t>
      </w:r>
    </w:p>
    <w:p w14:paraId="0339843B" w14:textId="77777777" w:rsidR="000936C6" w:rsidRPr="009C03D2" w:rsidRDefault="000936C6" w:rsidP="000936C6">
      <w:pPr>
        <w:pStyle w:val="41"/>
        <w:adjustRightInd w:val="0"/>
        <w:ind w:left="1441"/>
      </w:pPr>
      <w:r w:rsidRPr="009C03D2">
        <w:t>-f --</w:t>
      </w:r>
      <w:r w:rsidRPr="009C03D2">
        <w:t>忽略不存在的文件，从不给出提示</w:t>
      </w:r>
      <w:r>
        <w:rPr>
          <w:rFonts w:hint="eastAsia"/>
        </w:rPr>
        <w:t>；</w:t>
      </w:r>
    </w:p>
    <w:p w14:paraId="50929084" w14:textId="77777777" w:rsidR="000936C6" w:rsidRPr="009C03D2" w:rsidRDefault="000936C6" w:rsidP="000936C6">
      <w:pPr>
        <w:pStyle w:val="41"/>
        <w:adjustRightInd w:val="0"/>
        <w:ind w:left="1441"/>
      </w:pPr>
      <w:r w:rsidRPr="009C03D2">
        <w:t>-r --</w:t>
      </w:r>
      <w:r w:rsidRPr="009C03D2">
        <w:t>指示</w:t>
      </w:r>
      <w:r w:rsidRPr="009C03D2">
        <w:t>rm</w:t>
      </w:r>
      <w:r w:rsidRPr="009C03D2">
        <w:t>将参数中列出的全部目录和子目录均递归地删除。</w:t>
      </w:r>
    </w:p>
    <w:p w14:paraId="21BF03EE" w14:textId="77777777" w:rsidR="000936C6" w:rsidRPr="009C03D2" w:rsidRDefault="000936C6" w:rsidP="000936C6">
      <w:pPr>
        <w:pStyle w:val="1e"/>
      </w:pPr>
      <w:r w:rsidRPr="009C03D2">
        <w:t>参数说明：</w:t>
      </w:r>
    </w:p>
    <w:p w14:paraId="38068220" w14:textId="77777777" w:rsidR="000936C6" w:rsidRPr="009C03D2" w:rsidRDefault="000936C6" w:rsidP="000936C6">
      <w:pPr>
        <w:pStyle w:val="41"/>
        <w:adjustRightInd w:val="0"/>
        <w:ind w:left="1441"/>
      </w:pPr>
      <w:r w:rsidRPr="009C03D2">
        <w:t>需要删除的文件或目录</w:t>
      </w:r>
      <w:r>
        <w:rPr>
          <w:rFonts w:hint="eastAsia"/>
        </w:rPr>
        <w:t>。</w:t>
      </w:r>
    </w:p>
    <w:p w14:paraId="6CBAD618" w14:textId="77777777" w:rsidR="000936C6" w:rsidRPr="009C03D2" w:rsidRDefault="000936C6" w:rsidP="000936C6">
      <w:pPr>
        <w:pStyle w:val="1e"/>
      </w:pPr>
      <w:r w:rsidRPr="009C03D2">
        <w:lastRenderedPageBreak/>
        <w:t>命令示例：</w:t>
      </w:r>
    </w:p>
    <w:p w14:paraId="56B45A11" w14:textId="77777777" w:rsidR="000936C6" w:rsidRPr="009C03D2" w:rsidRDefault="000936C6" w:rsidP="000936C6">
      <w:pPr>
        <w:pStyle w:val="41"/>
        <w:adjustRightInd w:val="0"/>
        <w:ind w:left="1441"/>
      </w:pPr>
      <w:r w:rsidRPr="009C03D2">
        <w:t>删除文件：</w:t>
      </w:r>
    </w:p>
    <w:p w14:paraId="5FF0280C" w14:textId="77777777" w:rsidR="000936C6" w:rsidRPr="009C03D2" w:rsidRDefault="000936C6" w:rsidP="000936C6">
      <w:pPr>
        <w:pStyle w:val="affffc"/>
      </w:pPr>
      <w:r w:rsidRPr="009C03D2">
        <w:t>rm qwe</w:t>
      </w:r>
    </w:p>
    <w:p w14:paraId="1B3D4774" w14:textId="77777777" w:rsidR="000936C6" w:rsidRPr="009C03D2" w:rsidRDefault="000936C6" w:rsidP="000936C6">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18EAE09E" w14:textId="77777777" w:rsidR="000936C6" w:rsidRPr="009C03D2" w:rsidRDefault="000936C6" w:rsidP="000936C6">
      <w:pPr>
        <w:pStyle w:val="41"/>
        <w:adjustRightInd w:val="0"/>
        <w:ind w:left="1441"/>
      </w:pPr>
      <w:r w:rsidRPr="009C03D2">
        <w:t>强制删除某个文件：</w:t>
      </w:r>
    </w:p>
    <w:p w14:paraId="05B7DF13" w14:textId="77777777" w:rsidR="000936C6" w:rsidRPr="009C03D2" w:rsidRDefault="000936C6" w:rsidP="000936C6">
      <w:pPr>
        <w:pStyle w:val="affffc"/>
      </w:pPr>
      <w:r w:rsidRPr="009C03D2">
        <w:t>rm-rf clusterconfig.log</w:t>
      </w:r>
    </w:p>
    <w:p w14:paraId="79F58EED" w14:textId="77777777" w:rsidR="000936C6" w:rsidRPr="009C03D2" w:rsidRDefault="000936C6" w:rsidP="000936C6">
      <w:pPr>
        <w:pStyle w:val="2"/>
        <w:numPr>
          <w:ilvl w:val="1"/>
          <w:numId w:val="4"/>
        </w:numPr>
        <w:ind w:left="0"/>
      </w:pPr>
      <w:bookmarkStart w:id="183" w:name="_Toc51057496"/>
      <w:bookmarkStart w:id="184" w:name="_Toc51141527"/>
      <w:bookmarkStart w:id="185" w:name="_Toc51330023"/>
      <w:bookmarkStart w:id="186" w:name="_Toc53415151"/>
      <w:bookmarkStart w:id="187" w:name="_Toc65487001"/>
      <w:bookmarkStart w:id="188" w:name="_Toc69742836"/>
      <w:bookmarkStart w:id="189" w:name="_Toc74644328"/>
      <w:bookmarkStart w:id="190" w:name="_Toc78182521"/>
      <w:bookmarkStart w:id="191" w:name="_Toc78277413"/>
      <w:bookmarkStart w:id="192" w:name="_Toc80609144"/>
      <w:r w:rsidRPr="009C03D2">
        <w:t>cat</w:t>
      </w:r>
      <w:bookmarkEnd w:id="183"/>
      <w:bookmarkEnd w:id="184"/>
      <w:bookmarkEnd w:id="185"/>
      <w:bookmarkEnd w:id="186"/>
      <w:bookmarkEnd w:id="187"/>
      <w:bookmarkEnd w:id="188"/>
      <w:bookmarkEnd w:id="189"/>
      <w:bookmarkEnd w:id="190"/>
      <w:bookmarkEnd w:id="191"/>
      <w:bookmarkEnd w:id="192"/>
    </w:p>
    <w:p w14:paraId="5C790EAF" w14:textId="77777777" w:rsidR="000936C6" w:rsidRPr="009C03D2" w:rsidRDefault="000936C6" w:rsidP="000936C6">
      <w:pPr>
        <w:pStyle w:val="1e"/>
      </w:pPr>
      <w:r w:rsidRPr="009C03D2">
        <w:t>连接文件并在标准输出上输出。这个命令常用来显示文件内容，或者将几个文件连接起来显示，或者从标准输入读取内容并显示，它常与重定向符号配合使用。</w:t>
      </w:r>
    </w:p>
    <w:p w14:paraId="2B3541B1" w14:textId="77777777" w:rsidR="000936C6" w:rsidRPr="009C03D2" w:rsidRDefault="000936C6" w:rsidP="000936C6">
      <w:pPr>
        <w:pStyle w:val="1e"/>
      </w:pPr>
      <w:r w:rsidRPr="009C03D2">
        <w:t>命令语法：</w:t>
      </w:r>
    </w:p>
    <w:p w14:paraId="3525EF47" w14:textId="77777777" w:rsidR="000936C6" w:rsidRPr="009C03D2" w:rsidRDefault="000936C6" w:rsidP="000936C6">
      <w:pPr>
        <w:pStyle w:val="affffc"/>
      </w:pPr>
      <w:r w:rsidRPr="009C03D2">
        <w:t>cat [</w:t>
      </w:r>
      <w:r w:rsidRPr="009C03D2">
        <w:t>选项</w:t>
      </w:r>
      <w:r w:rsidRPr="009C03D2">
        <w:t>] [</w:t>
      </w:r>
      <w:r w:rsidRPr="009C03D2">
        <w:t>参数</w:t>
      </w:r>
      <w:r w:rsidRPr="009C03D2">
        <w:t>]</w:t>
      </w:r>
    </w:p>
    <w:p w14:paraId="0B5957AE" w14:textId="77777777" w:rsidR="000936C6" w:rsidRPr="009C03D2" w:rsidRDefault="000936C6" w:rsidP="000936C6">
      <w:pPr>
        <w:pStyle w:val="1e"/>
      </w:pPr>
      <w:r w:rsidRPr="009C03D2">
        <w:t>常用选项：</w:t>
      </w:r>
    </w:p>
    <w:p w14:paraId="7D855C5D" w14:textId="77777777" w:rsidR="000936C6" w:rsidRPr="009C03D2" w:rsidRDefault="000936C6" w:rsidP="000936C6">
      <w:pPr>
        <w:pStyle w:val="41"/>
        <w:adjustRightInd w:val="0"/>
        <w:ind w:left="1441"/>
      </w:pPr>
      <w:r w:rsidRPr="009C03D2">
        <w:t>-E --</w:t>
      </w:r>
      <w:r w:rsidRPr="009C03D2">
        <w:t>在每行结束显示</w:t>
      </w:r>
      <w:r w:rsidRPr="009C03D2">
        <w:t>$</w:t>
      </w:r>
      <w:r>
        <w:rPr>
          <w:rFonts w:hint="eastAsia"/>
        </w:rPr>
        <w:t>；</w:t>
      </w:r>
    </w:p>
    <w:p w14:paraId="003557CC" w14:textId="77777777" w:rsidR="000936C6" w:rsidRDefault="000936C6" w:rsidP="000936C6">
      <w:pPr>
        <w:pStyle w:val="41"/>
        <w:adjustRightInd w:val="0"/>
        <w:ind w:left="14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1975D1E7" w14:textId="77777777" w:rsidR="000936C6" w:rsidRPr="009C03D2" w:rsidRDefault="000936C6" w:rsidP="000936C6">
      <w:pPr>
        <w:pStyle w:val="41"/>
        <w:adjustRightInd w:val="0"/>
        <w:ind w:left="14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58024583" w14:textId="77777777" w:rsidR="000936C6" w:rsidRPr="009C03D2" w:rsidRDefault="000936C6" w:rsidP="000936C6">
      <w:pPr>
        <w:pStyle w:val="41"/>
        <w:adjustRightInd w:val="0"/>
        <w:ind w:left="14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6A319C71" w14:textId="77777777" w:rsidR="000936C6" w:rsidRPr="009C03D2" w:rsidRDefault="000936C6" w:rsidP="000936C6">
      <w:pPr>
        <w:pStyle w:val="1e"/>
      </w:pPr>
      <w:r w:rsidRPr="009C03D2">
        <w:t>参数说明：</w:t>
      </w:r>
    </w:p>
    <w:p w14:paraId="0C4B9603" w14:textId="77777777" w:rsidR="000936C6" w:rsidRPr="009C03D2" w:rsidRDefault="000936C6" w:rsidP="000936C6">
      <w:pPr>
        <w:pStyle w:val="41"/>
        <w:adjustRightInd w:val="0"/>
        <w:ind w:left="1441"/>
      </w:pPr>
      <w:r>
        <w:t>可操作的</w:t>
      </w:r>
      <w:r w:rsidRPr="009C03D2">
        <w:t>文件名</w:t>
      </w:r>
      <w:r>
        <w:rPr>
          <w:rFonts w:hint="eastAsia"/>
        </w:rPr>
        <w:t>。</w:t>
      </w:r>
    </w:p>
    <w:p w14:paraId="4AC6A756" w14:textId="77777777" w:rsidR="000936C6" w:rsidRPr="009C03D2" w:rsidRDefault="000936C6" w:rsidP="000936C6">
      <w:pPr>
        <w:pStyle w:val="1e"/>
      </w:pPr>
      <w:r w:rsidRPr="009C03D2">
        <w:t>命令示例</w:t>
      </w:r>
      <w:r w:rsidRPr="009C03D2">
        <w:t>:</w:t>
      </w:r>
    </w:p>
    <w:p w14:paraId="420E7B90" w14:textId="77777777" w:rsidR="000936C6" w:rsidRDefault="000936C6" w:rsidP="000936C6">
      <w:pPr>
        <w:pStyle w:val="41"/>
        <w:adjustRightInd w:val="0"/>
        <w:ind w:left="1441"/>
      </w:pPr>
      <w:r w:rsidRPr="009C03D2">
        <w:t>显示</w:t>
      </w:r>
      <w:r>
        <w:rPr>
          <w:rFonts w:hint="eastAsia"/>
        </w:rPr>
        <w:t>testfile</w:t>
      </w:r>
      <w:r w:rsidRPr="009C03D2">
        <w:t>文件</w:t>
      </w:r>
      <w:r>
        <w:t>的</w:t>
      </w:r>
      <w:r w:rsidRPr="009C03D2">
        <w:t>内容：</w:t>
      </w:r>
    </w:p>
    <w:p w14:paraId="40A71DAD" w14:textId="77777777" w:rsidR="000936C6" w:rsidRDefault="000936C6" w:rsidP="000936C6">
      <w:pPr>
        <w:pStyle w:val="affffc"/>
      </w:pPr>
      <w:r>
        <w:t>cat textfile</w:t>
      </w:r>
    </w:p>
    <w:p w14:paraId="662A51EF" w14:textId="77777777" w:rsidR="000936C6" w:rsidRDefault="000936C6" w:rsidP="000936C6">
      <w:pPr>
        <w:pStyle w:val="41"/>
        <w:adjustRightInd w:val="0"/>
        <w:ind w:left="14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009620BC" w14:textId="77777777" w:rsidR="000936C6" w:rsidRDefault="000936C6" w:rsidP="000936C6">
      <w:pPr>
        <w:pStyle w:val="affffc"/>
      </w:pPr>
      <w:r w:rsidRPr="00B712BC">
        <w:t>cat -b textfile1 textfile2 &gt;&gt; textfile3</w:t>
      </w:r>
    </w:p>
    <w:p w14:paraId="1A7276C9" w14:textId="77777777" w:rsidR="000936C6" w:rsidRPr="009C03D2" w:rsidRDefault="000936C6" w:rsidP="000936C6">
      <w:pPr>
        <w:pStyle w:val="41"/>
        <w:adjustRightInd w:val="0"/>
        <w:ind w:left="1441"/>
      </w:pPr>
      <w:r>
        <w:t>向</w:t>
      </w:r>
      <w:r>
        <w:t>/etc/profile</w:t>
      </w:r>
      <w:r>
        <w:t>中追加内容</w:t>
      </w:r>
      <w:r>
        <w:rPr>
          <w:rFonts w:hint="eastAsia"/>
        </w:rPr>
        <w:t>（输入</w:t>
      </w:r>
      <w:r>
        <w:rPr>
          <w:rFonts w:hint="eastAsia"/>
        </w:rPr>
        <w:t>EOF</w:t>
      </w:r>
      <w:r>
        <w:rPr>
          <w:rFonts w:hint="eastAsia"/>
        </w:rPr>
        <w:t>表示结束追加）：</w:t>
      </w:r>
    </w:p>
    <w:p w14:paraId="3443B01F" w14:textId="77777777" w:rsidR="000936C6" w:rsidRPr="009C03D2" w:rsidRDefault="000936C6" w:rsidP="000936C6">
      <w:pPr>
        <w:pStyle w:val="affffc"/>
      </w:pPr>
      <w:r w:rsidRPr="009C03D2">
        <w:t>cat &gt;&gt;/etc/profile&lt;&lt;EOF</w:t>
      </w:r>
    </w:p>
    <w:p w14:paraId="23C875F5" w14:textId="77777777" w:rsidR="000936C6" w:rsidRPr="009C03D2" w:rsidRDefault="000936C6" w:rsidP="000936C6">
      <w:pPr>
        <w:pStyle w:val="affffc"/>
      </w:pPr>
      <w:r>
        <w:rPr>
          <w:rFonts w:hint="eastAsia"/>
        </w:rPr>
        <w:t>&gt;</w:t>
      </w:r>
      <w:r w:rsidRPr="009C03D2">
        <w:t>export LD_LIBRARY_PATH=$packagePath/script/gspylib/clib:$LD_LIBRARY_PATH</w:t>
      </w:r>
    </w:p>
    <w:p w14:paraId="5C620E48" w14:textId="77777777" w:rsidR="000936C6" w:rsidRDefault="000936C6" w:rsidP="000936C6">
      <w:pPr>
        <w:pStyle w:val="affffc"/>
      </w:pPr>
      <w:r>
        <w:t>&gt;</w:t>
      </w:r>
      <w:r w:rsidRPr="009C03D2">
        <w:t>EOF</w:t>
      </w:r>
    </w:p>
    <w:p w14:paraId="38CAD349" w14:textId="77777777" w:rsidR="000936C6" w:rsidRDefault="000936C6" w:rsidP="000936C6">
      <w:pPr>
        <w:pStyle w:val="1e"/>
      </w:pPr>
      <w:r>
        <w:rPr>
          <w:rFonts w:hint="eastAsia"/>
        </w:rPr>
        <w:t>注：</w:t>
      </w:r>
    </w:p>
    <w:p w14:paraId="581861B3" w14:textId="77777777" w:rsidR="000936C6" w:rsidRPr="009C03D2" w:rsidRDefault="000936C6" w:rsidP="000936C6">
      <w:pPr>
        <w:pStyle w:val="41"/>
        <w:adjustRightInd w:val="0"/>
        <w:ind w:left="1441"/>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7518352B" w14:textId="0106F7B6" w:rsidR="00845A46" w:rsidRDefault="00845A46" w:rsidP="00845A46">
      <w:pPr>
        <w:topLinePunct w:val="0"/>
        <w:adjustRightInd/>
        <w:snapToGrid/>
        <w:spacing w:before="0" w:after="0" w:line="240" w:lineRule="auto"/>
        <w:ind w:left="0"/>
        <w:rPr>
          <w:rFonts w:ascii="Huawei Sans" w:eastAsia="方正兰亭黑简体" w:hAnsi="Huawei Sans" w:cs="Huawei Sans"/>
          <w:sz w:val="21"/>
        </w:rPr>
      </w:pPr>
    </w:p>
    <w:p w14:paraId="3CBCAD81" w14:textId="77777777" w:rsidR="00845A46" w:rsidRDefault="00845A46" w:rsidP="00592687">
      <w:pPr>
        <w:pStyle w:val="1"/>
        <w:numPr>
          <w:ilvl w:val="0"/>
          <w:numId w:val="0"/>
        </w:numPr>
        <w:ind w:right="442"/>
        <w:rPr>
          <w:rFonts w:hint="eastAsia"/>
        </w:rPr>
      </w:pPr>
      <w:bookmarkStart w:id="193" w:name="_附录二：openGauss数据库基本操作"/>
      <w:bookmarkStart w:id="194" w:name="_Toc51141528"/>
      <w:bookmarkStart w:id="195" w:name="_Toc80609145"/>
      <w:bookmarkEnd w:id="193"/>
      <w:r>
        <w:t>附录二</w:t>
      </w:r>
      <w:r>
        <w:rPr>
          <w:rFonts w:hint="eastAsia"/>
        </w:rPr>
        <w:t>：</w:t>
      </w:r>
      <w:proofErr w:type="spellStart"/>
      <w:r>
        <w:t>openGauss</w:t>
      </w:r>
      <w:proofErr w:type="spellEnd"/>
      <w:r>
        <w:t>数据库基本操作</w:t>
      </w:r>
      <w:bookmarkEnd w:id="194"/>
      <w:bookmarkEnd w:id="195"/>
    </w:p>
    <w:p w14:paraId="50054264" w14:textId="25756A33" w:rsidR="00845A46" w:rsidRDefault="00845A46" w:rsidP="00311B89">
      <w:pPr>
        <w:pStyle w:val="2"/>
      </w:pPr>
      <w:bookmarkStart w:id="196" w:name="_Toc51057498"/>
      <w:bookmarkStart w:id="197" w:name="_Toc51141529"/>
      <w:bookmarkStart w:id="198" w:name="_Toc51148706"/>
      <w:bookmarkStart w:id="199" w:name="_Toc51331063"/>
      <w:bookmarkStart w:id="200" w:name="_Toc61255462"/>
      <w:bookmarkStart w:id="201" w:name="_Toc63429642"/>
      <w:bookmarkStart w:id="202" w:name="_Toc68270696"/>
      <w:bookmarkStart w:id="203" w:name="_Toc80609146"/>
      <w:r>
        <w:t>查看数据库对象</w:t>
      </w:r>
      <w:bookmarkEnd w:id="196"/>
      <w:bookmarkEnd w:id="197"/>
      <w:bookmarkEnd w:id="198"/>
      <w:bookmarkEnd w:id="199"/>
      <w:bookmarkEnd w:id="200"/>
      <w:bookmarkEnd w:id="201"/>
      <w:bookmarkEnd w:id="202"/>
      <w:bookmarkEnd w:id="203"/>
    </w:p>
    <w:p w14:paraId="4D61C9EE" w14:textId="77777777" w:rsidR="00311B89" w:rsidRDefault="00311B89" w:rsidP="00311B89">
      <w:pPr>
        <w:pStyle w:val="41"/>
        <w:adjustRightInd w:val="0"/>
        <w:ind w:left="1441"/>
      </w:pPr>
      <w:r>
        <w:rPr>
          <w:rFonts w:hint="eastAsia"/>
        </w:rPr>
        <w:t>查看帮助信息。</w:t>
      </w:r>
    </w:p>
    <w:p w14:paraId="3B8C833B" w14:textId="77777777" w:rsidR="00311B89" w:rsidRDefault="00311B89" w:rsidP="00311B89">
      <w:pPr>
        <w:pStyle w:val="affffc"/>
      </w:pPr>
      <w:r w:rsidRPr="00A721D4">
        <w:t>postgres</w:t>
      </w:r>
      <w:r w:rsidRPr="0053549F">
        <w:t>=#</w:t>
      </w:r>
      <w:r>
        <w:t xml:space="preserve"> </w:t>
      </w:r>
      <w:r>
        <w:rPr>
          <w:rFonts w:hint="eastAsia"/>
        </w:rPr>
        <w:t>\</w:t>
      </w:r>
      <w:r>
        <w:t>?</w:t>
      </w:r>
    </w:p>
    <w:p w14:paraId="18934B1F" w14:textId="77777777" w:rsidR="00311B89" w:rsidRDefault="00311B89" w:rsidP="00311B89">
      <w:pPr>
        <w:pStyle w:val="41"/>
        <w:adjustRightInd w:val="0"/>
        <w:ind w:left="1441"/>
      </w:pPr>
      <w:r>
        <w:t>切换数据库</w:t>
      </w:r>
      <w:r>
        <w:rPr>
          <w:rFonts w:hint="eastAsia"/>
        </w:rPr>
        <w:t>。</w:t>
      </w:r>
    </w:p>
    <w:p w14:paraId="65B5B22F" w14:textId="77777777" w:rsidR="00311B89" w:rsidRDefault="00311B89" w:rsidP="00311B89">
      <w:pPr>
        <w:pStyle w:val="affffc"/>
      </w:pPr>
      <w:r w:rsidRPr="00313D59">
        <w:t>postgres</w:t>
      </w:r>
      <w:r w:rsidRPr="0053549F">
        <w:t>=#</w:t>
      </w:r>
      <w:r>
        <w:t xml:space="preserve"> </w:t>
      </w:r>
      <w:r>
        <w:rPr>
          <w:rFonts w:hint="eastAsia"/>
        </w:rPr>
        <w:t>\</w:t>
      </w:r>
      <w:r>
        <w:t>c dbname</w:t>
      </w:r>
    </w:p>
    <w:p w14:paraId="0681B1AF" w14:textId="77777777" w:rsidR="00311B89" w:rsidRDefault="00311B89" w:rsidP="00311B89">
      <w:pPr>
        <w:pStyle w:val="41"/>
        <w:adjustRightInd w:val="0"/>
        <w:ind w:left="1441"/>
      </w:pPr>
      <w:r>
        <w:t>列举数据库</w:t>
      </w:r>
      <w:r>
        <w:rPr>
          <w:rFonts w:hint="eastAsia"/>
        </w:rPr>
        <w:t>。</w:t>
      </w:r>
    </w:p>
    <w:p w14:paraId="388A3CAC" w14:textId="77777777" w:rsidR="00311B89" w:rsidRDefault="00311B89" w:rsidP="00311B89">
      <w:pPr>
        <w:pStyle w:val="1e"/>
      </w:pPr>
      <w:r w:rsidRPr="00C57CF6">
        <w:rPr>
          <w:rFonts w:hint="eastAsia"/>
        </w:rPr>
        <w:t>使用</w:t>
      </w:r>
      <w:r w:rsidRPr="00C57CF6">
        <w:t>\l</w:t>
      </w:r>
      <w:r w:rsidRPr="00C57CF6">
        <w:t>元命令查看数据库系统的数据库列表</w:t>
      </w:r>
      <w:r>
        <w:rPr>
          <w:rFonts w:hint="eastAsia"/>
        </w:rPr>
        <w:t>。</w:t>
      </w:r>
    </w:p>
    <w:p w14:paraId="2A4671DF" w14:textId="77777777" w:rsidR="00311B89" w:rsidRDefault="00311B89" w:rsidP="00311B89">
      <w:pPr>
        <w:pStyle w:val="affffc"/>
      </w:pPr>
      <w:r w:rsidRPr="00A721D4">
        <w:t>postgres</w:t>
      </w:r>
      <w:r w:rsidRPr="0053549F">
        <w:t>=#</w:t>
      </w:r>
      <w:r>
        <w:t xml:space="preserve"> \l</w:t>
      </w:r>
    </w:p>
    <w:p w14:paraId="6B8B3440" w14:textId="77777777" w:rsidR="00311B89" w:rsidRDefault="00311B89" w:rsidP="00311B89">
      <w:pPr>
        <w:pStyle w:val="1e"/>
      </w:pPr>
      <w:r w:rsidRPr="00B67E29">
        <w:rPr>
          <w:rFonts w:hint="eastAsia"/>
        </w:rPr>
        <w:t>使用如下命令通过系统表</w:t>
      </w:r>
      <w:r w:rsidRPr="00B67E29">
        <w:t>pg_database</w:t>
      </w:r>
      <w:r w:rsidRPr="00B67E29">
        <w:t>查询数据库列表。</w:t>
      </w:r>
    </w:p>
    <w:p w14:paraId="56607CF3" w14:textId="77777777" w:rsidR="00311B89" w:rsidRDefault="00311B89" w:rsidP="00311B89">
      <w:pPr>
        <w:pStyle w:val="affffc"/>
      </w:pPr>
      <w:r w:rsidRPr="00313D59">
        <w:t>postgres</w:t>
      </w:r>
      <w:r w:rsidRPr="0053549F">
        <w:t>=#</w:t>
      </w:r>
      <w:r>
        <w:t xml:space="preserve"> </w:t>
      </w:r>
      <w:r w:rsidRPr="00B67E29">
        <w:t>SELECT datname FROM pg_database;</w:t>
      </w:r>
    </w:p>
    <w:p w14:paraId="4EA6604D" w14:textId="77777777" w:rsidR="00311B89" w:rsidRDefault="00311B89" w:rsidP="00311B89">
      <w:pPr>
        <w:pStyle w:val="41"/>
        <w:adjustRightInd w:val="0"/>
        <w:ind w:left="1441"/>
      </w:pPr>
      <w:r>
        <w:rPr>
          <w:rFonts w:hint="eastAsia"/>
        </w:rPr>
        <w:t>列举表。</w:t>
      </w:r>
    </w:p>
    <w:p w14:paraId="5FC944A2" w14:textId="77777777" w:rsidR="00311B89" w:rsidRDefault="00311B89" w:rsidP="00311B89">
      <w:pPr>
        <w:pStyle w:val="affffc"/>
      </w:pPr>
      <w:r w:rsidRPr="00A721D4">
        <w:t>postgres</w:t>
      </w:r>
      <w:r w:rsidRPr="0053549F">
        <w:t>=#</w:t>
      </w:r>
      <w:r>
        <w:t xml:space="preserve"> \dt</w:t>
      </w:r>
    </w:p>
    <w:p w14:paraId="475AF2D0" w14:textId="77777777" w:rsidR="00311B89" w:rsidRDefault="00311B89" w:rsidP="00311B89">
      <w:pPr>
        <w:pStyle w:val="41"/>
        <w:adjustRightInd w:val="0"/>
        <w:ind w:left="1441"/>
      </w:pPr>
      <w:r>
        <w:t>列举所有表</w:t>
      </w:r>
      <w:r>
        <w:rPr>
          <w:rFonts w:hint="eastAsia"/>
        </w:rPr>
        <w:t>、</w:t>
      </w:r>
      <w:r>
        <w:t>视图和索引</w:t>
      </w:r>
      <w:r>
        <w:rPr>
          <w:rFonts w:hint="eastAsia"/>
        </w:rPr>
        <w:t>。</w:t>
      </w:r>
    </w:p>
    <w:p w14:paraId="0721E7FD" w14:textId="77777777" w:rsidR="00311B89" w:rsidRDefault="00311B89" w:rsidP="00311B89">
      <w:pPr>
        <w:pStyle w:val="affffc"/>
      </w:pPr>
      <w:r w:rsidRPr="00A721D4">
        <w:t>postgres</w:t>
      </w:r>
      <w:r w:rsidRPr="0053549F">
        <w:t>=#</w:t>
      </w:r>
      <w:r>
        <w:t xml:space="preserve"> </w:t>
      </w:r>
      <w:r>
        <w:rPr>
          <w:rFonts w:hint="eastAsia"/>
        </w:rPr>
        <w:t>\</w:t>
      </w:r>
      <w:r>
        <w:t>d+</w:t>
      </w:r>
    </w:p>
    <w:p w14:paraId="3ACD80E5" w14:textId="77777777" w:rsidR="00311B89" w:rsidRDefault="00311B89" w:rsidP="00311B89">
      <w:pPr>
        <w:pStyle w:val="1e"/>
      </w:pPr>
      <w:r w:rsidRPr="005535B5">
        <w:rPr>
          <w:rFonts w:hint="eastAsia"/>
        </w:rPr>
        <w:t>使用</w:t>
      </w:r>
      <w:r w:rsidRPr="005535B5">
        <w:t>gsql</w:t>
      </w:r>
      <w:r w:rsidRPr="005535B5">
        <w:t>的</w:t>
      </w:r>
      <w:r w:rsidRPr="005535B5">
        <w:t>\d+</w:t>
      </w:r>
      <w:r w:rsidRPr="005535B5">
        <w:t>命令查询表的属性。</w:t>
      </w:r>
    </w:p>
    <w:p w14:paraId="78D69C91" w14:textId="77777777" w:rsidR="00311B89" w:rsidRDefault="00311B89" w:rsidP="00311B89">
      <w:pPr>
        <w:pStyle w:val="affffc"/>
      </w:pPr>
      <w:r w:rsidRPr="00313D59">
        <w:t>postgres</w:t>
      </w:r>
      <w:r w:rsidRPr="0053549F">
        <w:t>=#</w:t>
      </w:r>
      <w:r>
        <w:t xml:space="preserve"> </w:t>
      </w:r>
      <w:r>
        <w:rPr>
          <w:rFonts w:hint="eastAsia"/>
        </w:rPr>
        <w:t>\</w:t>
      </w:r>
      <w:r>
        <w:t>d+ tablename</w:t>
      </w:r>
    </w:p>
    <w:p w14:paraId="5C415C89" w14:textId="77777777" w:rsidR="00311B89" w:rsidRDefault="00311B89" w:rsidP="00311B89">
      <w:pPr>
        <w:pStyle w:val="41"/>
        <w:adjustRightInd w:val="0"/>
        <w:ind w:left="1441"/>
      </w:pPr>
      <w:r>
        <w:rPr>
          <w:rFonts w:hint="eastAsia"/>
        </w:rPr>
        <w:t>查看表结构。</w:t>
      </w:r>
    </w:p>
    <w:p w14:paraId="5287E955" w14:textId="77777777" w:rsidR="00311B89" w:rsidRDefault="00311B89" w:rsidP="00311B89">
      <w:pPr>
        <w:pStyle w:val="affffc"/>
      </w:pPr>
      <w:r w:rsidRPr="00A721D4">
        <w:rPr>
          <w:i/>
        </w:rPr>
        <w:t>p</w:t>
      </w:r>
      <w:r w:rsidRPr="00313D59">
        <w:t>ostgres</w:t>
      </w:r>
      <w:r w:rsidRPr="0053549F">
        <w:t>=#</w:t>
      </w:r>
      <w:r>
        <w:t xml:space="preserve"> \d tablename</w:t>
      </w:r>
    </w:p>
    <w:p w14:paraId="430F3B7E" w14:textId="77777777" w:rsidR="00311B89" w:rsidRDefault="00311B89" w:rsidP="00311B89">
      <w:pPr>
        <w:pStyle w:val="41"/>
        <w:adjustRightInd w:val="0"/>
        <w:ind w:left="1441"/>
      </w:pPr>
      <w:r>
        <w:rPr>
          <w:rFonts w:hint="eastAsia"/>
        </w:rPr>
        <w:t>列举</w:t>
      </w:r>
      <w:r>
        <w:t>schema</w:t>
      </w:r>
      <w:r>
        <w:rPr>
          <w:rFonts w:hint="eastAsia"/>
        </w:rPr>
        <w:t>。</w:t>
      </w:r>
    </w:p>
    <w:p w14:paraId="3A6A33E7" w14:textId="77777777" w:rsidR="00311B89" w:rsidRDefault="00311B89" w:rsidP="00311B89">
      <w:pPr>
        <w:pStyle w:val="affffc"/>
      </w:pPr>
      <w:r w:rsidRPr="00A721D4">
        <w:t>postgres</w:t>
      </w:r>
      <w:r w:rsidRPr="0053549F">
        <w:t>=#</w:t>
      </w:r>
      <w:r>
        <w:t xml:space="preserve"> \dn</w:t>
      </w:r>
    </w:p>
    <w:p w14:paraId="17560AAC" w14:textId="77777777" w:rsidR="00311B89" w:rsidRDefault="00311B89" w:rsidP="00311B89">
      <w:pPr>
        <w:pStyle w:val="41"/>
        <w:adjustRightInd w:val="0"/>
        <w:ind w:left="1441"/>
      </w:pPr>
      <w:r>
        <w:rPr>
          <w:rFonts w:hint="eastAsia"/>
        </w:rPr>
        <w:t>查看索引。</w:t>
      </w:r>
    </w:p>
    <w:p w14:paraId="5AE43596" w14:textId="77777777" w:rsidR="00311B89" w:rsidRDefault="00311B89" w:rsidP="00311B89">
      <w:pPr>
        <w:pStyle w:val="affffc"/>
      </w:pPr>
      <w:r w:rsidRPr="00A721D4">
        <w:t>postgres</w:t>
      </w:r>
      <w:r w:rsidRPr="0053549F">
        <w:t>=#</w:t>
      </w:r>
      <w:r>
        <w:t xml:space="preserve"> \di</w:t>
      </w:r>
    </w:p>
    <w:p w14:paraId="7FE891CE" w14:textId="77777777" w:rsidR="00311B89" w:rsidRDefault="00311B89" w:rsidP="00311B89">
      <w:pPr>
        <w:pStyle w:val="41"/>
        <w:adjustRightInd w:val="0"/>
        <w:ind w:left="1441"/>
      </w:pPr>
      <w:r>
        <w:rPr>
          <w:rFonts w:hint="eastAsia"/>
        </w:rPr>
        <w:t>查询表空间。</w:t>
      </w:r>
    </w:p>
    <w:p w14:paraId="182E95A2" w14:textId="77777777" w:rsidR="00311B89" w:rsidRDefault="00311B89" w:rsidP="00311B89">
      <w:pPr>
        <w:pStyle w:val="1e"/>
      </w:pPr>
      <w:r w:rsidRPr="005535B5">
        <w:rPr>
          <w:rFonts w:hint="eastAsia"/>
        </w:rPr>
        <w:t>使用</w:t>
      </w:r>
      <w:r w:rsidRPr="005535B5">
        <w:t>gsql</w:t>
      </w:r>
      <w:r w:rsidRPr="005535B5">
        <w:t>程序的元命令查询表空间。</w:t>
      </w:r>
    </w:p>
    <w:p w14:paraId="4E2F1CD3" w14:textId="77777777" w:rsidR="00311B89" w:rsidRDefault="00311B89" w:rsidP="00311B89">
      <w:pPr>
        <w:pStyle w:val="affffc"/>
      </w:pPr>
      <w:r w:rsidRPr="00A721D4">
        <w:t>postgres</w:t>
      </w:r>
      <w:r w:rsidRPr="0053549F">
        <w:t>=#</w:t>
      </w:r>
      <w:r>
        <w:t xml:space="preserve"> </w:t>
      </w:r>
      <w:r>
        <w:rPr>
          <w:rFonts w:hint="eastAsia"/>
        </w:rPr>
        <w:t>\</w:t>
      </w:r>
      <w:r>
        <w:t>db</w:t>
      </w:r>
    </w:p>
    <w:p w14:paraId="0071B49B" w14:textId="77777777" w:rsidR="00311B89" w:rsidRDefault="00311B89" w:rsidP="00311B89">
      <w:pPr>
        <w:pStyle w:val="1e"/>
      </w:pPr>
      <w:r w:rsidRPr="005535B5">
        <w:rPr>
          <w:rFonts w:hint="eastAsia"/>
        </w:rPr>
        <w:t>检查</w:t>
      </w:r>
      <w:r w:rsidRPr="005535B5">
        <w:t>pg_tablespace</w:t>
      </w:r>
      <w:r w:rsidRPr="005535B5">
        <w:t>系统表。如下命令可查到系统和用户定义的全部表空间。</w:t>
      </w:r>
    </w:p>
    <w:p w14:paraId="252A4BA4" w14:textId="77777777" w:rsidR="00311B89" w:rsidRDefault="00311B89" w:rsidP="00311B89">
      <w:pPr>
        <w:pStyle w:val="affffc"/>
      </w:pPr>
      <w:r w:rsidRPr="00313D59">
        <w:t>postgres</w:t>
      </w:r>
      <w:r w:rsidRPr="0053549F">
        <w:t>=#</w:t>
      </w:r>
      <w:r>
        <w:t xml:space="preserve"> </w:t>
      </w:r>
      <w:r w:rsidRPr="005535B5">
        <w:t>SELECT spcname FROM pg_tablespace;</w:t>
      </w:r>
    </w:p>
    <w:p w14:paraId="62A4A84C" w14:textId="77777777" w:rsidR="00311B89" w:rsidRDefault="00311B89" w:rsidP="00311B89">
      <w:pPr>
        <w:pStyle w:val="41"/>
        <w:adjustRightInd w:val="0"/>
        <w:ind w:left="1441"/>
      </w:pPr>
      <w:r>
        <w:rPr>
          <w:rFonts w:hint="eastAsia"/>
        </w:rPr>
        <w:t>查看数据库用户</w:t>
      </w:r>
      <w:r>
        <w:t>列表</w:t>
      </w:r>
      <w:r>
        <w:rPr>
          <w:rFonts w:hint="eastAsia"/>
        </w:rPr>
        <w:t>。</w:t>
      </w:r>
    </w:p>
    <w:p w14:paraId="61D94928" w14:textId="77777777" w:rsidR="00311B89" w:rsidRDefault="00311B89" w:rsidP="00311B89">
      <w:pPr>
        <w:pStyle w:val="affffc"/>
      </w:pPr>
      <w:r w:rsidRPr="00313D59">
        <w:t>postgres</w:t>
      </w:r>
      <w:r w:rsidRPr="0053549F">
        <w:t>=#</w:t>
      </w:r>
      <w:r>
        <w:t xml:space="preserve"> </w:t>
      </w:r>
      <w:r w:rsidRPr="001465DA">
        <w:t>SELECT * FROM pg_user</w:t>
      </w:r>
      <w:r>
        <w:t>;</w:t>
      </w:r>
    </w:p>
    <w:p w14:paraId="67D86815" w14:textId="2417BF96" w:rsidR="00311B89" w:rsidRDefault="00311B89" w:rsidP="00311B89">
      <w:pPr>
        <w:pStyle w:val="41"/>
        <w:adjustRightInd w:val="0"/>
        <w:ind w:left="1441"/>
      </w:pPr>
      <w:r>
        <w:rPr>
          <w:rFonts w:hint="eastAsia"/>
        </w:rPr>
        <w:lastRenderedPageBreak/>
        <w:t>查看用户属性。</w:t>
      </w:r>
    </w:p>
    <w:p w14:paraId="741DE4B0" w14:textId="77777777" w:rsidR="00311B89" w:rsidRDefault="00311B89" w:rsidP="00311B89">
      <w:pPr>
        <w:pStyle w:val="affffc"/>
      </w:pPr>
      <w:r w:rsidRPr="00A721D4">
        <w:t>postgres</w:t>
      </w:r>
      <w:r w:rsidRPr="0053549F">
        <w:t>=#</w:t>
      </w:r>
      <w:r>
        <w:t xml:space="preserve"> </w:t>
      </w:r>
      <w:r w:rsidRPr="008A38EC">
        <w:t>SELECT * FROM pg_authid;</w:t>
      </w:r>
    </w:p>
    <w:p w14:paraId="39DB25D4" w14:textId="77777777" w:rsidR="00311B89" w:rsidRDefault="00311B89" w:rsidP="00311B89">
      <w:pPr>
        <w:pStyle w:val="41"/>
        <w:adjustRightInd w:val="0"/>
        <w:ind w:left="1441"/>
      </w:pPr>
      <w:r>
        <w:rPr>
          <w:rFonts w:hint="eastAsia"/>
        </w:rPr>
        <w:t>查看所有角色。</w:t>
      </w:r>
    </w:p>
    <w:p w14:paraId="27471374" w14:textId="77777777" w:rsidR="00311B89" w:rsidRDefault="00311B89" w:rsidP="00311B89">
      <w:pPr>
        <w:pStyle w:val="affffc"/>
      </w:pPr>
      <w:r w:rsidRPr="00A721D4">
        <w:t>postgres</w:t>
      </w:r>
      <w:r w:rsidRPr="0053549F">
        <w:t>=#</w:t>
      </w:r>
      <w:r>
        <w:t xml:space="preserve"> </w:t>
      </w:r>
      <w:r w:rsidRPr="00EB6EFE">
        <w:t>SELECT * FROM PG_ROLES;</w:t>
      </w:r>
    </w:p>
    <w:p w14:paraId="74D0D675" w14:textId="5B689E69" w:rsidR="00845A46" w:rsidRDefault="00845A46" w:rsidP="0053087E">
      <w:pPr>
        <w:pStyle w:val="2"/>
      </w:pPr>
      <w:bookmarkStart w:id="204" w:name="_Toc51057499"/>
      <w:bookmarkStart w:id="205" w:name="_Toc51141530"/>
      <w:bookmarkStart w:id="206" w:name="_Toc51148707"/>
      <w:bookmarkStart w:id="207" w:name="_Toc51331064"/>
      <w:bookmarkStart w:id="208" w:name="_Toc61255463"/>
      <w:bookmarkStart w:id="209" w:name="_Toc63429643"/>
      <w:bookmarkStart w:id="210" w:name="_Toc68270697"/>
      <w:bookmarkStart w:id="211" w:name="_Toc80609147"/>
      <w:r>
        <w:rPr>
          <w:rFonts w:hint="eastAsia"/>
        </w:rPr>
        <w:t>其他操作</w:t>
      </w:r>
      <w:bookmarkEnd w:id="204"/>
      <w:bookmarkEnd w:id="205"/>
      <w:bookmarkEnd w:id="206"/>
      <w:bookmarkEnd w:id="207"/>
      <w:bookmarkEnd w:id="208"/>
      <w:bookmarkEnd w:id="209"/>
      <w:bookmarkEnd w:id="210"/>
      <w:bookmarkEnd w:id="211"/>
    </w:p>
    <w:p w14:paraId="0AC0486F" w14:textId="77777777" w:rsidR="00845A46" w:rsidRPr="006E6A1D" w:rsidRDefault="00845A46" w:rsidP="00414C1D">
      <w:pPr>
        <w:pStyle w:val="41"/>
        <w:numPr>
          <w:ilvl w:val="0"/>
          <w:numId w:val="34"/>
        </w:numPr>
      </w:pPr>
      <w:r w:rsidRPr="006E6A1D">
        <w:t>查看</w:t>
      </w:r>
      <w:r w:rsidRPr="006E6A1D">
        <w:t>openGauss</w:t>
      </w:r>
      <w:r w:rsidRPr="006E6A1D">
        <w:t>支持的所有</w:t>
      </w:r>
      <w:r w:rsidRPr="006E6A1D">
        <w:t>SQL</w:t>
      </w:r>
      <w:r w:rsidRPr="006E6A1D">
        <w:t>语句。</w:t>
      </w:r>
    </w:p>
    <w:p w14:paraId="0DA77C9B" w14:textId="77777777" w:rsidR="00845A46" w:rsidRPr="006E6A1D" w:rsidRDefault="00845A46" w:rsidP="00414C1D">
      <w:pPr>
        <w:pStyle w:val="affffc"/>
      </w:pPr>
      <w:r w:rsidRPr="006E6A1D">
        <w:t>postgres=#</w:t>
      </w:r>
      <w:r w:rsidRPr="00420F0E">
        <w:t>\h</w:t>
      </w:r>
    </w:p>
    <w:p w14:paraId="7806332D" w14:textId="6BED8993" w:rsidR="00845A46" w:rsidRDefault="00845A46" w:rsidP="00414C1D">
      <w:pPr>
        <w:pStyle w:val="41"/>
        <w:numPr>
          <w:ilvl w:val="0"/>
          <w:numId w:val="34"/>
        </w:numPr>
      </w:pPr>
      <w:r>
        <w:rPr>
          <w:rFonts w:hint="eastAsia"/>
        </w:rPr>
        <w:t>切换用户</w:t>
      </w:r>
      <w:r w:rsidR="00311B89">
        <w:rPr>
          <w:rFonts w:hint="eastAsia"/>
        </w:rPr>
        <w:t>。</w:t>
      </w:r>
    </w:p>
    <w:p w14:paraId="20E62F00" w14:textId="77777777" w:rsidR="00845A46" w:rsidRDefault="00845A46" w:rsidP="00414C1D">
      <w:pPr>
        <w:pStyle w:val="affffc"/>
      </w:pPr>
      <w:r w:rsidRPr="00A721D4">
        <w:rPr>
          <w:i/>
        </w:rPr>
        <w:t>postgres</w:t>
      </w:r>
      <w:r w:rsidRPr="0053549F">
        <w:t>=#</w:t>
      </w:r>
      <w:r>
        <w:t xml:space="preserve"> </w:t>
      </w:r>
      <w:r>
        <w:rPr>
          <w:rFonts w:hint="eastAsia"/>
        </w:rPr>
        <w:t>\</w:t>
      </w:r>
      <w:r>
        <w:t>c – username</w:t>
      </w:r>
    </w:p>
    <w:p w14:paraId="39A5CAF9" w14:textId="77C49F25" w:rsidR="00845A46" w:rsidRDefault="00845A46" w:rsidP="00414C1D">
      <w:pPr>
        <w:pStyle w:val="41"/>
        <w:numPr>
          <w:ilvl w:val="0"/>
          <w:numId w:val="34"/>
        </w:numPr>
      </w:pPr>
      <w:r>
        <w:rPr>
          <w:rFonts w:hint="eastAsia"/>
        </w:rPr>
        <w:t>退出数据库</w:t>
      </w:r>
      <w:r w:rsidR="00311B89">
        <w:rPr>
          <w:rFonts w:hint="eastAsia"/>
        </w:rPr>
        <w:t>。</w:t>
      </w:r>
    </w:p>
    <w:p w14:paraId="2868803C" w14:textId="77777777" w:rsidR="00845A46" w:rsidRPr="00C57CF6" w:rsidRDefault="00845A46" w:rsidP="00414C1D">
      <w:pPr>
        <w:pStyle w:val="affffc"/>
      </w:pPr>
      <w:r w:rsidRPr="00A721D4">
        <w:t>postgres</w:t>
      </w:r>
      <w:r w:rsidRPr="0053549F">
        <w:t>=#</w:t>
      </w:r>
      <w:r>
        <w:t xml:space="preserve"> </w:t>
      </w:r>
      <w:r>
        <w:rPr>
          <w:rFonts w:hint="eastAsia"/>
        </w:rPr>
        <w:t>\</w:t>
      </w:r>
      <w:r>
        <w:t>q</w:t>
      </w:r>
    </w:p>
    <w:p w14:paraId="0C952332" w14:textId="10814F96" w:rsidR="00845A46" w:rsidRDefault="00845A46">
      <w:pPr>
        <w:topLinePunct w:val="0"/>
        <w:adjustRightInd/>
        <w:snapToGrid/>
        <w:spacing w:before="0" w:after="0" w:line="240" w:lineRule="auto"/>
        <w:ind w:left="0"/>
        <w:rPr>
          <w:rFonts w:ascii="Huawei Sans" w:eastAsia="方正兰亭黑简体" w:hAnsi="Huawei Sans" w:cs="Huawei Sans"/>
          <w:noProof/>
          <w:sz w:val="21"/>
        </w:rPr>
      </w:pPr>
    </w:p>
    <w:p w14:paraId="13828AE2" w14:textId="03F57EED"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7C12EA9D"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r>
        <w:rPr>
          <w:rFonts w:ascii="Huawei Sans" w:eastAsia="方正兰亭黑简体" w:hAnsi="Huawei Sans" w:cs="Huawei Sans"/>
          <w:noProof/>
          <w:sz w:val="21"/>
        </w:rPr>
        <w:br w:type="page"/>
      </w:r>
    </w:p>
    <w:p w14:paraId="2EFDA669" w14:textId="23D9A51E" w:rsidR="00751ED1" w:rsidRPr="00E63C28" w:rsidRDefault="00751ED1" w:rsidP="00592687">
      <w:pPr>
        <w:pStyle w:val="1"/>
        <w:numPr>
          <w:ilvl w:val="0"/>
          <w:numId w:val="0"/>
        </w:numPr>
        <w:ind w:right="442"/>
        <w:rPr>
          <w:rFonts w:hint="eastAsia"/>
          <w:noProof/>
        </w:rPr>
      </w:pPr>
      <w:bookmarkStart w:id="212" w:name="_附录三：安装和配置JDK"/>
      <w:bookmarkStart w:id="213" w:name="_Toc65768341"/>
      <w:bookmarkStart w:id="214" w:name="_Toc80609148"/>
      <w:bookmarkEnd w:id="212"/>
      <w:r>
        <w:rPr>
          <w:noProof/>
        </w:rPr>
        <w:lastRenderedPageBreak/>
        <w:t>附录三</w:t>
      </w:r>
      <w:r>
        <w:rPr>
          <w:rFonts w:hint="eastAsia"/>
          <w:noProof/>
        </w:rPr>
        <w:t>：</w:t>
      </w:r>
      <w:r w:rsidRPr="00E63C28">
        <w:rPr>
          <w:noProof/>
        </w:rPr>
        <w:t>安装</w:t>
      </w:r>
      <w:r>
        <w:rPr>
          <w:noProof/>
        </w:rPr>
        <w:t>和配置</w:t>
      </w:r>
      <w:r w:rsidRPr="00E63C28">
        <w:rPr>
          <w:noProof/>
        </w:rPr>
        <w:t>JDK</w:t>
      </w:r>
      <w:bookmarkEnd w:id="213"/>
      <w:bookmarkEnd w:id="214"/>
      <w:r w:rsidRPr="00E63C28">
        <w:rPr>
          <w:noProof/>
        </w:rPr>
        <w:t xml:space="preserve"> </w:t>
      </w:r>
    </w:p>
    <w:p w14:paraId="53E5E4F5" w14:textId="77777777" w:rsidR="00751ED1" w:rsidRDefault="00751ED1" w:rsidP="00751ED1">
      <w:pPr>
        <w:pStyle w:val="2"/>
        <w:numPr>
          <w:ilvl w:val="1"/>
          <w:numId w:val="4"/>
        </w:numPr>
        <w:ind w:left="0"/>
      </w:pPr>
      <w:bookmarkStart w:id="215" w:name="_Toc68270699"/>
      <w:bookmarkStart w:id="216" w:name="_Toc80609149"/>
      <w:r w:rsidRPr="00E63C28">
        <w:t>下载并安装</w:t>
      </w:r>
      <w:r w:rsidRPr="00E63C28">
        <w:t>JDK</w:t>
      </w:r>
      <w:bookmarkEnd w:id="215"/>
      <w:bookmarkEnd w:id="216"/>
    </w:p>
    <w:p w14:paraId="358D6A8A" w14:textId="09C11BE5"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下载</w:t>
      </w:r>
      <w:r w:rsidRPr="00E63C28">
        <w:rPr>
          <w:rFonts w:ascii="Huawei Sans" w:eastAsia="方正兰亭黑简体" w:hAnsi="Huawei Sans"/>
          <w:sz w:val="21"/>
        </w:rPr>
        <w:t>JDK</w:t>
      </w:r>
      <w:r w:rsidR="0074145E">
        <w:rPr>
          <w:rFonts w:ascii="Huawei Sans" w:eastAsia="方正兰亭黑简体" w:hAnsi="Huawei Sans"/>
          <w:sz w:val="21"/>
        </w:rPr>
        <w:t>（</w:t>
      </w:r>
      <w:r w:rsidR="0074145E">
        <w:rPr>
          <w:rFonts w:hint="eastAsia"/>
        </w:rPr>
        <w:t>本文以j</w:t>
      </w:r>
      <w:r w:rsidR="0074145E">
        <w:t>dk-8u261</w:t>
      </w:r>
      <w:r w:rsidR="0074145E">
        <w:rPr>
          <w:rFonts w:hint="eastAsia"/>
        </w:rPr>
        <w:t>-</w:t>
      </w:r>
      <w:r w:rsidR="0074145E">
        <w:t>windows</w:t>
      </w:r>
      <w:r w:rsidR="0074145E">
        <w:rPr>
          <w:rFonts w:hint="eastAsia"/>
        </w:rPr>
        <w:t>-</w:t>
      </w:r>
      <w:r w:rsidR="0074145E">
        <w:t>x64版本为例</w:t>
      </w:r>
      <w:r w:rsidR="0074145E">
        <w:rPr>
          <w:rFonts w:ascii="Huawei Sans" w:eastAsia="方正兰亭黑简体" w:hAnsi="Huawei Sans"/>
          <w:sz w:val="21"/>
        </w:rPr>
        <w:t>）</w:t>
      </w:r>
      <w:r w:rsidRPr="00E63C28">
        <w:rPr>
          <w:rFonts w:ascii="Huawei Sans" w:eastAsia="方正兰亭黑简体" w:hAnsi="Huawei Sans"/>
          <w:sz w:val="21"/>
        </w:rPr>
        <w:t>。</w:t>
      </w:r>
    </w:p>
    <w:p w14:paraId="0D3CFA51" w14:textId="77777777" w:rsidR="00751ED1" w:rsidRPr="00E63C28" w:rsidRDefault="00D96AE3" w:rsidP="00751ED1">
      <w:pPr>
        <w:topLinePunct w:val="0"/>
        <w:adjustRightInd/>
        <w:ind w:left="1021"/>
        <w:rPr>
          <w:rFonts w:ascii="Huawei Sans" w:eastAsia="方正兰亭黑简体" w:hAnsi="Huawei Sans" w:cs="Huawei Sans"/>
          <w:sz w:val="21"/>
        </w:rPr>
      </w:pPr>
      <w:hyperlink r:id="rId38" w:history="1">
        <w:r w:rsidR="00751ED1" w:rsidRPr="00E63C28">
          <w:rPr>
            <w:rFonts w:ascii="Huawei Sans" w:eastAsia="方正兰亭黑简体" w:hAnsi="Huawei Sans" w:cs="Huawei Sans"/>
            <w:color w:val="0000FF"/>
            <w:sz w:val="21"/>
          </w:rPr>
          <w:t>https://www.oracle.com/java/technologies/javase/javase-jdk8-downloads.html</w:t>
        </w:r>
      </w:hyperlink>
    </w:p>
    <w:p w14:paraId="775BA228"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08416" behindDoc="0" locked="0" layoutInCell="1" allowOverlap="1" wp14:anchorId="32D86B02" wp14:editId="338DEF63">
                <wp:simplePos x="0" y="0"/>
                <wp:positionH relativeFrom="column">
                  <wp:posOffset>710125</wp:posOffset>
                </wp:positionH>
                <wp:positionV relativeFrom="paragraph">
                  <wp:posOffset>559533</wp:posOffset>
                </wp:positionV>
                <wp:extent cx="4958862" cy="240323"/>
                <wp:effectExtent l="19050" t="19050" r="13335" b="26670"/>
                <wp:wrapNone/>
                <wp:docPr id="43" name="矩形 43"/>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3DE6" id="矩形 43" o:spid="_x0000_s1026" style="position:absolute;left:0;text-align:left;margin-left:55.9pt;margin-top:44.05pt;width:390.45pt;height:1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72583A0" wp14:editId="25378916">
            <wp:extent cx="5454000" cy="871200"/>
            <wp:effectExtent l="19050" t="19050" r="13970" b="24765"/>
            <wp:docPr id="69" name="图片 69" descr="9C46B4AE-1523-4BA9-89C2-21C52408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C46B4AE-1523-4BA9-89C2-21C52408AB5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4000" cy="871200"/>
                    </a:xfrm>
                    <a:prstGeom prst="rect">
                      <a:avLst/>
                    </a:prstGeom>
                    <a:noFill/>
                    <a:ln w="12700" cmpd="sng">
                      <a:solidFill>
                        <a:sysClr val="window" lastClr="FFFFFF">
                          <a:lumMod val="85000"/>
                        </a:sysClr>
                      </a:solidFill>
                      <a:miter lim="800000"/>
                      <a:headEnd/>
                      <a:tailEnd/>
                    </a:ln>
                    <a:effectLst/>
                  </pic:spPr>
                </pic:pic>
              </a:graphicData>
            </a:graphic>
          </wp:inline>
        </w:drawing>
      </w:r>
    </w:p>
    <w:p w14:paraId="1168C33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5E92E369" wp14:editId="442B2BDB">
            <wp:extent cx="5454000" cy="568800"/>
            <wp:effectExtent l="19050" t="19050" r="13970" b="22225"/>
            <wp:docPr id="71" name="图片 71" descr="956D0976-2FE5-4327-BE30-8724B20B7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56D0976-2FE5-4327-BE30-8724B20B7D78"/>
                    <pic:cNvPicPr>
                      <a:picLocks noChangeAspect="1" noChangeArrowheads="1"/>
                    </pic:cNvPicPr>
                  </pic:nvPicPr>
                  <pic:blipFill>
                    <a:blip r:embed="rId40">
                      <a:extLst>
                        <a:ext uri="{28A0092B-C50C-407E-A947-70E740481C1C}">
                          <a14:useLocalDpi xmlns:a14="http://schemas.microsoft.com/office/drawing/2010/main" val="0"/>
                        </a:ext>
                      </a:extLst>
                    </a:blip>
                    <a:srcRect b="17542"/>
                    <a:stretch>
                      <a:fillRect/>
                    </a:stretch>
                  </pic:blipFill>
                  <pic:spPr bwMode="auto">
                    <a:xfrm>
                      <a:off x="0" y="0"/>
                      <a:ext cx="5454000" cy="568800"/>
                    </a:xfrm>
                    <a:prstGeom prst="rect">
                      <a:avLst/>
                    </a:prstGeom>
                    <a:noFill/>
                    <a:ln w="9525" cmpd="sng">
                      <a:solidFill>
                        <a:sysClr val="window" lastClr="FFFFFF">
                          <a:lumMod val="85000"/>
                        </a:sysClr>
                      </a:solidFill>
                      <a:miter lim="800000"/>
                      <a:headEnd/>
                      <a:tailEnd/>
                    </a:ln>
                    <a:effectLst/>
                  </pic:spPr>
                </pic:pic>
              </a:graphicData>
            </a:graphic>
          </wp:inline>
        </w:drawing>
      </w:r>
    </w:p>
    <w:p w14:paraId="7B167B15"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双击</w:t>
      </w:r>
      <w:r w:rsidRPr="00E63C28">
        <w:rPr>
          <w:rFonts w:ascii="Huawei Sans" w:eastAsia="方正兰亭黑简体" w:hAnsi="Huawei Sans"/>
          <w:sz w:val="21"/>
        </w:rPr>
        <w:t>jdk-8u261-windows-x64.exe</w:t>
      </w:r>
      <w:r w:rsidRPr="00E63C28">
        <w:rPr>
          <w:rFonts w:ascii="Huawei Sans" w:eastAsia="方正兰亭黑简体" w:hAnsi="Huawei Sans"/>
          <w:sz w:val="21"/>
        </w:rPr>
        <w:t>进行安装。</w:t>
      </w:r>
    </w:p>
    <w:p w14:paraId="287CCDDD"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默认设置即可，出现安装进度。</w:t>
      </w:r>
    </w:p>
    <w:p w14:paraId="56F26D3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473E3BF0" wp14:editId="398E35B0">
            <wp:extent cx="5454000" cy="2620800"/>
            <wp:effectExtent l="19050" t="19050" r="13970" b="27305"/>
            <wp:docPr id="75" name="图片 75" descr="51F97D8C-B659-4583-8D79-F93C4D444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1F97D8C-B659-4583-8D79-F93C4D44445E"/>
                    <pic:cNvPicPr>
                      <a:picLocks noChangeAspect="1" noChangeArrowheads="1"/>
                    </pic:cNvPicPr>
                  </pic:nvPicPr>
                  <pic:blipFill>
                    <a:blip r:embed="rId41">
                      <a:extLst>
                        <a:ext uri="{28A0092B-C50C-407E-A947-70E740481C1C}">
                          <a14:useLocalDpi xmlns:a14="http://schemas.microsoft.com/office/drawing/2010/main" val="0"/>
                        </a:ext>
                      </a:extLst>
                    </a:blip>
                    <a:srcRect l="636" r="706"/>
                    <a:stretch>
                      <a:fillRect/>
                    </a:stretch>
                  </pic:blipFill>
                  <pic:spPr bwMode="auto">
                    <a:xfrm>
                      <a:off x="0" y="0"/>
                      <a:ext cx="5454000" cy="2620800"/>
                    </a:xfrm>
                    <a:prstGeom prst="rect">
                      <a:avLst/>
                    </a:prstGeom>
                    <a:noFill/>
                    <a:ln w="12700" cmpd="sng">
                      <a:solidFill>
                        <a:srgbClr val="D9D9D9"/>
                      </a:solidFill>
                      <a:miter lim="800000"/>
                      <a:headEnd/>
                      <a:tailEnd/>
                    </a:ln>
                    <a:effectLst/>
                  </pic:spPr>
                </pic:pic>
              </a:graphicData>
            </a:graphic>
          </wp:inline>
        </w:drawing>
      </w:r>
    </w:p>
    <w:p w14:paraId="2D553106"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如下显示表示安装成功：</w:t>
      </w:r>
    </w:p>
    <w:p w14:paraId="38467CA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w:drawing>
          <wp:inline distT="0" distB="0" distL="0" distR="0" wp14:anchorId="1FAE7010" wp14:editId="020DE876">
            <wp:extent cx="5454000" cy="3348000"/>
            <wp:effectExtent l="19050" t="19050" r="13970" b="24130"/>
            <wp:docPr id="67" name="图片 67" descr="6E44A76E-2420-4468-B09D-3DEF4CA3A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E44A76E-2420-4468-B09D-3DEF4CA3AA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4000" cy="3348000"/>
                    </a:xfrm>
                    <a:prstGeom prst="rect">
                      <a:avLst/>
                    </a:prstGeom>
                    <a:noFill/>
                    <a:ln w="12700">
                      <a:solidFill>
                        <a:srgbClr val="D9D9D9"/>
                      </a:solidFill>
                    </a:ln>
                  </pic:spPr>
                </pic:pic>
              </a:graphicData>
            </a:graphic>
          </wp:inline>
        </w:drawing>
      </w:r>
    </w:p>
    <w:p w14:paraId="032A26AF"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查看安装目录。</w:t>
      </w:r>
    </w:p>
    <w:p w14:paraId="031ACAA4"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6A9BB7C1" wp14:editId="72E54C7E">
            <wp:extent cx="3999230" cy="1102184"/>
            <wp:effectExtent l="19050" t="19050" r="20320" b="22225"/>
            <wp:docPr id="68" name="图片 68" descr="CA15CCB6-5832-49F4-942B-22AFA2A66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15CCB6-5832-49F4-942B-22AFA2A662B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635" cy="1105327"/>
                    </a:xfrm>
                    <a:prstGeom prst="rect">
                      <a:avLst/>
                    </a:prstGeom>
                    <a:noFill/>
                    <a:ln w="12700">
                      <a:solidFill>
                        <a:srgbClr val="D9D9D9"/>
                      </a:solidFill>
                    </a:ln>
                  </pic:spPr>
                </pic:pic>
              </a:graphicData>
            </a:graphic>
          </wp:inline>
        </w:drawing>
      </w:r>
    </w:p>
    <w:p w14:paraId="35DC987F" w14:textId="77777777" w:rsidR="00751ED1" w:rsidRPr="00E63C28" w:rsidRDefault="00751ED1" w:rsidP="00751ED1">
      <w:pPr>
        <w:pStyle w:val="2"/>
        <w:numPr>
          <w:ilvl w:val="1"/>
          <w:numId w:val="4"/>
        </w:numPr>
        <w:ind w:left="0"/>
      </w:pPr>
      <w:bookmarkStart w:id="217" w:name="_Toc65768342"/>
      <w:bookmarkStart w:id="218" w:name="_Toc68270700"/>
      <w:bookmarkStart w:id="219" w:name="_Toc80609150"/>
      <w:r w:rsidRPr="00E63C28">
        <w:t>配置</w:t>
      </w:r>
      <w:r w:rsidRPr="00E63C28">
        <w:t>JDK</w:t>
      </w:r>
      <w:r w:rsidRPr="00E63C28">
        <w:t>环境变量</w:t>
      </w:r>
      <w:bookmarkEnd w:id="217"/>
      <w:bookmarkEnd w:id="218"/>
      <w:bookmarkEnd w:id="219"/>
    </w:p>
    <w:p w14:paraId="6AD32356" w14:textId="22B08DEC"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右击</w:t>
      </w:r>
      <w:r w:rsidR="00CA1963">
        <w:rPr>
          <w:rFonts w:ascii="Huawei Sans" w:eastAsia="方正兰亭黑简体" w:hAnsi="Huawei Sans"/>
          <w:sz w:val="21"/>
        </w:rPr>
        <w:t>＂</w:t>
      </w:r>
      <w:r w:rsidRPr="00E63C28">
        <w:rPr>
          <w:rFonts w:ascii="Huawei Sans" w:eastAsia="方正兰亭黑简体" w:hAnsi="Huawei Sans"/>
          <w:sz w:val="21"/>
        </w:rPr>
        <w:t>此电脑</w:t>
      </w:r>
      <w:r w:rsidR="00CA1963">
        <w:rPr>
          <w:rFonts w:ascii="Huawei Sans" w:eastAsia="方正兰亭黑简体" w:hAnsi="Huawei Sans"/>
          <w:sz w:val="21"/>
        </w:rPr>
        <w:t>＂</w:t>
      </w:r>
      <w:r w:rsidRPr="00E63C28">
        <w:rPr>
          <w:rFonts w:ascii="Huawei Sans" w:eastAsia="方正兰亭黑简体" w:hAnsi="Huawei Sans"/>
          <w:sz w:val="21"/>
        </w:rPr>
        <w:t>选择</w:t>
      </w:r>
      <w:r w:rsidR="00CA1963">
        <w:rPr>
          <w:rFonts w:ascii="Huawei Sans" w:eastAsia="方正兰亭黑简体" w:hAnsi="Huawei Sans"/>
          <w:sz w:val="21"/>
        </w:rPr>
        <w:t>＂</w:t>
      </w:r>
      <w:r w:rsidRPr="00E63C28">
        <w:rPr>
          <w:rFonts w:ascii="Huawei Sans" w:eastAsia="方正兰亭黑简体" w:hAnsi="Huawei Sans"/>
          <w:sz w:val="21"/>
        </w:rPr>
        <w:t>属性</w:t>
      </w:r>
      <w:r w:rsidR="00CA1963">
        <w:rPr>
          <w:rFonts w:ascii="Huawei Sans" w:eastAsia="方正兰亭黑简体" w:hAnsi="Huawei Sans"/>
          <w:sz w:val="21"/>
        </w:rPr>
        <w:t>＂</w:t>
      </w:r>
      <w:r w:rsidRPr="00E63C28">
        <w:rPr>
          <w:rFonts w:ascii="Huawei Sans" w:eastAsia="方正兰亭黑简体" w:hAnsi="Huawei Sans"/>
          <w:sz w:val="21"/>
        </w:rPr>
        <w:t>，</w:t>
      </w:r>
      <w:r>
        <w:rPr>
          <w:rFonts w:ascii="Huawei Sans" w:eastAsia="方正兰亭黑简体" w:hAnsi="Huawei Sans"/>
          <w:sz w:val="21"/>
        </w:rPr>
        <w:t>单击</w:t>
      </w:r>
      <w:r w:rsidR="00CA1963">
        <w:rPr>
          <w:rFonts w:ascii="Huawei Sans" w:eastAsia="方正兰亭黑简体" w:hAnsi="Huawei Sans"/>
          <w:sz w:val="21"/>
        </w:rPr>
        <w:t>＂</w:t>
      </w:r>
      <w:r w:rsidRPr="00E63C28">
        <w:rPr>
          <w:rFonts w:ascii="Huawei Sans" w:eastAsia="方正兰亭黑简体" w:hAnsi="Huawei Sans"/>
          <w:sz w:val="21"/>
        </w:rPr>
        <w:t>高级系统设置</w:t>
      </w:r>
      <w:r w:rsidR="00CA1963">
        <w:rPr>
          <w:rFonts w:ascii="Huawei Sans" w:eastAsia="方正兰亭黑简体" w:hAnsi="Huawei Sans"/>
          <w:sz w:val="21"/>
        </w:rPr>
        <w:t>＂</w:t>
      </w:r>
      <w:r w:rsidRPr="00E63C28">
        <w:rPr>
          <w:rFonts w:ascii="Huawei Sans" w:eastAsia="方正兰亭黑简体" w:hAnsi="Huawei Sans"/>
          <w:sz w:val="21"/>
        </w:rPr>
        <w:t>。</w:t>
      </w:r>
    </w:p>
    <w:p w14:paraId="40FF7F52"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09440" behindDoc="0" locked="0" layoutInCell="1" allowOverlap="1" wp14:anchorId="61B46566" wp14:editId="60A2DBFC">
                <wp:simplePos x="0" y="0"/>
                <wp:positionH relativeFrom="column">
                  <wp:posOffset>683707</wp:posOffset>
                </wp:positionH>
                <wp:positionV relativeFrom="paragraph">
                  <wp:posOffset>781667</wp:posOffset>
                </wp:positionV>
                <wp:extent cx="534929" cy="96592"/>
                <wp:effectExtent l="19050" t="19050" r="17780" b="17780"/>
                <wp:wrapNone/>
                <wp:docPr id="44" name="矩形 44"/>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D17A9" id="矩形 44" o:spid="_x0000_s1026" style="position:absolute;left:0;text-align:left;margin-left:53.85pt;margin-top:61.55pt;width:42.1pt;height:7.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2DE3BE5" wp14:editId="02ACA8DF">
            <wp:extent cx="5454000" cy="2430000"/>
            <wp:effectExtent l="19050" t="19050" r="13970" b="27940"/>
            <wp:docPr id="70" name="图片 70"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44" cstate="print">
                      <a:extLst>
                        <a:ext uri="{28A0092B-C50C-407E-A947-70E740481C1C}">
                          <a14:useLocalDpi xmlns:a14="http://schemas.microsoft.com/office/drawing/2010/main" val="0"/>
                        </a:ext>
                      </a:extLst>
                    </a:blip>
                    <a:srcRect l="662"/>
                    <a:stretch>
                      <a:fillRect/>
                    </a:stretch>
                  </pic:blipFill>
                  <pic:spPr bwMode="auto">
                    <a:xfrm>
                      <a:off x="0" y="0"/>
                      <a:ext cx="5454000" cy="2430000"/>
                    </a:xfrm>
                    <a:prstGeom prst="rect">
                      <a:avLst/>
                    </a:prstGeom>
                    <a:noFill/>
                    <a:ln w="12700">
                      <a:solidFill>
                        <a:srgbClr val="D9D9D9"/>
                      </a:solidFill>
                    </a:ln>
                  </pic:spPr>
                </pic:pic>
              </a:graphicData>
            </a:graphic>
          </wp:inline>
        </w:drawing>
      </w:r>
    </w:p>
    <w:p w14:paraId="24C447F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0464" behindDoc="0" locked="0" layoutInCell="1" allowOverlap="1" wp14:anchorId="34D71CF9" wp14:editId="3B7F4B82">
                <wp:simplePos x="0" y="0"/>
                <wp:positionH relativeFrom="column">
                  <wp:posOffset>2248490</wp:posOffset>
                </wp:positionH>
                <wp:positionV relativeFrom="paragraph">
                  <wp:posOffset>2474434</wp:posOffset>
                </wp:positionV>
                <wp:extent cx="1126759" cy="328411"/>
                <wp:effectExtent l="19050" t="19050" r="16510" b="14605"/>
                <wp:wrapNone/>
                <wp:docPr id="46" name="矩形 46"/>
                <wp:cNvGraphicFramePr/>
                <a:graphic xmlns:a="http://schemas.openxmlformats.org/drawingml/2006/main">
                  <a:graphicData uri="http://schemas.microsoft.com/office/word/2010/wordprocessingShape">
                    <wps:wsp>
                      <wps:cNvSpPr/>
                      <wps:spPr>
                        <a:xfrm>
                          <a:off x="0" y="0"/>
                          <a:ext cx="1126759" cy="32841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3BBE" id="矩形 46" o:spid="_x0000_s1026" style="position:absolute;left:0;text-align:left;margin-left:177.05pt;margin-top:194.85pt;width:88.7pt;height:2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1D809CE9" wp14:editId="6A105296">
            <wp:extent cx="2806700" cy="3142615"/>
            <wp:effectExtent l="19050" t="19050" r="12700" b="19685"/>
            <wp:docPr id="72" name="图片 72"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6700" cy="3142615"/>
                    </a:xfrm>
                    <a:prstGeom prst="rect">
                      <a:avLst/>
                    </a:prstGeom>
                    <a:noFill/>
                    <a:ln w="12700">
                      <a:solidFill>
                        <a:srgbClr val="D9D9D9"/>
                      </a:solidFill>
                    </a:ln>
                  </pic:spPr>
                </pic:pic>
              </a:graphicData>
            </a:graphic>
          </wp:inline>
        </w:drawing>
      </w:r>
    </w:p>
    <w:p w14:paraId="190A1DD6" w14:textId="60D02146"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单击</w:t>
      </w:r>
      <w:r w:rsidR="00CA1963">
        <w:rPr>
          <w:rFonts w:ascii="Huawei Sans" w:eastAsia="方正兰亭黑简体" w:hAnsi="Huawei Sans"/>
          <w:sz w:val="21"/>
        </w:rPr>
        <w:t>＂</w:t>
      </w:r>
      <w:r w:rsidRPr="00E63C28">
        <w:rPr>
          <w:rFonts w:ascii="Huawei Sans" w:eastAsia="方正兰亭黑简体" w:hAnsi="Huawei Sans"/>
          <w:sz w:val="21"/>
        </w:rPr>
        <w:t>环境变量</w:t>
      </w:r>
      <w:r w:rsidR="00CA1963">
        <w:rPr>
          <w:rFonts w:ascii="Huawei Sans" w:eastAsia="方正兰亭黑简体" w:hAnsi="Huawei Sans"/>
          <w:sz w:val="21"/>
        </w:rPr>
        <w:t>＂</w:t>
      </w:r>
      <w:r w:rsidRPr="00E63C28">
        <w:rPr>
          <w:rFonts w:ascii="Huawei Sans" w:eastAsia="方正兰亭黑简体" w:hAnsi="Huawei Sans"/>
          <w:sz w:val="21"/>
        </w:rPr>
        <w:t>，新建系统变量</w:t>
      </w:r>
      <w:r w:rsidR="00CA1963">
        <w:rPr>
          <w:rFonts w:ascii="Huawei Sans" w:eastAsia="方正兰亭黑简体" w:hAnsi="Huawei Sans"/>
          <w:sz w:val="21"/>
        </w:rPr>
        <w:t>＂</w:t>
      </w:r>
      <w:r w:rsidRPr="00E63C28">
        <w:rPr>
          <w:rFonts w:ascii="Huawei Sans" w:eastAsia="方正兰亭黑简体" w:hAnsi="Huawei Sans"/>
          <w:sz w:val="21"/>
        </w:rPr>
        <w:t>JAVA_HOME</w:t>
      </w:r>
      <w:r w:rsidR="00CA1963">
        <w:rPr>
          <w:rFonts w:ascii="Huawei Sans" w:eastAsia="方正兰亭黑简体" w:hAnsi="Huawei Sans"/>
          <w:sz w:val="21"/>
        </w:rPr>
        <w:t>＂</w:t>
      </w:r>
      <w:r w:rsidRPr="00E63C28">
        <w:rPr>
          <w:rFonts w:ascii="Huawei Sans" w:eastAsia="方正兰亭黑简体" w:hAnsi="Huawei Sans"/>
          <w:sz w:val="21"/>
        </w:rPr>
        <w:t>，输入</w:t>
      </w:r>
      <w:r w:rsidRPr="00E63C28">
        <w:rPr>
          <w:rFonts w:ascii="Huawei Sans" w:eastAsia="方正兰亭黑简体" w:hAnsi="Huawei Sans"/>
          <w:sz w:val="21"/>
        </w:rPr>
        <w:t>JDK</w:t>
      </w:r>
      <w:r w:rsidRPr="00E63C28">
        <w:rPr>
          <w:rFonts w:ascii="Huawei Sans" w:eastAsia="方正兰亭黑简体" w:hAnsi="Huawei Sans"/>
          <w:sz w:val="21"/>
        </w:rPr>
        <w:t>安装目录。</w:t>
      </w:r>
    </w:p>
    <w:p w14:paraId="34275051"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17632" behindDoc="0" locked="0" layoutInCell="1" allowOverlap="1" wp14:anchorId="0F3D2A53" wp14:editId="388D5FDC">
                <wp:simplePos x="0" y="0"/>
                <wp:positionH relativeFrom="column">
                  <wp:posOffset>3365402</wp:posOffset>
                </wp:positionH>
                <wp:positionV relativeFrom="paragraph">
                  <wp:posOffset>4048711</wp:posOffset>
                </wp:positionV>
                <wp:extent cx="885093" cy="287264"/>
                <wp:effectExtent l="19050" t="19050" r="10795" b="17780"/>
                <wp:wrapNone/>
                <wp:docPr id="47" name="矩形 47"/>
                <wp:cNvGraphicFramePr/>
                <a:graphic xmlns:a="http://schemas.openxmlformats.org/drawingml/2006/main">
                  <a:graphicData uri="http://schemas.microsoft.com/office/word/2010/wordprocessingShape">
                    <wps:wsp>
                      <wps:cNvSpPr/>
                      <wps:spPr>
                        <a:xfrm>
                          <a:off x="0" y="0"/>
                          <a:ext cx="885093" cy="28726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5B419" id="矩形 47" o:spid="_x0000_s1026" style="position:absolute;left:0;text-align:left;margin-left:265pt;margin-top:318.8pt;width:69.7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2A34D1F" wp14:editId="6DD25BB3">
            <wp:extent cx="5454000" cy="4867200"/>
            <wp:effectExtent l="19050" t="19050" r="13970" b="10160"/>
            <wp:docPr id="73" name="图片 73" descr="4CEA9149-F0D2-43AB-AA3C-7BF1A24E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CEA9149-F0D2-43AB-AA3C-7BF1A24E47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000" cy="4867200"/>
                    </a:xfrm>
                    <a:prstGeom prst="rect">
                      <a:avLst/>
                    </a:prstGeom>
                    <a:noFill/>
                    <a:ln w="12700">
                      <a:solidFill>
                        <a:srgbClr val="D9D9D9"/>
                      </a:solidFill>
                    </a:ln>
                  </pic:spPr>
                </pic:pic>
              </a:graphicData>
            </a:graphic>
          </wp:inline>
        </w:drawing>
      </w:r>
    </w:p>
    <w:p w14:paraId="63410865"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2512" behindDoc="0" locked="0" layoutInCell="1" allowOverlap="1" wp14:anchorId="3A14E022" wp14:editId="4DE746CD">
                <wp:simplePos x="0" y="0"/>
                <wp:positionH relativeFrom="column">
                  <wp:posOffset>1681819</wp:posOffset>
                </wp:positionH>
                <wp:positionV relativeFrom="paragraph">
                  <wp:posOffset>716468</wp:posOffset>
                </wp:positionV>
                <wp:extent cx="1828621" cy="237767"/>
                <wp:effectExtent l="19050" t="19050" r="19685" b="10160"/>
                <wp:wrapNone/>
                <wp:docPr id="48" name="矩形 48"/>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5537B" id="矩形 48" o:spid="_x0000_s1026" style="position:absolute;left:0;text-align:left;margin-left:132.45pt;margin-top:56.4pt;width:2in;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1488" behindDoc="0" locked="0" layoutInCell="1" allowOverlap="1" wp14:anchorId="3C940721" wp14:editId="15E262F8">
                <wp:simplePos x="0" y="0"/>
                <wp:positionH relativeFrom="column">
                  <wp:posOffset>1694699</wp:posOffset>
                </wp:positionH>
                <wp:positionV relativeFrom="paragraph">
                  <wp:posOffset>394496</wp:posOffset>
                </wp:positionV>
                <wp:extent cx="1809481" cy="264017"/>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481" cy="26401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D99B2" id="矩形 49" o:spid="_x0000_s1026" style="position:absolute;left:0;text-align:left;margin-left:133.45pt;margin-top:31.05pt;width:142.5pt;height:2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8FB7FBD" wp14:editId="53603F9D">
            <wp:extent cx="5422900" cy="1354455"/>
            <wp:effectExtent l="19050" t="19050" r="25400" b="17145"/>
            <wp:docPr id="74" name="图片 74" descr="54B6F52F-740F-46EB-B6BE-6CEBFFED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4B6F52F-740F-46EB-B6BE-6CEBFFED9538"/>
                    <pic:cNvPicPr>
                      <a:picLocks noChangeAspect="1" noChangeArrowheads="1"/>
                    </pic:cNvPicPr>
                  </pic:nvPicPr>
                  <pic:blipFill>
                    <a:blip r:embed="rId47">
                      <a:extLst>
                        <a:ext uri="{28A0092B-C50C-407E-A947-70E740481C1C}">
                          <a14:useLocalDpi xmlns:a14="http://schemas.microsoft.com/office/drawing/2010/main" val="0"/>
                        </a:ext>
                      </a:extLst>
                    </a:blip>
                    <a:srcRect t="3261" b="2"/>
                    <a:stretch>
                      <a:fillRect/>
                    </a:stretch>
                  </pic:blipFill>
                  <pic:spPr bwMode="auto">
                    <a:xfrm>
                      <a:off x="0" y="0"/>
                      <a:ext cx="5422900" cy="1354455"/>
                    </a:xfrm>
                    <a:prstGeom prst="rect">
                      <a:avLst/>
                    </a:prstGeom>
                    <a:noFill/>
                    <a:ln w="12700">
                      <a:solidFill>
                        <a:srgbClr val="D9D9D9"/>
                      </a:solidFill>
                    </a:ln>
                  </pic:spPr>
                </pic:pic>
              </a:graphicData>
            </a:graphic>
          </wp:inline>
        </w:drawing>
      </w:r>
    </w:p>
    <w:p w14:paraId="50EBE3C8" w14:textId="356ABF6B" w:rsidR="00751ED1" w:rsidRPr="00E63C28" w:rsidRDefault="00CA1963" w:rsidP="00751ED1">
      <w:pPr>
        <w:topLinePunct w:val="0"/>
        <w:adjustRightInd/>
        <w:ind w:left="1021"/>
        <w:rPr>
          <w:rFonts w:ascii="Huawei Sans" w:eastAsia="方正兰亭黑简体" w:hAnsi="Huawei Sans" w:cs="Huawei Sans"/>
          <w:sz w:val="21"/>
        </w:rPr>
      </w:pPr>
      <w:r>
        <w:rPr>
          <w:rFonts w:ascii="Huawei Sans" w:eastAsia="方正兰亭黑简体" w:hAnsi="Huawei Sans" w:cs="Huawei Sans"/>
          <w:sz w:val="21"/>
        </w:rPr>
        <w:t>＂</w:t>
      </w:r>
      <w:r w:rsidR="00751ED1" w:rsidRPr="00E63C28">
        <w:rPr>
          <w:rFonts w:ascii="Huawei Sans" w:eastAsia="方正兰亭黑简体" w:hAnsi="Huawei Sans" w:cs="Huawei Sans"/>
          <w:sz w:val="21"/>
        </w:rPr>
        <w:t>C:\Program Files\Java\jdk1.8.0_261</w:t>
      </w:r>
      <w:r>
        <w:rPr>
          <w:rFonts w:ascii="Huawei Sans" w:eastAsia="方正兰亭黑简体" w:hAnsi="Huawei Sans" w:cs="Huawei Sans"/>
          <w:sz w:val="21"/>
        </w:rPr>
        <w:t>＂</w:t>
      </w:r>
      <w:r w:rsidR="00751ED1" w:rsidRPr="00E63C28">
        <w:rPr>
          <w:rFonts w:ascii="Huawei Sans" w:eastAsia="方正兰亭黑简体" w:hAnsi="Huawei Sans" w:cs="Huawei Sans"/>
          <w:sz w:val="21"/>
        </w:rPr>
        <w:t>为</w:t>
      </w:r>
      <w:r w:rsidR="00751ED1" w:rsidRPr="00E63C28">
        <w:rPr>
          <w:rFonts w:ascii="Huawei Sans" w:eastAsia="方正兰亭黑简体" w:hAnsi="Huawei Sans" w:cs="Huawei Sans"/>
          <w:sz w:val="21"/>
        </w:rPr>
        <w:t>JDK</w:t>
      </w:r>
      <w:r w:rsidR="00751ED1" w:rsidRPr="00E63C28">
        <w:rPr>
          <w:rFonts w:ascii="Huawei Sans" w:eastAsia="方正兰亭黑简体" w:hAnsi="Huawei Sans" w:cs="Huawei Sans"/>
          <w:sz w:val="21"/>
        </w:rPr>
        <w:t>安装目录。</w:t>
      </w:r>
    </w:p>
    <w:p w14:paraId="048E4860" w14:textId="7E950DD4"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编辑系统变量</w:t>
      </w:r>
      <w:r w:rsidR="00CA1963">
        <w:rPr>
          <w:rFonts w:ascii="Huawei Sans" w:eastAsia="方正兰亭黑简体" w:hAnsi="Huawei Sans"/>
          <w:sz w:val="21"/>
        </w:rPr>
        <w:t>＂</w:t>
      </w:r>
      <w:r w:rsidRPr="00E63C28">
        <w:rPr>
          <w:rFonts w:ascii="Huawei Sans" w:eastAsia="方正兰亭黑简体" w:hAnsi="Huawei Sans"/>
          <w:sz w:val="21"/>
        </w:rPr>
        <w:t>path</w:t>
      </w:r>
      <w:r w:rsidR="00CA1963">
        <w:rPr>
          <w:rFonts w:ascii="Huawei Sans" w:eastAsia="方正兰亭黑简体" w:hAnsi="Huawei Sans"/>
          <w:sz w:val="21"/>
        </w:rPr>
        <w:t>＂</w:t>
      </w:r>
      <w:r w:rsidRPr="00E63C28">
        <w:rPr>
          <w:rFonts w:ascii="Huawei Sans" w:eastAsia="方正兰亭黑简体" w:hAnsi="Huawei Sans"/>
          <w:sz w:val="21"/>
        </w:rPr>
        <w:t>。</w:t>
      </w:r>
    </w:p>
    <w:p w14:paraId="617B40B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4560" behindDoc="0" locked="0" layoutInCell="1" allowOverlap="1" wp14:anchorId="2E754E97" wp14:editId="6554C78D">
                <wp:simplePos x="0" y="0"/>
                <wp:positionH relativeFrom="column">
                  <wp:posOffset>1692275</wp:posOffset>
                </wp:positionH>
                <wp:positionV relativeFrom="paragraph">
                  <wp:posOffset>662369</wp:posOffset>
                </wp:positionV>
                <wp:extent cx="2186112" cy="275590"/>
                <wp:effectExtent l="19050" t="19050" r="24130" b="10160"/>
                <wp:wrapNone/>
                <wp:docPr id="50" name="矩形 50"/>
                <wp:cNvGraphicFramePr/>
                <a:graphic xmlns:a="http://schemas.openxmlformats.org/drawingml/2006/main">
                  <a:graphicData uri="http://schemas.microsoft.com/office/word/2010/wordprocessingShape">
                    <wps:wsp>
                      <wps:cNvSpPr/>
                      <wps:spPr>
                        <a:xfrm>
                          <a:off x="0" y="0"/>
                          <a:ext cx="2186112" cy="27559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4927" id="矩形 50" o:spid="_x0000_s1026" style="position:absolute;left:0;text-align:left;margin-left:133.25pt;margin-top:52.15pt;width:172.1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3536" behindDoc="0" locked="0" layoutInCell="1" allowOverlap="1" wp14:anchorId="00785E1E" wp14:editId="24BF5BF9">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1B92" id="矩形 51" o:spid="_x0000_s1026" style="position:absolute;left:0;text-align:left;margin-left:133.45pt;margin-top:28.6pt;width:172.6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5C382657" wp14:editId="7123B680">
            <wp:extent cx="5454000" cy="1360800"/>
            <wp:effectExtent l="19050" t="19050" r="13970" b="11430"/>
            <wp:docPr id="76" name="图片 76"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506FD03A" w14:textId="77777777" w:rsidR="00751ED1" w:rsidRPr="00E63C28" w:rsidRDefault="00751ED1" w:rsidP="00751ED1">
      <w:pPr>
        <w:topLinePunct w:val="0"/>
        <w:adjustRightInd/>
        <w:ind w:left="1021"/>
        <w:rPr>
          <w:rFonts w:ascii="Huawei Sans" w:eastAsia="方正兰亭黑简体" w:hAnsi="Huawei Sans" w:cs="Huawei Sans"/>
          <w:b/>
          <w:color w:val="FF0000"/>
          <w:sz w:val="21"/>
        </w:rPr>
      </w:pPr>
      <w:r w:rsidRPr="00E63C28">
        <w:rPr>
          <w:rFonts w:ascii="Huawei Sans" w:eastAsia="方正兰亭黑简体" w:hAnsi="Huawei Sans" w:cs="Huawei Sans"/>
          <w:sz w:val="21"/>
        </w:rPr>
        <w:lastRenderedPageBreak/>
        <w:t>在变量值最后输入</w:t>
      </w:r>
      <w:r w:rsidRPr="00E63C28">
        <w:rPr>
          <w:rFonts w:ascii="Huawei Sans" w:eastAsia="方正兰亭黑简体" w:hAnsi="Huawei Sans" w:cs="Huawei Sans"/>
          <w:sz w:val="21"/>
        </w:rPr>
        <w:t xml:space="preserve"> %JAVA_HOME%\bin;%JAVA_HOME%\</w:t>
      </w:r>
      <w:proofErr w:type="spellStart"/>
      <w:r w:rsidRPr="00E63C28">
        <w:rPr>
          <w:rFonts w:ascii="Huawei Sans" w:eastAsia="方正兰亭黑简体" w:hAnsi="Huawei Sans" w:cs="Huawei Sans"/>
          <w:sz w:val="21"/>
        </w:rPr>
        <w:t>jre</w:t>
      </w:r>
      <w:proofErr w:type="spellEnd"/>
      <w:r w:rsidRPr="00E63C28">
        <w:rPr>
          <w:rFonts w:ascii="Huawei Sans" w:eastAsia="方正兰亭黑简体" w:hAnsi="Huawei Sans" w:cs="Huawei Sans"/>
          <w:sz w:val="21"/>
        </w:rPr>
        <w:t>\bin;</w:t>
      </w:r>
      <w:r w:rsidRPr="00E63C28">
        <w:rPr>
          <w:rFonts w:ascii="Huawei Sans" w:eastAsia="方正兰亭黑简体" w:hAnsi="Huawei Sans" w:cs="Huawei Sans"/>
          <w:b/>
          <w:color w:val="C7000B"/>
          <w:sz w:val="21"/>
        </w:rPr>
        <w:t>（注意原来</w:t>
      </w:r>
      <w:r w:rsidRPr="00E63C28">
        <w:rPr>
          <w:rFonts w:ascii="Huawei Sans" w:eastAsia="方正兰亭黑简体" w:hAnsi="Huawei Sans" w:cs="Huawei Sans"/>
          <w:b/>
          <w:color w:val="C7000B"/>
          <w:sz w:val="21"/>
        </w:rPr>
        <w:t>Path</w:t>
      </w:r>
      <w:r w:rsidRPr="00E63C28">
        <w:rPr>
          <w:rFonts w:ascii="Huawei Sans" w:eastAsia="方正兰亭黑简体" w:hAnsi="Huawei Sans" w:cs="Huawei Sans"/>
          <w:b/>
          <w:color w:val="C7000B"/>
          <w:sz w:val="21"/>
        </w:rPr>
        <w:t>的变量值末尾有没有</w:t>
      </w:r>
      <w:r w:rsidRPr="00E63C28">
        <w:rPr>
          <w:rFonts w:ascii="Huawei Sans" w:eastAsia="方正兰亭黑简体" w:hAnsi="Huawei Sans" w:cs="Huawei Sans"/>
          <w:b/>
          <w:color w:val="C7000B"/>
          <w:sz w:val="21"/>
        </w:rPr>
        <w:t>;</w:t>
      </w:r>
      <w:r w:rsidRPr="00E63C28">
        <w:rPr>
          <w:rFonts w:ascii="Huawei Sans" w:eastAsia="方正兰亭黑简体" w:hAnsi="Huawei Sans" w:cs="Huawei Sans"/>
          <w:b/>
          <w:color w:val="C7000B"/>
          <w:sz w:val="21"/>
        </w:rPr>
        <w:t>号，如果没有，先输入；号再输入上面的代码）。</w:t>
      </w:r>
    </w:p>
    <w:p w14:paraId="6C943009" w14:textId="7DE0C8EC"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新建系统变量</w:t>
      </w:r>
      <w:r w:rsidR="00CA1963">
        <w:rPr>
          <w:rFonts w:ascii="Huawei Sans" w:eastAsia="方正兰亭黑简体" w:hAnsi="Huawei Sans"/>
          <w:sz w:val="21"/>
        </w:rPr>
        <w:t>＂</w:t>
      </w:r>
      <w:r w:rsidRPr="00E63C28">
        <w:rPr>
          <w:rFonts w:ascii="Huawei Sans" w:eastAsia="方正兰亭黑简体" w:hAnsi="Huawei Sans"/>
          <w:sz w:val="21"/>
        </w:rPr>
        <w:t>CLASSPATH</w:t>
      </w:r>
      <w:r w:rsidR="00CA1963">
        <w:rPr>
          <w:rFonts w:ascii="Huawei Sans" w:eastAsia="方正兰亭黑简体" w:hAnsi="Huawei Sans"/>
          <w:sz w:val="21"/>
        </w:rPr>
        <w:t>＂</w:t>
      </w:r>
      <w:r w:rsidRPr="00E63C28">
        <w:rPr>
          <w:rFonts w:ascii="Huawei Sans" w:eastAsia="方正兰亭黑简体" w:hAnsi="Huawei Sans"/>
          <w:sz w:val="21"/>
        </w:rPr>
        <w:t>变量，输入</w:t>
      </w:r>
      <w:r w:rsidR="00CA1963">
        <w:rPr>
          <w:rFonts w:ascii="Huawei Sans" w:eastAsia="方正兰亭黑简体" w:hAnsi="Huawei Sans" w:hint="eastAsia"/>
          <w:sz w:val="21"/>
        </w:rPr>
        <w:t>＂</w:t>
      </w:r>
      <w:r w:rsidRPr="00E63C28">
        <w:rPr>
          <w:rFonts w:ascii="Huawei Sans" w:eastAsia="方正兰亭黑简体" w:hAnsi="Huawei Sans"/>
          <w:sz w:val="21"/>
        </w:rPr>
        <w:t>.</w:t>
      </w:r>
      <w:r w:rsidR="00CA1963">
        <w:rPr>
          <w:rFonts w:ascii="Huawei Sans" w:eastAsia="方正兰亭黑简体" w:hAnsi="Huawei Sans" w:hint="eastAsia"/>
          <w:sz w:val="21"/>
        </w:rPr>
        <w:t>＂</w:t>
      </w:r>
      <w:r w:rsidRPr="00E63C28">
        <w:rPr>
          <w:rFonts w:ascii="Huawei Sans" w:eastAsia="方正兰亭黑简体" w:hAnsi="Huawei Sans"/>
          <w:sz w:val="21"/>
        </w:rPr>
        <w:t>即可。</w:t>
      </w:r>
    </w:p>
    <w:p w14:paraId="0C03C9D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6608" behindDoc="0" locked="0" layoutInCell="1" allowOverlap="1" wp14:anchorId="021D3B66" wp14:editId="367C64F0">
                <wp:simplePos x="0" y="0"/>
                <wp:positionH relativeFrom="column">
                  <wp:posOffset>1719281</wp:posOffset>
                </wp:positionH>
                <wp:positionV relativeFrom="paragraph">
                  <wp:posOffset>680085</wp:posOffset>
                </wp:positionV>
                <wp:extent cx="752743" cy="276896"/>
                <wp:effectExtent l="19050" t="19050" r="28575" b="27940"/>
                <wp:wrapNone/>
                <wp:docPr id="52" name="矩形 52"/>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7BC5" id="矩形 52" o:spid="_x0000_s1026" style="position:absolute;left:0;text-align:left;margin-left:135.4pt;margin-top:53.55pt;width:59.25pt;height:2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5584" behindDoc="0" locked="0" layoutInCell="1" allowOverlap="1" wp14:anchorId="5D391D76" wp14:editId="732C1347">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4952" id="矩形 53" o:spid="_x0000_s1026" style="position:absolute;left:0;text-align:left;margin-left:135.45pt;margin-top:31.25pt;width:57.3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7CEC7BB5" wp14:editId="1752C4C5">
            <wp:extent cx="5454000" cy="1368000"/>
            <wp:effectExtent l="19050" t="19050" r="13970" b="22860"/>
            <wp:docPr id="84" name="图片 84"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086357FC"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系统变量配置完毕，查询检验是否配置成功，运行</w:t>
      </w:r>
      <w:proofErr w:type="spellStart"/>
      <w:r w:rsidRPr="00E63C28">
        <w:rPr>
          <w:rFonts w:ascii="Huawei Sans" w:eastAsia="方正兰亭黑简体" w:hAnsi="Huawei Sans"/>
          <w:sz w:val="21"/>
        </w:rPr>
        <w:t>cmd</w:t>
      </w:r>
      <w:proofErr w:type="spellEnd"/>
      <w:r w:rsidRPr="00E63C28">
        <w:rPr>
          <w:rFonts w:ascii="Huawei Sans" w:eastAsia="方正兰亭黑简体" w:hAnsi="Huawei Sans"/>
          <w:sz w:val="21"/>
        </w:rPr>
        <w:t xml:space="preserve"> </w:t>
      </w:r>
      <w:r w:rsidRPr="00E63C28">
        <w:rPr>
          <w:rFonts w:ascii="Huawei Sans" w:eastAsia="方正兰亭黑简体" w:hAnsi="Huawei Sans"/>
          <w:sz w:val="21"/>
        </w:rPr>
        <w:t>输入</w:t>
      </w:r>
      <w:r w:rsidRPr="00E63C28">
        <w:rPr>
          <w:rFonts w:ascii="Huawei Sans" w:eastAsia="方正兰亭黑简体" w:hAnsi="Huawei Sans"/>
          <w:sz w:val="21"/>
        </w:rPr>
        <w:t>java -version</w:t>
      </w:r>
      <w:r w:rsidRPr="00E63C28">
        <w:rPr>
          <w:rFonts w:ascii="Huawei Sans" w:eastAsia="方正兰亭黑简体" w:hAnsi="Huawei Sans"/>
          <w:sz w:val="21"/>
        </w:rPr>
        <w:t>（</w:t>
      </w:r>
      <w:r w:rsidRPr="00E63C28">
        <w:rPr>
          <w:rFonts w:ascii="Huawei Sans" w:eastAsia="方正兰亭黑简体" w:hAnsi="Huawei Sans"/>
          <w:sz w:val="21"/>
        </w:rPr>
        <w:t>java</w:t>
      </w:r>
      <w:r w:rsidRPr="00E63C28">
        <w:rPr>
          <w:rFonts w:ascii="Huawei Sans" w:eastAsia="方正兰亭黑简体" w:hAnsi="Huawei Sans"/>
          <w:sz w:val="21"/>
        </w:rPr>
        <w:t>和</w:t>
      </w:r>
      <w:r w:rsidRPr="00E63C28">
        <w:rPr>
          <w:rFonts w:ascii="Huawei Sans" w:eastAsia="方正兰亭黑简体" w:hAnsi="Huawei Sans"/>
          <w:sz w:val="21"/>
        </w:rPr>
        <w:t xml:space="preserve"> -version</w:t>
      </w:r>
      <w:r w:rsidRPr="00E63C28">
        <w:rPr>
          <w:rFonts w:ascii="Huawei Sans" w:eastAsia="方正兰亭黑简体" w:hAnsi="Huawei Sans"/>
          <w:sz w:val="21"/>
        </w:rPr>
        <w:t>之间有空格）。</w:t>
      </w:r>
    </w:p>
    <w:p w14:paraId="663323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b/>
          <w:color w:val="C7000B"/>
          <w:spacing w:val="-4"/>
          <w:kern w:val="2"/>
          <w:sz w:val="18"/>
          <w:szCs w:val="21"/>
          <w:shd w:val="pct15" w:color="auto" w:fill="FFFFFF"/>
        </w:rPr>
      </w:pPr>
      <w:r w:rsidRPr="00E63C28">
        <w:rPr>
          <w:rFonts w:ascii="Huawei Sans" w:eastAsia="方正兰亭黑简体" w:hAnsi="Huawei Sans" w:cs="Huawei Sans"/>
          <w:color w:val="000000"/>
          <w:spacing w:val="-4"/>
          <w:kern w:val="2"/>
          <w:sz w:val="18"/>
          <w:szCs w:val="21"/>
        </w:rPr>
        <w:t>C:\Users\xxxxx&gt;</w:t>
      </w:r>
      <w:r w:rsidRPr="00E63C28">
        <w:rPr>
          <w:rFonts w:ascii="Huawei Sans" w:eastAsia="方正兰亭黑简体" w:hAnsi="Huawei Sans" w:cs="Huawei Sans"/>
          <w:b/>
          <w:color w:val="C7000B"/>
          <w:spacing w:val="-4"/>
          <w:kern w:val="2"/>
          <w:sz w:val="18"/>
          <w:szCs w:val="21"/>
          <w:shd w:val="pct15" w:color="auto" w:fill="FFFFFF"/>
        </w:rPr>
        <w:t>java -version</w:t>
      </w:r>
    </w:p>
    <w:p w14:paraId="52DF43F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如下所示，显示版本信息，则说明安装和配置成功。</w:t>
      </w:r>
    </w:p>
    <w:p w14:paraId="5A3FAE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proofErr w:type="gramStart"/>
      <w:r w:rsidRPr="00E63C28">
        <w:rPr>
          <w:rFonts w:ascii="Huawei Sans" w:eastAsia="方正兰亭黑简体" w:hAnsi="Huawei Sans" w:cs="Huawei Sans"/>
          <w:color w:val="000000"/>
          <w:spacing w:val="-4"/>
          <w:kern w:val="2"/>
          <w:sz w:val="18"/>
          <w:szCs w:val="21"/>
        </w:rPr>
        <w:t>java</w:t>
      </w:r>
      <w:proofErr w:type="gramEnd"/>
      <w:r w:rsidRPr="00E63C28">
        <w:rPr>
          <w:rFonts w:ascii="Huawei Sans" w:eastAsia="方正兰亭黑简体" w:hAnsi="Huawei Sans" w:cs="Huawei Sans"/>
          <w:color w:val="000000"/>
          <w:spacing w:val="-4"/>
          <w:kern w:val="2"/>
          <w:sz w:val="18"/>
          <w:szCs w:val="21"/>
        </w:rPr>
        <w:t xml:space="preserve"> version "1.8.0_261"</w:t>
      </w:r>
    </w:p>
    <w:p w14:paraId="580FA48E"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Java(TM) SE Runtime Environment (build 1.8.0_261-b12)</w:t>
      </w:r>
    </w:p>
    <w:p w14:paraId="6B28C5D5"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 xml:space="preserve">Java </w:t>
      </w:r>
      <w:proofErr w:type="spellStart"/>
      <w:r w:rsidRPr="00E63C28">
        <w:rPr>
          <w:rFonts w:ascii="Huawei Sans" w:eastAsia="方正兰亭黑简体" w:hAnsi="Huawei Sans" w:cs="Huawei Sans"/>
          <w:color w:val="000000"/>
          <w:spacing w:val="-4"/>
          <w:kern w:val="2"/>
          <w:sz w:val="18"/>
          <w:szCs w:val="21"/>
        </w:rPr>
        <w:t>HotSpot</w:t>
      </w:r>
      <w:proofErr w:type="spellEnd"/>
      <w:r w:rsidRPr="00E63C28">
        <w:rPr>
          <w:rFonts w:ascii="Huawei Sans" w:eastAsia="方正兰亭黑简体" w:hAnsi="Huawei Sans" w:cs="Huawei Sans"/>
          <w:color w:val="000000"/>
          <w:spacing w:val="-4"/>
          <w:kern w:val="2"/>
          <w:sz w:val="18"/>
          <w:szCs w:val="21"/>
        </w:rPr>
        <w:t>(TM) 64-Bit Server VM (build 25.261-b12, mixed mode)</w:t>
      </w:r>
    </w:p>
    <w:p w14:paraId="163A6BF3" w14:textId="77777777" w:rsidR="00751ED1" w:rsidRPr="00E63C28" w:rsidRDefault="00751ED1" w:rsidP="00751ED1">
      <w:pPr>
        <w:pStyle w:val="1e"/>
      </w:pPr>
    </w:p>
    <w:p w14:paraId="5A4C0E96" w14:textId="77777777" w:rsidR="00751ED1" w:rsidRPr="00052992" w:rsidRDefault="00751ED1" w:rsidP="00751ED1">
      <w:pPr>
        <w:pStyle w:val="1e"/>
      </w:pPr>
    </w:p>
    <w:p w14:paraId="5C0697AC" w14:textId="3A67A41E" w:rsidR="00751ED1" w:rsidRP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5A098607"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sectPr w:rsidR="00751ED1" w:rsidSect="004E145D">
      <w:headerReference w:type="default" r:id="rId5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5C636" w14:textId="77777777" w:rsidR="00D96AE3" w:rsidRDefault="00D96AE3" w:rsidP="00940D2A">
      <w:pPr>
        <w:spacing w:before="0" w:after="0" w:line="240" w:lineRule="auto"/>
      </w:pPr>
      <w:r>
        <w:separator/>
      </w:r>
    </w:p>
  </w:endnote>
  <w:endnote w:type="continuationSeparator" w:id="0">
    <w:p w14:paraId="504B6AA0" w14:textId="77777777" w:rsidR="00D96AE3" w:rsidRDefault="00D96AE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A596B" w14:textId="77777777" w:rsidR="00D96AE3" w:rsidRDefault="00D96AE3" w:rsidP="00940D2A">
      <w:pPr>
        <w:spacing w:before="0" w:after="0" w:line="240" w:lineRule="auto"/>
      </w:pPr>
      <w:r>
        <w:separator/>
      </w:r>
    </w:p>
  </w:footnote>
  <w:footnote w:type="continuationSeparator" w:id="0">
    <w:p w14:paraId="48F09034" w14:textId="77777777" w:rsidR="00D96AE3" w:rsidRDefault="00D96AE3"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EB2868" w:rsidRPr="00B3672F" w:rsidRDefault="00EB2868" w:rsidP="00033B54">
    <w:pPr>
      <w:pStyle w:val="a6"/>
      <w:rPr>
        <w:rFonts w:ascii="HuaweiSans-Regular" w:eastAsia="方正兰亭黑简体" w:hAnsi="HuaweiSans-Regular" w:hint="eastAsia"/>
      </w:rPr>
    </w:pPr>
  </w:p>
  <w:p w14:paraId="6619D47F" w14:textId="77777777" w:rsidR="00EB2868" w:rsidRPr="00B3672F" w:rsidRDefault="00EB2868"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B2868" w:rsidRPr="00B3672F" w14:paraId="2FAC5D03" w14:textId="77777777" w:rsidTr="00854769">
      <w:trPr>
        <w:cantSplit/>
        <w:trHeight w:hRule="exact" w:val="738"/>
      </w:trPr>
      <w:tc>
        <w:tcPr>
          <w:tcW w:w="1134" w:type="dxa"/>
        </w:tcPr>
        <w:p w14:paraId="07F9ECB9" w14:textId="0621B518" w:rsidR="00EB2868" w:rsidRPr="00B3672F" w:rsidRDefault="00EB2868"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B2868" w:rsidRPr="00B3672F" w:rsidRDefault="00EB2868" w:rsidP="00033B54">
          <w:pPr>
            <w:spacing w:before="120"/>
            <w:rPr>
              <w:rFonts w:ascii="HuaweiSans-Regular" w:eastAsia="方正兰亭黑简体" w:hAnsi="HuaweiSans-Regular" w:hint="eastAsia"/>
            </w:rPr>
          </w:pPr>
        </w:p>
      </w:tc>
      <w:tc>
        <w:tcPr>
          <w:tcW w:w="7371" w:type="dxa"/>
          <w:vAlign w:val="bottom"/>
        </w:tcPr>
        <w:p w14:paraId="541AEA52" w14:textId="760FDA32" w:rsidR="00EB2868" w:rsidRPr="00B3672F" w:rsidRDefault="00EB2868" w:rsidP="00120FD0">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openGaus</w:t>
          </w:r>
          <w:r>
            <w:rPr>
              <w:rFonts w:ascii="HuaweiSans-Regular" w:eastAsia="方正兰亭黑简体" w:hAnsi="HuaweiSans-Regular"/>
              <w:noProof/>
            </w:rPr>
            <w:t>s</w:t>
          </w:r>
          <w:r>
            <w:rPr>
              <w:rFonts w:ascii="HuaweiSans-Regular" w:eastAsia="方正兰亭黑简体" w:hAnsi="HuaweiSans-Regular"/>
              <w:noProof/>
            </w:rPr>
            <w:t>数据库开发调试工具</w:t>
          </w:r>
          <w:r>
            <w:rPr>
              <w:rFonts w:ascii="HuaweiSans-Regular" w:eastAsia="方正兰亭黑简体" w:hAnsi="HuaweiSans-Regular" w:hint="eastAsia"/>
              <w:noProof/>
            </w:rPr>
            <w:t>指导</w:t>
          </w:r>
          <w:r>
            <w:rPr>
              <w:rFonts w:ascii="HuaweiSans-Regular" w:eastAsia="方正兰亭黑简体" w:hAnsi="HuaweiSans-Regular"/>
              <w:noProof/>
            </w:rPr>
            <w:t>手册</w:t>
          </w:r>
        </w:p>
      </w:tc>
      <w:tc>
        <w:tcPr>
          <w:tcW w:w="1134" w:type="dxa"/>
          <w:vAlign w:val="bottom"/>
        </w:tcPr>
        <w:p w14:paraId="279C3BBC" w14:textId="1A924E70" w:rsidR="00EB2868" w:rsidRPr="00B3672F" w:rsidRDefault="00EB286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A290F">
            <w:rPr>
              <w:rFonts w:ascii="HuaweiSans-Regular" w:eastAsia="方正兰亭黑简体" w:hAnsi="HuaweiSans-Regular" w:hint="eastAsia"/>
              <w:noProof/>
            </w:rPr>
            <w:t>32</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EB2868" w:rsidRPr="00B3672F" w:rsidRDefault="00EB2868" w:rsidP="00033B54">
    <w:pPr>
      <w:pStyle w:val="a6"/>
      <w:rPr>
        <w:rFonts w:ascii="HuaweiSans-Regular" w:eastAsia="方正兰亭黑简体" w:hAnsi="HuaweiSans-Regular" w:hint="eastAsia"/>
      </w:rPr>
    </w:pPr>
  </w:p>
  <w:p w14:paraId="76432B8F" w14:textId="77777777" w:rsidR="00EB2868" w:rsidRPr="00B3672F" w:rsidRDefault="00EB2868" w:rsidP="00033B54">
    <w:pPr>
      <w:pStyle w:val="a6"/>
      <w:rPr>
        <w:rFonts w:ascii="HuaweiSans-Regular" w:eastAsia="方正兰亭黑简体" w:hAnsi="HuaweiSans-Regular" w:hint="eastAsia"/>
      </w:rPr>
    </w:pPr>
  </w:p>
  <w:p w14:paraId="2CCE42D9" w14:textId="77777777" w:rsidR="00EB2868" w:rsidRPr="00B3672F" w:rsidRDefault="00EB2868">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684"/>
    <w:multiLevelType w:val="hybridMultilevel"/>
    <w:tmpl w:val="54A2483A"/>
    <w:lvl w:ilvl="0" w:tplc="ECB6C23E">
      <w:start w:val="2"/>
      <w:numFmt w:val="decimal"/>
      <w:lvlText w:val="(%1"/>
      <w:lvlJc w:val="left"/>
      <w:pPr>
        <w:ind w:left="1360" w:hanging="36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1ED2CFC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567"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3969"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396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5EC047D6"/>
    <w:lvl w:ilvl="0" w:tplc="6D4A22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087CE006"/>
    <w:lvl w:ilvl="0" w:tplc="D4266A08">
      <w:start w:val="1"/>
      <w:numFmt w:val="bullet"/>
      <w:pStyle w:val="41"/>
      <w:lvlText w:val=""/>
      <w:lvlJc w:val="left"/>
      <w:pPr>
        <w:ind w:left="2121" w:hanging="420"/>
      </w:pPr>
      <w:rPr>
        <w:rFonts w:ascii="Wingdings" w:hAnsi="Wingdings" w:hint="default"/>
      </w:rPr>
    </w:lvl>
    <w:lvl w:ilvl="1" w:tplc="04090003">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7"/>
  </w:num>
  <w:num w:numId="2">
    <w:abstractNumId w:val="9"/>
  </w:num>
  <w:num w:numId="3">
    <w:abstractNumId w:val="7"/>
  </w:num>
  <w:num w:numId="4">
    <w:abstractNumId w:val="4"/>
  </w:num>
  <w:num w:numId="5">
    <w:abstractNumId w:val="11"/>
  </w:num>
  <w:num w:numId="6">
    <w:abstractNumId w:val="6"/>
  </w:num>
  <w:num w:numId="7">
    <w:abstractNumId w:val="2"/>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14"/>
  </w:num>
  <w:num w:numId="13">
    <w:abstractNumId w:val="1"/>
  </w:num>
  <w:num w:numId="14">
    <w:abstractNumId w:val="4"/>
  </w:num>
  <w:num w:numId="15">
    <w:abstractNumId w:val="5"/>
  </w:num>
  <w:num w:numId="16">
    <w:abstractNumId w:val="16"/>
  </w:num>
  <w:num w:numId="17">
    <w:abstractNumId w:val="15"/>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 w:numId="25">
    <w:abstractNumId w:val="13"/>
  </w:num>
  <w:num w:numId="26">
    <w:abstractNumId w:val="4"/>
  </w:num>
  <w:num w:numId="27">
    <w:abstractNumId w:val="0"/>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3"/>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
  </w:num>
  <w:num w:numId="39">
    <w:abstractNumId w:val="13"/>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07DB"/>
    <w:rsid w:val="0000120B"/>
    <w:rsid w:val="00001904"/>
    <w:rsid w:val="00002614"/>
    <w:rsid w:val="0000526D"/>
    <w:rsid w:val="00007325"/>
    <w:rsid w:val="00010C0A"/>
    <w:rsid w:val="00011630"/>
    <w:rsid w:val="00011962"/>
    <w:rsid w:val="00011B50"/>
    <w:rsid w:val="00013155"/>
    <w:rsid w:val="00014276"/>
    <w:rsid w:val="000145D8"/>
    <w:rsid w:val="00014C0D"/>
    <w:rsid w:val="000171EC"/>
    <w:rsid w:val="00017C40"/>
    <w:rsid w:val="000201FF"/>
    <w:rsid w:val="00020A7D"/>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24A1"/>
    <w:rsid w:val="00043B1A"/>
    <w:rsid w:val="00044C34"/>
    <w:rsid w:val="000459B6"/>
    <w:rsid w:val="000502C1"/>
    <w:rsid w:val="00050311"/>
    <w:rsid w:val="000504DB"/>
    <w:rsid w:val="0005157D"/>
    <w:rsid w:val="00051A7C"/>
    <w:rsid w:val="00051CA2"/>
    <w:rsid w:val="00052608"/>
    <w:rsid w:val="000535E5"/>
    <w:rsid w:val="00054DE4"/>
    <w:rsid w:val="000566B5"/>
    <w:rsid w:val="000626EE"/>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183"/>
    <w:rsid w:val="000777E5"/>
    <w:rsid w:val="0008037B"/>
    <w:rsid w:val="0008048D"/>
    <w:rsid w:val="00080838"/>
    <w:rsid w:val="00080D2F"/>
    <w:rsid w:val="00081D6F"/>
    <w:rsid w:val="00082C69"/>
    <w:rsid w:val="00082C9D"/>
    <w:rsid w:val="00082F3F"/>
    <w:rsid w:val="000834DE"/>
    <w:rsid w:val="0008392C"/>
    <w:rsid w:val="00083A51"/>
    <w:rsid w:val="00084BE0"/>
    <w:rsid w:val="0008503A"/>
    <w:rsid w:val="000854EA"/>
    <w:rsid w:val="000862CE"/>
    <w:rsid w:val="00087B38"/>
    <w:rsid w:val="0009129A"/>
    <w:rsid w:val="00091B19"/>
    <w:rsid w:val="00091CEF"/>
    <w:rsid w:val="000934F1"/>
    <w:rsid w:val="000936C6"/>
    <w:rsid w:val="0009536E"/>
    <w:rsid w:val="0009621C"/>
    <w:rsid w:val="00096488"/>
    <w:rsid w:val="00096A63"/>
    <w:rsid w:val="00097458"/>
    <w:rsid w:val="0009792A"/>
    <w:rsid w:val="00097A9D"/>
    <w:rsid w:val="00097DE7"/>
    <w:rsid w:val="000A0022"/>
    <w:rsid w:val="000A1AFA"/>
    <w:rsid w:val="000A2674"/>
    <w:rsid w:val="000A29C5"/>
    <w:rsid w:val="000A585E"/>
    <w:rsid w:val="000A5CB3"/>
    <w:rsid w:val="000A5E01"/>
    <w:rsid w:val="000A6E55"/>
    <w:rsid w:val="000A79E0"/>
    <w:rsid w:val="000A7FBA"/>
    <w:rsid w:val="000B1DC5"/>
    <w:rsid w:val="000B1E79"/>
    <w:rsid w:val="000B1F79"/>
    <w:rsid w:val="000B245B"/>
    <w:rsid w:val="000B279C"/>
    <w:rsid w:val="000B5EE1"/>
    <w:rsid w:val="000B6384"/>
    <w:rsid w:val="000B7C6A"/>
    <w:rsid w:val="000B7EFF"/>
    <w:rsid w:val="000C0227"/>
    <w:rsid w:val="000C06CE"/>
    <w:rsid w:val="000C0963"/>
    <w:rsid w:val="000C0A74"/>
    <w:rsid w:val="000C3F98"/>
    <w:rsid w:val="000C5977"/>
    <w:rsid w:val="000C62CD"/>
    <w:rsid w:val="000D0013"/>
    <w:rsid w:val="000D0045"/>
    <w:rsid w:val="000D0502"/>
    <w:rsid w:val="000D2513"/>
    <w:rsid w:val="000D41DD"/>
    <w:rsid w:val="000D4707"/>
    <w:rsid w:val="000D57E7"/>
    <w:rsid w:val="000D601E"/>
    <w:rsid w:val="000D79DE"/>
    <w:rsid w:val="000E12FE"/>
    <w:rsid w:val="000E16AA"/>
    <w:rsid w:val="000E3396"/>
    <w:rsid w:val="000E34C9"/>
    <w:rsid w:val="000E3FA8"/>
    <w:rsid w:val="000E48ED"/>
    <w:rsid w:val="000E53A8"/>
    <w:rsid w:val="000E5B3B"/>
    <w:rsid w:val="000F1C0A"/>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498"/>
    <w:rsid w:val="00106460"/>
    <w:rsid w:val="00106A4A"/>
    <w:rsid w:val="00107072"/>
    <w:rsid w:val="00107DA6"/>
    <w:rsid w:val="00110F4C"/>
    <w:rsid w:val="0011199D"/>
    <w:rsid w:val="0011311C"/>
    <w:rsid w:val="00114A3D"/>
    <w:rsid w:val="0011636E"/>
    <w:rsid w:val="00116D94"/>
    <w:rsid w:val="00116DBF"/>
    <w:rsid w:val="001178C7"/>
    <w:rsid w:val="00117C30"/>
    <w:rsid w:val="00120C0B"/>
    <w:rsid w:val="00120FD0"/>
    <w:rsid w:val="0012112D"/>
    <w:rsid w:val="00122A8A"/>
    <w:rsid w:val="00125657"/>
    <w:rsid w:val="00131CAC"/>
    <w:rsid w:val="00134805"/>
    <w:rsid w:val="00135B97"/>
    <w:rsid w:val="00135C53"/>
    <w:rsid w:val="0014034F"/>
    <w:rsid w:val="00141351"/>
    <w:rsid w:val="0014145E"/>
    <w:rsid w:val="0014154F"/>
    <w:rsid w:val="00141DB6"/>
    <w:rsid w:val="00142692"/>
    <w:rsid w:val="00142926"/>
    <w:rsid w:val="00142F34"/>
    <w:rsid w:val="00142FFD"/>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11E2"/>
    <w:rsid w:val="00172027"/>
    <w:rsid w:val="00172D9F"/>
    <w:rsid w:val="00172E55"/>
    <w:rsid w:val="0017327A"/>
    <w:rsid w:val="001736F8"/>
    <w:rsid w:val="0017451A"/>
    <w:rsid w:val="00176B45"/>
    <w:rsid w:val="00177998"/>
    <w:rsid w:val="00180259"/>
    <w:rsid w:val="0018080D"/>
    <w:rsid w:val="00180E3E"/>
    <w:rsid w:val="00181143"/>
    <w:rsid w:val="001824F5"/>
    <w:rsid w:val="00185231"/>
    <w:rsid w:val="00185AA1"/>
    <w:rsid w:val="00185EEE"/>
    <w:rsid w:val="001861DB"/>
    <w:rsid w:val="00187508"/>
    <w:rsid w:val="00187DEF"/>
    <w:rsid w:val="00190A41"/>
    <w:rsid w:val="00191323"/>
    <w:rsid w:val="001915FF"/>
    <w:rsid w:val="00191D15"/>
    <w:rsid w:val="001921A9"/>
    <w:rsid w:val="001923A3"/>
    <w:rsid w:val="001964B5"/>
    <w:rsid w:val="00196C9F"/>
    <w:rsid w:val="00197385"/>
    <w:rsid w:val="001A14C4"/>
    <w:rsid w:val="001A24AF"/>
    <w:rsid w:val="001A3936"/>
    <w:rsid w:val="001A42A4"/>
    <w:rsid w:val="001A4911"/>
    <w:rsid w:val="001A5C7A"/>
    <w:rsid w:val="001A7817"/>
    <w:rsid w:val="001B0FF2"/>
    <w:rsid w:val="001B147D"/>
    <w:rsid w:val="001B18BF"/>
    <w:rsid w:val="001B20C3"/>
    <w:rsid w:val="001B28B2"/>
    <w:rsid w:val="001B38FF"/>
    <w:rsid w:val="001B3964"/>
    <w:rsid w:val="001B3B2E"/>
    <w:rsid w:val="001B3C31"/>
    <w:rsid w:val="001B4094"/>
    <w:rsid w:val="001B4737"/>
    <w:rsid w:val="001B5D02"/>
    <w:rsid w:val="001B6FAC"/>
    <w:rsid w:val="001B70B6"/>
    <w:rsid w:val="001C0851"/>
    <w:rsid w:val="001C0E12"/>
    <w:rsid w:val="001C0F7A"/>
    <w:rsid w:val="001C3D41"/>
    <w:rsid w:val="001C3F12"/>
    <w:rsid w:val="001C4487"/>
    <w:rsid w:val="001C5C8B"/>
    <w:rsid w:val="001D001D"/>
    <w:rsid w:val="001D0149"/>
    <w:rsid w:val="001D0278"/>
    <w:rsid w:val="001D18DC"/>
    <w:rsid w:val="001D2AF0"/>
    <w:rsid w:val="001D5DE0"/>
    <w:rsid w:val="001D669F"/>
    <w:rsid w:val="001D6842"/>
    <w:rsid w:val="001D7530"/>
    <w:rsid w:val="001D7DDA"/>
    <w:rsid w:val="001E30B9"/>
    <w:rsid w:val="001E382D"/>
    <w:rsid w:val="001E5B72"/>
    <w:rsid w:val="001E6211"/>
    <w:rsid w:val="001E6ABB"/>
    <w:rsid w:val="001E71BD"/>
    <w:rsid w:val="001F1C00"/>
    <w:rsid w:val="001F1D00"/>
    <w:rsid w:val="001F3661"/>
    <w:rsid w:val="001F54BE"/>
    <w:rsid w:val="002004D8"/>
    <w:rsid w:val="00200836"/>
    <w:rsid w:val="0020153C"/>
    <w:rsid w:val="00203E5B"/>
    <w:rsid w:val="002044DD"/>
    <w:rsid w:val="00204D01"/>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11D"/>
    <w:rsid w:val="00253234"/>
    <w:rsid w:val="002533D0"/>
    <w:rsid w:val="00253B8B"/>
    <w:rsid w:val="002541B3"/>
    <w:rsid w:val="00257718"/>
    <w:rsid w:val="002605B0"/>
    <w:rsid w:val="00260775"/>
    <w:rsid w:val="00262636"/>
    <w:rsid w:val="0026383C"/>
    <w:rsid w:val="00264059"/>
    <w:rsid w:val="002652D5"/>
    <w:rsid w:val="00265614"/>
    <w:rsid w:val="002711F9"/>
    <w:rsid w:val="00271653"/>
    <w:rsid w:val="00273DF1"/>
    <w:rsid w:val="00274DC5"/>
    <w:rsid w:val="0027689A"/>
    <w:rsid w:val="00276B83"/>
    <w:rsid w:val="00276BD2"/>
    <w:rsid w:val="00277CEF"/>
    <w:rsid w:val="002819BC"/>
    <w:rsid w:val="00281A07"/>
    <w:rsid w:val="00282C8C"/>
    <w:rsid w:val="00284CBB"/>
    <w:rsid w:val="002867B5"/>
    <w:rsid w:val="002867C1"/>
    <w:rsid w:val="00287854"/>
    <w:rsid w:val="00287B6B"/>
    <w:rsid w:val="00287E2E"/>
    <w:rsid w:val="0029076F"/>
    <w:rsid w:val="002907EC"/>
    <w:rsid w:val="00291132"/>
    <w:rsid w:val="00292365"/>
    <w:rsid w:val="002935E0"/>
    <w:rsid w:val="00294C23"/>
    <w:rsid w:val="00296E4D"/>
    <w:rsid w:val="002972FB"/>
    <w:rsid w:val="002978F8"/>
    <w:rsid w:val="00297AEF"/>
    <w:rsid w:val="002A09D3"/>
    <w:rsid w:val="002A0EEB"/>
    <w:rsid w:val="002A1B3F"/>
    <w:rsid w:val="002A2995"/>
    <w:rsid w:val="002A2E79"/>
    <w:rsid w:val="002A2F8F"/>
    <w:rsid w:val="002A33AF"/>
    <w:rsid w:val="002A39A2"/>
    <w:rsid w:val="002A3B1A"/>
    <w:rsid w:val="002A486C"/>
    <w:rsid w:val="002A4D5A"/>
    <w:rsid w:val="002A571E"/>
    <w:rsid w:val="002A5DEE"/>
    <w:rsid w:val="002A7E08"/>
    <w:rsid w:val="002B0014"/>
    <w:rsid w:val="002B12E7"/>
    <w:rsid w:val="002B1A1D"/>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7BC0"/>
    <w:rsid w:val="002D10F5"/>
    <w:rsid w:val="002D1728"/>
    <w:rsid w:val="002D17CA"/>
    <w:rsid w:val="002D489E"/>
    <w:rsid w:val="002D5BF8"/>
    <w:rsid w:val="002D6C54"/>
    <w:rsid w:val="002E0191"/>
    <w:rsid w:val="002E05FC"/>
    <w:rsid w:val="002E48D0"/>
    <w:rsid w:val="002E5399"/>
    <w:rsid w:val="002E6B8B"/>
    <w:rsid w:val="002E6EF7"/>
    <w:rsid w:val="002F014B"/>
    <w:rsid w:val="002F16D9"/>
    <w:rsid w:val="002F3718"/>
    <w:rsid w:val="002F41B8"/>
    <w:rsid w:val="002F4605"/>
    <w:rsid w:val="002F496F"/>
    <w:rsid w:val="002F4B14"/>
    <w:rsid w:val="002F5B46"/>
    <w:rsid w:val="002F6142"/>
    <w:rsid w:val="002F64F1"/>
    <w:rsid w:val="002F692D"/>
    <w:rsid w:val="002F6A34"/>
    <w:rsid w:val="002F723A"/>
    <w:rsid w:val="002F7B08"/>
    <w:rsid w:val="00300685"/>
    <w:rsid w:val="003010A1"/>
    <w:rsid w:val="00302245"/>
    <w:rsid w:val="00303C7F"/>
    <w:rsid w:val="00303D9D"/>
    <w:rsid w:val="003041A0"/>
    <w:rsid w:val="00305AEA"/>
    <w:rsid w:val="00305BEB"/>
    <w:rsid w:val="00305FB3"/>
    <w:rsid w:val="00306280"/>
    <w:rsid w:val="00307DBA"/>
    <w:rsid w:val="00311171"/>
    <w:rsid w:val="00311B89"/>
    <w:rsid w:val="00312DF1"/>
    <w:rsid w:val="00313B23"/>
    <w:rsid w:val="003141CC"/>
    <w:rsid w:val="00314574"/>
    <w:rsid w:val="003154A9"/>
    <w:rsid w:val="003162AE"/>
    <w:rsid w:val="0031692E"/>
    <w:rsid w:val="00316C8E"/>
    <w:rsid w:val="00317B28"/>
    <w:rsid w:val="00320117"/>
    <w:rsid w:val="00321154"/>
    <w:rsid w:val="00322063"/>
    <w:rsid w:val="003229C1"/>
    <w:rsid w:val="00323572"/>
    <w:rsid w:val="00325029"/>
    <w:rsid w:val="003267BB"/>
    <w:rsid w:val="00327963"/>
    <w:rsid w:val="00327A89"/>
    <w:rsid w:val="003313BF"/>
    <w:rsid w:val="003344D9"/>
    <w:rsid w:val="003372EA"/>
    <w:rsid w:val="00337A16"/>
    <w:rsid w:val="00337B1D"/>
    <w:rsid w:val="00340C4B"/>
    <w:rsid w:val="00342110"/>
    <w:rsid w:val="003449B6"/>
    <w:rsid w:val="00345333"/>
    <w:rsid w:val="00345758"/>
    <w:rsid w:val="00345CA8"/>
    <w:rsid w:val="003460BF"/>
    <w:rsid w:val="003461B0"/>
    <w:rsid w:val="00346630"/>
    <w:rsid w:val="00346986"/>
    <w:rsid w:val="0034741F"/>
    <w:rsid w:val="00350893"/>
    <w:rsid w:val="00350A7D"/>
    <w:rsid w:val="00352F23"/>
    <w:rsid w:val="003539B9"/>
    <w:rsid w:val="00354F26"/>
    <w:rsid w:val="00355052"/>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45B"/>
    <w:rsid w:val="00391A56"/>
    <w:rsid w:val="003925C2"/>
    <w:rsid w:val="00393091"/>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0F1D"/>
    <w:rsid w:val="003C1978"/>
    <w:rsid w:val="003C1E9E"/>
    <w:rsid w:val="003C2E2D"/>
    <w:rsid w:val="003C30C3"/>
    <w:rsid w:val="003C39E6"/>
    <w:rsid w:val="003C5BE1"/>
    <w:rsid w:val="003D16E7"/>
    <w:rsid w:val="003D2573"/>
    <w:rsid w:val="003D2786"/>
    <w:rsid w:val="003D622D"/>
    <w:rsid w:val="003D6781"/>
    <w:rsid w:val="003E06CC"/>
    <w:rsid w:val="003E115D"/>
    <w:rsid w:val="003E1CCE"/>
    <w:rsid w:val="003E1E8F"/>
    <w:rsid w:val="003E1F44"/>
    <w:rsid w:val="003E20B8"/>
    <w:rsid w:val="003E211E"/>
    <w:rsid w:val="003E3A83"/>
    <w:rsid w:val="003E5019"/>
    <w:rsid w:val="003E5313"/>
    <w:rsid w:val="003E63EC"/>
    <w:rsid w:val="003E7FEC"/>
    <w:rsid w:val="003F0B45"/>
    <w:rsid w:val="003F0F18"/>
    <w:rsid w:val="003F11DD"/>
    <w:rsid w:val="003F3A47"/>
    <w:rsid w:val="003F3D2A"/>
    <w:rsid w:val="003F4170"/>
    <w:rsid w:val="003F43CE"/>
    <w:rsid w:val="003F4FCF"/>
    <w:rsid w:val="003F7555"/>
    <w:rsid w:val="00400F61"/>
    <w:rsid w:val="00401B4C"/>
    <w:rsid w:val="00402667"/>
    <w:rsid w:val="00403032"/>
    <w:rsid w:val="0040332D"/>
    <w:rsid w:val="004040EF"/>
    <w:rsid w:val="00405381"/>
    <w:rsid w:val="004053CB"/>
    <w:rsid w:val="0040572B"/>
    <w:rsid w:val="0041039A"/>
    <w:rsid w:val="00411791"/>
    <w:rsid w:val="0041227E"/>
    <w:rsid w:val="00413400"/>
    <w:rsid w:val="004136A5"/>
    <w:rsid w:val="0041409F"/>
    <w:rsid w:val="00414C1D"/>
    <w:rsid w:val="00416E2E"/>
    <w:rsid w:val="00420B72"/>
    <w:rsid w:val="00420F0E"/>
    <w:rsid w:val="00422748"/>
    <w:rsid w:val="004278B5"/>
    <w:rsid w:val="004300F4"/>
    <w:rsid w:val="004314CE"/>
    <w:rsid w:val="004318CA"/>
    <w:rsid w:val="004346AD"/>
    <w:rsid w:val="004356EB"/>
    <w:rsid w:val="00435FAE"/>
    <w:rsid w:val="0043602D"/>
    <w:rsid w:val="0043675F"/>
    <w:rsid w:val="00436804"/>
    <w:rsid w:val="00436B92"/>
    <w:rsid w:val="00440AA8"/>
    <w:rsid w:val="00441423"/>
    <w:rsid w:val="00441D72"/>
    <w:rsid w:val="0044475D"/>
    <w:rsid w:val="00447103"/>
    <w:rsid w:val="0044762D"/>
    <w:rsid w:val="00450E12"/>
    <w:rsid w:val="004513E4"/>
    <w:rsid w:val="00451CF6"/>
    <w:rsid w:val="0045366D"/>
    <w:rsid w:val="004547B4"/>
    <w:rsid w:val="00455497"/>
    <w:rsid w:val="00457348"/>
    <w:rsid w:val="004601F1"/>
    <w:rsid w:val="004622AB"/>
    <w:rsid w:val="00462D8E"/>
    <w:rsid w:val="0046363A"/>
    <w:rsid w:val="00463820"/>
    <w:rsid w:val="00464E48"/>
    <w:rsid w:val="00465FAB"/>
    <w:rsid w:val="00466677"/>
    <w:rsid w:val="0046676C"/>
    <w:rsid w:val="00466E8E"/>
    <w:rsid w:val="004707D5"/>
    <w:rsid w:val="00470A8F"/>
    <w:rsid w:val="004722EF"/>
    <w:rsid w:val="00473CB2"/>
    <w:rsid w:val="00473FEF"/>
    <w:rsid w:val="0047583D"/>
    <w:rsid w:val="00476FB1"/>
    <w:rsid w:val="00477927"/>
    <w:rsid w:val="004801DD"/>
    <w:rsid w:val="004821F6"/>
    <w:rsid w:val="00482F58"/>
    <w:rsid w:val="004832FC"/>
    <w:rsid w:val="0048347D"/>
    <w:rsid w:val="00483F9A"/>
    <w:rsid w:val="00486E75"/>
    <w:rsid w:val="00487426"/>
    <w:rsid w:val="00487A1C"/>
    <w:rsid w:val="00487E35"/>
    <w:rsid w:val="00490EDD"/>
    <w:rsid w:val="0049131F"/>
    <w:rsid w:val="00491A2E"/>
    <w:rsid w:val="004933CE"/>
    <w:rsid w:val="004957AB"/>
    <w:rsid w:val="00496873"/>
    <w:rsid w:val="00496E4C"/>
    <w:rsid w:val="00497F73"/>
    <w:rsid w:val="004A2642"/>
    <w:rsid w:val="004A2673"/>
    <w:rsid w:val="004A31D9"/>
    <w:rsid w:val="004A3992"/>
    <w:rsid w:val="004A3C34"/>
    <w:rsid w:val="004A4005"/>
    <w:rsid w:val="004A49EE"/>
    <w:rsid w:val="004B0125"/>
    <w:rsid w:val="004B0D41"/>
    <w:rsid w:val="004B1D19"/>
    <w:rsid w:val="004B29CD"/>
    <w:rsid w:val="004B3531"/>
    <w:rsid w:val="004B38F1"/>
    <w:rsid w:val="004B3D5C"/>
    <w:rsid w:val="004B4598"/>
    <w:rsid w:val="004B4C7A"/>
    <w:rsid w:val="004B6114"/>
    <w:rsid w:val="004B6AA4"/>
    <w:rsid w:val="004B7A61"/>
    <w:rsid w:val="004C0466"/>
    <w:rsid w:val="004C083E"/>
    <w:rsid w:val="004C28C6"/>
    <w:rsid w:val="004C41B3"/>
    <w:rsid w:val="004C4F80"/>
    <w:rsid w:val="004C53E1"/>
    <w:rsid w:val="004C7563"/>
    <w:rsid w:val="004D2AC9"/>
    <w:rsid w:val="004D2AE8"/>
    <w:rsid w:val="004D2C13"/>
    <w:rsid w:val="004D2C2D"/>
    <w:rsid w:val="004D5CF1"/>
    <w:rsid w:val="004D5DC8"/>
    <w:rsid w:val="004D643F"/>
    <w:rsid w:val="004D69D2"/>
    <w:rsid w:val="004E058B"/>
    <w:rsid w:val="004E0672"/>
    <w:rsid w:val="004E1362"/>
    <w:rsid w:val="004E145D"/>
    <w:rsid w:val="004E1C2C"/>
    <w:rsid w:val="004E2448"/>
    <w:rsid w:val="004E2A9A"/>
    <w:rsid w:val="004E2DD3"/>
    <w:rsid w:val="004E2FEA"/>
    <w:rsid w:val="004E305E"/>
    <w:rsid w:val="004E3C68"/>
    <w:rsid w:val="004E3EA3"/>
    <w:rsid w:val="004E42D2"/>
    <w:rsid w:val="004E6EC6"/>
    <w:rsid w:val="004E79F8"/>
    <w:rsid w:val="004E7B5B"/>
    <w:rsid w:val="004F06FA"/>
    <w:rsid w:val="004F0B08"/>
    <w:rsid w:val="004F1A3D"/>
    <w:rsid w:val="004F38AE"/>
    <w:rsid w:val="004F3C7C"/>
    <w:rsid w:val="004F3CBA"/>
    <w:rsid w:val="004F3E1C"/>
    <w:rsid w:val="004F54CD"/>
    <w:rsid w:val="004F574A"/>
    <w:rsid w:val="004F6280"/>
    <w:rsid w:val="004F697C"/>
    <w:rsid w:val="004F6CED"/>
    <w:rsid w:val="004F7C0E"/>
    <w:rsid w:val="005016A8"/>
    <w:rsid w:val="00501B07"/>
    <w:rsid w:val="00501EA8"/>
    <w:rsid w:val="00503848"/>
    <w:rsid w:val="00503D14"/>
    <w:rsid w:val="00504B55"/>
    <w:rsid w:val="0050614A"/>
    <w:rsid w:val="00507E2A"/>
    <w:rsid w:val="00510ABE"/>
    <w:rsid w:val="005135D9"/>
    <w:rsid w:val="00517C9C"/>
    <w:rsid w:val="005214A7"/>
    <w:rsid w:val="00522580"/>
    <w:rsid w:val="00523B47"/>
    <w:rsid w:val="00523C28"/>
    <w:rsid w:val="0052474E"/>
    <w:rsid w:val="00524929"/>
    <w:rsid w:val="00526952"/>
    <w:rsid w:val="00526BBC"/>
    <w:rsid w:val="00530302"/>
    <w:rsid w:val="0053087E"/>
    <w:rsid w:val="00530D24"/>
    <w:rsid w:val="0053194D"/>
    <w:rsid w:val="00533708"/>
    <w:rsid w:val="005350A0"/>
    <w:rsid w:val="00536900"/>
    <w:rsid w:val="00536D4D"/>
    <w:rsid w:val="00536F28"/>
    <w:rsid w:val="00537472"/>
    <w:rsid w:val="0053778A"/>
    <w:rsid w:val="005436D2"/>
    <w:rsid w:val="00543953"/>
    <w:rsid w:val="00543A76"/>
    <w:rsid w:val="00543FDE"/>
    <w:rsid w:val="00545493"/>
    <w:rsid w:val="00545A3D"/>
    <w:rsid w:val="005476F7"/>
    <w:rsid w:val="00547873"/>
    <w:rsid w:val="00552023"/>
    <w:rsid w:val="0055454F"/>
    <w:rsid w:val="0055520C"/>
    <w:rsid w:val="0055595D"/>
    <w:rsid w:val="00556DB2"/>
    <w:rsid w:val="005578B6"/>
    <w:rsid w:val="005607FC"/>
    <w:rsid w:val="00562E3E"/>
    <w:rsid w:val="005630CC"/>
    <w:rsid w:val="00563999"/>
    <w:rsid w:val="00565EC4"/>
    <w:rsid w:val="005706B5"/>
    <w:rsid w:val="00571B40"/>
    <w:rsid w:val="00573C39"/>
    <w:rsid w:val="0057476C"/>
    <w:rsid w:val="0057502B"/>
    <w:rsid w:val="005750C8"/>
    <w:rsid w:val="00577A5F"/>
    <w:rsid w:val="00577A8B"/>
    <w:rsid w:val="00577CDF"/>
    <w:rsid w:val="00581446"/>
    <w:rsid w:val="00581962"/>
    <w:rsid w:val="00585E01"/>
    <w:rsid w:val="00586D12"/>
    <w:rsid w:val="005875C8"/>
    <w:rsid w:val="00592687"/>
    <w:rsid w:val="00592EA9"/>
    <w:rsid w:val="00594091"/>
    <w:rsid w:val="00596A92"/>
    <w:rsid w:val="005A0AAD"/>
    <w:rsid w:val="005A1622"/>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6ECB"/>
    <w:rsid w:val="005B755C"/>
    <w:rsid w:val="005B7DC2"/>
    <w:rsid w:val="005B7E6C"/>
    <w:rsid w:val="005C386A"/>
    <w:rsid w:val="005C4B55"/>
    <w:rsid w:val="005C4E64"/>
    <w:rsid w:val="005C74B9"/>
    <w:rsid w:val="005C7FAB"/>
    <w:rsid w:val="005D203C"/>
    <w:rsid w:val="005D2A15"/>
    <w:rsid w:val="005D2DB6"/>
    <w:rsid w:val="005D4160"/>
    <w:rsid w:val="005D419D"/>
    <w:rsid w:val="005D499C"/>
    <w:rsid w:val="005D4B94"/>
    <w:rsid w:val="005D4C6C"/>
    <w:rsid w:val="005E004F"/>
    <w:rsid w:val="005E0257"/>
    <w:rsid w:val="005E08C3"/>
    <w:rsid w:val="005E0CD2"/>
    <w:rsid w:val="005E2BA8"/>
    <w:rsid w:val="005E2DD2"/>
    <w:rsid w:val="005E40DA"/>
    <w:rsid w:val="005E4B56"/>
    <w:rsid w:val="005E5310"/>
    <w:rsid w:val="005F10B1"/>
    <w:rsid w:val="005F26D0"/>
    <w:rsid w:val="005F2A85"/>
    <w:rsid w:val="005F4137"/>
    <w:rsid w:val="005F4AA9"/>
    <w:rsid w:val="005F5536"/>
    <w:rsid w:val="005F7641"/>
    <w:rsid w:val="005F7B24"/>
    <w:rsid w:val="00600FA3"/>
    <w:rsid w:val="0060106F"/>
    <w:rsid w:val="006014A4"/>
    <w:rsid w:val="00602B73"/>
    <w:rsid w:val="00605F77"/>
    <w:rsid w:val="00606353"/>
    <w:rsid w:val="006072A9"/>
    <w:rsid w:val="00607A81"/>
    <w:rsid w:val="00610C3F"/>
    <w:rsid w:val="00611DE4"/>
    <w:rsid w:val="006120E1"/>
    <w:rsid w:val="00612D6A"/>
    <w:rsid w:val="006137CA"/>
    <w:rsid w:val="00613D31"/>
    <w:rsid w:val="00613F02"/>
    <w:rsid w:val="00614715"/>
    <w:rsid w:val="006174FF"/>
    <w:rsid w:val="0061787C"/>
    <w:rsid w:val="00620B4A"/>
    <w:rsid w:val="00621B0C"/>
    <w:rsid w:val="00621FE8"/>
    <w:rsid w:val="00622AD7"/>
    <w:rsid w:val="00623396"/>
    <w:rsid w:val="00624F47"/>
    <w:rsid w:val="006259EC"/>
    <w:rsid w:val="006262DA"/>
    <w:rsid w:val="00627321"/>
    <w:rsid w:val="00631584"/>
    <w:rsid w:val="00631B2F"/>
    <w:rsid w:val="006320F1"/>
    <w:rsid w:val="00632A2C"/>
    <w:rsid w:val="00633087"/>
    <w:rsid w:val="0063351F"/>
    <w:rsid w:val="00634469"/>
    <w:rsid w:val="00634DF4"/>
    <w:rsid w:val="006357C4"/>
    <w:rsid w:val="00636190"/>
    <w:rsid w:val="00636666"/>
    <w:rsid w:val="0064022C"/>
    <w:rsid w:val="006403D9"/>
    <w:rsid w:val="00640FAB"/>
    <w:rsid w:val="00641667"/>
    <w:rsid w:val="00641F46"/>
    <w:rsid w:val="00641FC7"/>
    <w:rsid w:val="006420EA"/>
    <w:rsid w:val="006468D2"/>
    <w:rsid w:val="00646A56"/>
    <w:rsid w:val="0065128F"/>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73B"/>
    <w:rsid w:val="00680B76"/>
    <w:rsid w:val="00681061"/>
    <w:rsid w:val="00682307"/>
    <w:rsid w:val="00683953"/>
    <w:rsid w:val="006841AB"/>
    <w:rsid w:val="0068422F"/>
    <w:rsid w:val="00685484"/>
    <w:rsid w:val="0069089E"/>
    <w:rsid w:val="00691C48"/>
    <w:rsid w:val="00691CA6"/>
    <w:rsid w:val="0069554C"/>
    <w:rsid w:val="00695D19"/>
    <w:rsid w:val="00697D2C"/>
    <w:rsid w:val="006A144A"/>
    <w:rsid w:val="006A1C5D"/>
    <w:rsid w:val="006A22A1"/>
    <w:rsid w:val="006A25D7"/>
    <w:rsid w:val="006A39FD"/>
    <w:rsid w:val="006A458E"/>
    <w:rsid w:val="006A7AB4"/>
    <w:rsid w:val="006B0EDB"/>
    <w:rsid w:val="006B58EE"/>
    <w:rsid w:val="006B5E98"/>
    <w:rsid w:val="006B6A79"/>
    <w:rsid w:val="006C1E0B"/>
    <w:rsid w:val="006C425F"/>
    <w:rsid w:val="006C4329"/>
    <w:rsid w:val="006C559F"/>
    <w:rsid w:val="006C65AA"/>
    <w:rsid w:val="006C756C"/>
    <w:rsid w:val="006D0B05"/>
    <w:rsid w:val="006D1149"/>
    <w:rsid w:val="006D46A5"/>
    <w:rsid w:val="006D477C"/>
    <w:rsid w:val="006D622A"/>
    <w:rsid w:val="006D7056"/>
    <w:rsid w:val="006E0824"/>
    <w:rsid w:val="006E17E3"/>
    <w:rsid w:val="006E206F"/>
    <w:rsid w:val="006E213D"/>
    <w:rsid w:val="006E2DF2"/>
    <w:rsid w:val="006E2F9F"/>
    <w:rsid w:val="006E6A1D"/>
    <w:rsid w:val="006E70B8"/>
    <w:rsid w:val="006E75F3"/>
    <w:rsid w:val="006F206B"/>
    <w:rsid w:val="006F23AF"/>
    <w:rsid w:val="006F2A6C"/>
    <w:rsid w:val="006F3081"/>
    <w:rsid w:val="006F30BD"/>
    <w:rsid w:val="006F4046"/>
    <w:rsid w:val="006F4B5A"/>
    <w:rsid w:val="006F58F0"/>
    <w:rsid w:val="006F6B63"/>
    <w:rsid w:val="00701D6E"/>
    <w:rsid w:val="007029D0"/>
    <w:rsid w:val="0070345E"/>
    <w:rsid w:val="0070376F"/>
    <w:rsid w:val="007042AA"/>
    <w:rsid w:val="007043C1"/>
    <w:rsid w:val="00704E84"/>
    <w:rsid w:val="00705017"/>
    <w:rsid w:val="00705B89"/>
    <w:rsid w:val="0070636C"/>
    <w:rsid w:val="00706987"/>
    <w:rsid w:val="00707F57"/>
    <w:rsid w:val="007117AB"/>
    <w:rsid w:val="00711AA7"/>
    <w:rsid w:val="00713707"/>
    <w:rsid w:val="00714207"/>
    <w:rsid w:val="00714C88"/>
    <w:rsid w:val="007153FB"/>
    <w:rsid w:val="00715EF5"/>
    <w:rsid w:val="007163A7"/>
    <w:rsid w:val="00716916"/>
    <w:rsid w:val="00716F24"/>
    <w:rsid w:val="0072122A"/>
    <w:rsid w:val="00722684"/>
    <w:rsid w:val="00722B0F"/>
    <w:rsid w:val="00722C45"/>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145E"/>
    <w:rsid w:val="00742A75"/>
    <w:rsid w:val="00742D5E"/>
    <w:rsid w:val="0074365E"/>
    <w:rsid w:val="007455B8"/>
    <w:rsid w:val="0074627D"/>
    <w:rsid w:val="0074648A"/>
    <w:rsid w:val="007476D8"/>
    <w:rsid w:val="007511FB"/>
    <w:rsid w:val="007513EB"/>
    <w:rsid w:val="00751D7D"/>
    <w:rsid w:val="00751ED1"/>
    <w:rsid w:val="00752B9C"/>
    <w:rsid w:val="00753FA2"/>
    <w:rsid w:val="00754A87"/>
    <w:rsid w:val="0075561F"/>
    <w:rsid w:val="0075691C"/>
    <w:rsid w:val="00756AE5"/>
    <w:rsid w:val="00756FCA"/>
    <w:rsid w:val="00757266"/>
    <w:rsid w:val="007578B3"/>
    <w:rsid w:val="00760AD1"/>
    <w:rsid w:val="00762127"/>
    <w:rsid w:val="007638B2"/>
    <w:rsid w:val="0076477E"/>
    <w:rsid w:val="00765F00"/>
    <w:rsid w:val="0076735B"/>
    <w:rsid w:val="007673B1"/>
    <w:rsid w:val="00771F53"/>
    <w:rsid w:val="00774DDB"/>
    <w:rsid w:val="007750B2"/>
    <w:rsid w:val="00775422"/>
    <w:rsid w:val="007760B9"/>
    <w:rsid w:val="00780864"/>
    <w:rsid w:val="00781B39"/>
    <w:rsid w:val="0078266A"/>
    <w:rsid w:val="0078422C"/>
    <w:rsid w:val="00785ECF"/>
    <w:rsid w:val="00787543"/>
    <w:rsid w:val="00790918"/>
    <w:rsid w:val="00790CE5"/>
    <w:rsid w:val="00791CC2"/>
    <w:rsid w:val="00792F48"/>
    <w:rsid w:val="007946B0"/>
    <w:rsid w:val="00795614"/>
    <w:rsid w:val="00796312"/>
    <w:rsid w:val="007A0830"/>
    <w:rsid w:val="007A0C9B"/>
    <w:rsid w:val="007A1649"/>
    <w:rsid w:val="007A16D2"/>
    <w:rsid w:val="007A2E34"/>
    <w:rsid w:val="007A40F2"/>
    <w:rsid w:val="007A4B89"/>
    <w:rsid w:val="007B1662"/>
    <w:rsid w:val="007B1E9D"/>
    <w:rsid w:val="007B3796"/>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3CEF"/>
    <w:rsid w:val="007D410C"/>
    <w:rsid w:val="007D4F48"/>
    <w:rsid w:val="007D64F6"/>
    <w:rsid w:val="007E021F"/>
    <w:rsid w:val="007E1945"/>
    <w:rsid w:val="007E2B96"/>
    <w:rsid w:val="007E2F3F"/>
    <w:rsid w:val="007E30DF"/>
    <w:rsid w:val="007E4F2E"/>
    <w:rsid w:val="007E59F2"/>
    <w:rsid w:val="007E5E20"/>
    <w:rsid w:val="007E62AF"/>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64CA"/>
    <w:rsid w:val="008170F5"/>
    <w:rsid w:val="00817623"/>
    <w:rsid w:val="008178E2"/>
    <w:rsid w:val="0082028F"/>
    <w:rsid w:val="00820D56"/>
    <w:rsid w:val="008222C3"/>
    <w:rsid w:val="008226AF"/>
    <w:rsid w:val="00823835"/>
    <w:rsid w:val="008251CB"/>
    <w:rsid w:val="00825757"/>
    <w:rsid w:val="00825EFA"/>
    <w:rsid w:val="00826AC1"/>
    <w:rsid w:val="00832D8F"/>
    <w:rsid w:val="00832F4E"/>
    <w:rsid w:val="008330FA"/>
    <w:rsid w:val="00833882"/>
    <w:rsid w:val="008354A3"/>
    <w:rsid w:val="0084058A"/>
    <w:rsid w:val="00841556"/>
    <w:rsid w:val="008418B3"/>
    <w:rsid w:val="00842A43"/>
    <w:rsid w:val="00843274"/>
    <w:rsid w:val="0084363F"/>
    <w:rsid w:val="00843817"/>
    <w:rsid w:val="0084475E"/>
    <w:rsid w:val="00845A46"/>
    <w:rsid w:val="0084655B"/>
    <w:rsid w:val="0084676E"/>
    <w:rsid w:val="00846BB0"/>
    <w:rsid w:val="00850B14"/>
    <w:rsid w:val="00851383"/>
    <w:rsid w:val="00851563"/>
    <w:rsid w:val="00851688"/>
    <w:rsid w:val="00851DB9"/>
    <w:rsid w:val="00851F82"/>
    <w:rsid w:val="008522C4"/>
    <w:rsid w:val="00852C97"/>
    <w:rsid w:val="00852EDF"/>
    <w:rsid w:val="00854769"/>
    <w:rsid w:val="008558AA"/>
    <w:rsid w:val="00856B2C"/>
    <w:rsid w:val="00856EDA"/>
    <w:rsid w:val="0086134D"/>
    <w:rsid w:val="0086145B"/>
    <w:rsid w:val="008619CD"/>
    <w:rsid w:val="00861AD4"/>
    <w:rsid w:val="008633BC"/>
    <w:rsid w:val="00864F67"/>
    <w:rsid w:val="00865556"/>
    <w:rsid w:val="00865C51"/>
    <w:rsid w:val="00866CFB"/>
    <w:rsid w:val="0086703D"/>
    <w:rsid w:val="00870F0E"/>
    <w:rsid w:val="008711C0"/>
    <w:rsid w:val="008724D2"/>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14A6"/>
    <w:rsid w:val="00892ED7"/>
    <w:rsid w:val="008938AC"/>
    <w:rsid w:val="00894601"/>
    <w:rsid w:val="00894B1A"/>
    <w:rsid w:val="00896E8D"/>
    <w:rsid w:val="00897757"/>
    <w:rsid w:val="008A08C6"/>
    <w:rsid w:val="008A0CDC"/>
    <w:rsid w:val="008A288E"/>
    <w:rsid w:val="008A290F"/>
    <w:rsid w:val="008A3B32"/>
    <w:rsid w:val="008A4ADD"/>
    <w:rsid w:val="008A4BDD"/>
    <w:rsid w:val="008A4D0A"/>
    <w:rsid w:val="008A4D88"/>
    <w:rsid w:val="008A5256"/>
    <w:rsid w:val="008B0E3E"/>
    <w:rsid w:val="008B17EE"/>
    <w:rsid w:val="008B2F98"/>
    <w:rsid w:val="008B34F2"/>
    <w:rsid w:val="008B4D70"/>
    <w:rsid w:val="008B5835"/>
    <w:rsid w:val="008B6D57"/>
    <w:rsid w:val="008B7B9B"/>
    <w:rsid w:val="008C0438"/>
    <w:rsid w:val="008C09F3"/>
    <w:rsid w:val="008C2E4D"/>
    <w:rsid w:val="008C30F4"/>
    <w:rsid w:val="008C5037"/>
    <w:rsid w:val="008C7B00"/>
    <w:rsid w:val="008C7BDD"/>
    <w:rsid w:val="008C7F85"/>
    <w:rsid w:val="008D2178"/>
    <w:rsid w:val="008D2C22"/>
    <w:rsid w:val="008D76B5"/>
    <w:rsid w:val="008E0285"/>
    <w:rsid w:val="008E1F08"/>
    <w:rsid w:val="008E322E"/>
    <w:rsid w:val="008E5642"/>
    <w:rsid w:val="008E6235"/>
    <w:rsid w:val="008E68BA"/>
    <w:rsid w:val="008E72B4"/>
    <w:rsid w:val="008F2081"/>
    <w:rsid w:val="008F3375"/>
    <w:rsid w:val="008F7FF9"/>
    <w:rsid w:val="00900AEF"/>
    <w:rsid w:val="009017E8"/>
    <w:rsid w:val="00902B2B"/>
    <w:rsid w:val="00903192"/>
    <w:rsid w:val="00903F93"/>
    <w:rsid w:val="009058A8"/>
    <w:rsid w:val="00907A51"/>
    <w:rsid w:val="00907F52"/>
    <w:rsid w:val="00912A6C"/>
    <w:rsid w:val="00913CCA"/>
    <w:rsid w:val="009145C3"/>
    <w:rsid w:val="00914937"/>
    <w:rsid w:val="00915CFB"/>
    <w:rsid w:val="0091628A"/>
    <w:rsid w:val="009171BC"/>
    <w:rsid w:val="0092083F"/>
    <w:rsid w:val="009227DD"/>
    <w:rsid w:val="00922ABF"/>
    <w:rsid w:val="00923F55"/>
    <w:rsid w:val="00924666"/>
    <w:rsid w:val="0092482D"/>
    <w:rsid w:val="00924D0F"/>
    <w:rsid w:val="00925318"/>
    <w:rsid w:val="00925EA4"/>
    <w:rsid w:val="009301F6"/>
    <w:rsid w:val="00931412"/>
    <w:rsid w:val="00931641"/>
    <w:rsid w:val="009319E8"/>
    <w:rsid w:val="00934483"/>
    <w:rsid w:val="00935AF8"/>
    <w:rsid w:val="00937764"/>
    <w:rsid w:val="009379C2"/>
    <w:rsid w:val="009403A2"/>
    <w:rsid w:val="00940D2A"/>
    <w:rsid w:val="00941295"/>
    <w:rsid w:val="00941CE0"/>
    <w:rsid w:val="00943E61"/>
    <w:rsid w:val="00943F7A"/>
    <w:rsid w:val="00944C47"/>
    <w:rsid w:val="009455C8"/>
    <w:rsid w:val="00947A35"/>
    <w:rsid w:val="00950A31"/>
    <w:rsid w:val="00950B5D"/>
    <w:rsid w:val="00951562"/>
    <w:rsid w:val="00951F14"/>
    <w:rsid w:val="009540D2"/>
    <w:rsid w:val="00955288"/>
    <w:rsid w:val="009574FE"/>
    <w:rsid w:val="009616D8"/>
    <w:rsid w:val="00963028"/>
    <w:rsid w:val="00963BC9"/>
    <w:rsid w:val="009642C5"/>
    <w:rsid w:val="00964E90"/>
    <w:rsid w:val="00965B42"/>
    <w:rsid w:val="009661A2"/>
    <w:rsid w:val="00967337"/>
    <w:rsid w:val="00967407"/>
    <w:rsid w:val="00967511"/>
    <w:rsid w:val="0096779F"/>
    <w:rsid w:val="00970D02"/>
    <w:rsid w:val="0097211B"/>
    <w:rsid w:val="00972BB4"/>
    <w:rsid w:val="00975945"/>
    <w:rsid w:val="009761C5"/>
    <w:rsid w:val="0097664E"/>
    <w:rsid w:val="00977DD6"/>
    <w:rsid w:val="00980F37"/>
    <w:rsid w:val="00982BE1"/>
    <w:rsid w:val="00983129"/>
    <w:rsid w:val="00983660"/>
    <w:rsid w:val="00984F4D"/>
    <w:rsid w:val="00986B3A"/>
    <w:rsid w:val="0098700B"/>
    <w:rsid w:val="00987F76"/>
    <w:rsid w:val="0099118D"/>
    <w:rsid w:val="00991782"/>
    <w:rsid w:val="009935F6"/>
    <w:rsid w:val="00993624"/>
    <w:rsid w:val="009951C6"/>
    <w:rsid w:val="0099614E"/>
    <w:rsid w:val="00997EF2"/>
    <w:rsid w:val="009A00CC"/>
    <w:rsid w:val="009A0D55"/>
    <w:rsid w:val="009A0E2F"/>
    <w:rsid w:val="009A2185"/>
    <w:rsid w:val="009A65E8"/>
    <w:rsid w:val="009A6947"/>
    <w:rsid w:val="009A6B73"/>
    <w:rsid w:val="009A72CE"/>
    <w:rsid w:val="009A7644"/>
    <w:rsid w:val="009B014A"/>
    <w:rsid w:val="009B22D3"/>
    <w:rsid w:val="009B2AEB"/>
    <w:rsid w:val="009B2E12"/>
    <w:rsid w:val="009B499C"/>
    <w:rsid w:val="009B7234"/>
    <w:rsid w:val="009B7760"/>
    <w:rsid w:val="009C0E2B"/>
    <w:rsid w:val="009C15DD"/>
    <w:rsid w:val="009C19AD"/>
    <w:rsid w:val="009C1BE8"/>
    <w:rsid w:val="009C3747"/>
    <w:rsid w:val="009C3DB8"/>
    <w:rsid w:val="009C4F82"/>
    <w:rsid w:val="009C6EF4"/>
    <w:rsid w:val="009C730E"/>
    <w:rsid w:val="009D0212"/>
    <w:rsid w:val="009D0D2A"/>
    <w:rsid w:val="009D147B"/>
    <w:rsid w:val="009D19D5"/>
    <w:rsid w:val="009D2C7C"/>
    <w:rsid w:val="009D586E"/>
    <w:rsid w:val="009D744F"/>
    <w:rsid w:val="009D7B26"/>
    <w:rsid w:val="009E1B18"/>
    <w:rsid w:val="009E1F10"/>
    <w:rsid w:val="009E2157"/>
    <w:rsid w:val="009E27ED"/>
    <w:rsid w:val="009E2848"/>
    <w:rsid w:val="009E2C46"/>
    <w:rsid w:val="009E446F"/>
    <w:rsid w:val="009E58E3"/>
    <w:rsid w:val="009E6D66"/>
    <w:rsid w:val="009E7B91"/>
    <w:rsid w:val="009F111E"/>
    <w:rsid w:val="009F3595"/>
    <w:rsid w:val="009F3821"/>
    <w:rsid w:val="009F4855"/>
    <w:rsid w:val="009F4AF8"/>
    <w:rsid w:val="009F5451"/>
    <w:rsid w:val="009F5D6B"/>
    <w:rsid w:val="009F675F"/>
    <w:rsid w:val="009F72A5"/>
    <w:rsid w:val="00A002BA"/>
    <w:rsid w:val="00A00541"/>
    <w:rsid w:val="00A01367"/>
    <w:rsid w:val="00A01EBD"/>
    <w:rsid w:val="00A02096"/>
    <w:rsid w:val="00A0237C"/>
    <w:rsid w:val="00A02EF3"/>
    <w:rsid w:val="00A03BF9"/>
    <w:rsid w:val="00A041B6"/>
    <w:rsid w:val="00A06322"/>
    <w:rsid w:val="00A06748"/>
    <w:rsid w:val="00A07CC4"/>
    <w:rsid w:val="00A07EFA"/>
    <w:rsid w:val="00A07FFB"/>
    <w:rsid w:val="00A103A7"/>
    <w:rsid w:val="00A10D95"/>
    <w:rsid w:val="00A112D6"/>
    <w:rsid w:val="00A12301"/>
    <w:rsid w:val="00A12F85"/>
    <w:rsid w:val="00A1329D"/>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4D09"/>
    <w:rsid w:val="00A46E32"/>
    <w:rsid w:val="00A47302"/>
    <w:rsid w:val="00A47728"/>
    <w:rsid w:val="00A51A89"/>
    <w:rsid w:val="00A5245A"/>
    <w:rsid w:val="00A531D2"/>
    <w:rsid w:val="00A53288"/>
    <w:rsid w:val="00A539FD"/>
    <w:rsid w:val="00A54693"/>
    <w:rsid w:val="00A5523D"/>
    <w:rsid w:val="00A55F0C"/>
    <w:rsid w:val="00A57961"/>
    <w:rsid w:val="00A60222"/>
    <w:rsid w:val="00A61F42"/>
    <w:rsid w:val="00A621E5"/>
    <w:rsid w:val="00A64424"/>
    <w:rsid w:val="00A657A0"/>
    <w:rsid w:val="00A65E23"/>
    <w:rsid w:val="00A67072"/>
    <w:rsid w:val="00A673A0"/>
    <w:rsid w:val="00A6744F"/>
    <w:rsid w:val="00A70A70"/>
    <w:rsid w:val="00A73D37"/>
    <w:rsid w:val="00A73FA6"/>
    <w:rsid w:val="00A7401D"/>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4BE"/>
    <w:rsid w:val="00AA35BF"/>
    <w:rsid w:val="00AA3B07"/>
    <w:rsid w:val="00AA5866"/>
    <w:rsid w:val="00AA5CD8"/>
    <w:rsid w:val="00AA66AA"/>
    <w:rsid w:val="00AA695C"/>
    <w:rsid w:val="00AA76F9"/>
    <w:rsid w:val="00AB0883"/>
    <w:rsid w:val="00AB0B93"/>
    <w:rsid w:val="00AB3B4E"/>
    <w:rsid w:val="00AB3DED"/>
    <w:rsid w:val="00AB4692"/>
    <w:rsid w:val="00AB4E49"/>
    <w:rsid w:val="00AB623B"/>
    <w:rsid w:val="00AB77E6"/>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2957"/>
    <w:rsid w:val="00AE38D9"/>
    <w:rsid w:val="00AE5AB6"/>
    <w:rsid w:val="00AE6172"/>
    <w:rsid w:val="00AF18DD"/>
    <w:rsid w:val="00AF2E9B"/>
    <w:rsid w:val="00AF412D"/>
    <w:rsid w:val="00AF63C5"/>
    <w:rsid w:val="00AF79D0"/>
    <w:rsid w:val="00B0131B"/>
    <w:rsid w:val="00B01623"/>
    <w:rsid w:val="00B019CA"/>
    <w:rsid w:val="00B0343B"/>
    <w:rsid w:val="00B039AF"/>
    <w:rsid w:val="00B03E5E"/>
    <w:rsid w:val="00B03F48"/>
    <w:rsid w:val="00B04A7C"/>
    <w:rsid w:val="00B0531F"/>
    <w:rsid w:val="00B0626D"/>
    <w:rsid w:val="00B062AB"/>
    <w:rsid w:val="00B10FF9"/>
    <w:rsid w:val="00B11190"/>
    <w:rsid w:val="00B11C4D"/>
    <w:rsid w:val="00B121F3"/>
    <w:rsid w:val="00B122B9"/>
    <w:rsid w:val="00B12767"/>
    <w:rsid w:val="00B1346D"/>
    <w:rsid w:val="00B13EB0"/>
    <w:rsid w:val="00B201C9"/>
    <w:rsid w:val="00B2047C"/>
    <w:rsid w:val="00B22966"/>
    <w:rsid w:val="00B22BAC"/>
    <w:rsid w:val="00B23023"/>
    <w:rsid w:val="00B23A0F"/>
    <w:rsid w:val="00B23D73"/>
    <w:rsid w:val="00B23E35"/>
    <w:rsid w:val="00B24BF5"/>
    <w:rsid w:val="00B27534"/>
    <w:rsid w:val="00B3026B"/>
    <w:rsid w:val="00B3254B"/>
    <w:rsid w:val="00B32B98"/>
    <w:rsid w:val="00B32C83"/>
    <w:rsid w:val="00B3450A"/>
    <w:rsid w:val="00B35412"/>
    <w:rsid w:val="00B3672F"/>
    <w:rsid w:val="00B37699"/>
    <w:rsid w:val="00B37A3E"/>
    <w:rsid w:val="00B40687"/>
    <w:rsid w:val="00B40D7A"/>
    <w:rsid w:val="00B4225D"/>
    <w:rsid w:val="00B434B0"/>
    <w:rsid w:val="00B476CD"/>
    <w:rsid w:val="00B513B9"/>
    <w:rsid w:val="00B51FE4"/>
    <w:rsid w:val="00B52D8B"/>
    <w:rsid w:val="00B53096"/>
    <w:rsid w:val="00B546C4"/>
    <w:rsid w:val="00B553AA"/>
    <w:rsid w:val="00B55F9B"/>
    <w:rsid w:val="00B56EBF"/>
    <w:rsid w:val="00B602CD"/>
    <w:rsid w:val="00B60EC4"/>
    <w:rsid w:val="00B617D6"/>
    <w:rsid w:val="00B62675"/>
    <w:rsid w:val="00B62F16"/>
    <w:rsid w:val="00B6476C"/>
    <w:rsid w:val="00B66DA1"/>
    <w:rsid w:val="00B6735C"/>
    <w:rsid w:val="00B72ACC"/>
    <w:rsid w:val="00B736C2"/>
    <w:rsid w:val="00B75A84"/>
    <w:rsid w:val="00B81DEF"/>
    <w:rsid w:val="00B820A6"/>
    <w:rsid w:val="00B82F1B"/>
    <w:rsid w:val="00B83259"/>
    <w:rsid w:val="00B83916"/>
    <w:rsid w:val="00B83DFF"/>
    <w:rsid w:val="00B8503A"/>
    <w:rsid w:val="00B90C54"/>
    <w:rsid w:val="00B90E9B"/>
    <w:rsid w:val="00B919A9"/>
    <w:rsid w:val="00B94FB4"/>
    <w:rsid w:val="00B9558A"/>
    <w:rsid w:val="00B95E78"/>
    <w:rsid w:val="00B9624E"/>
    <w:rsid w:val="00B96C7D"/>
    <w:rsid w:val="00BA0131"/>
    <w:rsid w:val="00BA1115"/>
    <w:rsid w:val="00BA1BDD"/>
    <w:rsid w:val="00BA2A69"/>
    <w:rsid w:val="00BA33D5"/>
    <w:rsid w:val="00BA4830"/>
    <w:rsid w:val="00BA528E"/>
    <w:rsid w:val="00BA5C34"/>
    <w:rsid w:val="00BA662C"/>
    <w:rsid w:val="00BA67CE"/>
    <w:rsid w:val="00BA6A02"/>
    <w:rsid w:val="00BA7494"/>
    <w:rsid w:val="00BA777D"/>
    <w:rsid w:val="00BB0D26"/>
    <w:rsid w:val="00BB1121"/>
    <w:rsid w:val="00BB13B1"/>
    <w:rsid w:val="00BB14DA"/>
    <w:rsid w:val="00BB172B"/>
    <w:rsid w:val="00BB18B3"/>
    <w:rsid w:val="00BB1B45"/>
    <w:rsid w:val="00BB3A14"/>
    <w:rsid w:val="00BB727B"/>
    <w:rsid w:val="00BB7A7C"/>
    <w:rsid w:val="00BC0B94"/>
    <w:rsid w:val="00BC128B"/>
    <w:rsid w:val="00BC19DC"/>
    <w:rsid w:val="00BC241C"/>
    <w:rsid w:val="00BC365E"/>
    <w:rsid w:val="00BC50B6"/>
    <w:rsid w:val="00BC5C02"/>
    <w:rsid w:val="00BC7C8F"/>
    <w:rsid w:val="00BD0135"/>
    <w:rsid w:val="00BD0220"/>
    <w:rsid w:val="00BD0B27"/>
    <w:rsid w:val="00BD38BD"/>
    <w:rsid w:val="00BD713C"/>
    <w:rsid w:val="00BE05AF"/>
    <w:rsid w:val="00BE174A"/>
    <w:rsid w:val="00BE194F"/>
    <w:rsid w:val="00BE1DA9"/>
    <w:rsid w:val="00BE3B30"/>
    <w:rsid w:val="00BE5A13"/>
    <w:rsid w:val="00BE64EF"/>
    <w:rsid w:val="00BE6A13"/>
    <w:rsid w:val="00BF046A"/>
    <w:rsid w:val="00BF17B9"/>
    <w:rsid w:val="00BF1B54"/>
    <w:rsid w:val="00BF1C93"/>
    <w:rsid w:val="00BF2CEA"/>
    <w:rsid w:val="00BF6169"/>
    <w:rsid w:val="00BF64F4"/>
    <w:rsid w:val="00BF6D0B"/>
    <w:rsid w:val="00BF73B0"/>
    <w:rsid w:val="00C010B6"/>
    <w:rsid w:val="00C01CD5"/>
    <w:rsid w:val="00C03A93"/>
    <w:rsid w:val="00C04417"/>
    <w:rsid w:val="00C04FA6"/>
    <w:rsid w:val="00C05792"/>
    <w:rsid w:val="00C060BC"/>
    <w:rsid w:val="00C065C6"/>
    <w:rsid w:val="00C066BC"/>
    <w:rsid w:val="00C06F68"/>
    <w:rsid w:val="00C07C21"/>
    <w:rsid w:val="00C07E78"/>
    <w:rsid w:val="00C1192A"/>
    <w:rsid w:val="00C11E5E"/>
    <w:rsid w:val="00C12837"/>
    <w:rsid w:val="00C14F84"/>
    <w:rsid w:val="00C1569C"/>
    <w:rsid w:val="00C159AF"/>
    <w:rsid w:val="00C165A1"/>
    <w:rsid w:val="00C1668F"/>
    <w:rsid w:val="00C1677E"/>
    <w:rsid w:val="00C1742D"/>
    <w:rsid w:val="00C20B50"/>
    <w:rsid w:val="00C20F4E"/>
    <w:rsid w:val="00C224A5"/>
    <w:rsid w:val="00C22C9F"/>
    <w:rsid w:val="00C23CF1"/>
    <w:rsid w:val="00C243D2"/>
    <w:rsid w:val="00C24D2E"/>
    <w:rsid w:val="00C2595D"/>
    <w:rsid w:val="00C25FEA"/>
    <w:rsid w:val="00C26342"/>
    <w:rsid w:val="00C264E9"/>
    <w:rsid w:val="00C266F5"/>
    <w:rsid w:val="00C26A17"/>
    <w:rsid w:val="00C27E7C"/>
    <w:rsid w:val="00C315D5"/>
    <w:rsid w:val="00C32D87"/>
    <w:rsid w:val="00C330D6"/>
    <w:rsid w:val="00C36EDB"/>
    <w:rsid w:val="00C37914"/>
    <w:rsid w:val="00C40614"/>
    <w:rsid w:val="00C40839"/>
    <w:rsid w:val="00C411AA"/>
    <w:rsid w:val="00C41742"/>
    <w:rsid w:val="00C41B58"/>
    <w:rsid w:val="00C445BE"/>
    <w:rsid w:val="00C44E38"/>
    <w:rsid w:val="00C460DE"/>
    <w:rsid w:val="00C46510"/>
    <w:rsid w:val="00C476B1"/>
    <w:rsid w:val="00C50344"/>
    <w:rsid w:val="00C526B0"/>
    <w:rsid w:val="00C5274C"/>
    <w:rsid w:val="00C5363D"/>
    <w:rsid w:val="00C54181"/>
    <w:rsid w:val="00C54293"/>
    <w:rsid w:val="00C55307"/>
    <w:rsid w:val="00C5591D"/>
    <w:rsid w:val="00C55DEB"/>
    <w:rsid w:val="00C57360"/>
    <w:rsid w:val="00C57AA7"/>
    <w:rsid w:val="00C57C1B"/>
    <w:rsid w:val="00C57E7D"/>
    <w:rsid w:val="00C602AF"/>
    <w:rsid w:val="00C6266B"/>
    <w:rsid w:val="00C63397"/>
    <w:rsid w:val="00C64DD4"/>
    <w:rsid w:val="00C67061"/>
    <w:rsid w:val="00C672C6"/>
    <w:rsid w:val="00C67FD2"/>
    <w:rsid w:val="00C71844"/>
    <w:rsid w:val="00C71F5F"/>
    <w:rsid w:val="00C72048"/>
    <w:rsid w:val="00C72410"/>
    <w:rsid w:val="00C72E0B"/>
    <w:rsid w:val="00C7376F"/>
    <w:rsid w:val="00C73ACB"/>
    <w:rsid w:val="00C75C41"/>
    <w:rsid w:val="00C8152B"/>
    <w:rsid w:val="00C82BCB"/>
    <w:rsid w:val="00C82FB3"/>
    <w:rsid w:val="00C84622"/>
    <w:rsid w:val="00C84841"/>
    <w:rsid w:val="00C85E9D"/>
    <w:rsid w:val="00C87587"/>
    <w:rsid w:val="00C9043E"/>
    <w:rsid w:val="00C915D6"/>
    <w:rsid w:val="00C919E6"/>
    <w:rsid w:val="00C91D8E"/>
    <w:rsid w:val="00C92BC4"/>
    <w:rsid w:val="00C95961"/>
    <w:rsid w:val="00CA1963"/>
    <w:rsid w:val="00CA29F8"/>
    <w:rsid w:val="00CA332F"/>
    <w:rsid w:val="00CA563B"/>
    <w:rsid w:val="00CA5672"/>
    <w:rsid w:val="00CA5B38"/>
    <w:rsid w:val="00CA64E4"/>
    <w:rsid w:val="00CA7390"/>
    <w:rsid w:val="00CB00A4"/>
    <w:rsid w:val="00CB043F"/>
    <w:rsid w:val="00CB12B5"/>
    <w:rsid w:val="00CB2488"/>
    <w:rsid w:val="00CB32ED"/>
    <w:rsid w:val="00CB472C"/>
    <w:rsid w:val="00CB76A4"/>
    <w:rsid w:val="00CB7773"/>
    <w:rsid w:val="00CC0FB5"/>
    <w:rsid w:val="00CC2282"/>
    <w:rsid w:val="00CC5335"/>
    <w:rsid w:val="00CC6870"/>
    <w:rsid w:val="00CC7F17"/>
    <w:rsid w:val="00CD1F3E"/>
    <w:rsid w:val="00CD4D10"/>
    <w:rsid w:val="00CD510E"/>
    <w:rsid w:val="00CD5637"/>
    <w:rsid w:val="00CD5FCA"/>
    <w:rsid w:val="00CD7055"/>
    <w:rsid w:val="00CE31C9"/>
    <w:rsid w:val="00CE4471"/>
    <w:rsid w:val="00CE4D13"/>
    <w:rsid w:val="00CE513C"/>
    <w:rsid w:val="00CE5DF7"/>
    <w:rsid w:val="00CE7CCC"/>
    <w:rsid w:val="00CF0A83"/>
    <w:rsid w:val="00CF12BE"/>
    <w:rsid w:val="00CF1D76"/>
    <w:rsid w:val="00CF29BC"/>
    <w:rsid w:val="00CF2BE3"/>
    <w:rsid w:val="00CF49D7"/>
    <w:rsid w:val="00CF60E2"/>
    <w:rsid w:val="00D00B2D"/>
    <w:rsid w:val="00D0104C"/>
    <w:rsid w:val="00D01918"/>
    <w:rsid w:val="00D01EA7"/>
    <w:rsid w:val="00D02743"/>
    <w:rsid w:val="00D02D23"/>
    <w:rsid w:val="00D03557"/>
    <w:rsid w:val="00D063A8"/>
    <w:rsid w:val="00D064FF"/>
    <w:rsid w:val="00D065EA"/>
    <w:rsid w:val="00D069B3"/>
    <w:rsid w:val="00D07622"/>
    <w:rsid w:val="00D07E88"/>
    <w:rsid w:val="00D100E0"/>
    <w:rsid w:val="00D10C38"/>
    <w:rsid w:val="00D11950"/>
    <w:rsid w:val="00D11BC7"/>
    <w:rsid w:val="00D12A88"/>
    <w:rsid w:val="00D13439"/>
    <w:rsid w:val="00D144D1"/>
    <w:rsid w:val="00D14B03"/>
    <w:rsid w:val="00D157DD"/>
    <w:rsid w:val="00D173F3"/>
    <w:rsid w:val="00D2174E"/>
    <w:rsid w:val="00D22B29"/>
    <w:rsid w:val="00D23189"/>
    <w:rsid w:val="00D256C4"/>
    <w:rsid w:val="00D26DAA"/>
    <w:rsid w:val="00D26F70"/>
    <w:rsid w:val="00D27659"/>
    <w:rsid w:val="00D277C9"/>
    <w:rsid w:val="00D31358"/>
    <w:rsid w:val="00D3211E"/>
    <w:rsid w:val="00D32D89"/>
    <w:rsid w:val="00D33173"/>
    <w:rsid w:val="00D34627"/>
    <w:rsid w:val="00D3532E"/>
    <w:rsid w:val="00D3574A"/>
    <w:rsid w:val="00D359C7"/>
    <w:rsid w:val="00D363E6"/>
    <w:rsid w:val="00D36AE0"/>
    <w:rsid w:val="00D372D9"/>
    <w:rsid w:val="00D37DB1"/>
    <w:rsid w:val="00D40CEF"/>
    <w:rsid w:val="00D41398"/>
    <w:rsid w:val="00D41603"/>
    <w:rsid w:val="00D416D7"/>
    <w:rsid w:val="00D41D9A"/>
    <w:rsid w:val="00D43650"/>
    <w:rsid w:val="00D44FDB"/>
    <w:rsid w:val="00D45115"/>
    <w:rsid w:val="00D46064"/>
    <w:rsid w:val="00D507E6"/>
    <w:rsid w:val="00D546F0"/>
    <w:rsid w:val="00D54DA0"/>
    <w:rsid w:val="00D5597A"/>
    <w:rsid w:val="00D55A0F"/>
    <w:rsid w:val="00D56847"/>
    <w:rsid w:val="00D56881"/>
    <w:rsid w:val="00D56A0D"/>
    <w:rsid w:val="00D56ABF"/>
    <w:rsid w:val="00D570F3"/>
    <w:rsid w:val="00D57460"/>
    <w:rsid w:val="00D576E4"/>
    <w:rsid w:val="00D60062"/>
    <w:rsid w:val="00D61762"/>
    <w:rsid w:val="00D62026"/>
    <w:rsid w:val="00D63AF2"/>
    <w:rsid w:val="00D65514"/>
    <w:rsid w:val="00D65689"/>
    <w:rsid w:val="00D65C31"/>
    <w:rsid w:val="00D661A8"/>
    <w:rsid w:val="00D66D85"/>
    <w:rsid w:val="00D67D46"/>
    <w:rsid w:val="00D67F6F"/>
    <w:rsid w:val="00D705F1"/>
    <w:rsid w:val="00D711C3"/>
    <w:rsid w:val="00D7246B"/>
    <w:rsid w:val="00D72DB1"/>
    <w:rsid w:val="00D73BC0"/>
    <w:rsid w:val="00D7434C"/>
    <w:rsid w:val="00D745EE"/>
    <w:rsid w:val="00D747A4"/>
    <w:rsid w:val="00D76529"/>
    <w:rsid w:val="00D7687D"/>
    <w:rsid w:val="00D76A65"/>
    <w:rsid w:val="00D80FEE"/>
    <w:rsid w:val="00D831FC"/>
    <w:rsid w:val="00D84170"/>
    <w:rsid w:val="00D844BA"/>
    <w:rsid w:val="00D84AC2"/>
    <w:rsid w:val="00D84ACF"/>
    <w:rsid w:val="00D84F33"/>
    <w:rsid w:val="00D8581C"/>
    <w:rsid w:val="00D8584C"/>
    <w:rsid w:val="00D85B3A"/>
    <w:rsid w:val="00D878D7"/>
    <w:rsid w:val="00D87A93"/>
    <w:rsid w:val="00D87F8D"/>
    <w:rsid w:val="00D9006B"/>
    <w:rsid w:val="00D90198"/>
    <w:rsid w:val="00D916B4"/>
    <w:rsid w:val="00D919AA"/>
    <w:rsid w:val="00D91CEE"/>
    <w:rsid w:val="00D924C0"/>
    <w:rsid w:val="00D93007"/>
    <w:rsid w:val="00D9376B"/>
    <w:rsid w:val="00D94261"/>
    <w:rsid w:val="00D94299"/>
    <w:rsid w:val="00D94588"/>
    <w:rsid w:val="00D9646C"/>
    <w:rsid w:val="00D96AE3"/>
    <w:rsid w:val="00D96E5A"/>
    <w:rsid w:val="00DA23CF"/>
    <w:rsid w:val="00DA37A8"/>
    <w:rsid w:val="00DA3CE9"/>
    <w:rsid w:val="00DA58B2"/>
    <w:rsid w:val="00DA58E1"/>
    <w:rsid w:val="00DA649B"/>
    <w:rsid w:val="00DA7B74"/>
    <w:rsid w:val="00DB0FD7"/>
    <w:rsid w:val="00DB2748"/>
    <w:rsid w:val="00DB53C2"/>
    <w:rsid w:val="00DB7765"/>
    <w:rsid w:val="00DC1B05"/>
    <w:rsid w:val="00DC1FBE"/>
    <w:rsid w:val="00DC2761"/>
    <w:rsid w:val="00DC2C3A"/>
    <w:rsid w:val="00DC2FE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175"/>
    <w:rsid w:val="00DE428D"/>
    <w:rsid w:val="00DE58FA"/>
    <w:rsid w:val="00DE6573"/>
    <w:rsid w:val="00DE6816"/>
    <w:rsid w:val="00DF0619"/>
    <w:rsid w:val="00DF588F"/>
    <w:rsid w:val="00DF6479"/>
    <w:rsid w:val="00DF7819"/>
    <w:rsid w:val="00E00406"/>
    <w:rsid w:val="00E007A2"/>
    <w:rsid w:val="00E00FE7"/>
    <w:rsid w:val="00E01D44"/>
    <w:rsid w:val="00E01F77"/>
    <w:rsid w:val="00E02ED6"/>
    <w:rsid w:val="00E04EEA"/>
    <w:rsid w:val="00E059F3"/>
    <w:rsid w:val="00E05F59"/>
    <w:rsid w:val="00E06252"/>
    <w:rsid w:val="00E07ACA"/>
    <w:rsid w:val="00E10490"/>
    <w:rsid w:val="00E107EC"/>
    <w:rsid w:val="00E11ECD"/>
    <w:rsid w:val="00E12BB6"/>
    <w:rsid w:val="00E132AD"/>
    <w:rsid w:val="00E134B9"/>
    <w:rsid w:val="00E1373D"/>
    <w:rsid w:val="00E13A8D"/>
    <w:rsid w:val="00E13F7D"/>
    <w:rsid w:val="00E14227"/>
    <w:rsid w:val="00E148D3"/>
    <w:rsid w:val="00E165B0"/>
    <w:rsid w:val="00E17315"/>
    <w:rsid w:val="00E17D0D"/>
    <w:rsid w:val="00E20127"/>
    <w:rsid w:val="00E219D5"/>
    <w:rsid w:val="00E2309E"/>
    <w:rsid w:val="00E260FB"/>
    <w:rsid w:val="00E263D0"/>
    <w:rsid w:val="00E26452"/>
    <w:rsid w:val="00E3083B"/>
    <w:rsid w:val="00E31ED1"/>
    <w:rsid w:val="00E31F8F"/>
    <w:rsid w:val="00E32B18"/>
    <w:rsid w:val="00E330A8"/>
    <w:rsid w:val="00E34427"/>
    <w:rsid w:val="00E3459F"/>
    <w:rsid w:val="00E36635"/>
    <w:rsid w:val="00E36D04"/>
    <w:rsid w:val="00E37736"/>
    <w:rsid w:val="00E40671"/>
    <w:rsid w:val="00E418C3"/>
    <w:rsid w:val="00E43ED6"/>
    <w:rsid w:val="00E445BF"/>
    <w:rsid w:val="00E445FF"/>
    <w:rsid w:val="00E44B38"/>
    <w:rsid w:val="00E44D99"/>
    <w:rsid w:val="00E46087"/>
    <w:rsid w:val="00E47910"/>
    <w:rsid w:val="00E47CF2"/>
    <w:rsid w:val="00E502E2"/>
    <w:rsid w:val="00E509FF"/>
    <w:rsid w:val="00E51DEA"/>
    <w:rsid w:val="00E51F41"/>
    <w:rsid w:val="00E5304E"/>
    <w:rsid w:val="00E53059"/>
    <w:rsid w:val="00E53A66"/>
    <w:rsid w:val="00E53D67"/>
    <w:rsid w:val="00E53FDB"/>
    <w:rsid w:val="00E54273"/>
    <w:rsid w:val="00E54FB1"/>
    <w:rsid w:val="00E609C5"/>
    <w:rsid w:val="00E60FF2"/>
    <w:rsid w:val="00E63113"/>
    <w:rsid w:val="00E637EA"/>
    <w:rsid w:val="00E653ED"/>
    <w:rsid w:val="00E65C68"/>
    <w:rsid w:val="00E66044"/>
    <w:rsid w:val="00E66289"/>
    <w:rsid w:val="00E66978"/>
    <w:rsid w:val="00E66A56"/>
    <w:rsid w:val="00E670C2"/>
    <w:rsid w:val="00E7009D"/>
    <w:rsid w:val="00E70255"/>
    <w:rsid w:val="00E73D2A"/>
    <w:rsid w:val="00E74316"/>
    <w:rsid w:val="00E7444B"/>
    <w:rsid w:val="00E75636"/>
    <w:rsid w:val="00E75EA5"/>
    <w:rsid w:val="00E8074C"/>
    <w:rsid w:val="00E8157D"/>
    <w:rsid w:val="00E818FE"/>
    <w:rsid w:val="00E825B6"/>
    <w:rsid w:val="00E84541"/>
    <w:rsid w:val="00E8559C"/>
    <w:rsid w:val="00E857B6"/>
    <w:rsid w:val="00E85A93"/>
    <w:rsid w:val="00E87538"/>
    <w:rsid w:val="00E9111D"/>
    <w:rsid w:val="00E91414"/>
    <w:rsid w:val="00E91CFC"/>
    <w:rsid w:val="00E926F3"/>
    <w:rsid w:val="00E933ED"/>
    <w:rsid w:val="00E93620"/>
    <w:rsid w:val="00E937DC"/>
    <w:rsid w:val="00E95C32"/>
    <w:rsid w:val="00E97254"/>
    <w:rsid w:val="00E9743A"/>
    <w:rsid w:val="00E974D5"/>
    <w:rsid w:val="00E976B1"/>
    <w:rsid w:val="00E97B21"/>
    <w:rsid w:val="00EA0975"/>
    <w:rsid w:val="00EA0AF8"/>
    <w:rsid w:val="00EA1F3B"/>
    <w:rsid w:val="00EA31D3"/>
    <w:rsid w:val="00EA3B42"/>
    <w:rsid w:val="00EA3C8B"/>
    <w:rsid w:val="00EA3D0C"/>
    <w:rsid w:val="00EA585B"/>
    <w:rsid w:val="00EA6654"/>
    <w:rsid w:val="00EA73FF"/>
    <w:rsid w:val="00EB12DC"/>
    <w:rsid w:val="00EB1D56"/>
    <w:rsid w:val="00EB2451"/>
    <w:rsid w:val="00EB2868"/>
    <w:rsid w:val="00EB35E7"/>
    <w:rsid w:val="00EB4AF4"/>
    <w:rsid w:val="00EB74F9"/>
    <w:rsid w:val="00EC077F"/>
    <w:rsid w:val="00EC2199"/>
    <w:rsid w:val="00EC2807"/>
    <w:rsid w:val="00EC2C02"/>
    <w:rsid w:val="00EC3C72"/>
    <w:rsid w:val="00EC4EA2"/>
    <w:rsid w:val="00EC647C"/>
    <w:rsid w:val="00ED23AD"/>
    <w:rsid w:val="00ED330C"/>
    <w:rsid w:val="00ED3D60"/>
    <w:rsid w:val="00ED41FE"/>
    <w:rsid w:val="00ED4DA4"/>
    <w:rsid w:val="00ED5A32"/>
    <w:rsid w:val="00ED6254"/>
    <w:rsid w:val="00ED68EE"/>
    <w:rsid w:val="00ED6C19"/>
    <w:rsid w:val="00EE2196"/>
    <w:rsid w:val="00EE2404"/>
    <w:rsid w:val="00EE25DC"/>
    <w:rsid w:val="00EE2DF2"/>
    <w:rsid w:val="00EE51F2"/>
    <w:rsid w:val="00EE646C"/>
    <w:rsid w:val="00EE73CE"/>
    <w:rsid w:val="00EE7C55"/>
    <w:rsid w:val="00EF0B3B"/>
    <w:rsid w:val="00EF0CF1"/>
    <w:rsid w:val="00EF6554"/>
    <w:rsid w:val="00EF67DA"/>
    <w:rsid w:val="00F03FF8"/>
    <w:rsid w:val="00F04521"/>
    <w:rsid w:val="00F04810"/>
    <w:rsid w:val="00F04A3F"/>
    <w:rsid w:val="00F0632E"/>
    <w:rsid w:val="00F064EA"/>
    <w:rsid w:val="00F06E9C"/>
    <w:rsid w:val="00F073BE"/>
    <w:rsid w:val="00F07B2E"/>
    <w:rsid w:val="00F1087F"/>
    <w:rsid w:val="00F1127E"/>
    <w:rsid w:val="00F11616"/>
    <w:rsid w:val="00F11A16"/>
    <w:rsid w:val="00F1237A"/>
    <w:rsid w:val="00F12554"/>
    <w:rsid w:val="00F13964"/>
    <w:rsid w:val="00F15849"/>
    <w:rsid w:val="00F15E32"/>
    <w:rsid w:val="00F20933"/>
    <w:rsid w:val="00F211EE"/>
    <w:rsid w:val="00F21A7A"/>
    <w:rsid w:val="00F22BFC"/>
    <w:rsid w:val="00F22DAE"/>
    <w:rsid w:val="00F22E0F"/>
    <w:rsid w:val="00F239B6"/>
    <w:rsid w:val="00F2439C"/>
    <w:rsid w:val="00F27808"/>
    <w:rsid w:val="00F27F60"/>
    <w:rsid w:val="00F30A7E"/>
    <w:rsid w:val="00F320DF"/>
    <w:rsid w:val="00F321B6"/>
    <w:rsid w:val="00F33F84"/>
    <w:rsid w:val="00F3414D"/>
    <w:rsid w:val="00F34D8C"/>
    <w:rsid w:val="00F35791"/>
    <w:rsid w:val="00F3629C"/>
    <w:rsid w:val="00F36970"/>
    <w:rsid w:val="00F37818"/>
    <w:rsid w:val="00F4079D"/>
    <w:rsid w:val="00F41950"/>
    <w:rsid w:val="00F41C79"/>
    <w:rsid w:val="00F42053"/>
    <w:rsid w:val="00F43E0A"/>
    <w:rsid w:val="00F448F4"/>
    <w:rsid w:val="00F44A5B"/>
    <w:rsid w:val="00F45242"/>
    <w:rsid w:val="00F45FC0"/>
    <w:rsid w:val="00F46D70"/>
    <w:rsid w:val="00F47143"/>
    <w:rsid w:val="00F50048"/>
    <w:rsid w:val="00F50371"/>
    <w:rsid w:val="00F5170C"/>
    <w:rsid w:val="00F51EB5"/>
    <w:rsid w:val="00F53A66"/>
    <w:rsid w:val="00F53ACE"/>
    <w:rsid w:val="00F54CD2"/>
    <w:rsid w:val="00F557E5"/>
    <w:rsid w:val="00F5590C"/>
    <w:rsid w:val="00F55CCB"/>
    <w:rsid w:val="00F56732"/>
    <w:rsid w:val="00F569AA"/>
    <w:rsid w:val="00F60D1E"/>
    <w:rsid w:val="00F60D3E"/>
    <w:rsid w:val="00F62169"/>
    <w:rsid w:val="00F64E13"/>
    <w:rsid w:val="00F65914"/>
    <w:rsid w:val="00F70B27"/>
    <w:rsid w:val="00F719DD"/>
    <w:rsid w:val="00F71A51"/>
    <w:rsid w:val="00F7304E"/>
    <w:rsid w:val="00F73117"/>
    <w:rsid w:val="00F73215"/>
    <w:rsid w:val="00F738F5"/>
    <w:rsid w:val="00F739A7"/>
    <w:rsid w:val="00F73F7D"/>
    <w:rsid w:val="00F749B0"/>
    <w:rsid w:val="00F75204"/>
    <w:rsid w:val="00F7529E"/>
    <w:rsid w:val="00F75C29"/>
    <w:rsid w:val="00F77175"/>
    <w:rsid w:val="00F7769C"/>
    <w:rsid w:val="00F8338E"/>
    <w:rsid w:val="00F8385B"/>
    <w:rsid w:val="00F85AF1"/>
    <w:rsid w:val="00F87596"/>
    <w:rsid w:val="00F90BA4"/>
    <w:rsid w:val="00F936A3"/>
    <w:rsid w:val="00F959A4"/>
    <w:rsid w:val="00F959FD"/>
    <w:rsid w:val="00F95E42"/>
    <w:rsid w:val="00F96BA0"/>
    <w:rsid w:val="00F970AA"/>
    <w:rsid w:val="00F97B9A"/>
    <w:rsid w:val="00FA0954"/>
    <w:rsid w:val="00FA1991"/>
    <w:rsid w:val="00FA264A"/>
    <w:rsid w:val="00FA2C59"/>
    <w:rsid w:val="00FA2CD4"/>
    <w:rsid w:val="00FA5CD5"/>
    <w:rsid w:val="00FA7295"/>
    <w:rsid w:val="00FB1848"/>
    <w:rsid w:val="00FB3A49"/>
    <w:rsid w:val="00FB4062"/>
    <w:rsid w:val="00FB494A"/>
    <w:rsid w:val="00FB5073"/>
    <w:rsid w:val="00FB5993"/>
    <w:rsid w:val="00FB78C3"/>
    <w:rsid w:val="00FC0842"/>
    <w:rsid w:val="00FC188E"/>
    <w:rsid w:val="00FC2E70"/>
    <w:rsid w:val="00FC3250"/>
    <w:rsid w:val="00FC3AAC"/>
    <w:rsid w:val="00FC3B24"/>
    <w:rsid w:val="00FC41DA"/>
    <w:rsid w:val="00FC5E37"/>
    <w:rsid w:val="00FC7574"/>
    <w:rsid w:val="00FC77D7"/>
    <w:rsid w:val="00FC7B31"/>
    <w:rsid w:val="00FC7B61"/>
    <w:rsid w:val="00FD0ED5"/>
    <w:rsid w:val="00FD15DD"/>
    <w:rsid w:val="00FD2500"/>
    <w:rsid w:val="00FD3373"/>
    <w:rsid w:val="00FD450C"/>
    <w:rsid w:val="00FD6CD0"/>
    <w:rsid w:val="00FD733D"/>
    <w:rsid w:val="00FD73EA"/>
    <w:rsid w:val="00FD7A39"/>
    <w:rsid w:val="00FE5E39"/>
    <w:rsid w:val="00FE71DC"/>
    <w:rsid w:val="00FE74C3"/>
    <w:rsid w:val="00FE74CD"/>
    <w:rsid w:val="00FF08F9"/>
    <w:rsid w:val="00FF0D35"/>
    <w:rsid w:val="00FF1B73"/>
    <w:rsid w:val="00FF326A"/>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1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22B0F"/>
    <w:pPr>
      <w:keepNext/>
      <w:keepLines/>
      <w:numPr>
        <w:ilvl w:val="1"/>
        <w:numId w:val="14"/>
      </w:numPr>
      <w:spacing w:before="600"/>
      <w:ind w:left="0"/>
      <w:outlineLvl w:val="1"/>
    </w:pPr>
    <w:rPr>
      <w:rFonts w:ascii="Huawei Sans" w:eastAsia="方正兰亭黑简体" w:hAnsi="Huawei Sans" w:cs="Huawei Sans"/>
      <w:bCs/>
      <w:noProof/>
      <w:sz w:val="36"/>
      <w:szCs w:val="36"/>
      <w:lang w:eastAsia="en-US"/>
    </w:rPr>
  </w:style>
  <w:style w:type="paragraph" w:styleId="3">
    <w:name w:val="heading 3"/>
    <w:aliases w:val="ALT+3"/>
    <w:basedOn w:val="a2"/>
    <w:link w:val="3Char"/>
    <w:autoRedefine/>
    <w:qFormat/>
    <w:rsid w:val="005E0CD2"/>
    <w:pPr>
      <w:keepNext/>
      <w:keepLines/>
      <w:numPr>
        <w:ilvl w:val="2"/>
        <w:numId w:val="1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E0CD2"/>
    <w:pPr>
      <w:keepNext/>
      <w:keepLines/>
      <w:numPr>
        <w:ilvl w:val="3"/>
        <w:numId w:val="14"/>
      </w:numPr>
      <w:ind w:left="0"/>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1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0"/>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3"/>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1"/>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5"/>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8B2F98"/>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8B2F98"/>
    <w:rPr>
      <w:rFonts w:ascii="Huawei Sans" w:eastAsia="方正兰亭黑简体" w:hAnsi="Huawei Sans" w:cs="Huawei Sans"/>
      <w:noProof/>
      <w:sz w:val="21"/>
    </w:rPr>
  </w:style>
  <w:style w:type="paragraph" w:customStyle="1" w:styleId="2f2">
    <w:name w:val="2.命令"/>
    <w:basedOn w:val="a2"/>
    <w:link w:val="2f3"/>
    <w:autoRedefine/>
    <w:qFormat/>
    <w:rsid w:val="00F54CD2"/>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54CD2"/>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5F4AA9"/>
    <w:pPr>
      <w:numPr>
        <w:ilvl w:val="5"/>
        <w:numId w:val="4"/>
      </w:numPr>
      <w:spacing w:before="160" w:after="160"/>
      <w:ind w:left="1293"/>
      <w:outlineLvl w:val="3"/>
    </w:pPr>
    <w:rPr>
      <w:rFonts w:ascii="Huawei Sans" w:eastAsia="方正兰亭黑简体" w:hAnsi="Huawei Sans" w:cs="Huawei Sans"/>
      <w:sz w:val="21"/>
    </w:rPr>
  </w:style>
  <w:style w:type="paragraph" w:customStyle="1" w:styleId="41">
    <w:name w:val="4.任务"/>
    <w:basedOn w:val="1e"/>
    <w:link w:val="4b"/>
    <w:autoRedefine/>
    <w:qFormat/>
    <w:rsid w:val="000459B6"/>
    <w:pPr>
      <w:numPr>
        <w:numId w:val="25"/>
      </w:numPr>
    </w:p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0459B6"/>
    <w:rPr>
      <w:rFonts w:ascii="Huawei Sans" w:eastAsia="方正兰亭黑简体" w:hAnsi="Huawei Sans" w:cs="Huawei Sans"/>
      <w:noProof/>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style>
  <w:style w:type="character" w:customStyle="1" w:styleId="2Char">
    <w:name w:val="标题 2 Char"/>
    <w:aliases w:val="ALT+2 Char"/>
    <w:basedOn w:val="a3"/>
    <w:link w:val="2"/>
    <w:rsid w:val="00722B0F"/>
    <w:rPr>
      <w:rFonts w:ascii="Huawei Sans" w:eastAsia="方正兰亭黑简体" w:hAnsi="Huawei Sans" w:cs="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5E0CD2"/>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5F4AA9"/>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1D5DE0"/>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ind w:right="210"/>
    </w:pPr>
    <w:rPr>
      <w:rFonts w:eastAsia="微软雅黑"/>
      <w:snapToGrid w:val="0"/>
      <w:spacing w:val="-4"/>
      <w:kern w:val="2"/>
      <w:sz w:val="18"/>
      <w:szCs w:val="18"/>
      <w:shd w:val="pct15" w:color="auto" w:fill="FFFFFF"/>
    </w:rPr>
  </w:style>
  <w:style w:type="character" w:customStyle="1" w:styleId="Char7">
    <w:name w:val="边框代码 Char"/>
    <w:basedOn w:val="93"/>
    <w:link w:val="affffc"/>
    <w:rsid w:val="001D5DE0"/>
    <w:rPr>
      <w:rFonts w:ascii="Huawei Sans" w:eastAsia="微软雅黑" w:hAnsi="Huawei Sans" w:cs="Huawei Sans"/>
      <w:b w:val="0"/>
      <w:noProof/>
      <w:snapToGrid w:val="0"/>
      <w:spacing w:val="-4"/>
      <w:kern w:val="2"/>
      <w:sz w:val="18"/>
      <w:szCs w:val="18"/>
      <w:shd w:val="clear" w:color="auto" w:fill="D9D9D9" w:themeFill="background1" w:themeFillShade="D9"/>
    </w:rPr>
  </w:style>
  <w:style w:type="paragraph" w:customStyle="1" w:styleId="NotesTextListTextTD">
    <w:name w:val="Notes Text List Text TD"/>
    <w:rsid w:val="004E3C68"/>
    <w:pPr>
      <w:snapToGrid w:val="0"/>
      <w:spacing w:line="240" w:lineRule="atLeast"/>
      <w:ind w:left="2359"/>
    </w:pPr>
    <w:rPr>
      <w:rFonts w:ascii="Courier New" w:hAnsi="Courier New" w:cs="Courier New"/>
      <w:snapToGrid w:val="0"/>
      <w:spacing w:val="-1"/>
      <w:sz w:val="16"/>
      <w:szCs w:val="16"/>
    </w:rPr>
  </w:style>
  <w:style w:type="paragraph" w:customStyle="1" w:styleId="ThirdLevelItemList">
    <w:name w:val="Third Level Item List"/>
    <w:basedOn w:val="a2"/>
    <w:rsid w:val="00F569AA"/>
    <w:pPr>
      <w:tabs>
        <w:tab w:val="num" w:pos="2976"/>
      </w:tabs>
      <w:ind w:left="2976" w:hanging="425"/>
    </w:pPr>
    <w:rPr>
      <w:rFonts w:ascii="Times New Roman" w:eastAsia="宋体" w:hAnsi="Times New Roman" w:cs="Arial" w:hint="eastAsia"/>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3685">
      <w:bodyDiv w:val="1"/>
      <w:marLeft w:val="0"/>
      <w:marRight w:val="0"/>
      <w:marTop w:val="0"/>
      <w:marBottom w:val="0"/>
      <w:divBdr>
        <w:top w:val="none" w:sz="0" w:space="0" w:color="auto"/>
        <w:left w:val="none" w:sz="0" w:space="0" w:color="auto"/>
        <w:bottom w:val="none" w:sz="0" w:space="0" w:color="auto"/>
        <w:right w:val="none" w:sz="0" w:space="0" w:color="auto"/>
      </w:divBdr>
    </w:div>
    <w:div w:id="2394158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448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4154973">
      <w:bodyDiv w:val="1"/>
      <w:marLeft w:val="0"/>
      <w:marRight w:val="0"/>
      <w:marTop w:val="0"/>
      <w:marBottom w:val="0"/>
      <w:divBdr>
        <w:top w:val="none" w:sz="0" w:space="0" w:color="auto"/>
        <w:left w:val="none" w:sz="0" w:space="0" w:color="auto"/>
        <w:bottom w:val="none" w:sz="0" w:space="0" w:color="auto"/>
        <w:right w:val="none" w:sz="0" w:space="0" w:color="auto"/>
      </w:divBdr>
    </w:div>
    <w:div w:id="8935880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885464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14585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mirrors.huaweicloud.com/repository/conf/CentOS-7-anon.rep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pengauss.obs.cn-south-1.myhuaweicloud.com/1.0.0/x86/openGauss-1.0.0-CentOS-64bit.tar.gz"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gauss.obs.cn-south-1.myhuaweicloud.com/1.0.0/x86/openGauss-1.0.0-CentOS-64bit.tar.gz" TargetMode="External"/><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rrors.huaweicloud.com/repository/conf/CentOS-7-anon.repo"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irrors.huaweicloud.com/repository/conf/CentOS-7-anon.repo)&#30340;&#20869;&#23481;&#20445;&#23384;&#21040;/etc/yum.repos.d/CentOS-Base.repo" TargetMode="External"/><Relationship Id="rId38" Type="http://schemas.openxmlformats.org/officeDocument/2006/relationships/hyperlink" Target="https://www.oracle.com/java/technologies/javase/javase-jdk8-downloads.html" TargetMode="External"/><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4C660C-3EF3-4431-B11A-F63E414F2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1631</TotalTime>
  <Pages>44</Pages>
  <Words>4570</Words>
  <Characters>26050</Characters>
  <Application>Microsoft Office Word</Application>
  <DocSecurity>0</DocSecurity>
  <Lines>217</Lines>
  <Paragraphs>61</Paragraphs>
  <ScaleCrop>false</ScaleCrop>
  <Company>Huawei Technologies Co.,Ltd.</Company>
  <LinksUpToDate>false</LinksUpToDate>
  <CharactersWithSpaces>30559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408</cp:revision>
  <cp:lastPrinted>2016-11-21T02:33:00Z</cp:lastPrinted>
  <dcterms:created xsi:type="dcterms:W3CDTF">2020-08-12T11:04:00Z</dcterms:created>
  <dcterms:modified xsi:type="dcterms:W3CDTF">2021-09-08T02:37:00Z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(3)fmXf6zIz6NX3cU0ChcyMivMaxj19HeWqcovW5WSzpKBs4RrMfg/GHDXlaDwSD9WRuK86+AF1
pHpKtL/VpfgFMPCzJQgnTkiz2d0jUTcR3v7r/4W1fNwI2sLzdDQVmwFyAHrJpUeJNf0DtNrW
zsAjbCxlybRYIG8weX4Q5j/N8EZM4j8t5gSCo9KrDhe9PUYA2ymOXcpOhoBFmQ+LGX2yi5HP
CfUU2avueO1SLqiqJD</vt:lpwstr>
  </property>
  <property fmtid="{D5CDD505-2E9C-101B-9397-08002B2CF9AE}" pid="15" name="_2015_ms_pID_7253431">
    <vt:lpwstr>og88owCprxknYsyZ9dOUc0IfeYyX7ODfATYZjfVFBrP3trXxnuzL8A
KctYlCUfxi9RDsByi81hMXdVALUdMkHGz92yv31IT4Gmba9jgOblCKxDEFimQCxNN/K097QK
/B4mjOxEL46d+F1qAbR4eiqhbnqaLKXi+u8x+5mbq28j4hNeI65IQvSx/D7wK7KzyNhxTZv8
pW7JmgNacI9PXkI1k2Zh5CeBJu3wCAfyUrDU</vt:lpwstr>
  </property>
  <property fmtid="{D5CDD505-2E9C-101B-9397-08002B2CF9AE}" pid="16" name="ContentTypeId">
    <vt:lpwstr>0x010100CC226774B8D87F4D92D9D1F6859ED44E</vt:lpwstr>
  </property>
  <property fmtid="{D5CDD505-2E9C-101B-9397-08002B2CF9AE}" pid="17" name="_2015_ms_pID_7253432">
    <vt:lpwstr>Sl5Zm8oUAurpwbug7IXYy/w=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1631068086</vt:lpwstr>
  </property>
</Properties>
</file>
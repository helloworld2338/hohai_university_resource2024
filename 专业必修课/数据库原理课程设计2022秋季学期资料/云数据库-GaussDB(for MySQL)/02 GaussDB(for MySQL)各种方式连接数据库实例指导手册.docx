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620919" w14:textId="77777777" w:rsidR="001F4632" w:rsidRPr="006651F6" w:rsidRDefault="001F4632" w:rsidP="001F4632">
      <w:pPr>
        <w:pStyle w:val="5a"/>
      </w:pPr>
    </w:p>
    <w:p w14:paraId="640403C2" w14:textId="77777777" w:rsidR="001F4632" w:rsidRPr="006651F6" w:rsidRDefault="001F4632" w:rsidP="001F4632">
      <w:pPr>
        <w:ind w:left="0"/>
        <w:rPr>
          <w:rFonts w:ascii="HuaweiSans-Regular" w:eastAsia="方正兰亭黑简体" w:hAnsi="HuaweiSans-Regular" w:hint="eastAsia"/>
        </w:rPr>
      </w:pPr>
    </w:p>
    <w:p w14:paraId="0911171A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6FAFE9F4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4AAF279B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3C8F49CA" w14:textId="77777777" w:rsidR="001F4632" w:rsidRPr="006651F6" w:rsidRDefault="001F4632" w:rsidP="001F4632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600E941C" w14:textId="77777777" w:rsidR="001F4632" w:rsidRPr="006651F6" w:rsidRDefault="001F4632" w:rsidP="001F4632">
      <w:pPr>
        <w:ind w:left="0"/>
        <w:rPr>
          <w:rFonts w:ascii="HuaweiSans-Regular" w:eastAsia="方正兰亭黑简体" w:hAnsi="HuaweiSans-Regular" w:hint="eastAsia"/>
        </w:rPr>
      </w:pPr>
    </w:p>
    <w:p w14:paraId="2A54EC30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6F5A423" w14:textId="1D290988" w:rsidR="001F4632" w:rsidRPr="004662DC" w:rsidRDefault="001F4632" w:rsidP="001F4632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4662DC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《数据库》</w:t>
      </w:r>
    </w:p>
    <w:p w14:paraId="68A69D1E" w14:textId="77777777" w:rsidR="001F4632" w:rsidRPr="00FE5347" w:rsidRDefault="001F4632" w:rsidP="001F4632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FE5347">
        <w:rPr>
          <w:rFonts w:ascii="HuaweiSans-Regular" w:eastAsia="方正兰亭黑简体" w:hAnsi="HuaweiSans-Regular"/>
          <w:sz w:val="72"/>
          <w:szCs w:val="72"/>
          <w:lang w:eastAsia="zh-CN"/>
        </w:rPr>
        <w:t>GaussDB(for MySQL)</w:t>
      </w:r>
    </w:p>
    <w:p w14:paraId="5AE66FE6" w14:textId="2B5D5E90" w:rsidR="001F4632" w:rsidRPr="00FE5347" w:rsidRDefault="00C043AA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各种方式连接数据库实例指导</w:t>
      </w:r>
      <w:r w:rsidR="002C159F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手册</w:t>
      </w:r>
    </w:p>
    <w:p w14:paraId="555FA8E3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1DF009A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327029D" w14:textId="77777777" w:rsidR="001F4632" w:rsidRPr="008B07F5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A9C25BD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360A24C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D3F00E4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5122F60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651C847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F4FFB8E" w14:textId="77777777" w:rsidR="001F4632" w:rsidRPr="006651F6" w:rsidRDefault="001F4632" w:rsidP="001F4632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028A65C0" wp14:editId="126E3565">
            <wp:extent cx="942975" cy="962025"/>
            <wp:effectExtent l="0" t="0" r="9525" b="9525"/>
            <wp:docPr id="16" name="图片 16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5F43" w14:textId="77777777" w:rsidR="001F4632" w:rsidRPr="006651F6" w:rsidRDefault="001F4632" w:rsidP="001F4632">
      <w:pPr>
        <w:ind w:left="0"/>
        <w:rPr>
          <w:rFonts w:ascii="HuaweiSans-Regular" w:eastAsia="方正兰亭黑简体" w:hAnsi="HuaweiSans-Regular" w:hint="eastAsia"/>
        </w:rPr>
      </w:pPr>
      <w:r w:rsidRPr="006651F6">
        <w:rPr>
          <w:rFonts w:ascii="HuaweiSans-Regular" w:eastAsia="方正兰亭黑简体" w:hAnsi="HuaweiSans-Regular"/>
          <w:caps/>
        </w:rPr>
        <w:fldChar w:fldCharType="begin"/>
      </w:r>
      <w:r w:rsidRPr="006651F6">
        <w:rPr>
          <w:rFonts w:ascii="HuaweiSans-Regular" w:eastAsia="方正兰亭黑简体" w:hAnsi="HuaweiSans-Regular"/>
          <w:caps/>
        </w:rPr>
        <w:instrText xml:space="preserve"> DOCPROPERTY  Confidential </w:instrText>
      </w:r>
      <w:r w:rsidRPr="006651F6">
        <w:rPr>
          <w:rFonts w:ascii="HuaweiSans-Regular" w:eastAsia="方正兰亭黑简体" w:hAnsi="HuaweiSans-Regular"/>
          <w:caps/>
        </w:rPr>
        <w:fldChar w:fldCharType="end"/>
      </w:r>
    </w:p>
    <w:p w14:paraId="20BD5DAA" w14:textId="77777777" w:rsidR="001F4632" w:rsidRPr="006651F6" w:rsidRDefault="001F4632" w:rsidP="001F4632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033B54" w:rsidRPr="009D4127" w:rsidSect="00D2242B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D4127">
        <w:rPr>
          <w:rFonts w:ascii="Huawei Sans" w:eastAsia="方正兰亭黑简体" w:hAnsi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3DC92AF" w14:textId="77777777" w:rsidR="00D2242B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3423968" w:history="1">
            <w:r w:rsidR="00D2242B" w:rsidRPr="007F5457">
              <w:rPr>
                <w:rStyle w:val="ad"/>
                <w:rFonts w:ascii="方正兰亭黑简体" w:hint="eastAsia"/>
                <w:noProof/>
              </w:rPr>
              <w:t>前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 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>言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_Toc53423968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2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1FF42AE7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69" w:history="1">
            <w:r w:rsidR="00D2242B" w:rsidRPr="007F5457">
              <w:rPr>
                <w:rStyle w:val="ad"/>
                <w:rFonts w:ascii="方正兰亭黑简体" w:hint="eastAsia"/>
              </w:rPr>
              <w:t>简介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_Toc53423969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</w:t>
            </w:r>
            <w:r w:rsidR="00D2242B">
              <w:rPr>
                <w:webHidden/>
              </w:rPr>
              <w:fldChar w:fldCharType="end"/>
            </w:r>
          </w:hyperlink>
        </w:p>
        <w:p w14:paraId="751EA5E6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0" w:history="1">
            <w:r w:rsidR="00D2242B" w:rsidRPr="007F5457">
              <w:rPr>
                <w:rStyle w:val="ad"/>
                <w:rFonts w:ascii="方正兰亭黑简体" w:hint="eastAsia"/>
              </w:rPr>
              <w:t>内容描述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_Toc53423970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</w:t>
            </w:r>
            <w:r w:rsidR="00D2242B">
              <w:rPr>
                <w:webHidden/>
              </w:rPr>
              <w:fldChar w:fldCharType="end"/>
            </w:r>
          </w:hyperlink>
        </w:p>
        <w:p w14:paraId="33CF5B6C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1" w:history="1">
            <w:r w:rsidR="00D2242B" w:rsidRPr="007F5457">
              <w:rPr>
                <w:rStyle w:val="ad"/>
                <w:rFonts w:ascii="方正兰亭黑简体" w:hint="eastAsia"/>
              </w:rPr>
              <w:t>实验环境说明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_Toc53423971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</w:t>
            </w:r>
            <w:r w:rsidR="00D2242B">
              <w:rPr>
                <w:webHidden/>
              </w:rPr>
              <w:fldChar w:fldCharType="end"/>
            </w:r>
          </w:hyperlink>
        </w:p>
        <w:p w14:paraId="34F3033F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2" w:history="1">
            <w:r w:rsidR="00D2242B" w:rsidRPr="007F5457">
              <w:rPr>
                <w:rStyle w:val="ad"/>
                <w:rFonts w:hint="eastAsia"/>
              </w:rPr>
              <w:t>实验概览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_Toc53423972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3</w:t>
            </w:r>
            <w:r w:rsidR="00D2242B">
              <w:rPr>
                <w:webHidden/>
              </w:rPr>
              <w:fldChar w:fldCharType="end"/>
            </w:r>
          </w:hyperlink>
        </w:p>
        <w:p w14:paraId="69D04686" w14:textId="77777777" w:rsidR="00D2242B" w:rsidRDefault="00F80B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23973" w:history="1">
            <w:r w:rsidR="00D2242B" w:rsidRPr="007F5457">
              <w:rPr>
                <w:rStyle w:val="ad"/>
                <w:rFonts w:cs="Huawei Sans"/>
                <w:noProof/>
              </w:rPr>
              <w:t>1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 xml:space="preserve"> 通过</w:t>
            </w:r>
            <w:r w:rsidR="00D2242B" w:rsidRPr="007F5457">
              <w:rPr>
                <w:rStyle w:val="ad"/>
                <w:rFonts w:cs="Huawei Sans"/>
                <w:noProof/>
              </w:rPr>
              <w:t>DAS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>连接</w:t>
            </w:r>
            <w:r w:rsidR="00D2242B" w:rsidRPr="007F5457">
              <w:rPr>
                <w:rStyle w:val="ad"/>
                <w:rFonts w:cs="Huawei Sans"/>
                <w:noProof/>
              </w:rPr>
              <w:t>GaussDB</w:t>
            </w:r>
            <w:r w:rsidR="00D2242B" w:rsidRPr="007F5457">
              <w:rPr>
                <w:rStyle w:val="ad"/>
                <w:rFonts w:ascii="方正兰亭黑简体"/>
                <w:noProof/>
              </w:rPr>
              <w:t>(</w:t>
            </w:r>
            <w:r w:rsidR="00D2242B" w:rsidRPr="007F5457">
              <w:rPr>
                <w:rStyle w:val="ad"/>
                <w:rFonts w:cs="Huawei Sans"/>
                <w:noProof/>
              </w:rPr>
              <w:t>for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</w:t>
            </w:r>
            <w:r w:rsidR="00D2242B" w:rsidRPr="007F5457">
              <w:rPr>
                <w:rStyle w:val="ad"/>
                <w:rFonts w:cs="Huawei Sans"/>
                <w:noProof/>
              </w:rPr>
              <w:t>MySQL</w:t>
            </w:r>
            <w:r w:rsidR="00D2242B" w:rsidRPr="007F5457">
              <w:rPr>
                <w:rStyle w:val="ad"/>
                <w:rFonts w:ascii="方正兰亭黑简体"/>
                <w:noProof/>
              </w:rPr>
              <w:t>)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_Toc53423973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4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762E7D2F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4" w:history="1">
            <w:r w:rsidR="00D2242B" w:rsidRPr="007F5457">
              <w:rPr>
                <w:rStyle w:val="ad"/>
                <w:rFonts w:cs="Huawei Sans"/>
                <w:snapToGrid w:val="0"/>
              </w:rPr>
              <w:t>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实验介绍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_Toc53423974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70857399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5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关于本实验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_Toc53423975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4AB0BAC7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6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实验目的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_Toc53423976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78FA4A6B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7" w:history="1">
            <w:r w:rsidR="00D2242B" w:rsidRPr="007F5457">
              <w:rPr>
                <w:rStyle w:val="ad"/>
                <w:rFonts w:cs="Huawei Sans"/>
                <w:snapToGrid w:val="0"/>
              </w:rPr>
              <w:t>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数据库（可选）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_Toc53423977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3505DAD1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8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1.2.1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登录华为云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_Toc53423978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4</w:t>
            </w:r>
            <w:r w:rsidR="00D2242B">
              <w:rPr>
                <w:webHidden/>
              </w:rPr>
              <w:fldChar w:fldCharType="end"/>
            </w:r>
          </w:hyperlink>
        </w:p>
        <w:p w14:paraId="3CA845CA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79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1.2.2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购买华为云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_Toc53423979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5</w:t>
            </w:r>
            <w:r w:rsidR="00D2242B">
              <w:rPr>
                <w:webHidden/>
              </w:rPr>
              <w:fldChar w:fldCharType="end"/>
            </w:r>
          </w:hyperlink>
        </w:p>
        <w:p w14:paraId="1E8A2343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0" w:history="1">
            <w:r w:rsidR="00D2242B" w:rsidRPr="007F5457">
              <w:rPr>
                <w:rStyle w:val="ad"/>
                <w:rFonts w:cs="Huawei Sans"/>
                <w:snapToGrid w:val="0"/>
              </w:rPr>
              <w:t>1.3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配置</w:t>
            </w:r>
            <w:r w:rsidR="00D2242B" w:rsidRPr="007F5457">
              <w:rPr>
                <w:rStyle w:val="ad"/>
                <w:rFonts w:cs="Huawei Sans"/>
              </w:rPr>
              <w:t>DAS</w:t>
            </w:r>
            <w:r w:rsidR="00D2242B" w:rsidRPr="007F5457">
              <w:rPr>
                <w:rStyle w:val="ad"/>
                <w:rFonts w:ascii="方正兰亭黑简体" w:hint="eastAsia"/>
              </w:rPr>
              <w:t>服务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_Toc53423980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8</w:t>
            </w:r>
            <w:r w:rsidR="00D2242B">
              <w:rPr>
                <w:webHidden/>
              </w:rPr>
              <w:fldChar w:fldCharType="end"/>
            </w:r>
          </w:hyperlink>
        </w:p>
        <w:p w14:paraId="347782C1" w14:textId="77777777" w:rsidR="00D2242B" w:rsidRDefault="00F80B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23981" w:history="1">
            <w:r w:rsidR="00D2242B" w:rsidRPr="007F5457">
              <w:rPr>
                <w:rStyle w:val="ad"/>
                <w:rFonts w:cs="Huawei Sans"/>
                <w:noProof/>
              </w:rPr>
              <w:t>2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 xml:space="preserve"> 通过公网连接</w:t>
            </w:r>
            <w:r w:rsidR="00D2242B" w:rsidRPr="007F5457">
              <w:rPr>
                <w:rStyle w:val="ad"/>
                <w:rFonts w:cs="Huawei Sans"/>
                <w:noProof/>
              </w:rPr>
              <w:t>GaussDB</w:t>
            </w:r>
            <w:r w:rsidR="00D2242B" w:rsidRPr="007F5457">
              <w:rPr>
                <w:rStyle w:val="ad"/>
                <w:rFonts w:ascii="方正兰亭黑简体"/>
                <w:noProof/>
              </w:rPr>
              <w:t>(</w:t>
            </w:r>
            <w:r w:rsidR="00D2242B" w:rsidRPr="007F5457">
              <w:rPr>
                <w:rStyle w:val="ad"/>
                <w:rFonts w:cs="Huawei Sans"/>
                <w:noProof/>
              </w:rPr>
              <w:t>for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</w:t>
            </w:r>
            <w:r w:rsidR="00D2242B" w:rsidRPr="007F5457">
              <w:rPr>
                <w:rStyle w:val="ad"/>
                <w:rFonts w:cs="Huawei Sans"/>
                <w:noProof/>
              </w:rPr>
              <w:t>MySQL</w:t>
            </w:r>
            <w:r w:rsidR="00D2242B" w:rsidRPr="007F5457">
              <w:rPr>
                <w:rStyle w:val="ad"/>
                <w:rFonts w:ascii="方正兰亭黑简体"/>
                <w:noProof/>
              </w:rPr>
              <w:t>)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_Toc53423981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10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67DFEF8A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2" w:history="1">
            <w:r w:rsidR="00D2242B" w:rsidRPr="007F5457">
              <w:rPr>
                <w:rStyle w:val="ad"/>
                <w:rFonts w:cs="Huawei Sans"/>
                <w:snapToGrid w:val="0"/>
              </w:rPr>
              <w:t>2.1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实验介绍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_Toc53423982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14F581A3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3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2.1.1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关于本实验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_Toc53423983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297B1166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4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2.1.2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实验目的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_Toc53423984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71573EF5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5" w:history="1">
            <w:r w:rsidR="00D2242B" w:rsidRPr="007F5457">
              <w:rPr>
                <w:rStyle w:val="ad"/>
                <w:rFonts w:cs="Huawei Sans"/>
                <w:snapToGrid w:val="0"/>
              </w:rPr>
              <w:t>2.2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数据库（可选）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_Toc53423985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3B173317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6" w:history="1">
            <w:r w:rsidR="00D2242B" w:rsidRPr="007F5457">
              <w:rPr>
                <w:rStyle w:val="ad"/>
                <w:rFonts w:cs="Huawei Sans"/>
                <w:snapToGrid w:val="0"/>
              </w:rPr>
              <w:t>2.3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公网</w:t>
            </w:r>
            <w:r w:rsidR="00D2242B" w:rsidRPr="007F5457">
              <w:rPr>
                <w:rStyle w:val="ad"/>
                <w:rFonts w:cs="Huawei Sans"/>
              </w:rPr>
              <w:t>IP</w:t>
            </w:r>
            <w:r w:rsidR="00D2242B" w:rsidRPr="007F5457">
              <w:rPr>
                <w:rStyle w:val="ad"/>
                <w:rFonts w:ascii="方正兰亭黑简体" w:hint="eastAsia"/>
              </w:rPr>
              <w:t>绑定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_Toc53423986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040FDD64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7" w:history="1">
            <w:r w:rsidR="00D2242B" w:rsidRPr="007F5457">
              <w:rPr>
                <w:rStyle w:val="ad"/>
                <w:rFonts w:cs="Huawei Sans"/>
                <w:bCs/>
                <w:snapToGrid w:val="0"/>
                <w:lang w:eastAsia="en-US"/>
              </w:rPr>
              <w:t>2.3.1</w:t>
            </w:r>
            <w:r w:rsidR="00D2242B" w:rsidRPr="007F5457">
              <w:rPr>
                <w:rStyle w:val="ad"/>
                <w:rFonts w:ascii="方正兰亭黑简体" w:hint="eastAsia"/>
                <w:lang w:eastAsia="en-US"/>
              </w:rPr>
              <w:t xml:space="preserve"> 购买弹性公网</w:t>
            </w:r>
            <w:r w:rsidR="00D2242B" w:rsidRPr="007F5457">
              <w:rPr>
                <w:rStyle w:val="ad"/>
                <w:rFonts w:cs="Huawei Sans"/>
                <w:lang w:eastAsia="en-US"/>
              </w:rPr>
              <w:t>IP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_Toc53423987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10</w:t>
            </w:r>
            <w:r w:rsidR="00D2242B">
              <w:rPr>
                <w:webHidden/>
              </w:rPr>
              <w:fldChar w:fldCharType="end"/>
            </w:r>
          </w:hyperlink>
        </w:p>
        <w:p w14:paraId="6FACE53F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88" w:history="1">
            <w:r w:rsidR="00D2242B" w:rsidRPr="007F5457">
              <w:rPr>
                <w:rStyle w:val="ad"/>
                <w:rFonts w:cs="Huawei Sans"/>
                <w:bCs/>
                <w:snapToGrid w:val="0"/>
                <w:lang w:eastAsia="en-US"/>
              </w:rPr>
              <w:t>2.3.2</w:t>
            </w:r>
            <w:r w:rsidR="00D2242B" w:rsidRPr="007F5457">
              <w:rPr>
                <w:rStyle w:val="ad"/>
                <w:rFonts w:ascii="方正兰亭黑简体" w:hint="eastAsia"/>
                <w:lang w:eastAsia="en-US"/>
              </w:rPr>
              <w:t xml:space="preserve"> 绑定</w:t>
            </w:r>
            <w:r w:rsidR="00D2242B" w:rsidRPr="007F5457">
              <w:rPr>
                <w:rStyle w:val="ad"/>
                <w:rFonts w:cs="Huawei Sans"/>
                <w:lang w:eastAsia="en-US"/>
              </w:rPr>
              <w:t>GaussDB</w:t>
            </w:r>
            <w:r w:rsidR="00D2242B" w:rsidRPr="007F5457">
              <w:rPr>
                <w:rStyle w:val="ad"/>
                <w:rFonts w:ascii="方正兰亭黑简体"/>
                <w:lang w:eastAsia="en-US"/>
              </w:rPr>
              <w:t>(</w:t>
            </w:r>
            <w:r w:rsidR="00D2242B" w:rsidRPr="007F5457">
              <w:rPr>
                <w:rStyle w:val="ad"/>
                <w:rFonts w:cs="Huawei Sans"/>
                <w:lang w:eastAsia="en-US"/>
              </w:rPr>
              <w:t>for</w:t>
            </w:r>
            <w:r w:rsidR="00D2242B" w:rsidRPr="007F5457">
              <w:rPr>
                <w:rStyle w:val="ad"/>
                <w:rFonts w:ascii="方正兰亭黑简体"/>
                <w:lang w:eastAsia="en-US"/>
              </w:rPr>
              <w:t xml:space="preserve"> </w:t>
            </w:r>
            <w:r w:rsidR="00D2242B" w:rsidRPr="007F5457">
              <w:rPr>
                <w:rStyle w:val="ad"/>
                <w:rFonts w:cs="Huawei Sans"/>
                <w:lang w:eastAsia="en-US"/>
              </w:rPr>
              <w:t>MySQL</w:t>
            </w:r>
            <w:r w:rsidR="00D2242B" w:rsidRPr="007F5457">
              <w:rPr>
                <w:rStyle w:val="ad"/>
                <w:rFonts w:ascii="方正兰亭黑简体"/>
                <w:lang w:eastAsia="en-US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  <w:lang w:eastAsia="en-US"/>
              </w:rPr>
              <w:t>数据库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_Toc53423988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13</w:t>
            </w:r>
            <w:r w:rsidR="00D2242B">
              <w:rPr>
                <w:webHidden/>
              </w:rPr>
              <w:fldChar w:fldCharType="end"/>
            </w:r>
          </w:hyperlink>
        </w:p>
        <w:p w14:paraId="56E38A43" w14:textId="77777777" w:rsidR="00D2242B" w:rsidRDefault="00F80BD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423989" w:history="1">
            <w:r w:rsidR="00D2242B" w:rsidRPr="007F5457">
              <w:rPr>
                <w:rStyle w:val="ad"/>
                <w:rFonts w:cs="Huawei Sans"/>
                <w:noProof/>
              </w:rPr>
              <w:t>3</w:t>
            </w:r>
            <w:r w:rsidR="00D2242B" w:rsidRPr="007F5457">
              <w:rPr>
                <w:rStyle w:val="ad"/>
                <w:rFonts w:ascii="方正兰亭黑简体" w:hint="eastAsia"/>
                <w:noProof/>
              </w:rPr>
              <w:t xml:space="preserve"> 通过内网连接</w:t>
            </w:r>
            <w:r w:rsidR="00D2242B" w:rsidRPr="007F5457">
              <w:rPr>
                <w:rStyle w:val="ad"/>
                <w:rFonts w:cs="Huawei Sans"/>
                <w:noProof/>
              </w:rPr>
              <w:t>GaussDB</w:t>
            </w:r>
            <w:r w:rsidR="00D2242B" w:rsidRPr="007F5457">
              <w:rPr>
                <w:rStyle w:val="ad"/>
                <w:rFonts w:ascii="方正兰亭黑简体"/>
                <w:noProof/>
              </w:rPr>
              <w:t>(</w:t>
            </w:r>
            <w:r w:rsidR="00D2242B" w:rsidRPr="007F5457">
              <w:rPr>
                <w:rStyle w:val="ad"/>
                <w:rFonts w:cs="Huawei Sans"/>
                <w:noProof/>
              </w:rPr>
              <w:t>for</w:t>
            </w:r>
            <w:r w:rsidR="00D2242B" w:rsidRPr="007F5457">
              <w:rPr>
                <w:rStyle w:val="ad"/>
                <w:rFonts w:ascii="方正兰亭黑简体"/>
                <w:noProof/>
              </w:rPr>
              <w:t xml:space="preserve"> </w:t>
            </w:r>
            <w:r w:rsidR="00D2242B" w:rsidRPr="007F5457">
              <w:rPr>
                <w:rStyle w:val="ad"/>
                <w:rFonts w:cs="Huawei Sans"/>
                <w:noProof/>
              </w:rPr>
              <w:t>MySQL</w:t>
            </w:r>
            <w:r w:rsidR="00D2242B" w:rsidRPr="007F5457">
              <w:rPr>
                <w:rStyle w:val="ad"/>
                <w:rFonts w:ascii="方正兰亭黑简体"/>
                <w:noProof/>
              </w:rPr>
              <w:t>)</w:t>
            </w:r>
            <w:r w:rsidR="00D2242B">
              <w:rPr>
                <w:noProof/>
                <w:webHidden/>
              </w:rPr>
              <w:tab/>
            </w:r>
            <w:r w:rsidR="00D2242B">
              <w:rPr>
                <w:noProof/>
                <w:webHidden/>
              </w:rPr>
              <w:fldChar w:fldCharType="begin"/>
            </w:r>
            <w:r w:rsidR="00D2242B">
              <w:rPr>
                <w:noProof/>
                <w:webHidden/>
              </w:rPr>
              <w:instrText xml:space="preserve"> PAGEREF _Toc53423989 \h </w:instrText>
            </w:r>
            <w:r w:rsidR="00D2242B">
              <w:rPr>
                <w:noProof/>
                <w:webHidden/>
              </w:rPr>
            </w:r>
            <w:r w:rsidR="00D2242B">
              <w:rPr>
                <w:noProof/>
                <w:webHidden/>
              </w:rPr>
              <w:fldChar w:fldCharType="separate"/>
            </w:r>
            <w:r w:rsidR="00D2242B">
              <w:rPr>
                <w:noProof/>
                <w:webHidden/>
              </w:rPr>
              <w:t>18</w:t>
            </w:r>
            <w:r w:rsidR="00D2242B">
              <w:rPr>
                <w:noProof/>
                <w:webHidden/>
              </w:rPr>
              <w:fldChar w:fldCharType="end"/>
            </w:r>
          </w:hyperlink>
        </w:p>
        <w:p w14:paraId="723C073A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0" w:history="1">
            <w:r w:rsidR="00D2242B" w:rsidRPr="007F5457">
              <w:rPr>
                <w:rStyle w:val="ad"/>
                <w:rFonts w:cs="Huawei Sans"/>
                <w:snapToGrid w:val="0"/>
              </w:rPr>
              <w:t>3.1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实验介绍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_Toc53423990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03EE2294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1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3.1.1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关于本实验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_Toc53423991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61B12775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2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3.1.2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实验目的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_Toc53423992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6443AD56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3" w:history="1">
            <w:r w:rsidR="00D2242B" w:rsidRPr="007F5457">
              <w:rPr>
                <w:rStyle w:val="ad"/>
                <w:rFonts w:cs="Huawei Sans"/>
                <w:snapToGrid w:val="0"/>
              </w:rPr>
              <w:t>3.2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GaussDB</w:t>
            </w:r>
            <w:r w:rsidR="00D2242B" w:rsidRPr="007F5457">
              <w:rPr>
                <w:rStyle w:val="ad"/>
                <w:rFonts w:ascii="方正兰亭黑简体"/>
              </w:rPr>
              <w:t>(</w:t>
            </w:r>
            <w:r w:rsidR="00D2242B" w:rsidRPr="007F5457">
              <w:rPr>
                <w:rStyle w:val="ad"/>
                <w:rFonts w:cs="Huawei Sans"/>
              </w:rPr>
              <w:t>for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/>
              </w:rPr>
              <w:t>)</w:t>
            </w:r>
            <w:r w:rsidR="00D2242B" w:rsidRPr="007F5457">
              <w:rPr>
                <w:rStyle w:val="ad"/>
                <w:rFonts w:ascii="方正兰亭黑简体" w:hint="eastAsia"/>
              </w:rPr>
              <w:t>数据库（可选）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_Toc53423993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135DA36C" w14:textId="77777777" w:rsidR="00D2242B" w:rsidRDefault="00F80BD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4" w:history="1">
            <w:r w:rsidR="00D2242B" w:rsidRPr="007F5457">
              <w:rPr>
                <w:rStyle w:val="ad"/>
                <w:rFonts w:cs="Huawei Sans"/>
                <w:snapToGrid w:val="0"/>
              </w:rPr>
              <w:t>3.3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购买弹性云服务器</w:t>
            </w:r>
            <w:r w:rsidR="00D2242B" w:rsidRPr="007F5457">
              <w:rPr>
                <w:rStyle w:val="ad"/>
                <w:rFonts w:ascii="方正兰亭黑简体"/>
              </w:rPr>
              <w:t xml:space="preserve"> </w:t>
            </w:r>
            <w:r w:rsidR="00D2242B" w:rsidRPr="007F5457">
              <w:rPr>
                <w:rStyle w:val="ad"/>
                <w:rFonts w:cs="Huawei Sans"/>
              </w:rPr>
              <w:t>ECS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_Toc53423994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0A531E49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5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3.3.1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登录华为云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_Toc53423995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18</w:t>
            </w:r>
            <w:r w:rsidR="00D2242B">
              <w:rPr>
                <w:webHidden/>
              </w:rPr>
              <w:fldChar w:fldCharType="end"/>
            </w:r>
          </w:hyperlink>
        </w:p>
        <w:p w14:paraId="31BD84E7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6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3.3.2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购买</w:t>
            </w:r>
            <w:r w:rsidR="00D2242B" w:rsidRPr="007F5457">
              <w:rPr>
                <w:rStyle w:val="ad"/>
                <w:rFonts w:cs="Huawei Sans"/>
              </w:rPr>
              <w:t>ECS</w:t>
            </w:r>
            <w:r w:rsidR="00D2242B" w:rsidRPr="007F5457">
              <w:rPr>
                <w:rStyle w:val="ad"/>
                <w:rFonts w:ascii="方正兰亭黑简体" w:hint="eastAsia"/>
              </w:rPr>
              <w:t>服务器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_Toc53423996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19</w:t>
            </w:r>
            <w:r w:rsidR="00D2242B">
              <w:rPr>
                <w:webHidden/>
              </w:rPr>
              <w:fldChar w:fldCharType="end"/>
            </w:r>
          </w:hyperlink>
        </w:p>
        <w:p w14:paraId="4EA0561A" w14:textId="77777777" w:rsidR="00D2242B" w:rsidRDefault="00F80B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3423997" w:history="1">
            <w:r w:rsidR="00D2242B" w:rsidRPr="007F5457">
              <w:rPr>
                <w:rStyle w:val="ad"/>
                <w:rFonts w:cs="Huawei Sans"/>
                <w:bCs/>
                <w:snapToGrid w:val="0"/>
              </w:rPr>
              <w:t>3.3.3</w:t>
            </w:r>
            <w:r w:rsidR="00D2242B" w:rsidRPr="007F5457">
              <w:rPr>
                <w:rStyle w:val="ad"/>
                <w:rFonts w:ascii="方正兰亭黑简体" w:hint="eastAsia"/>
              </w:rPr>
              <w:t xml:space="preserve"> 安装</w:t>
            </w:r>
            <w:r w:rsidR="00D2242B" w:rsidRPr="007F5457">
              <w:rPr>
                <w:rStyle w:val="ad"/>
                <w:rFonts w:cs="Huawei Sans"/>
              </w:rPr>
              <w:t>MySQL</w:t>
            </w:r>
            <w:r w:rsidR="00D2242B" w:rsidRPr="007F5457">
              <w:rPr>
                <w:rStyle w:val="ad"/>
                <w:rFonts w:ascii="方正兰亭黑简体" w:hint="eastAsia"/>
              </w:rPr>
              <w:t>客户端并连接数据库</w:t>
            </w:r>
            <w:r w:rsidR="00D2242B">
              <w:rPr>
                <w:webHidden/>
              </w:rPr>
              <w:tab/>
            </w:r>
            <w:r w:rsidR="00D2242B">
              <w:rPr>
                <w:webHidden/>
              </w:rPr>
              <w:fldChar w:fldCharType="begin"/>
            </w:r>
            <w:r w:rsidR="00D2242B">
              <w:rPr>
                <w:webHidden/>
              </w:rPr>
              <w:instrText xml:space="preserve"> PAGEREF _Toc53423997 \h </w:instrText>
            </w:r>
            <w:r w:rsidR="00D2242B">
              <w:rPr>
                <w:webHidden/>
              </w:rPr>
            </w:r>
            <w:r w:rsidR="00D2242B">
              <w:rPr>
                <w:webHidden/>
              </w:rPr>
              <w:fldChar w:fldCharType="separate"/>
            </w:r>
            <w:r w:rsidR="00D2242B">
              <w:rPr>
                <w:webHidden/>
              </w:rPr>
              <w:t>22</w:t>
            </w:r>
            <w:r w:rsidR="00D2242B">
              <w:rPr>
                <w:webHidden/>
              </w:rPr>
              <w:fldChar w:fldCharType="end"/>
            </w:r>
          </w:hyperlink>
        </w:p>
        <w:p w14:paraId="1A1B1C95" w14:textId="6248EB1C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6AE509C" w14:textId="2F92C634" w:rsidR="00812DA5" w:rsidRPr="00B47A20" w:rsidRDefault="00812DA5" w:rsidP="00812DA5">
      <w:pPr>
        <w:pStyle w:val="64"/>
        <w:rPr>
          <w:rFonts w:ascii="方正兰亭黑简体"/>
        </w:rPr>
      </w:pPr>
      <w:bookmarkStart w:id="10" w:name="_Toc7361460"/>
      <w:bookmarkStart w:id="11" w:name="_Toc47704095"/>
      <w:bookmarkStart w:id="12" w:name="_Toc53423968"/>
      <w:r w:rsidRPr="00B47A20">
        <w:rPr>
          <w:rFonts w:ascii="方正兰亭黑简体" w:hint="eastAsia"/>
        </w:rPr>
        <w:lastRenderedPageBreak/>
        <w:t>前  言</w:t>
      </w:r>
      <w:bookmarkEnd w:id="10"/>
      <w:bookmarkEnd w:id="11"/>
      <w:bookmarkEnd w:id="12"/>
    </w:p>
    <w:p w14:paraId="3857250C" w14:textId="77777777" w:rsidR="00812DA5" w:rsidRPr="00B47A20" w:rsidRDefault="00812DA5" w:rsidP="00812DA5">
      <w:pPr>
        <w:pStyle w:val="Heading2NoNumber"/>
        <w:rPr>
          <w:rFonts w:ascii="方正兰亭黑简体"/>
          <w:lang w:eastAsia="zh-CN"/>
        </w:rPr>
      </w:pPr>
      <w:bookmarkStart w:id="13" w:name="_Toc7361461"/>
      <w:bookmarkStart w:id="14" w:name="_Toc47704096"/>
      <w:bookmarkStart w:id="15" w:name="_Toc53423969"/>
      <w:r w:rsidRPr="00B47A20">
        <w:rPr>
          <w:rFonts w:ascii="方正兰亭黑简体" w:hint="eastAsia"/>
          <w:lang w:eastAsia="zh-CN"/>
        </w:rPr>
        <w:t>简介</w:t>
      </w:r>
      <w:bookmarkEnd w:id="13"/>
      <w:bookmarkEnd w:id="14"/>
      <w:bookmarkEnd w:id="15"/>
    </w:p>
    <w:p w14:paraId="023515EE" w14:textId="77777777" w:rsidR="00812DA5" w:rsidRPr="00B47A20" w:rsidRDefault="00812DA5" w:rsidP="00812DA5">
      <w:pPr>
        <w:pStyle w:val="1e"/>
      </w:pPr>
      <w:r>
        <w:rPr>
          <w:rFonts w:hint="eastAsia"/>
        </w:rPr>
        <w:t>本</w:t>
      </w:r>
      <w:r w:rsidRPr="00B47A20">
        <w:rPr>
          <w:rFonts w:hint="eastAsia"/>
        </w:rPr>
        <w:t>实验适用于连接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数据库，通过该实验可以顺利完成用各种方式来连接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4996F366" w14:textId="77777777" w:rsidR="00812DA5" w:rsidRPr="00B47A20" w:rsidRDefault="00812DA5" w:rsidP="00812DA5">
      <w:pPr>
        <w:pStyle w:val="Heading2NoNumber"/>
        <w:rPr>
          <w:rFonts w:ascii="方正兰亭黑简体"/>
          <w:lang w:eastAsia="zh-CN"/>
        </w:rPr>
      </w:pPr>
      <w:bookmarkStart w:id="16" w:name="_Toc7361462"/>
      <w:bookmarkStart w:id="17" w:name="_Toc47704097"/>
      <w:bookmarkStart w:id="18" w:name="_Toc53423970"/>
      <w:r w:rsidRPr="00B47A20">
        <w:rPr>
          <w:rFonts w:ascii="方正兰亭黑简体" w:hint="eastAsia"/>
          <w:lang w:eastAsia="zh-CN"/>
        </w:rPr>
        <w:t>内容描述</w:t>
      </w:r>
      <w:bookmarkEnd w:id="16"/>
      <w:bookmarkEnd w:id="17"/>
      <w:bookmarkEnd w:id="18"/>
    </w:p>
    <w:p w14:paraId="3F0462C7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本实验主要内容为用各种方式来连接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264E4B27" w14:textId="77777777" w:rsidR="00812DA5" w:rsidRPr="00B47A20" w:rsidRDefault="00812DA5" w:rsidP="00812DA5">
      <w:pPr>
        <w:pStyle w:val="Heading2NoNumber"/>
        <w:rPr>
          <w:rFonts w:ascii="方正兰亭黑简体"/>
          <w:lang w:eastAsia="zh-CN"/>
        </w:rPr>
      </w:pPr>
      <w:bookmarkStart w:id="19" w:name="_Toc7361465"/>
      <w:bookmarkStart w:id="20" w:name="_Toc47704098"/>
      <w:bookmarkStart w:id="21" w:name="_Toc53423971"/>
      <w:r w:rsidRPr="00B47A20">
        <w:rPr>
          <w:rFonts w:ascii="方正兰亭黑简体" w:hint="eastAsia"/>
          <w:lang w:eastAsia="zh-CN"/>
        </w:rPr>
        <w:t>实验环境说明</w:t>
      </w:r>
      <w:bookmarkEnd w:id="19"/>
      <w:bookmarkEnd w:id="20"/>
      <w:bookmarkEnd w:id="21"/>
    </w:p>
    <w:p w14:paraId="24A5EF5C" w14:textId="77777777" w:rsidR="00812DA5" w:rsidRPr="00617496" w:rsidRDefault="00812DA5" w:rsidP="00812DA5">
      <w:pPr>
        <w:pStyle w:val="4a"/>
        <w:rPr>
          <w:rStyle w:val="afff"/>
          <w:b w:val="0"/>
          <w:bCs w:val="0"/>
        </w:rPr>
      </w:pPr>
      <w:r w:rsidRPr="00617496">
        <w:rPr>
          <w:rStyle w:val="afff"/>
          <w:rFonts w:hint="eastAsia"/>
          <w:b w:val="0"/>
          <w:bCs w:val="0"/>
        </w:rPr>
        <w:t>组网说明</w:t>
      </w:r>
    </w:p>
    <w:p w14:paraId="0CDC6E3F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本实验环境为华为云环境，需要购买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7F7E27D9" w14:textId="77777777" w:rsidR="00812DA5" w:rsidRPr="00617496" w:rsidRDefault="00812DA5" w:rsidP="00812DA5">
      <w:pPr>
        <w:pStyle w:val="4a"/>
        <w:rPr>
          <w:rStyle w:val="afff"/>
          <w:b w:val="0"/>
          <w:bCs w:val="0"/>
        </w:rPr>
      </w:pPr>
      <w:r w:rsidRPr="00617496">
        <w:rPr>
          <w:rStyle w:val="afff"/>
          <w:rFonts w:hint="eastAsia"/>
          <w:b w:val="0"/>
          <w:bCs w:val="0"/>
        </w:rPr>
        <w:t>设备介绍</w:t>
      </w:r>
    </w:p>
    <w:p w14:paraId="25CB9C2E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为了满足数据库原理与实践课程实验需要，建议每套实验环境采用以下配置：</w:t>
      </w:r>
    </w:p>
    <w:p w14:paraId="0F335D5E" w14:textId="77777777" w:rsidR="00812DA5" w:rsidRDefault="00812DA5" w:rsidP="00812DA5">
      <w:pPr>
        <w:pStyle w:val="1e"/>
      </w:pPr>
      <w:r w:rsidRPr="00B47A20">
        <w:rPr>
          <w:rFonts w:hint="eastAsia"/>
        </w:rPr>
        <w:t>设备名称、型号与版本的对应关系如下：</w:t>
      </w:r>
    </w:p>
    <w:p w14:paraId="291766CF" w14:textId="77777777" w:rsidR="00080C05" w:rsidRPr="007321F0" w:rsidRDefault="00080C05" w:rsidP="00080C05">
      <w:pPr>
        <w:pStyle w:val="50"/>
        <w:numPr>
          <w:ilvl w:val="0"/>
          <w:numId w:val="0"/>
        </w:numPr>
        <w:ind w:left="1701" w:firstLineChars="1200" w:firstLine="2795"/>
        <w:jc w:val="left"/>
      </w:pPr>
      <w:r w:rsidRPr="007321F0">
        <w:rPr>
          <w:rFonts w:hint="eastAsia"/>
        </w:rPr>
        <w:t>设备明细表</w:t>
      </w:r>
    </w:p>
    <w:tbl>
      <w:tblPr>
        <w:tblStyle w:val="V30"/>
        <w:tblW w:w="8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19"/>
        <w:gridCol w:w="2454"/>
        <w:gridCol w:w="4617"/>
      </w:tblGrid>
      <w:tr w:rsidR="00812DA5" w:rsidRPr="00B47A20" w14:paraId="7AB8F5DD" w14:textId="77777777" w:rsidTr="00D22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40918BA8" w14:textId="77777777" w:rsidR="00812DA5" w:rsidRPr="00AC5668" w:rsidRDefault="00812DA5" w:rsidP="00812DA5">
            <w:pPr>
              <w:pStyle w:val="5a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设备名称</w:t>
            </w:r>
          </w:p>
        </w:tc>
        <w:tc>
          <w:tcPr>
            <w:tcW w:w="2454" w:type="dxa"/>
          </w:tcPr>
          <w:p w14:paraId="2AA781D3" w14:textId="77777777" w:rsidR="00812DA5" w:rsidRPr="00AC5668" w:rsidRDefault="00812DA5" w:rsidP="00812DA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设备型号</w:t>
            </w:r>
          </w:p>
        </w:tc>
        <w:tc>
          <w:tcPr>
            <w:tcW w:w="4617" w:type="dxa"/>
          </w:tcPr>
          <w:p w14:paraId="772C54AA" w14:textId="77777777" w:rsidR="00812DA5" w:rsidRPr="00AC5668" w:rsidRDefault="00812DA5" w:rsidP="00812DA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AC5668">
              <w:rPr>
                <w:rFonts w:ascii="方正兰亭黑简体" w:hint="eastAsia"/>
              </w:rPr>
              <w:t>软件版本</w:t>
            </w:r>
          </w:p>
        </w:tc>
      </w:tr>
      <w:tr w:rsidR="00812DA5" w:rsidRPr="00B47A20" w14:paraId="2F017CC7" w14:textId="77777777" w:rsidTr="00D224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24BD2615" w14:textId="77777777" w:rsidR="00812DA5" w:rsidRPr="00B47A20" w:rsidRDefault="00812DA5" w:rsidP="00812DA5">
            <w:pPr>
              <w:pStyle w:val="5a"/>
              <w:jc w:val="left"/>
              <w:rPr>
                <w:rFonts w:ascii="方正兰亭黑简体"/>
              </w:rPr>
            </w:pPr>
            <w:r w:rsidRPr="00B47A20">
              <w:rPr>
                <w:rFonts w:ascii="方正兰亭黑简体" w:hint="eastAsia"/>
              </w:rPr>
              <w:t>数据库</w:t>
            </w:r>
          </w:p>
        </w:tc>
        <w:tc>
          <w:tcPr>
            <w:tcW w:w="2454" w:type="dxa"/>
          </w:tcPr>
          <w:p w14:paraId="076AC4C8" w14:textId="34F7C53D" w:rsidR="00812DA5" w:rsidRPr="00B47A20" w:rsidRDefault="00E601AC" w:rsidP="00DF0F7C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>
              <w:t xml:space="preserve">GaussDB(for MySQL) </w:t>
            </w:r>
            <w:r w:rsidR="00DF0F7C">
              <w:t>8</w:t>
            </w:r>
            <w:r w:rsidRPr="00DA5283">
              <w:rPr>
                <w:rFonts w:hint="eastAsia"/>
              </w:rPr>
              <w:t>核</w:t>
            </w:r>
            <w:r w:rsidRPr="00DA5283">
              <w:rPr>
                <w:rFonts w:hint="eastAsia"/>
              </w:rPr>
              <w:t xml:space="preserve"> | </w:t>
            </w:r>
            <w:r w:rsidR="00DF0F7C">
              <w:t>32</w:t>
            </w:r>
            <w:r w:rsidR="00DF0F7C">
              <w:rPr>
                <w:rFonts w:hint="eastAsia"/>
              </w:rPr>
              <w:t>GB</w:t>
            </w:r>
          </w:p>
        </w:tc>
        <w:tc>
          <w:tcPr>
            <w:tcW w:w="4617" w:type="dxa"/>
          </w:tcPr>
          <w:p w14:paraId="260BD545" w14:textId="2D675537" w:rsidR="00812DA5" w:rsidRPr="00B47A20" w:rsidRDefault="00812DA5" w:rsidP="00812DA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方正兰亭黑简体"/>
              </w:rPr>
            </w:pPr>
            <w:r w:rsidRPr="00C72E42">
              <w:rPr>
                <w:rFonts w:cs="Huawei Sans"/>
              </w:rPr>
              <w:t>GaussDB</w:t>
            </w:r>
            <w:r w:rsidRPr="00B47A20">
              <w:rPr>
                <w:rFonts w:ascii="方正兰亭黑简体" w:hint="eastAsia"/>
              </w:rPr>
              <w:t>(</w:t>
            </w:r>
            <w:r w:rsidRPr="00C72E42">
              <w:rPr>
                <w:rFonts w:cs="Huawei Sans"/>
              </w:rPr>
              <w:t>for</w:t>
            </w:r>
            <w:r w:rsidRPr="00B47A20">
              <w:rPr>
                <w:rFonts w:ascii="方正兰亭黑简体" w:hint="eastAsia"/>
              </w:rPr>
              <w:t xml:space="preserve"> </w:t>
            </w:r>
            <w:r w:rsidRPr="00C72E42">
              <w:rPr>
                <w:rFonts w:cs="Huawei Sans"/>
              </w:rPr>
              <w:t>MySQL</w:t>
            </w:r>
            <w:r w:rsidRPr="00B47A20">
              <w:rPr>
                <w:rFonts w:ascii="方正兰亭黑简体" w:hint="eastAsia"/>
              </w:rPr>
              <w:t>)</w:t>
            </w:r>
            <w:r>
              <w:rPr>
                <w:rFonts w:ascii="方正兰亭黑简体" w:hint="eastAsia"/>
              </w:rPr>
              <w:t>服务</w:t>
            </w:r>
          </w:p>
        </w:tc>
      </w:tr>
    </w:tbl>
    <w:p w14:paraId="6E5A5546" w14:textId="77777777" w:rsidR="00F6523C" w:rsidRDefault="00F6523C" w:rsidP="00F6523C">
      <w:pPr>
        <w:pStyle w:val="Heading2NoNumber"/>
        <w:rPr>
          <w:lang w:eastAsia="zh-CN"/>
        </w:rPr>
      </w:pPr>
      <w:bookmarkStart w:id="22" w:name="_Toc53423972"/>
      <w:r>
        <w:rPr>
          <w:rFonts w:hint="eastAsia"/>
          <w:lang w:eastAsia="zh-CN"/>
        </w:rPr>
        <w:lastRenderedPageBreak/>
        <w:t>实验概览</w:t>
      </w:r>
      <w:bookmarkEnd w:id="22"/>
    </w:p>
    <w:p w14:paraId="58566492" w14:textId="53361BC3" w:rsidR="00905ECB" w:rsidRDefault="00F6523C" w:rsidP="00704F2A">
      <w:pPr>
        <w:pStyle w:val="1e"/>
      </w:pPr>
      <w:r>
        <w:rPr>
          <w:noProof/>
        </w:rPr>
        <w:drawing>
          <wp:inline distT="0" distB="0" distL="0" distR="0" wp14:anchorId="5DD3EE27" wp14:editId="006888AE">
            <wp:extent cx="5397330" cy="2751995"/>
            <wp:effectExtent l="19050" t="19050" r="13335" b="1079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307" cy="28294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5D838" w14:textId="77777777" w:rsidR="00080C05" w:rsidRDefault="00080C05" w:rsidP="00080C05">
      <w:pPr>
        <w:pStyle w:val="9"/>
        <w:numPr>
          <w:ilvl w:val="0"/>
          <w:numId w:val="0"/>
        </w:numPr>
        <w:ind w:left="1021" w:firstLineChars="1500" w:firstLine="3494"/>
        <w:jc w:val="left"/>
      </w:pPr>
      <w:r>
        <w:rPr>
          <w:rFonts w:hint="eastAsia"/>
        </w:rPr>
        <w:t>本实验概览图</w:t>
      </w:r>
    </w:p>
    <w:p w14:paraId="430F06BA" w14:textId="6AB4AFD0" w:rsidR="00080C05" w:rsidRDefault="00080C0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4FC2748C" w14:textId="77777777" w:rsidR="00812DA5" w:rsidRPr="00B47A20" w:rsidRDefault="00812DA5" w:rsidP="00812DA5">
      <w:pPr>
        <w:pStyle w:val="1"/>
        <w:numPr>
          <w:ilvl w:val="0"/>
          <w:numId w:val="7"/>
        </w:numPr>
        <w:wordWrap w:val="0"/>
        <w:rPr>
          <w:rFonts w:ascii="方正兰亭黑简体"/>
        </w:rPr>
      </w:pPr>
      <w:bookmarkStart w:id="23" w:name="_Toc53423973"/>
      <w:r w:rsidRPr="00B47A20">
        <w:rPr>
          <w:rFonts w:ascii="方正兰亭黑简体" w:hint="eastAsia"/>
        </w:rPr>
        <w:lastRenderedPageBreak/>
        <w:t>通过</w:t>
      </w:r>
      <w:r w:rsidRPr="00C72E42">
        <w:rPr>
          <w:rFonts w:cs="Huawei Sans"/>
        </w:rPr>
        <w:t>DAS</w:t>
      </w:r>
      <w:r w:rsidRPr="00B47A20">
        <w:rPr>
          <w:rFonts w:ascii="方正兰亭黑简体" w:hint="eastAsia"/>
        </w:rPr>
        <w:t>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</w:t>
      </w:r>
      <w:bookmarkEnd w:id="23"/>
      <w:r w:rsidRPr="00B47A20">
        <w:rPr>
          <w:rFonts w:ascii="方正兰亭黑简体" w:hint="eastAsia"/>
        </w:rPr>
        <w:t xml:space="preserve"> </w:t>
      </w:r>
    </w:p>
    <w:p w14:paraId="71FDEC42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24" w:name="_Toc466755572"/>
      <w:bookmarkStart w:id="25" w:name="_Toc7361468"/>
      <w:bookmarkStart w:id="26" w:name="_Toc47704100"/>
      <w:bookmarkStart w:id="27" w:name="_Toc53423974"/>
      <w:r w:rsidRPr="00B47A20">
        <w:rPr>
          <w:rFonts w:ascii="方正兰亭黑简体" w:hint="eastAsia"/>
        </w:rPr>
        <w:t>实验介绍</w:t>
      </w:r>
      <w:bookmarkEnd w:id="24"/>
      <w:bookmarkEnd w:id="25"/>
      <w:bookmarkEnd w:id="26"/>
      <w:bookmarkEnd w:id="27"/>
    </w:p>
    <w:p w14:paraId="355D922B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bCs/>
          <w:i/>
          <w:iCs/>
          <w:color w:val="0000FF"/>
          <w:kern w:val="2"/>
          <w:sz w:val="21"/>
        </w:rPr>
      </w:pPr>
      <w:bookmarkStart w:id="28" w:name="_Toc466755573"/>
      <w:bookmarkStart w:id="29" w:name="_Toc7361469"/>
      <w:bookmarkStart w:id="30" w:name="_Toc47704101"/>
      <w:bookmarkStart w:id="31" w:name="_Toc53423975"/>
      <w:r w:rsidRPr="00B47A20">
        <w:rPr>
          <w:rFonts w:ascii="方正兰亭黑简体" w:hint="eastAsia"/>
        </w:rPr>
        <w:t>关于本实验</w:t>
      </w:r>
      <w:bookmarkEnd w:id="28"/>
      <w:bookmarkEnd w:id="29"/>
      <w:bookmarkEnd w:id="30"/>
      <w:bookmarkEnd w:id="31"/>
    </w:p>
    <w:p w14:paraId="61BD4E91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本实验主要描述如何通过华为云数据管理服务</w:t>
      </w:r>
      <w:r w:rsidRPr="00B47A20">
        <w:rPr>
          <w:rFonts w:hint="eastAsia"/>
        </w:rPr>
        <w:t xml:space="preserve"> (</w:t>
      </w:r>
      <w:r w:rsidRPr="00C72E42">
        <w:t>Data</w:t>
      </w:r>
      <w:r w:rsidRPr="00B47A20">
        <w:rPr>
          <w:rFonts w:hint="eastAsia"/>
        </w:rPr>
        <w:t xml:space="preserve"> </w:t>
      </w:r>
      <w:r w:rsidRPr="00C72E42">
        <w:t>Admin</w:t>
      </w:r>
      <w:r w:rsidRPr="00B47A20">
        <w:rPr>
          <w:rFonts w:hint="eastAsia"/>
        </w:rPr>
        <w:t xml:space="preserve"> </w:t>
      </w:r>
      <w:r w:rsidRPr="00C72E42">
        <w:t>Service</w:t>
      </w:r>
      <w:r w:rsidRPr="00B47A20">
        <w:rPr>
          <w:rFonts w:hint="eastAsia"/>
        </w:rPr>
        <w:t>，简称</w:t>
      </w:r>
      <w:r w:rsidRPr="00C72E42">
        <w:t>DAS</w:t>
      </w:r>
      <w:r w:rsidRPr="00B47A20">
        <w:rPr>
          <w:rFonts w:hint="eastAsia"/>
        </w:rPr>
        <w:t xml:space="preserve">) </w:t>
      </w:r>
      <w:r w:rsidRPr="00B47A20">
        <w:rPr>
          <w:rFonts w:hint="eastAsia"/>
        </w:rPr>
        <w:t>来连接华为云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数据库实例，</w:t>
      </w:r>
      <w:r w:rsidRPr="00C72E42">
        <w:t>DAS</w:t>
      </w:r>
      <w:r w:rsidRPr="00B47A20">
        <w:rPr>
          <w:rFonts w:hint="eastAsia"/>
        </w:rPr>
        <w:t>是一款专业的简化数据库管理工具，提供优质的可视化操作界面，大幅提高工作效率，让数据管理变得既安全又简单。</w:t>
      </w:r>
    </w:p>
    <w:p w14:paraId="367BED70" w14:textId="77777777" w:rsidR="00812DA5" w:rsidRPr="00B47A20" w:rsidRDefault="00812DA5" w:rsidP="00812DA5">
      <w:pPr>
        <w:pStyle w:val="1e"/>
      </w:pPr>
      <w:r w:rsidRPr="00C72E42">
        <w:t>DAS</w:t>
      </w:r>
      <w:r w:rsidRPr="00B47A20">
        <w:rPr>
          <w:rFonts w:hint="eastAsia"/>
        </w:rPr>
        <w:t>连接数据库，无需使用</w:t>
      </w:r>
      <w:r w:rsidRPr="00C72E42">
        <w:t>IP</w:t>
      </w:r>
      <w:r w:rsidRPr="00B47A20">
        <w:rPr>
          <w:rFonts w:hint="eastAsia"/>
        </w:rPr>
        <w:t>地址，易用、安全、高级、智能。</w:t>
      </w:r>
    </w:p>
    <w:p w14:paraId="4B50B695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32" w:name="_Toc466755574"/>
      <w:bookmarkStart w:id="33" w:name="_Toc7361470"/>
      <w:bookmarkStart w:id="34" w:name="_Toc47704102"/>
      <w:bookmarkStart w:id="35" w:name="_Toc53423976"/>
      <w:r w:rsidRPr="00B47A20">
        <w:rPr>
          <w:rFonts w:ascii="方正兰亭黑简体" w:hint="eastAsia"/>
        </w:rPr>
        <w:t>实验目的</w:t>
      </w:r>
      <w:bookmarkEnd w:id="32"/>
      <w:bookmarkEnd w:id="33"/>
      <w:bookmarkEnd w:id="34"/>
      <w:bookmarkEnd w:id="35"/>
    </w:p>
    <w:p w14:paraId="7279443F" w14:textId="77777777" w:rsidR="00812DA5" w:rsidRPr="00B47A20" w:rsidRDefault="00812DA5" w:rsidP="00812DA5">
      <w:pPr>
        <w:pStyle w:val="4a"/>
        <w:rPr>
          <w:rFonts w:ascii="方正兰亭黑简体"/>
        </w:rPr>
      </w:pPr>
      <w:r w:rsidRPr="00B47A20">
        <w:rPr>
          <w:rFonts w:ascii="方正兰亭黑简体" w:hint="eastAsia"/>
        </w:rPr>
        <w:t>掌握</w:t>
      </w:r>
      <w:r w:rsidRPr="00C72E42">
        <w:rPr>
          <w:rFonts w:cs="Huawei Sans"/>
        </w:rPr>
        <w:t>DAS</w:t>
      </w:r>
      <w:r w:rsidRPr="00B47A20">
        <w:rPr>
          <w:rFonts w:ascii="方正兰亭黑简体" w:hint="eastAsia"/>
        </w:rPr>
        <w:t>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)数据库实例。</w:t>
      </w:r>
    </w:p>
    <w:p w14:paraId="313C2816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36" w:name="_Toc47704103"/>
      <w:bookmarkStart w:id="37" w:name="_Toc53423977"/>
      <w:r w:rsidRPr="00B47A20">
        <w:rPr>
          <w:rFonts w:ascii="方正兰亭黑简体" w:hint="eastAsia"/>
        </w:rPr>
        <w:t>购买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)数据库（可选）</w:t>
      </w:r>
      <w:bookmarkEnd w:id="36"/>
      <w:bookmarkEnd w:id="37"/>
    </w:p>
    <w:p w14:paraId="6BDAAFED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说明：如果已经购买好了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数据库可以跳过此章节，直接进入</w:t>
      </w:r>
      <w:r w:rsidRPr="00B47A20">
        <w:rPr>
          <w:rFonts w:hint="eastAsia"/>
        </w:rPr>
        <w:t xml:space="preserve">1.3 </w:t>
      </w:r>
      <w:r w:rsidRPr="00B47A20">
        <w:rPr>
          <w:rFonts w:hint="eastAsia"/>
        </w:rPr>
        <w:t>配置</w:t>
      </w:r>
      <w:r w:rsidRPr="00C72E42">
        <w:t>DAS</w:t>
      </w:r>
      <w:r w:rsidRPr="00B47A20">
        <w:rPr>
          <w:rFonts w:hint="eastAsia"/>
        </w:rPr>
        <w:t>服务章节，如果没有购买好请按此章节步骤操作。</w:t>
      </w:r>
    </w:p>
    <w:p w14:paraId="3F9C126E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color w:val="FF0000"/>
        </w:rPr>
      </w:pPr>
      <w:bookmarkStart w:id="38" w:name="_Toc466755578"/>
      <w:bookmarkStart w:id="39" w:name="_Toc7361474"/>
      <w:bookmarkStart w:id="40" w:name="_Toc47704104"/>
      <w:bookmarkStart w:id="41" w:name="_Toc53423978"/>
      <w:r w:rsidRPr="00B47A20">
        <w:rPr>
          <w:rFonts w:ascii="方正兰亭黑简体" w:hint="eastAsia"/>
        </w:rPr>
        <w:t>登录华为云</w:t>
      </w:r>
      <w:bookmarkEnd w:id="38"/>
      <w:bookmarkEnd w:id="39"/>
      <w:bookmarkEnd w:id="40"/>
      <w:bookmarkEnd w:id="41"/>
    </w:p>
    <w:p w14:paraId="617BDF33" w14:textId="1A3E5D1F" w:rsidR="00812DA5" w:rsidRPr="00477B01" w:rsidRDefault="00812DA5" w:rsidP="00C3730E">
      <w:pPr>
        <w:pStyle w:val="30"/>
      </w:pPr>
      <w:r w:rsidRPr="00477B01">
        <w:rPr>
          <w:rFonts w:hint="eastAsia"/>
        </w:rPr>
        <w:t>登录华为云官网</w:t>
      </w:r>
      <w:r w:rsidR="00550F0B" w:rsidRPr="00477B01">
        <w:rPr>
          <w:rFonts w:hint="eastAsia"/>
        </w:rPr>
        <w:t>。</w:t>
      </w:r>
    </w:p>
    <w:p w14:paraId="682E8E2D" w14:textId="7F6E8523" w:rsidR="00812DA5" w:rsidRPr="00B47A20" w:rsidRDefault="00812DA5" w:rsidP="00812DA5">
      <w:pPr>
        <w:pStyle w:val="1e"/>
      </w:pPr>
      <w:r w:rsidRPr="00B47A20">
        <w:rPr>
          <w:rFonts w:hint="eastAsia"/>
        </w:rPr>
        <w:t>登录</w:t>
      </w:r>
      <w:hyperlink r:id="rId14" w:history="1">
        <w:r w:rsidRPr="00C72E42">
          <w:rPr>
            <w:rStyle w:val="ad"/>
          </w:rPr>
          <w:t>https</w:t>
        </w:r>
        <w:r w:rsidRPr="00B47A20">
          <w:rPr>
            <w:rStyle w:val="ad"/>
            <w:rFonts w:ascii="方正兰亭黑简体" w:hint="eastAsia"/>
          </w:rPr>
          <w:t>://</w:t>
        </w:r>
        <w:r w:rsidRPr="00C72E42">
          <w:rPr>
            <w:rStyle w:val="ad"/>
          </w:rPr>
          <w:t>www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huaweicloud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com</w:t>
        </w:r>
        <w:r w:rsidRPr="00B47A20">
          <w:rPr>
            <w:rStyle w:val="ad"/>
            <w:rFonts w:ascii="方正兰亭黑简体" w:hint="eastAsia"/>
          </w:rPr>
          <w:t>/</w:t>
        </w:r>
      </w:hyperlink>
      <w:r w:rsidRPr="00B47A20">
        <w:rPr>
          <w:rFonts w:hint="eastAsia"/>
        </w:rPr>
        <w:t>，进入华为云官网，输入账号</w:t>
      </w:r>
      <w:r w:rsidR="00666C7E">
        <w:rPr>
          <w:rFonts w:hint="eastAsia"/>
        </w:rPr>
        <w:t>及</w:t>
      </w:r>
      <w:r w:rsidRPr="00B47A20">
        <w:rPr>
          <w:rFonts w:hint="eastAsia"/>
        </w:rPr>
        <w:t>密码，登录。</w:t>
      </w:r>
    </w:p>
    <w:p w14:paraId="5D114EB4" w14:textId="77777777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24BB6AD3" wp14:editId="44FDE031">
            <wp:extent cx="5454000" cy="2146401"/>
            <wp:effectExtent l="19050" t="19050" r="13970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464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0540FB" w14:textId="77777777" w:rsidR="00812DA5" w:rsidRPr="00B47A20" w:rsidRDefault="00812DA5" w:rsidP="00812DA5">
      <w:pPr>
        <w:pStyle w:val="3"/>
        <w:numPr>
          <w:ilvl w:val="2"/>
          <w:numId w:val="7"/>
        </w:numPr>
        <w:spacing w:after="160"/>
        <w:rPr>
          <w:rFonts w:ascii="方正兰亭黑简体"/>
        </w:rPr>
      </w:pPr>
      <w:bookmarkStart w:id="42" w:name="_Toc47704105"/>
      <w:bookmarkStart w:id="43" w:name="_Toc53423979"/>
      <w:r w:rsidRPr="00B47A20">
        <w:rPr>
          <w:rFonts w:ascii="方正兰亭黑简体" w:hint="eastAsia"/>
        </w:rPr>
        <w:lastRenderedPageBreak/>
        <w:t>购买华为云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</w:t>
      </w:r>
      <w:bookmarkEnd w:id="42"/>
      <w:bookmarkEnd w:id="43"/>
    </w:p>
    <w:p w14:paraId="709AC51B" w14:textId="2BF8EE8A" w:rsidR="00812DA5" w:rsidRPr="00B47A20" w:rsidRDefault="00812DA5" w:rsidP="00C3730E">
      <w:pPr>
        <w:pStyle w:val="30"/>
      </w:pPr>
      <w:r w:rsidRPr="00B47A20">
        <w:rPr>
          <w:rFonts w:hint="eastAsia"/>
        </w:rPr>
        <w:t>进入控制台，</w:t>
      </w:r>
      <w:r w:rsidR="00666C7E">
        <w:rPr>
          <w:rFonts w:hint="eastAsia"/>
        </w:rPr>
        <w:t>选择区域华北</w:t>
      </w:r>
      <w:r w:rsidR="00666C7E">
        <w:rPr>
          <w:rFonts w:hint="eastAsia"/>
        </w:rPr>
        <w:t>-</w:t>
      </w:r>
      <w:r w:rsidR="00666C7E">
        <w:rPr>
          <w:rFonts w:hint="eastAsia"/>
        </w:rPr>
        <w:t>北京四，</w:t>
      </w:r>
      <w:r w:rsidR="00666C7E" w:rsidRPr="00B47A20">
        <w:rPr>
          <w:rFonts w:hint="eastAsia"/>
        </w:rPr>
        <w:t>点击服务列表，选择云数据库</w:t>
      </w:r>
      <w:r w:rsidR="00666C7E" w:rsidRPr="00C72E42">
        <w:rPr>
          <w:rFonts w:cs="Huawei Sans"/>
        </w:rPr>
        <w:t>GaussDB</w:t>
      </w:r>
      <w:r w:rsidR="00666C7E" w:rsidRPr="00B47A20">
        <w:rPr>
          <w:rFonts w:hint="eastAsia"/>
        </w:rPr>
        <w:t>。</w:t>
      </w:r>
      <w:r w:rsidR="00666C7E" w:rsidRPr="00B47A20">
        <w:t xml:space="preserve"> </w:t>
      </w:r>
    </w:p>
    <w:p w14:paraId="7C889A9C" w14:textId="72A78D9C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88CD8A" wp14:editId="74907094">
                <wp:simplePos x="0" y="0"/>
                <wp:positionH relativeFrom="column">
                  <wp:posOffset>5492750</wp:posOffset>
                </wp:positionH>
                <wp:positionV relativeFrom="paragraph">
                  <wp:posOffset>642620</wp:posOffset>
                </wp:positionV>
                <wp:extent cx="355600" cy="157480"/>
                <wp:effectExtent l="38100" t="19050" r="25400" b="5207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157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30E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" o:spid="_x0000_s1026" type="#_x0000_t32" style="position:absolute;left:0;text-align:left;margin-left:432.5pt;margin-top:50.6pt;width:28pt;height:12.4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CBE8CE" wp14:editId="15CAB50D">
                <wp:simplePos x="0" y="0"/>
                <wp:positionH relativeFrom="column">
                  <wp:posOffset>2180590</wp:posOffset>
                </wp:positionH>
                <wp:positionV relativeFrom="paragraph">
                  <wp:posOffset>144780</wp:posOffset>
                </wp:positionV>
                <wp:extent cx="482600" cy="269240"/>
                <wp:effectExtent l="38100" t="38100" r="12700" b="3556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2600" cy="269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6349F" id="直接箭头连接符 28" o:spid="_x0000_s1026" type="#_x0000_t32" style="position:absolute;left:0;text-align:left;margin-left:171.7pt;margin-top:11.4pt;width:38pt;height:21.2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D7145C" wp14:editId="41B0DF94">
                <wp:simplePos x="0" y="0"/>
                <wp:positionH relativeFrom="column">
                  <wp:posOffset>1027430</wp:posOffset>
                </wp:positionH>
                <wp:positionV relativeFrom="paragraph">
                  <wp:posOffset>312419</wp:posOffset>
                </wp:positionV>
                <wp:extent cx="589280" cy="330200"/>
                <wp:effectExtent l="38100" t="38100" r="20320" b="317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9280" cy="330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AAF87" id="直接箭头连接符 27" o:spid="_x0000_s1026" type="#_x0000_t32" style="position:absolute;left:0;text-align:left;margin-left:80.9pt;margin-top:24.6pt;width:46.4pt;height:26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71451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28035C" wp14:editId="5302F46E">
                <wp:simplePos x="0" y="0"/>
                <wp:positionH relativeFrom="column">
                  <wp:posOffset>4919991</wp:posOffset>
                </wp:positionH>
                <wp:positionV relativeFrom="paragraph">
                  <wp:posOffset>614531</wp:posOffset>
                </wp:positionV>
                <wp:extent cx="1052574" cy="990728"/>
                <wp:effectExtent l="19050" t="19050" r="1460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74" cy="990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64E09" id="矩形 3" o:spid="_x0000_s1026" style="position:absolute;left:0;text-align:left;margin-left:387.4pt;margin-top:48.4pt;width:82.9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" filled="f" strokecolor="#c7000b" strokeweight="2.25pt"/>
            </w:pict>
          </mc:Fallback>
        </mc:AlternateContent>
      </w:r>
      <w:r w:rsidR="00666C7E">
        <w:rPr>
          <w:noProof/>
        </w:rPr>
        <w:drawing>
          <wp:inline distT="0" distB="0" distL="0" distR="0" wp14:anchorId="0F3FFB0D" wp14:editId="20F084BF">
            <wp:extent cx="5415915" cy="2602876"/>
            <wp:effectExtent l="19050" t="19050" r="13335" b="260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590" cy="26075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A051FA" w14:textId="2B8D009B" w:rsidR="00812DA5" w:rsidRPr="00B47A20" w:rsidRDefault="00812DA5" w:rsidP="00C3730E">
      <w:pPr>
        <w:pStyle w:val="30"/>
      </w:pPr>
      <w:r w:rsidRPr="00B47A20">
        <w:rPr>
          <w:rFonts w:hint="eastAsia"/>
          <w:noProof/>
        </w:rPr>
        <w:t>进入数据库购买界面</w:t>
      </w:r>
      <w:r w:rsidR="00550F0B">
        <w:rPr>
          <w:rFonts w:hint="eastAsia"/>
          <w:noProof/>
        </w:rPr>
        <w:t>。</w:t>
      </w:r>
    </w:p>
    <w:p w14:paraId="6475AEAC" w14:textId="5B5D12CC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323FAA" wp14:editId="71C11FC6">
                <wp:simplePos x="0" y="0"/>
                <wp:positionH relativeFrom="column">
                  <wp:posOffset>5000626</wp:posOffset>
                </wp:positionH>
                <wp:positionV relativeFrom="paragraph">
                  <wp:posOffset>124460</wp:posOffset>
                </wp:positionV>
                <wp:extent cx="492760" cy="45719"/>
                <wp:effectExtent l="19050" t="57150" r="0" b="8826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76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7E04" id="直接箭头连接符 30" o:spid="_x0000_s1026" type="#_x0000_t32" style="position:absolute;left:0;text-align:left;margin-left:393.75pt;margin-top:9.8pt;width:38.8pt;height:3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730D98E3" wp14:editId="7FFDDDE3">
            <wp:extent cx="5454000" cy="1198545"/>
            <wp:effectExtent l="19050" t="19050" r="13970" b="209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85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853A9" w14:textId="0D1D5637" w:rsidR="00812DA5" w:rsidRDefault="00812DA5" w:rsidP="00C3730E">
      <w:pPr>
        <w:pStyle w:val="30"/>
      </w:pPr>
      <w:r w:rsidRPr="00B47A20">
        <w:rPr>
          <w:rFonts w:hint="eastAsia"/>
        </w:rPr>
        <w:t>配置数据库</w:t>
      </w:r>
      <w:r w:rsidR="00550F0B">
        <w:rPr>
          <w:rFonts w:hint="eastAsia"/>
        </w:rPr>
        <w:t>。</w:t>
      </w:r>
    </w:p>
    <w:p w14:paraId="3CE5EE88" w14:textId="46503F96" w:rsidR="00740358" w:rsidRDefault="00740358" w:rsidP="00740358">
      <w:pPr>
        <w:pStyle w:val="1e"/>
      </w:pPr>
      <w:r w:rsidRPr="00740358">
        <w:rPr>
          <w:rFonts w:hint="eastAsia"/>
        </w:rPr>
        <w:t>选择按需计费</w:t>
      </w:r>
      <w:r w:rsidRPr="00740358">
        <w:t>--</w:t>
      </w:r>
      <w:r w:rsidRPr="00740358">
        <w:t>华北</w:t>
      </w:r>
      <w:r w:rsidRPr="00740358">
        <w:t>-</w:t>
      </w:r>
      <w:r w:rsidRPr="00740358">
        <w:t>北京四。</w:t>
      </w:r>
    </w:p>
    <w:p w14:paraId="13D658ED" w14:textId="4F9E6AA1" w:rsidR="00740358" w:rsidRDefault="00740358" w:rsidP="0074035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B6D955B" wp14:editId="4D9276FC">
                <wp:simplePos x="0" y="0"/>
                <wp:positionH relativeFrom="column">
                  <wp:posOffset>1862793</wp:posOffset>
                </wp:positionH>
                <wp:positionV relativeFrom="paragraph">
                  <wp:posOffset>275541</wp:posOffset>
                </wp:positionV>
                <wp:extent cx="706582" cy="219693"/>
                <wp:effectExtent l="19050" t="19050" r="17780" b="28575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2196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EC0E" id="矩形 184" o:spid="_x0000_s1026" style="position:absolute;left:0;text-align:left;margin-left:146.7pt;margin-top:21.7pt;width:55.65pt;height:17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741FDCA" wp14:editId="5CEBD791">
                <wp:simplePos x="0" y="0"/>
                <wp:positionH relativeFrom="column">
                  <wp:posOffset>1245276</wp:posOffset>
                </wp:positionH>
                <wp:positionV relativeFrom="paragraph">
                  <wp:posOffset>495234</wp:posOffset>
                </wp:positionV>
                <wp:extent cx="1282535" cy="190005"/>
                <wp:effectExtent l="19050" t="19050" r="13335" b="19685"/>
                <wp:wrapNone/>
                <wp:docPr id="183" name="矩形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535" cy="190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E7E90" id="矩形 183" o:spid="_x0000_s1026" style="position:absolute;left:0;text-align:left;margin-left:98.05pt;margin-top:39pt;width:101pt;height:14.9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CA11CC2" wp14:editId="6BD91265">
            <wp:extent cx="5471795" cy="2062568"/>
            <wp:effectExtent l="19050" t="19050" r="14605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652" cy="206402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E25E9" w14:textId="77777777" w:rsidR="00740358" w:rsidRDefault="00740358" w:rsidP="00740358">
      <w:pPr>
        <w:pStyle w:val="1e"/>
        <w:rPr>
          <w:rFonts w:hint="eastAsia"/>
        </w:rPr>
      </w:pPr>
      <w:r w:rsidRPr="00B47A20">
        <w:rPr>
          <w:rFonts w:hint="eastAsia"/>
        </w:rPr>
        <w:t>选择</w:t>
      </w:r>
      <w:r>
        <w:rPr>
          <w:rFonts w:hint="eastAsia"/>
        </w:rPr>
        <w:t>鲲鹏</w:t>
      </w:r>
      <w:r w:rsidRPr="00B47A20">
        <w:rPr>
          <w:rFonts w:hint="eastAsia"/>
        </w:rPr>
        <w:t>通用</w:t>
      </w:r>
      <w:r>
        <w:rPr>
          <w:rFonts w:hint="eastAsia"/>
        </w:rPr>
        <w:t>计算</w:t>
      </w:r>
      <w:r w:rsidRPr="00B47A20">
        <w:rPr>
          <w:rFonts w:hint="eastAsia"/>
        </w:rPr>
        <w:t>增强型，规格选择</w:t>
      </w:r>
      <w:r>
        <w:t>8</w:t>
      </w:r>
      <w:r w:rsidRPr="00B47A20">
        <w:rPr>
          <w:rFonts w:hint="eastAsia"/>
        </w:rPr>
        <w:t>核</w:t>
      </w:r>
      <w:r w:rsidRPr="00B47A20">
        <w:rPr>
          <w:rFonts w:hint="eastAsia"/>
        </w:rPr>
        <w:t>|</w:t>
      </w:r>
      <w:r>
        <w:t>32</w:t>
      </w:r>
      <w:r w:rsidRPr="00C72E42">
        <w:t>GB</w:t>
      </w:r>
      <w:r w:rsidRPr="00B47A20">
        <w:rPr>
          <w:rFonts w:hint="eastAsia"/>
        </w:rPr>
        <w:t>即可</w:t>
      </w:r>
      <w:r>
        <w:rPr>
          <w:rFonts w:hint="eastAsia"/>
        </w:rPr>
        <w:t>。</w:t>
      </w:r>
    </w:p>
    <w:p w14:paraId="3EC9FB86" w14:textId="77777777" w:rsidR="00740358" w:rsidRDefault="00740358" w:rsidP="00740358">
      <w:pPr>
        <w:pStyle w:val="1e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BB3525F" wp14:editId="096BF197">
                <wp:simplePos x="0" y="0"/>
                <wp:positionH relativeFrom="column">
                  <wp:posOffset>1990313</wp:posOffset>
                </wp:positionH>
                <wp:positionV relativeFrom="paragraph">
                  <wp:posOffset>48895</wp:posOffset>
                </wp:positionV>
                <wp:extent cx="755015" cy="190500"/>
                <wp:effectExtent l="19050" t="19050" r="26035" b="19050"/>
                <wp:wrapNone/>
                <wp:docPr id="169" name="矩形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D36CD" id="矩形 169" o:spid="_x0000_s1026" style="position:absolute;left:0;text-align:left;margin-left:156.7pt;margin-top:3.85pt;width:59.45pt;height: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D1FD0A0" wp14:editId="18934865">
                <wp:simplePos x="0" y="0"/>
                <wp:positionH relativeFrom="column">
                  <wp:posOffset>1102261</wp:posOffset>
                </wp:positionH>
                <wp:positionV relativeFrom="paragraph">
                  <wp:posOffset>478666</wp:posOffset>
                </wp:positionV>
                <wp:extent cx="398653" cy="206883"/>
                <wp:effectExtent l="19050" t="38100" r="40005" b="22225"/>
                <wp:wrapNone/>
                <wp:docPr id="170" name="直接箭头连接符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653" cy="20688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EC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0" o:spid="_x0000_s1026" type="#_x0000_t32" style="position:absolute;left:0;text-align:left;margin-left:86.8pt;margin-top:37.7pt;width:31.4pt;height:16.3pt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4CFBFE" wp14:editId="556C2D0B">
            <wp:extent cx="5422359" cy="1566407"/>
            <wp:effectExtent l="19050" t="19050" r="26035" b="1524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7589" cy="1622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C31952" w14:textId="77777777" w:rsidR="00740358" w:rsidRDefault="00740358" w:rsidP="00740358">
      <w:pPr>
        <w:pStyle w:val="1e"/>
      </w:pPr>
      <w:r>
        <w:rPr>
          <w:rFonts w:hint="eastAsia"/>
        </w:rPr>
        <w:t>其余默认即可，并输入数据库密码。</w:t>
      </w:r>
    </w:p>
    <w:p w14:paraId="08AF503C" w14:textId="77777777" w:rsidR="00740358" w:rsidRDefault="00740358" w:rsidP="0074035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208DCCF" wp14:editId="190BB490">
                <wp:simplePos x="0" y="0"/>
                <wp:positionH relativeFrom="column">
                  <wp:posOffset>5539105</wp:posOffset>
                </wp:positionH>
                <wp:positionV relativeFrom="paragraph">
                  <wp:posOffset>2151380</wp:posOffset>
                </wp:positionV>
                <wp:extent cx="286385" cy="237490"/>
                <wp:effectExtent l="19050" t="19050" r="56515" b="48260"/>
                <wp:wrapNone/>
                <wp:docPr id="171" name="直接箭头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85" cy="237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D0259" id="直接箭头连接符 171" o:spid="_x0000_s1026" type="#_x0000_t32" style="position:absolute;left:0;text-align:left;margin-left:436.15pt;margin-top:169.4pt;width:22.55pt;height:18.7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11AB71A" wp14:editId="28EF4287">
                <wp:simplePos x="0" y="0"/>
                <wp:positionH relativeFrom="column">
                  <wp:posOffset>1191838</wp:posOffset>
                </wp:positionH>
                <wp:positionV relativeFrom="paragraph">
                  <wp:posOffset>36063</wp:posOffset>
                </wp:positionV>
                <wp:extent cx="362198" cy="115224"/>
                <wp:effectExtent l="19050" t="19050" r="19050" b="18415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152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4D2F4" id="矩形 172" o:spid="_x0000_s1026" style="position:absolute;left:0;text-align:left;margin-left:93.85pt;margin-top:2.85pt;width:28.5pt;height:9.0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DD80609" wp14:editId="636C9508">
                <wp:simplePos x="0" y="0"/>
                <wp:positionH relativeFrom="column">
                  <wp:posOffset>1456525</wp:posOffset>
                </wp:positionH>
                <wp:positionV relativeFrom="paragraph">
                  <wp:posOffset>1162050</wp:posOffset>
                </wp:positionV>
                <wp:extent cx="134620" cy="134112"/>
                <wp:effectExtent l="38100" t="19050" r="17780" b="56515"/>
                <wp:wrapNone/>
                <wp:docPr id="173" name="直接箭头连接符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341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A62A3" id="直接箭头连接符 173" o:spid="_x0000_s1026" type="#_x0000_t32" style="position:absolute;left:0;text-align:left;margin-left:114.7pt;margin-top:91.5pt;width:10.6pt;height:10.5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79E4738" wp14:editId="6E1F1E16">
                <wp:simplePos x="0" y="0"/>
                <wp:positionH relativeFrom="column">
                  <wp:posOffset>1556954</wp:posOffset>
                </wp:positionH>
                <wp:positionV relativeFrom="paragraph">
                  <wp:posOffset>1342926</wp:posOffset>
                </wp:positionV>
                <wp:extent cx="121920" cy="128016"/>
                <wp:effectExtent l="38100" t="19050" r="30480" b="43815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1280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6E6E5" id="直接箭头连接符 174" o:spid="_x0000_s1026" type="#_x0000_t32" style="position:absolute;left:0;text-align:left;margin-left:122.6pt;margin-top:105.75pt;width:9.6pt;height:10.1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AD21DAA" wp14:editId="29C8DD59">
                <wp:simplePos x="0" y="0"/>
                <wp:positionH relativeFrom="column">
                  <wp:posOffset>1156211</wp:posOffset>
                </wp:positionH>
                <wp:positionV relativeFrom="paragraph">
                  <wp:posOffset>505138</wp:posOffset>
                </wp:positionV>
                <wp:extent cx="2766951" cy="518284"/>
                <wp:effectExtent l="19050" t="19050" r="14605" b="15240"/>
                <wp:wrapNone/>
                <wp:docPr id="175" name="矩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1" cy="5182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DFE23" id="矩形 175" o:spid="_x0000_s1026" style="position:absolute;left:0;text-align:left;margin-left:91.05pt;margin-top:39.75pt;width:217.85pt;height:40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E069F7" wp14:editId="514DD8E9">
            <wp:extent cx="5440078" cy="2554658"/>
            <wp:effectExtent l="19050" t="19050" r="27305" b="1714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255704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A5C16C" w14:textId="77777777" w:rsidR="00740358" w:rsidRDefault="00740358" w:rsidP="00740358">
      <w:pPr>
        <w:pStyle w:val="1e"/>
      </w:pPr>
      <w:r>
        <w:rPr>
          <w:rFonts w:hint="eastAsia"/>
        </w:rPr>
        <w:t>点击立即购买，在确认页面提交订单。</w:t>
      </w:r>
    </w:p>
    <w:p w14:paraId="19FA2BD8" w14:textId="77777777" w:rsidR="00740358" w:rsidRDefault="00740358" w:rsidP="0074035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87349E" wp14:editId="07FA604D">
                <wp:simplePos x="0" y="0"/>
                <wp:positionH relativeFrom="column">
                  <wp:posOffset>5539839</wp:posOffset>
                </wp:positionH>
                <wp:positionV relativeFrom="paragraph">
                  <wp:posOffset>2089851</wp:posOffset>
                </wp:positionV>
                <wp:extent cx="286766" cy="237871"/>
                <wp:effectExtent l="19050" t="19050" r="56515" b="482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66" cy="2378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CAE" id="直接箭头连接符 31" o:spid="_x0000_s1026" type="#_x0000_t32" style="position:absolute;left:0;text-align:left;margin-left:436.2pt;margin-top:164.55pt;width:22.6pt;height:18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4D27B7" wp14:editId="49F964BB">
            <wp:extent cx="5440078" cy="2540547"/>
            <wp:effectExtent l="19050" t="19050" r="27305" b="1270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039" cy="2548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0CE9E" w14:textId="77777777" w:rsidR="00740358" w:rsidRDefault="00740358" w:rsidP="00740358">
      <w:pPr>
        <w:pStyle w:val="1e"/>
      </w:pPr>
      <w:r>
        <w:rPr>
          <w:rFonts w:hint="eastAsia"/>
        </w:rPr>
        <w:t>提交完成后，回到实例界面。</w:t>
      </w:r>
    </w:p>
    <w:p w14:paraId="4FB575C1" w14:textId="77777777" w:rsidR="00740358" w:rsidRDefault="00740358" w:rsidP="00740358">
      <w:pPr>
        <w:pStyle w:val="1e"/>
      </w:pPr>
      <w:r>
        <w:rPr>
          <w:noProof/>
        </w:rPr>
        <w:lastRenderedPageBreak/>
        <w:drawing>
          <wp:inline distT="0" distB="0" distL="0" distR="0" wp14:anchorId="0876C456" wp14:editId="4F56C7CC">
            <wp:extent cx="2499756" cy="2256417"/>
            <wp:effectExtent l="19050" t="19050" r="15240" b="1079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336" cy="22777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734CA5" w14:textId="77777777" w:rsidR="00740358" w:rsidRDefault="00740358" w:rsidP="00740358">
      <w:pPr>
        <w:pStyle w:val="1e"/>
      </w:pPr>
      <w:r>
        <w:rPr>
          <w:rFonts w:hint="eastAsia"/>
        </w:rPr>
        <w:t>等待数据库创建。</w:t>
      </w:r>
    </w:p>
    <w:p w14:paraId="0550467D" w14:textId="77777777" w:rsidR="00740358" w:rsidRDefault="00740358" w:rsidP="00740358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F3BAB8F" wp14:editId="3F316D9B">
                <wp:simplePos x="0" y="0"/>
                <wp:positionH relativeFrom="column">
                  <wp:posOffset>3254375</wp:posOffset>
                </wp:positionH>
                <wp:positionV relativeFrom="paragraph">
                  <wp:posOffset>691185</wp:posOffset>
                </wp:positionV>
                <wp:extent cx="152400" cy="121920"/>
                <wp:effectExtent l="38100" t="38100" r="19050" b="30480"/>
                <wp:wrapNone/>
                <wp:docPr id="179" name="直接箭头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40B" id="直接箭头连接符 179" o:spid="_x0000_s1026" type="#_x0000_t32" style="position:absolute;left:0;text-align:left;margin-left:256.25pt;margin-top:54.4pt;width:12pt;height:9.6pt;flip:x 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46B949" wp14:editId="423F0787">
            <wp:extent cx="5471193" cy="791330"/>
            <wp:effectExtent l="19050" t="19050" r="15240" b="2794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561" cy="7948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ACD64A" w14:textId="77777777" w:rsidR="00740358" w:rsidRDefault="00740358" w:rsidP="00740358">
      <w:pPr>
        <w:pStyle w:val="1e"/>
      </w:pPr>
      <w:r>
        <w:rPr>
          <w:rFonts w:hint="eastAsia"/>
        </w:rPr>
        <w:t>等待几分钟后，数据库创建成功。</w:t>
      </w:r>
    </w:p>
    <w:p w14:paraId="48A5CD84" w14:textId="77777777" w:rsidR="00740358" w:rsidRDefault="00740358" w:rsidP="00740358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7109000" wp14:editId="21710E31">
                <wp:simplePos x="0" y="0"/>
                <wp:positionH relativeFrom="column">
                  <wp:posOffset>3295403</wp:posOffset>
                </wp:positionH>
                <wp:positionV relativeFrom="paragraph">
                  <wp:posOffset>684786</wp:posOffset>
                </wp:positionV>
                <wp:extent cx="152400" cy="121920"/>
                <wp:effectExtent l="38100" t="38100" r="19050" b="3048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74D3" id="直接箭头连接符 35" o:spid="_x0000_s1026" type="#_x0000_t32" style="position:absolute;left:0;text-align:left;margin-left:259.5pt;margin-top:53.9pt;width:12pt;height:9.6pt;flip:x 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3A3E81" wp14:editId="1A7C8008">
            <wp:extent cx="5471193" cy="789627"/>
            <wp:effectExtent l="19050" t="19050" r="15240" b="1079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1870" cy="79694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A2BE1" w14:textId="77777777" w:rsidR="00740358" w:rsidRDefault="00740358" w:rsidP="00740358">
      <w:pPr>
        <w:pStyle w:val="1e"/>
      </w:pPr>
      <w:r>
        <w:rPr>
          <w:rFonts w:hint="eastAsia"/>
        </w:rPr>
        <w:t>购买成功！</w:t>
      </w:r>
    </w:p>
    <w:p w14:paraId="360211EF" w14:textId="77777777" w:rsidR="00740358" w:rsidRPr="005726D1" w:rsidRDefault="00740358" w:rsidP="00740358">
      <w:pPr>
        <w:pStyle w:val="1e"/>
      </w:pPr>
      <w:r>
        <w:rPr>
          <w:rFonts w:hint="eastAsia"/>
        </w:rPr>
        <w:t>注意：本次购买鲲鹏服务器价格为公测价格，具体价格以华为云官网为准。</w:t>
      </w:r>
    </w:p>
    <w:p w14:paraId="7BC232E4" w14:textId="77777777" w:rsidR="00740358" w:rsidRPr="00740358" w:rsidRDefault="00740358" w:rsidP="00740358">
      <w:pPr>
        <w:pStyle w:val="1e"/>
        <w:rPr>
          <w:rFonts w:hint="eastAsia"/>
        </w:rPr>
      </w:pPr>
    </w:p>
    <w:p w14:paraId="06EDDA34" w14:textId="5A1F7BEB" w:rsidR="004A0C81" w:rsidRDefault="004A0C81" w:rsidP="00740358">
      <w:pPr>
        <w:pStyle w:val="1e"/>
      </w:pPr>
      <w:r>
        <w:br w:type="page"/>
      </w:r>
    </w:p>
    <w:p w14:paraId="2FC14116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44" w:name="_Toc47704106"/>
      <w:bookmarkStart w:id="45" w:name="_Toc53423980"/>
      <w:r w:rsidRPr="00B47A20">
        <w:rPr>
          <w:rFonts w:ascii="方正兰亭黑简体" w:hint="eastAsia"/>
        </w:rPr>
        <w:lastRenderedPageBreak/>
        <w:t>配置</w:t>
      </w:r>
      <w:r w:rsidRPr="00C72E42">
        <w:rPr>
          <w:rFonts w:cs="Huawei Sans"/>
        </w:rPr>
        <w:t>DAS</w:t>
      </w:r>
      <w:r w:rsidRPr="00B47A20">
        <w:rPr>
          <w:rFonts w:ascii="方正兰亭黑简体" w:hint="eastAsia"/>
        </w:rPr>
        <w:t>服务</w:t>
      </w:r>
      <w:bookmarkEnd w:id="44"/>
      <w:bookmarkEnd w:id="45"/>
    </w:p>
    <w:p w14:paraId="005DF5C3" w14:textId="398125DE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</w:rPr>
        <w:t>进入</w:t>
      </w:r>
      <w:r w:rsidRPr="00C72E42">
        <w:rPr>
          <w:rFonts w:cs="Huawei Sans"/>
        </w:rPr>
        <w:t>DAS</w:t>
      </w:r>
      <w:r w:rsidRPr="00B47A20">
        <w:rPr>
          <w:rFonts w:hint="eastAsia"/>
        </w:rPr>
        <w:t>服务</w:t>
      </w:r>
      <w:r w:rsidR="00550F0B">
        <w:rPr>
          <w:rFonts w:hint="eastAsia"/>
        </w:rPr>
        <w:t>。</w:t>
      </w:r>
    </w:p>
    <w:p w14:paraId="2FA9EA05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在服务列表，选择数据库中的数据库管理服务</w:t>
      </w:r>
      <w:r w:rsidRPr="00C72E42">
        <w:t>DAS</w:t>
      </w:r>
      <w:r w:rsidRPr="00B47A20">
        <w:rPr>
          <w:rFonts w:hint="eastAsia"/>
        </w:rPr>
        <w:t>。</w:t>
      </w:r>
    </w:p>
    <w:p w14:paraId="248393CB" w14:textId="779DD875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FB3FA6" wp14:editId="09788793">
                <wp:simplePos x="0" y="0"/>
                <wp:positionH relativeFrom="column">
                  <wp:posOffset>5482590</wp:posOffset>
                </wp:positionH>
                <wp:positionV relativeFrom="paragraph">
                  <wp:posOffset>1309048</wp:posOffset>
                </wp:positionV>
                <wp:extent cx="289787" cy="45719"/>
                <wp:effectExtent l="0" t="76200" r="15240" b="6921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78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15355" id="直接箭头连接符 97" o:spid="_x0000_s1026" type="#_x0000_t32" style="position:absolute;left:0;text-align:left;margin-left:431.7pt;margin-top:103.05pt;width:22.8pt;height:3.6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B51D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51C563" wp14:editId="4191B3D2">
                <wp:simplePos x="0" y="0"/>
                <wp:positionH relativeFrom="column">
                  <wp:posOffset>4906010</wp:posOffset>
                </wp:positionH>
                <wp:positionV relativeFrom="paragraph">
                  <wp:posOffset>324485</wp:posOffset>
                </wp:positionV>
                <wp:extent cx="1060450" cy="1113155"/>
                <wp:effectExtent l="19050" t="19050" r="25400" b="1079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113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35622" id="矩形 43" o:spid="_x0000_s1026" style="position:absolute;left:0;text-align:left;margin-left:386.3pt;margin-top:25.55pt;width:83.5pt;height:8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239A1EA9" wp14:editId="7D86025A">
            <wp:extent cx="5323840" cy="2511672"/>
            <wp:effectExtent l="19050" t="19050" r="10160" b="222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091" cy="25160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989AB" w14:textId="293FD0A6" w:rsidR="00812DA5" w:rsidRDefault="001603B6" w:rsidP="00C3730E">
      <w:pPr>
        <w:pStyle w:val="30"/>
        <w:rPr>
          <w:lang w:eastAsia="en-US"/>
        </w:rPr>
      </w:pPr>
      <w:r>
        <w:rPr>
          <w:rFonts w:hint="eastAsia"/>
        </w:rPr>
        <w:t>设置</w:t>
      </w:r>
      <w:r w:rsidR="00812DA5" w:rsidRPr="00C72E42">
        <w:rPr>
          <w:rFonts w:cs="Huawei Sans"/>
        </w:rPr>
        <w:t>DAS</w:t>
      </w:r>
      <w:r w:rsidR="0002031E">
        <w:rPr>
          <w:rFonts w:cs="Huawei Sans" w:hint="eastAsia"/>
        </w:rPr>
        <w:t>连接</w:t>
      </w:r>
      <w:r w:rsidR="00812DA5" w:rsidRPr="00B47A20">
        <w:rPr>
          <w:rFonts w:hint="eastAsia"/>
        </w:rPr>
        <w:t>服务</w:t>
      </w:r>
      <w:r w:rsidR="00550F0B">
        <w:rPr>
          <w:rFonts w:hint="eastAsia"/>
        </w:rPr>
        <w:t>。</w:t>
      </w:r>
    </w:p>
    <w:p w14:paraId="186E3C37" w14:textId="103437F0" w:rsidR="0096795C" w:rsidRDefault="0096795C" w:rsidP="0096795C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6CAD4CA" wp14:editId="53D83A05">
                <wp:simplePos x="0" y="0"/>
                <wp:positionH relativeFrom="column">
                  <wp:posOffset>2014551</wp:posOffset>
                </wp:positionH>
                <wp:positionV relativeFrom="paragraph">
                  <wp:posOffset>932180</wp:posOffset>
                </wp:positionV>
                <wp:extent cx="401044" cy="146298"/>
                <wp:effectExtent l="19050" t="19050" r="18415" b="2540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44" cy="1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6439E" id="矩形 134" o:spid="_x0000_s1026" style="position:absolute;left:0;text-align:left;margin-left:158.65pt;margin-top:73.4pt;width:31.6pt;height:11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E1224CD" wp14:editId="1C9C6B29">
            <wp:extent cx="5394353" cy="1196631"/>
            <wp:effectExtent l="19050" t="19050" r="15875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6600" cy="119934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91313C" w14:textId="3E5349DC" w:rsidR="0096795C" w:rsidRPr="00B47A20" w:rsidRDefault="0096795C" w:rsidP="0096795C">
      <w:pPr>
        <w:pStyle w:val="1e"/>
        <w:rPr>
          <w:lang w:eastAsia="en-US"/>
        </w:rPr>
      </w:pPr>
      <w:r>
        <w:rPr>
          <w:rFonts w:hint="eastAsia"/>
        </w:rPr>
        <w:t>选择“进入标准版”。</w:t>
      </w:r>
    </w:p>
    <w:p w14:paraId="5E70B4A1" w14:textId="5B690D6C" w:rsidR="00BA6882" w:rsidRDefault="001603B6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66CBF3" wp14:editId="5F89FD20">
                <wp:simplePos x="0" y="0"/>
                <wp:positionH relativeFrom="column">
                  <wp:posOffset>1696539</wp:posOffset>
                </wp:positionH>
                <wp:positionV relativeFrom="paragraph">
                  <wp:posOffset>558949</wp:posOffset>
                </wp:positionV>
                <wp:extent cx="644813" cy="201394"/>
                <wp:effectExtent l="19050" t="19050" r="22225" b="273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13" cy="201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E9D0E" id="矩形 86" o:spid="_x0000_s1026" style="position:absolute;left:0;text-align:left;margin-left:133.6pt;margin-top:44pt;width:50.75pt;height:15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0DDCE674" wp14:editId="7A9C6C22">
            <wp:extent cx="5378450" cy="1070333"/>
            <wp:effectExtent l="19050" t="19050" r="12700" b="158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1700" cy="10789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6D2A15" w14:textId="7CAD71AF" w:rsidR="004C3EF5" w:rsidRDefault="004C3EF5" w:rsidP="00812DA5">
      <w:pPr>
        <w:pStyle w:val="1e"/>
      </w:pPr>
      <w:r>
        <w:rPr>
          <w:rFonts w:hint="eastAsia"/>
        </w:rPr>
        <w:t>点击“新增数据库</w:t>
      </w:r>
      <w:r w:rsidRPr="00B47A20">
        <w:rPr>
          <w:rFonts w:hint="eastAsia"/>
        </w:rPr>
        <w:t>登录</w:t>
      </w:r>
      <w:r>
        <w:rPr>
          <w:rFonts w:hint="eastAsia"/>
        </w:rPr>
        <w:t>”，具体如下：</w:t>
      </w:r>
    </w:p>
    <w:p w14:paraId="24EF3818" w14:textId="2AC7512B" w:rsidR="004C3EF5" w:rsidRDefault="001603B6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E01569" wp14:editId="25346D1D">
                <wp:simplePos x="0" y="0"/>
                <wp:positionH relativeFrom="column">
                  <wp:posOffset>1692910</wp:posOffset>
                </wp:positionH>
                <wp:positionV relativeFrom="paragraph">
                  <wp:posOffset>1463040</wp:posOffset>
                </wp:positionV>
                <wp:extent cx="3892550" cy="158750"/>
                <wp:effectExtent l="19050" t="19050" r="12700" b="1270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E031A" id="矩形 88" o:spid="_x0000_s1026" style="position:absolute;left:0;text-align:left;margin-left:133.3pt;margin-top:115.2pt;width:306.5pt;height:1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2EB90C" wp14:editId="3B81B58A">
                <wp:simplePos x="0" y="0"/>
                <wp:positionH relativeFrom="column">
                  <wp:posOffset>1692910</wp:posOffset>
                </wp:positionH>
                <wp:positionV relativeFrom="paragraph">
                  <wp:posOffset>535940</wp:posOffset>
                </wp:positionV>
                <wp:extent cx="1155700" cy="158750"/>
                <wp:effectExtent l="19050" t="19050" r="25400" b="1270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C323" id="矩形 87" o:spid="_x0000_s1026" style="position:absolute;left:0;text-align:left;margin-left:133.3pt;margin-top:42.2pt;width:91pt;height:1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29E3CCE2" wp14:editId="71FBD43E">
            <wp:extent cx="5378450" cy="1668000"/>
            <wp:effectExtent l="19050" t="19050" r="12700" b="279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793" cy="167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9D8DF" w14:textId="7A907C2E" w:rsidR="004C3EF5" w:rsidRDefault="004C3EF5" w:rsidP="00812DA5">
      <w:pPr>
        <w:pStyle w:val="1e"/>
      </w:pPr>
      <w:r>
        <w:rPr>
          <w:rFonts w:hint="eastAsia"/>
        </w:rPr>
        <w:t>在此</w:t>
      </w:r>
      <w:r w:rsidR="00740A49">
        <w:rPr>
          <w:rFonts w:hint="eastAsia"/>
        </w:rPr>
        <w:t>设置</w:t>
      </w:r>
      <w:r>
        <w:rPr>
          <w:rFonts w:hint="eastAsia"/>
        </w:rPr>
        <w:t>页面</w:t>
      </w:r>
      <w:r w:rsidR="00515E1D">
        <w:rPr>
          <w:rFonts w:hint="eastAsia"/>
        </w:rPr>
        <w:t>，</w:t>
      </w:r>
      <w:r w:rsidR="00740A49">
        <w:rPr>
          <w:rFonts w:hint="eastAsia"/>
        </w:rPr>
        <w:t>“</w:t>
      </w:r>
      <w:r>
        <w:rPr>
          <w:rFonts w:hint="eastAsia"/>
        </w:rPr>
        <w:t>数据库引擎</w:t>
      </w:r>
      <w:r w:rsidR="00740A49">
        <w:rPr>
          <w:rFonts w:hint="eastAsia"/>
        </w:rPr>
        <w:t>”</w:t>
      </w:r>
      <w:r>
        <w:rPr>
          <w:rFonts w:hint="eastAsia"/>
        </w:rPr>
        <w:t>选择</w:t>
      </w:r>
      <w:r>
        <w:rPr>
          <w:rFonts w:hint="eastAsia"/>
        </w:rPr>
        <w:t>G</w:t>
      </w:r>
      <w:r>
        <w:t>aussDB(for MySQL)</w:t>
      </w:r>
      <w:r w:rsidRPr="004C3EF5">
        <w:rPr>
          <w:rFonts w:hint="eastAsia"/>
        </w:rPr>
        <w:t xml:space="preserve"> </w:t>
      </w:r>
      <w:r>
        <w:rPr>
          <w:rFonts w:hint="eastAsia"/>
        </w:rPr>
        <w:t>，然后在</w:t>
      </w:r>
      <w:r w:rsidR="00740A49">
        <w:rPr>
          <w:rFonts w:hint="eastAsia"/>
        </w:rPr>
        <w:t>“</w:t>
      </w:r>
      <w:r>
        <w:rPr>
          <w:rFonts w:hint="eastAsia"/>
        </w:rPr>
        <w:t>数据库来源</w:t>
      </w:r>
      <w:r w:rsidR="00740A49">
        <w:rPr>
          <w:rFonts w:hint="eastAsia"/>
        </w:rPr>
        <w:t>”</w:t>
      </w:r>
      <w:r>
        <w:rPr>
          <w:rFonts w:hint="eastAsia"/>
        </w:rPr>
        <w:t>中就会出现前面安装好了的</w:t>
      </w:r>
      <w:r>
        <w:rPr>
          <w:rFonts w:hint="eastAsia"/>
        </w:rPr>
        <w:t>G</w:t>
      </w:r>
      <w:r>
        <w:t>aussDB(for MySQL)</w:t>
      </w:r>
      <w:r>
        <w:rPr>
          <w:rFonts w:hint="eastAsia"/>
        </w:rPr>
        <w:t>数据库实例，接着选中想要连接的实例。</w:t>
      </w:r>
    </w:p>
    <w:p w14:paraId="5F11ACF8" w14:textId="144F21F9" w:rsidR="004C3EF5" w:rsidRDefault="001603B6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C34D57" wp14:editId="514AF3FD">
                <wp:simplePos x="0" y="0"/>
                <wp:positionH relativeFrom="column">
                  <wp:posOffset>2810510</wp:posOffset>
                </wp:positionH>
                <wp:positionV relativeFrom="paragraph">
                  <wp:posOffset>1840865</wp:posOffset>
                </wp:positionV>
                <wp:extent cx="539750" cy="158750"/>
                <wp:effectExtent l="19050" t="19050" r="12700" b="1270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255D1" id="矩形 92" o:spid="_x0000_s1026" style="position:absolute;left:0;text-align:left;margin-left:221.3pt;margin-top:144.95pt;width:42.5pt;height:12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42B610" wp14:editId="504A2BF7">
                <wp:simplePos x="0" y="0"/>
                <wp:positionH relativeFrom="column">
                  <wp:posOffset>1553210</wp:posOffset>
                </wp:positionH>
                <wp:positionV relativeFrom="paragraph">
                  <wp:posOffset>1110615</wp:posOffset>
                </wp:positionV>
                <wp:extent cx="292100" cy="158750"/>
                <wp:effectExtent l="19050" t="19050" r="12700" b="1270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8EA37" id="矩形 90" o:spid="_x0000_s1026" style="position:absolute;left:0;text-align:left;margin-left:122.3pt;margin-top:87.45pt;width:23pt;height:1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7C0825" wp14:editId="0C9525C6">
                <wp:simplePos x="0" y="0"/>
                <wp:positionH relativeFrom="column">
                  <wp:posOffset>3318510</wp:posOffset>
                </wp:positionH>
                <wp:positionV relativeFrom="paragraph">
                  <wp:posOffset>354965</wp:posOffset>
                </wp:positionV>
                <wp:extent cx="495300" cy="158750"/>
                <wp:effectExtent l="19050" t="19050" r="19050" b="1270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76748" id="矩形 91" o:spid="_x0000_s1026" style="position:absolute;left:0;text-align:left;margin-left:261.3pt;margin-top:27.95pt;width:39pt;height:1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61390FA" wp14:editId="3AD7123E">
                <wp:simplePos x="0" y="0"/>
                <wp:positionH relativeFrom="column">
                  <wp:posOffset>1591310</wp:posOffset>
                </wp:positionH>
                <wp:positionV relativeFrom="paragraph">
                  <wp:posOffset>120015</wp:posOffset>
                </wp:positionV>
                <wp:extent cx="1657350" cy="393700"/>
                <wp:effectExtent l="19050" t="19050" r="19050" b="2540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47F7B" id="矩形 89" o:spid="_x0000_s1026" style="position:absolute;left:0;text-align:left;margin-left:125.3pt;margin-top:9.45pt;width:130.5pt;height:3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2963EF80" wp14:editId="274FB686">
            <wp:extent cx="5308600" cy="2094688"/>
            <wp:effectExtent l="19050" t="19050" r="25400" b="203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227" cy="210243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83E8F3" w14:textId="3187AEE1" w:rsidR="004C3EF5" w:rsidRDefault="004C3EF5" w:rsidP="00812DA5">
      <w:pPr>
        <w:pStyle w:val="1e"/>
      </w:pPr>
      <w:r>
        <w:rPr>
          <w:rFonts w:hint="eastAsia"/>
        </w:rPr>
        <w:t>设置登录用户名及密码</w:t>
      </w:r>
      <w:r w:rsidR="001603B6">
        <w:rPr>
          <w:rFonts w:hint="eastAsia"/>
        </w:rPr>
        <w:t>，然后先测试下连接，测试成功后会提示</w:t>
      </w:r>
      <w:r w:rsidR="00740A49">
        <w:rPr>
          <w:rFonts w:hint="eastAsia"/>
        </w:rPr>
        <w:t>“</w:t>
      </w:r>
      <w:r w:rsidR="001603B6">
        <w:rPr>
          <w:rFonts w:hint="eastAsia"/>
        </w:rPr>
        <w:t>连接成功</w:t>
      </w:r>
      <w:r w:rsidR="00740A49">
        <w:rPr>
          <w:rFonts w:hint="eastAsia"/>
        </w:rPr>
        <w:t>”</w:t>
      </w:r>
      <w:r w:rsidR="001603B6">
        <w:rPr>
          <w:rFonts w:hint="eastAsia"/>
        </w:rPr>
        <w:t>，勾选</w:t>
      </w:r>
      <w:r w:rsidR="00740A49">
        <w:rPr>
          <w:rFonts w:hint="eastAsia"/>
        </w:rPr>
        <w:t>“</w:t>
      </w:r>
      <w:r w:rsidR="001603B6">
        <w:rPr>
          <w:rFonts w:hint="eastAsia"/>
        </w:rPr>
        <w:t>记住密码</w:t>
      </w:r>
      <w:r w:rsidR="00740A49">
        <w:rPr>
          <w:rFonts w:hint="eastAsia"/>
        </w:rPr>
        <w:t>”</w:t>
      </w:r>
      <w:r w:rsidR="001603B6">
        <w:rPr>
          <w:rFonts w:hint="eastAsia"/>
        </w:rPr>
        <w:t>、</w:t>
      </w:r>
      <w:r w:rsidR="00740A49">
        <w:rPr>
          <w:rFonts w:hint="eastAsia"/>
        </w:rPr>
        <w:t>打开“</w:t>
      </w:r>
      <w:r w:rsidR="001603B6">
        <w:rPr>
          <w:rFonts w:hint="eastAsia"/>
        </w:rPr>
        <w:t>定时采集</w:t>
      </w:r>
      <w:r w:rsidR="00740A49">
        <w:rPr>
          <w:rFonts w:hint="eastAsia"/>
        </w:rPr>
        <w:t>”</w:t>
      </w:r>
      <w:r w:rsidR="001603B6">
        <w:rPr>
          <w:rFonts w:hint="eastAsia"/>
        </w:rPr>
        <w:t>，设置完</w:t>
      </w:r>
      <w:r w:rsidR="00740A49">
        <w:rPr>
          <w:rFonts w:hint="eastAsia"/>
        </w:rPr>
        <w:t>成</w:t>
      </w:r>
      <w:r w:rsidR="001603B6">
        <w:rPr>
          <w:rFonts w:hint="eastAsia"/>
        </w:rPr>
        <w:t>后点击“立即新增”。</w:t>
      </w:r>
    </w:p>
    <w:p w14:paraId="60C97125" w14:textId="4E47ADA9" w:rsidR="004C3EF5" w:rsidRDefault="00752470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D08084C" wp14:editId="3CC39939">
                <wp:simplePos x="0" y="0"/>
                <wp:positionH relativeFrom="column">
                  <wp:posOffset>1591310</wp:posOffset>
                </wp:positionH>
                <wp:positionV relativeFrom="paragraph">
                  <wp:posOffset>564515</wp:posOffset>
                </wp:positionV>
                <wp:extent cx="4409440" cy="291465"/>
                <wp:effectExtent l="19050" t="19050" r="10160" b="1333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440" cy="291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6A10" id="矩形 84" o:spid="_x0000_s1026" style="position:absolute;left:0;text-align:left;margin-left:125.3pt;margin-top:44.45pt;width:347.2pt;height:22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" filled="f" strokecolor="#c7000b" strokeweight="2.25pt"/>
            </w:pict>
          </mc:Fallback>
        </mc:AlternateContent>
      </w:r>
      <w:r w:rsidR="001603B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65198D" wp14:editId="2EDE0CAE">
                <wp:simplePos x="0" y="0"/>
                <wp:positionH relativeFrom="column">
                  <wp:posOffset>4842510</wp:posOffset>
                </wp:positionH>
                <wp:positionV relativeFrom="paragraph">
                  <wp:posOffset>596265</wp:posOffset>
                </wp:positionV>
                <wp:extent cx="182938" cy="116320"/>
                <wp:effectExtent l="19050" t="19050" r="26670" b="1714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38" cy="116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AD57" id="矩形 85" o:spid="_x0000_s1026" style="position:absolute;left:0;text-align:left;margin-left:381.3pt;margin-top:46.95pt;width:14.4pt;height:9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" filled="f" strokecolor="#c7000b" strokeweight="2.25pt"/>
            </w:pict>
          </mc:Fallback>
        </mc:AlternateContent>
      </w:r>
      <w:r w:rsidR="004C3EF5">
        <w:rPr>
          <w:noProof/>
        </w:rPr>
        <w:drawing>
          <wp:inline distT="0" distB="0" distL="0" distR="0" wp14:anchorId="07389C57" wp14:editId="1C6960BD">
            <wp:extent cx="5397500" cy="858515"/>
            <wp:effectExtent l="19050" t="19050" r="12700" b="184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855" cy="8650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CEB855" w14:textId="19D9FCB7" w:rsidR="001603B6" w:rsidRDefault="001603B6" w:rsidP="00812DA5">
      <w:pPr>
        <w:pStyle w:val="1e"/>
      </w:pPr>
      <w:r>
        <w:rPr>
          <w:rFonts w:hint="eastAsia"/>
        </w:rPr>
        <w:t>新增完成，通过点击操作中的“登录”可以进入到相应的数据库实例，具体如下：</w:t>
      </w:r>
    </w:p>
    <w:p w14:paraId="2DAACC0B" w14:textId="5C8B257E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</w:rPr>
        <w:t>数据库</w:t>
      </w:r>
      <w:r w:rsidR="001603B6">
        <w:rPr>
          <w:rFonts w:hint="eastAsia"/>
        </w:rPr>
        <w:t>实例连接</w:t>
      </w:r>
      <w:r w:rsidR="00550F0B">
        <w:rPr>
          <w:rFonts w:hint="eastAsia"/>
        </w:rPr>
        <w:t>。</w:t>
      </w:r>
    </w:p>
    <w:p w14:paraId="17E87461" w14:textId="2ACE1B4C" w:rsidR="00812DA5" w:rsidRPr="00B47A20" w:rsidRDefault="00752470" w:rsidP="00812DA5">
      <w:pPr>
        <w:pStyle w:val="1e"/>
        <w:rPr>
          <w:lang w:eastAsia="en-US"/>
        </w:rPr>
      </w:pPr>
      <w:r>
        <w:rPr>
          <w:noProof/>
        </w:rPr>
        <w:drawing>
          <wp:inline distT="0" distB="0" distL="0" distR="0" wp14:anchorId="3FF9FA04" wp14:editId="49521DE7">
            <wp:extent cx="5396865" cy="1412212"/>
            <wp:effectExtent l="19050" t="19050" r="13335" b="171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6619" cy="142261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5717F" w14:textId="77777777" w:rsidR="00812DA5" w:rsidRDefault="00812DA5" w:rsidP="00812DA5">
      <w:pPr>
        <w:pStyle w:val="1e"/>
      </w:pPr>
      <w:r w:rsidRPr="00C72E42">
        <w:t>DAS</w:t>
      </w:r>
      <w:r w:rsidRPr="00B47A20">
        <w:rPr>
          <w:rFonts w:hint="eastAsia"/>
        </w:rPr>
        <w:t>服务配置成功，后续可以通过</w:t>
      </w:r>
      <w:r w:rsidRPr="00C72E42">
        <w:t>DAS</w:t>
      </w:r>
      <w:r w:rsidRPr="00B47A20">
        <w:rPr>
          <w:rFonts w:hint="eastAsia"/>
        </w:rPr>
        <w:t>服务完成数据库操作。</w:t>
      </w:r>
    </w:p>
    <w:p w14:paraId="47011228" w14:textId="0F22618D" w:rsidR="00812DA5" w:rsidRPr="00FA0FA0" w:rsidRDefault="00FA0FA0" w:rsidP="00FA0FA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21F2E453" w14:textId="77777777" w:rsidR="00812DA5" w:rsidRPr="00B47A20" w:rsidRDefault="00812DA5" w:rsidP="00812DA5">
      <w:pPr>
        <w:pStyle w:val="1"/>
        <w:numPr>
          <w:ilvl w:val="0"/>
          <w:numId w:val="7"/>
        </w:numPr>
        <w:wordWrap w:val="0"/>
        <w:rPr>
          <w:rFonts w:ascii="方正兰亭黑简体"/>
        </w:rPr>
      </w:pPr>
      <w:bookmarkStart w:id="46" w:name="_Toc47704117"/>
      <w:bookmarkStart w:id="47" w:name="_Toc53423981"/>
      <w:r w:rsidRPr="00B47A20">
        <w:rPr>
          <w:rFonts w:ascii="方正兰亭黑简体" w:hint="eastAsia"/>
        </w:rPr>
        <w:lastRenderedPageBreak/>
        <w:t>通过公网连接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</w:t>
      </w:r>
      <w:bookmarkEnd w:id="46"/>
      <w:bookmarkEnd w:id="47"/>
      <w:r w:rsidRPr="00B47A20">
        <w:rPr>
          <w:rFonts w:ascii="方正兰亭黑简体" w:hint="eastAsia"/>
        </w:rPr>
        <w:t xml:space="preserve"> </w:t>
      </w:r>
    </w:p>
    <w:p w14:paraId="7E2E0111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48" w:name="_Toc47704118"/>
      <w:bookmarkStart w:id="49" w:name="_Toc53423982"/>
      <w:r w:rsidRPr="00B47A20">
        <w:rPr>
          <w:rFonts w:ascii="方正兰亭黑简体" w:hint="eastAsia"/>
        </w:rPr>
        <w:t>实验介绍</w:t>
      </w:r>
      <w:bookmarkEnd w:id="48"/>
      <w:bookmarkEnd w:id="49"/>
    </w:p>
    <w:p w14:paraId="45EBDCDD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bCs/>
          <w:i/>
          <w:iCs/>
          <w:color w:val="0000FF"/>
          <w:kern w:val="2"/>
          <w:sz w:val="21"/>
        </w:rPr>
      </w:pPr>
      <w:bookmarkStart w:id="50" w:name="_Toc47704119"/>
      <w:bookmarkStart w:id="51" w:name="_Toc53423983"/>
      <w:r w:rsidRPr="00B47A20">
        <w:rPr>
          <w:rFonts w:ascii="方正兰亭黑简体" w:hint="eastAsia"/>
        </w:rPr>
        <w:t>关于本实验</w:t>
      </w:r>
      <w:bookmarkEnd w:id="50"/>
      <w:bookmarkEnd w:id="51"/>
    </w:p>
    <w:p w14:paraId="0484F583" w14:textId="77777777" w:rsidR="00812DA5" w:rsidRPr="00B47A20" w:rsidRDefault="00812DA5" w:rsidP="00812DA5">
      <w:pPr>
        <w:pStyle w:val="1e"/>
        <w:rPr>
          <w:rFonts w:ascii="方正兰亭黑简体"/>
        </w:rPr>
      </w:pPr>
      <w:r w:rsidRPr="00B47A20">
        <w:rPr>
          <w:rFonts w:ascii="方正兰亭黑简体" w:hint="eastAsia"/>
        </w:rPr>
        <w:t>本实验主要描述如何用</w:t>
      </w:r>
      <w:r w:rsidRPr="00C72E42">
        <w:t>MySQL</w:t>
      </w:r>
      <w:r w:rsidRPr="00B47A20">
        <w:rPr>
          <w:rFonts w:ascii="方正兰亭黑简体" w:hAnsi="Times New Roman" w:hint="eastAsia"/>
        </w:rPr>
        <w:t xml:space="preserve"> </w:t>
      </w:r>
      <w:r w:rsidRPr="00C72E42">
        <w:t>Workbench</w:t>
      </w:r>
      <w:r w:rsidRPr="00B47A20">
        <w:rPr>
          <w:rFonts w:ascii="方正兰亭黑简体" w:hint="eastAsia"/>
        </w:rPr>
        <w:t>通过公网连接</w:t>
      </w:r>
      <w:r w:rsidRPr="00C72E42">
        <w:t>GaussDB</w:t>
      </w:r>
      <w:r w:rsidRPr="00B47A20">
        <w:rPr>
          <w:rFonts w:ascii="方正兰亭黑简体" w:hint="eastAsia"/>
        </w:rPr>
        <w:t>(</w:t>
      </w:r>
      <w:r w:rsidRPr="00C72E42">
        <w:t>for</w:t>
      </w:r>
      <w:r w:rsidRPr="00B47A20">
        <w:rPr>
          <w:rFonts w:ascii="方正兰亭黑简体" w:hint="eastAsia"/>
        </w:rPr>
        <w:t xml:space="preserve"> </w:t>
      </w:r>
      <w:r w:rsidRPr="00C72E42">
        <w:t>MySQL</w:t>
      </w:r>
      <w:r w:rsidRPr="00B47A20">
        <w:rPr>
          <w:rFonts w:ascii="方正兰亭黑简体" w:hint="eastAsia"/>
        </w:rPr>
        <w:t>)实例。</w:t>
      </w:r>
    </w:p>
    <w:p w14:paraId="7BCB534A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52" w:name="_Toc47704120"/>
      <w:bookmarkStart w:id="53" w:name="_Toc53423984"/>
      <w:r w:rsidRPr="00B47A20">
        <w:rPr>
          <w:rFonts w:ascii="方正兰亭黑简体" w:hint="eastAsia"/>
        </w:rPr>
        <w:t>实验目的</w:t>
      </w:r>
      <w:bookmarkEnd w:id="52"/>
      <w:bookmarkEnd w:id="53"/>
    </w:p>
    <w:p w14:paraId="424740A2" w14:textId="77777777" w:rsidR="00812DA5" w:rsidRPr="00B47A20" w:rsidRDefault="00812DA5" w:rsidP="00812DA5">
      <w:pPr>
        <w:pStyle w:val="4a"/>
        <w:rPr>
          <w:rFonts w:ascii="方正兰亭黑简体"/>
        </w:rPr>
      </w:pPr>
      <w:r w:rsidRPr="009278CC">
        <w:rPr>
          <w:rFonts w:ascii="方正兰亭黑简体" w:hint="eastAsia"/>
          <w:kern w:val="0"/>
          <w:szCs w:val="20"/>
        </w:rPr>
        <w:t>掌握使用</w:t>
      </w:r>
      <w:r w:rsidRPr="009278CC">
        <w:rPr>
          <w:rFonts w:ascii="方正兰亭黑简体"/>
          <w:kern w:val="0"/>
          <w:szCs w:val="20"/>
        </w:rPr>
        <w:t>MySQL</w:t>
      </w:r>
      <w:r w:rsidRPr="009278CC">
        <w:rPr>
          <w:rFonts w:ascii="方正兰亭黑简体" w:hint="eastAsia"/>
          <w:kern w:val="0"/>
          <w:szCs w:val="20"/>
        </w:rPr>
        <w:t xml:space="preserve"> </w:t>
      </w:r>
      <w:r w:rsidRPr="009278CC">
        <w:rPr>
          <w:rFonts w:ascii="方正兰亭黑简体"/>
          <w:kern w:val="0"/>
          <w:szCs w:val="20"/>
        </w:rPr>
        <w:t>Workbench</w:t>
      </w:r>
      <w:r w:rsidRPr="009278CC">
        <w:rPr>
          <w:rFonts w:ascii="方正兰亭黑简体" w:hint="eastAsia"/>
          <w:kern w:val="0"/>
          <w:szCs w:val="20"/>
        </w:rPr>
        <w:t>通过公网来连接</w:t>
      </w:r>
      <w:r w:rsidRPr="009278CC">
        <w:rPr>
          <w:rFonts w:ascii="方正兰亭黑简体"/>
          <w:kern w:val="0"/>
          <w:szCs w:val="20"/>
        </w:rPr>
        <w:t>GaussDB</w:t>
      </w:r>
      <w:r w:rsidRPr="009278CC">
        <w:rPr>
          <w:rFonts w:ascii="方正兰亭黑简体" w:hint="eastAsia"/>
          <w:kern w:val="0"/>
          <w:szCs w:val="20"/>
        </w:rPr>
        <w:t>(</w:t>
      </w:r>
      <w:r w:rsidRPr="009278CC">
        <w:rPr>
          <w:rFonts w:ascii="方正兰亭黑简体"/>
          <w:kern w:val="0"/>
          <w:szCs w:val="20"/>
        </w:rPr>
        <w:t>for</w:t>
      </w:r>
      <w:r w:rsidRPr="009278CC">
        <w:rPr>
          <w:rFonts w:ascii="方正兰亭黑简体" w:hint="eastAsia"/>
          <w:kern w:val="0"/>
          <w:szCs w:val="20"/>
        </w:rPr>
        <w:t xml:space="preserve"> </w:t>
      </w:r>
      <w:r w:rsidRPr="009278CC">
        <w:rPr>
          <w:rFonts w:ascii="方正兰亭黑简体"/>
          <w:kern w:val="0"/>
          <w:szCs w:val="20"/>
        </w:rPr>
        <w:t>MySQL</w:t>
      </w:r>
      <w:r w:rsidRPr="009278CC">
        <w:rPr>
          <w:rFonts w:ascii="方正兰亭黑简体" w:hint="eastAsia"/>
          <w:kern w:val="0"/>
          <w:szCs w:val="20"/>
        </w:rPr>
        <w:t>)数据库实例。</w:t>
      </w:r>
    </w:p>
    <w:p w14:paraId="42875F58" w14:textId="0718D11B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54" w:name="_Toc47704121"/>
      <w:bookmarkStart w:id="55" w:name="_Toc53423985"/>
      <w:r w:rsidRPr="00B47A20">
        <w:rPr>
          <w:rFonts w:ascii="方正兰亭黑简体" w:hint="eastAsia"/>
          <w:lang w:eastAsia="zh-CN"/>
        </w:rPr>
        <w:t>购买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</w:t>
      </w:r>
      <w:bookmarkEnd w:id="54"/>
      <w:r w:rsidR="007965C2" w:rsidRPr="00B47A20">
        <w:rPr>
          <w:rFonts w:ascii="方正兰亭黑简体" w:hint="eastAsia"/>
        </w:rPr>
        <w:t>（可选）</w:t>
      </w:r>
      <w:bookmarkEnd w:id="55"/>
    </w:p>
    <w:p w14:paraId="5E617A4D" w14:textId="0DECA2ED" w:rsidR="00812DA5" w:rsidRPr="00B47A20" w:rsidRDefault="00812DA5" w:rsidP="00812DA5">
      <w:pPr>
        <w:pStyle w:val="1e"/>
      </w:pPr>
      <w:r w:rsidRPr="00B47A20">
        <w:rPr>
          <w:rFonts w:hint="eastAsia"/>
        </w:rPr>
        <w:t>说明：如果已经购买好了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数据库可以跳过此章节，直接进入</w:t>
      </w:r>
      <w:r>
        <w:t>2</w:t>
      </w:r>
      <w:r w:rsidRPr="00B47A20">
        <w:rPr>
          <w:rFonts w:hint="eastAsia"/>
        </w:rPr>
        <w:t>.3</w:t>
      </w:r>
      <w:r w:rsidRPr="00B47A20">
        <w:rPr>
          <w:rFonts w:hint="eastAsia"/>
        </w:rPr>
        <w:t>章节，如果没有购买好请参考</w:t>
      </w:r>
      <w:r w:rsidRPr="00B47A20">
        <w:rPr>
          <w:rFonts w:hint="eastAsia"/>
        </w:rPr>
        <w:t>1.2</w:t>
      </w:r>
      <w:r w:rsidRPr="00B47A20">
        <w:rPr>
          <w:rFonts w:hint="eastAsia"/>
        </w:rPr>
        <w:t>章节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购买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数据库进行购买。</w:t>
      </w:r>
    </w:p>
    <w:p w14:paraId="5C9DB2D0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56" w:name="_Toc43378283"/>
      <w:bookmarkStart w:id="57" w:name="_Toc47704122"/>
      <w:bookmarkStart w:id="58" w:name="_Toc53423986"/>
      <w:r w:rsidRPr="00B47A20">
        <w:rPr>
          <w:rFonts w:ascii="方正兰亭黑简体" w:hint="eastAsia"/>
        </w:rPr>
        <w:t>公网</w:t>
      </w:r>
      <w:r w:rsidRPr="00C72E42">
        <w:rPr>
          <w:rFonts w:cs="Huawei Sans"/>
        </w:rPr>
        <w:t>IP</w:t>
      </w:r>
      <w:r w:rsidRPr="00B47A20">
        <w:rPr>
          <w:rFonts w:ascii="方正兰亭黑简体" w:hint="eastAsia"/>
        </w:rPr>
        <w:t>绑定</w:t>
      </w:r>
      <w:bookmarkEnd w:id="56"/>
      <w:bookmarkEnd w:id="57"/>
      <w:bookmarkEnd w:id="58"/>
    </w:p>
    <w:p w14:paraId="28E1C369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  <w:lang w:eastAsia="en-US"/>
        </w:rPr>
      </w:pPr>
      <w:bookmarkStart w:id="59" w:name="_Toc43378284"/>
      <w:bookmarkStart w:id="60" w:name="_Toc47704123"/>
      <w:bookmarkStart w:id="61" w:name="_Toc53423987"/>
      <w:r w:rsidRPr="00B47A20">
        <w:rPr>
          <w:rFonts w:ascii="方正兰亭黑简体" w:hint="eastAsia"/>
          <w:lang w:eastAsia="en-US"/>
        </w:rPr>
        <w:t>购买弹性公网</w:t>
      </w:r>
      <w:r w:rsidRPr="00C72E42">
        <w:rPr>
          <w:rFonts w:cs="Huawei Sans"/>
          <w:lang w:eastAsia="en-US"/>
        </w:rPr>
        <w:t>IP</w:t>
      </w:r>
      <w:bookmarkEnd w:id="59"/>
      <w:bookmarkEnd w:id="60"/>
      <w:bookmarkEnd w:id="61"/>
    </w:p>
    <w:p w14:paraId="7812518F" w14:textId="560D76EE" w:rsidR="00812DA5" w:rsidRPr="00B47A20" w:rsidRDefault="00812DA5" w:rsidP="00C3730E">
      <w:pPr>
        <w:pStyle w:val="30"/>
      </w:pPr>
      <w:r w:rsidRPr="00B47A20">
        <w:rPr>
          <w:rFonts w:hint="eastAsia"/>
        </w:rPr>
        <w:t>选择弹性公网</w:t>
      </w:r>
      <w:r w:rsidRPr="00C72E42">
        <w:rPr>
          <w:rFonts w:cs="Huawei Sans"/>
        </w:rPr>
        <w:t>IP</w:t>
      </w:r>
      <w:r w:rsidRPr="00B47A20">
        <w:rPr>
          <w:rFonts w:hint="eastAsia"/>
        </w:rPr>
        <w:t>服务</w:t>
      </w:r>
      <w:r w:rsidR="00550F0B">
        <w:rPr>
          <w:rFonts w:hint="eastAsia"/>
        </w:rPr>
        <w:t>。</w:t>
      </w:r>
    </w:p>
    <w:p w14:paraId="71CFC08D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在服务列表中选择弹性公网</w:t>
      </w:r>
      <w:r w:rsidRPr="00C72E42">
        <w:t>IP</w:t>
      </w:r>
      <w:r w:rsidRPr="00B47A20">
        <w:rPr>
          <w:rFonts w:hint="eastAsia"/>
        </w:rPr>
        <w:t>。</w:t>
      </w:r>
    </w:p>
    <w:p w14:paraId="4A1AC6C0" w14:textId="74976923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4AE29B" wp14:editId="16BF1519">
                <wp:simplePos x="0" y="0"/>
                <wp:positionH relativeFrom="column">
                  <wp:posOffset>1609469</wp:posOffset>
                </wp:positionH>
                <wp:positionV relativeFrom="paragraph">
                  <wp:posOffset>2419985</wp:posOffset>
                </wp:positionV>
                <wp:extent cx="106225" cy="395766"/>
                <wp:effectExtent l="76200" t="19050" r="27305" b="42545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25" cy="3957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BCE94" id="直接箭头连接符 98" o:spid="_x0000_s1026" type="#_x0000_t32" style="position:absolute;left:0;text-align:left;margin-left:126.75pt;margin-top:190.55pt;width:8.35pt;height:31.1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3A1A1AFC" wp14:editId="6FA9596D">
            <wp:extent cx="2009775" cy="3569970"/>
            <wp:effectExtent l="19050" t="19050" r="2857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699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479263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点击进入弹性公网</w:t>
      </w:r>
      <w:r w:rsidRPr="00C72E42">
        <w:t>IP</w:t>
      </w:r>
      <w:r w:rsidRPr="00B47A20">
        <w:rPr>
          <w:rFonts w:hint="eastAsia"/>
        </w:rPr>
        <w:t>控制台。</w:t>
      </w:r>
      <w:r w:rsidRPr="00B47A20">
        <w:rPr>
          <w:rFonts w:hint="eastAsia"/>
          <w:noProof/>
        </w:rPr>
        <w:drawing>
          <wp:inline distT="0" distB="0" distL="0" distR="0" wp14:anchorId="4985BA40" wp14:editId="2A46F647">
            <wp:extent cx="5454000" cy="1619563"/>
            <wp:effectExtent l="19050" t="19050" r="1397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1956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7A340" w14:textId="5D9870FC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  <w:lang w:eastAsia="en-US"/>
        </w:rPr>
        <w:t>购买弹性公网</w:t>
      </w:r>
      <w:r w:rsidRPr="00C72E42">
        <w:rPr>
          <w:rFonts w:cs="Huawei Sans"/>
          <w:lang w:eastAsia="en-US"/>
        </w:rPr>
        <w:t>IP</w:t>
      </w:r>
      <w:r w:rsidR="00550F0B">
        <w:rPr>
          <w:rFonts w:cs="Huawei Sans"/>
          <w:lang w:eastAsia="en-US"/>
        </w:rPr>
        <w:t>。</w:t>
      </w:r>
    </w:p>
    <w:p w14:paraId="09CEAC71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点击购买，进入购买界面。</w:t>
      </w:r>
    </w:p>
    <w:p w14:paraId="58BA12E9" w14:textId="38C927FF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E5C6338" wp14:editId="261825C4">
                <wp:simplePos x="0" y="0"/>
                <wp:positionH relativeFrom="column">
                  <wp:posOffset>5196214</wp:posOffset>
                </wp:positionH>
                <wp:positionV relativeFrom="paragraph">
                  <wp:posOffset>232032</wp:posOffset>
                </wp:positionV>
                <wp:extent cx="300251" cy="225188"/>
                <wp:effectExtent l="19050" t="38100" r="43180" b="2286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251" cy="2251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D03C0" id="直接箭头连接符 99" o:spid="_x0000_s1026" type="#_x0000_t32" style="position:absolute;left:0;text-align:left;margin-left:409.15pt;margin-top:18.25pt;width:23.65pt;height:17.7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7F62D123" wp14:editId="0CFE39A2">
            <wp:extent cx="5452866" cy="1371600"/>
            <wp:effectExtent l="19050" t="19050" r="14605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5452" cy="13722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7466C2" w14:textId="118BBC72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  <w:lang w:eastAsia="en-US"/>
        </w:rPr>
        <w:t>配置弹性公网</w:t>
      </w:r>
      <w:r w:rsidRPr="00C72E42">
        <w:rPr>
          <w:rFonts w:cs="Huawei Sans"/>
          <w:lang w:eastAsia="en-US"/>
        </w:rPr>
        <w:t>IP</w:t>
      </w:r>
      <w:r w:rsidR="00550F0B">
        <w:rPr>
          <w:rFonts w:cs="Huawei Sans"/>
          <w:lang w:eastAsia="en-US"/>
        </w:rPr>
        <w:t>。</w:t>
      </w:r>
    </w:p>
    <w:p w14:paraId="0D9712D2" w14:textId="787EE4BC" w:rsidR="00812DA5" w:rsidRPr="00B47A20" w:rsidRDefault="00812DA5" w:rsidP="00812DA5">
      <w:pPr>
        <w:pStyle w:val="1e"/>
      </w:pPr>
      <w:r w:rsidRPr="00B47A20">
        <w:rPr>
          <w:rFonts w:hint="eastAsia"/>
        </w:rPr>
        <w:t>配置弹性公网</w:t>
      </w:r>
      <w:r w:rsidRPr="00C72E42">
        <w:t>IP</w:t>
      </w:r>
      <w:r>
        <w:rPr>
          <w:rFonts w:hint="eastAsia"/>
        </w:rPr>
        <w:t>如下（区域选择需与数据库实例所在区域一致，这里选择华北</w:t>
      </w:r>
      <w:r w:rsidRPr="00B47A20">
        <w:rPr>
          <w:rFonts w:hint="eastAsia"/>
        </w:rPr>
        <w:t>-</w:t>
      </w:r>
      <w:r>
        <w:rPr>
          <w:rFonts w:hint="eastAsia"/>
        </w:rPr>
        <w:t>北京四</w:t>
      </w:r>
      <w:r w:rsidRPr="00B47A20">
        <w:rPr>
          <w:rFonts w:hint="eastAsia"/>
        </w:rPr>
        <w:t>）：</w:t>
      </w:r>
    </w:p>
    <w:p w14:paraId="266B3606" w14:textId="3AD4AC54" w:rsidR="00711D60" w:rsidRDefault="00607B3C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5F2ADAE" wp14:editId="59C8F1DE">
                <wp:simplePos x="0" y="0"/>
                <wp:positionH relativeFrom="column">
                  <wp:posOffset>2398395</wp:posOffset>
                </wp:positionH>
                <wp:positionV relativeFrom="paragraph">
                  <wp:posOffset>134146</wp:posOffset>
                </wp:positionV>
                <wp:extent cx="348018" cy="190774"/>
                <wp:effectExtent l="38100" t="38100" r="13970" b="1905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018" cy="1907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B4FB7" id="直接箭头连接符 103" o:spid="_x0000_s1026" type="#_x0000_t32" style="position:absolute;left:0;text-align:left;margin-left:188.85pt;margin-top:10.55pt;width:27.4pt;height:1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85A0C8" wp14:editId="0BE3F01B">
                <wp:simplePos x="0" y="0"/>
                <wp:positionH relativeFrom="column">
                  <wp:posOffset>2132293</wp:posOffset>
                </wp:positionH>
                <wp:positionV relativeFrom="paragraph">
                  <wp:posOffset>270993</wp:posOffset>
                </wp:positionV>
                <wp:extent cx="334370" cy="68239"/>
                <wp:effectExtent l="0" t="76200" r="8890" b="65405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70" cy="682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764B" id="直接箭头连接符 104" o:spid="_x0000_s1026" type="#_x0000_t32" style="position:absolute;left:0;text-align:left;margin-left:167.9pt;margin-top:21.35pt;width:26.35pt;height:5.3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9EA8E5C" wp14:editId="222C4575">
                <wp:simplePos x="0" y="0"/>
                <wp:positionH relativeFrom="column">
                  <wp:posOffset>2132293</wp:posOffset>
                </wp:positionH>
                <wp:positionV relativeFrom="paragraph">
                  <wp:posOffset>1431054</wp:posOffset>
                </wp:positionV>
                <wp:extent cx="129654" cy="252484"/>
                <wp:effectExtent l="38100" t="38100" r="22860" b="1460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654" cy="2524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087A0" id="直接箭头连接符 102" o:spid="_x0000_s1026" type="#_x0000_t32" style="position:absolute;left:0;text-align:left;margin-left:167.9pt;margin-top:112.7pt;width:10.2pt;height:19.9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FB94EB9" wp14:editId="6BB15B63">
                <wp:simplePos x="0" y="0"/>
                <wp:positionH relativeFrom="column">
                  <wp:posOffset>1060450</wp:posOffset>
                </wp:positionH>
                <wp:positionV relativeFrom="paragraph">
                  <wp:posOffset>871381</wp:posOffset>
                </wp:positionV>
                <wp:extent cx="339232" cy="112281"/>
                <wp:effectExtent l="19050" t="19050" r="41910" b="5969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232" cy="11228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4968E" id="直接箭头连接符 101" o:spid="_x0000_s1026" type="#_x0000_t32" style="position:absolute;left:0;text-align:left;margin-left:83.5pt;margin-top:68.6pt;width:26.7pt;height:8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E1FC84" wp14:editId="5713B395">
                <wp:simplePos x="0" y="0"/>
                <wp:positionH relativeFrom="column">
                  <wp:posOffset>1183773</wp:posOffset>
                </wp:positionH>
                <wp:positionV relativeFrom="paragraph">
                  <wp:posOffset>482535</wp:posOffset>
                </wp:positionV>
                <wp:extent cx="170597" cy="184244"/>
                <wp:effectExtent l="19050" t="19050" r="58420" b="44450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597" cy="1842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E2B6" id="直接箭头连接符 100" o:spid="_x0000_s1026" type="#_x0000_t32" style="position:absolute;left:0;text-align:left;margin-left:93.2pt;margin-top:38pt;width:13.45pt;height:14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" strokecolor="#c7000b" strokeweight="2.25pt">
                <v:stroke endarrow="block"/>
              </v:shape>
            </w:pict>
          </mc:Fallback>
        </mc:AlternateContent>
      </w:r>
      <w:r w:rsidR="00793D44">
        <w:rPr>
          <w:noProof/>
        </w:rPr>
        <w:drawing>
          <wp:inline distT="0" distB="0" distL="0" distR="0" wp14:anchorId="4D79BA6D" wp14:editId="1D154D2E">
            <wp:extent cx="5497453" cy="2499995"/>
            <wp:effectExtent l="19050" t="19050" r="27305" b="14605"/>
            <wp:docPr id="21" name="图片 21" descr="C:\Users\swx941157\AppData\Roaming\eSpace_Desktop\UserData\swx941157\imagefiles\originalImgfiles\117D0E61-EED0-4153-B71B-7EFBC66246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D0E61-EED0-4153-B71B-7EFBC662467C" descr="C:\Users\swx941157\AppData\Roaming\eSpace_Desktop\UserData\swx941157\imagefiles\originalImgfiles\117D0E61-EED0-4153-B71B-7EFBC662467C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78" cy="25134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92E576" w14:textId="3119AFC9" w:rsidR="00812DA5" w:rsidRPr="00B47A20" w:rsidRDefault="00812DA5" w:rsidP="00812DA5">
      <w:pPr>
        <w:pStyle w:val="1e"/>
      </w:pPr>
      <w:r w:rsidRPr="00B47A20">
        <w:rPr>
          <w:rFonts w:hint="eastAsia"/>
        </w:rPr>
        <w:t>点击“立即购买”。</w:t>
      </w:r>
    </w:p>
    <w:p w14:paraId="3D79AD6B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在确认购买界面，再次确认信息无误。</w:t>
      </w:r>
    </w:p>
    <w:p w14:paraId="7FFEBBA2" w14:textId="3DD9B2B3" w:rsidR="00812DA5" w:rsidRPr="00B47A20" w:rsidRDefault="00793D44" w:rsidP="00812DA5">
      <w:pPr>
        <w:pStyle w:val="1e"/>
      </w:pPr>
      <w:r>
        <w:rPr>
          <w:noProof/>
        </w:rPr>
        <w:drawing>
          <wp:inline distT="0" distB="0" distL="0" distR="0" wp14:anchorId="0F812E69" wp14:editId="0A63C97E">
            <wp:extent cx="5571125" cy="2505456"/>
            <wp:effectExtent l="19050" t="19050" r="10795" b="28575"/>
            <wp:docPr id="26" name="图片 26" descr="C:\Users\swx941157\AppData\Roaming\eSpace_Desktop\UserData\swx941157\imagefiles\originalImgfiles\CEFF7BB4-DCE1-4BA2-A246-953419084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FF7BB4-DCE1-4BA2-A246-953419084B18" descr="C:\Users\swx941157\AppData\Roaming\eSpace_Desktop\UserData\swx941157\imagefiles\originalImgfiles\CEFF7BB4-DCE1-4BA2-A246-953419084B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42" cy="25140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7126EB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点击提交。</w:t>
      </w:r>
    </w:p>
    <w:p w14:paraId="11EEE2F6" w14:textId="1968A6E7" w:rsidR="00812DA5" w:rsidRPr="00B47A20" w:rsidRDefault="00812DA5" w:rsidP="00C3730E">
      <w:pPr>
        <w:pStyle w:val="30"/>
        <w:rPr>
          <w:lang w:eastAsia="en-US"/>
        </w:rPr>
      </w:pPr>
      <w:r w:rsidRPr="00B47A20">
        <w:rPr>
          <w:rFonts w:hint="eastAsia"/>
          <w:lang w:eastAsia="en-US"/>
        </w:rPr>
        <w:t>购买成功</w:t>
      </w:r>
      <w:r w:rsidR="00550F0B">
        <w:rPr>
          <w:rFonts w:hint="eastAsia"/>
          <w:lang w:eastAsia="en-US"/>
        </w:rPr>
        <w:t>。</w:t>
      </w:r>
    </w:p>
    <w:p w14:paraId="1485A5D3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等待一会，弹性公网</w:t>
      </w:r>
      <w:r w:rsidRPr="00C72E42">
        <w:t>IP</w:t>
      </w:r>
      <w:r w:rsidRPr="00B47A20">
        <w:rPr>
          <w:rFonts w:hint="eastAsia"/>
        </w:rPr>
        <w:t>购买成功。</w:t>
      </w:r>
    </w:p>
    <w:p w14:paraId="66375ACE" w14:textId="77777777" w:rsidR="00812DA5" w:rsidRPr="00B47A20" w:rsidRDefault="00812DA5" w:rsidP="00812DA5">
      <w:pPr>
        <w:pStyle w:val="1e"/>
        <w:rPr>
          <w:lang w:eastAsia="en-US"/>
        </w:rPr>
      </w:pPr>
      <w:r w:rsidRPr="00B47A20">
        <w:rPr>
          <w:rFonts w:hint="eastAsia"/>
          <w:noProof/>
        </w:rPr>
        <w:drawing>
          <wp:inline distT="0" distB="0" distL="0" distR="0" wp14:anchorId="6000B42E" wp14:editId="13925A1A">
            <wp:extent cx="5454000" cy="1397170"/>
            <wp:effectExtent l="19050" t="19050" r="1397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971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A371CA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  <w:lang w:eastAsia="en-US"/>
        </w:rPr>
      </w:pPr>
      <w:bookmarkStart w:id="62" w:name="_Toc43378285"/>
      <w:bookmarkStart w:id="63" w:name="_Toc47704124"/>
      <w:bookmarkStart w:id="64" w:name="_Toc53423988"/>
      <w:r w:rsidRPr="00B47A20">
        <w:rPr>
          <w:rFonts w:ascii="方正兰亭黑简体" w:hint="eastAsia"/>
          <w:lang w:eastAsia="en-US"/>
        </w:rPr>
        <w:lastRenderedPageBreak/>
        <w:t>绑定</w:t>
      </w:r>
      <w:r w:rsidRPr="00C72E42">
        <w:rPr>
          <w:rFonts w:cs="Huawei Sans"/>
          <w:lang w:eastAsia="en-US"/>
        </w:rPr>
        <w:t>GaussDB</w:t>
      </w:r>
      <w:r w:rsidRPr="00B47A20">
        <w:rPr>
          <w:rFonts w:ascii="方正兰亭黑简体" w:hint="eastAsia"/>
          <w:lang w:eastAsia="en-US"/>
        </w:rPr>
        <w:t>(</w:t>
      </w:r>
      <w:r w:rsidRPr="00C72E42">
        <w:rPr>
          <w:rFonts w:cs="Huawei Sans"/>
          <w:lang w:eastAsia="en-US"/>
        </w:rPr>
        <w:t>for</w:t>
      </w:r>
      <w:r w:rsidRPr="00B47A20">
        <w:rPr>
          <w:rFonts w:ascii="方正兰亭黑简体" w:hint="eastAsia"/>
          <w:lang w:eastAsia="en-US"/>
        </w:rPr>
        <w:t xml:space="preserve"> </w:t>
      </w:r>
      <w:r w:rsidRPr="00C72E42">
        <w:rPr>
          <w:rFonts w:cs="Huawei Sans"/>
          <w:lang w:eastAsia="en-US"/>
        </w:rPr>
        <w:t>MySQL</w:t>
      </w:r>
      <w:r w:rsidRPr="00B47A20">
        <w:rPr>
          <w:rFonts w:ascii="方正兰亭黑简体" w:hint="eastAsia"/>
          <w:lang w:eastAsia="en-US"/>
        </w:rPr>
        <w:t>)数据库</w:t>
      </w:r>
      <w:bookmarkEnd w:id="62"/>
      <w:bookmarkEnd w:id="63"/>
      <w:bookmarkEnd w:id="64"/>
    </w:p>
    <w:p w14:paraId="3D51543C" w14:textId="73CA98FC" w:rsidR="00812DA5" w:rsidRPr="00B47A20" w:rsidRDefault="002F68B9" w:rsidP="00C3730E">
      <w:pPr>
        <w:pStyle w:val="30"/>
        <w:rPr>
          <w:rFonts w:ascii="方正兰亭黑简体"/>
        </w:rPr>
      </w:pPr>
      <w:r>
        <w:rPr>
          <w:rFonts w:hint="eastAsia"/>
        </w:rPr>
        <w:t>从服务列表中选择</w:t>
      </w:r>
      <w:r w:rsidR="00D43132">
        <w:t>”</w:t>
      </w:r>
      <w:r w:rsidRPr="00B47A20">
        <w:rPr>
          <w:rFonts w:hint="eastAsia"/>
        </w:rPr>
        <w:t>弹性公网</w:t>
      </w:r>
      <w:r w:rsidRPr="00C72E42">
        <w:t>IP</w:t>
      </w:r>
      <w:r w:rsidR="00D43132">
        <w:t>”</w:t>
      </w:r>
      <w:r>
        <w:rPr>
          <w:rFonts w:hint="eastAsia"/>
        </w:rPr>
        <w:t>，进入</w:t>
      </w:r>
      <w:r w:rsidR="00172BFF" w:rsidRPr="00B47A20">
        <w:rPr>
          <w:rFonts w:hint="eastAsia"/>
        </w:rPr>
        <w:t>弹性公网</w:t>
      </w:r>
      <w:r w:rsidR="00172BFF" w:rsidRPr="00C72E42">
        <w:t>IP</w:t>
      </w:r>
      <w:r w:rsidR="00172BFF" w:rsidRPr="00B47A20">
        <w:rPr>
          <w:rFonts w:hint="eastAsia"/>
        </w:rPr>
        <w:t>控制台</w:t>
      </w:r>
      <w:r w:rsidR="00172BFF">
        <w:rPr>
          <w:rFonts w:ascii="方正兰亭黑简体" w:hint="eastAsia"/>
        </w:rPr>
        <w:t>，具体如下：</w:t>
      </w:r>
    </w:p>
    <w:p w14:paraId="0AA11C1E" w14:textId="3E5BE81E" w:rsidR="00812DA5" w:rsidRPr="00B47A20" w:rsidRDefault="0088717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729EE5" wp14:editId="40D11284">
                <wp:simplePos x="0" y="0"/>
                <wp:positionH relativeFrom="column">
                  <wp:posOffset>5091430</wp:posOffset>
                </wp:positionH>
                <wp:positionV relativeFrom="paragraph">
                  <wp:posOffset>1455420</wp:posOffset>
                </wp:positionV>
                <wp:extent cx="243840" cy="121920"/>
                <wp:effectExtent l="19050" t="19050" r="22860" b="1143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45A5" id="矩形 48" o:spid="_x0000_s1026" style="position:absolute;left:0;text-align:left;margin-left:400.9pt;margin-top:114.6pt;width:19.2pt;height: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31D757" wp14:editId="211AB539">
                <wp:simplePos x="0" y="0"/>
                <wp:positionH relativeFrom="column">
                  <wp:posOffset>837161</wp:posOffset>
                </wp:positionH>
                <wp:positionV relativeFrom="paragraph">
                  <wp:posOffset>1380605</wp:posOffset>
                </wp:positionV>
                <wp:extent cx="5098473" cy="265546"/>
                <wp:effectExtent l="19050" t="19050" r="26035" b="203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473" cy="265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65DF2" id="矩形 46" o:spid="_x0000_s1026" style="position:absolute;left:0;text-align:left;margin-left:65.9pt;margin-top:108.7pt;width:401.45pt;height:2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" filled="f" strokecolor="#c7000b" strokeweight="2.25pt"/>
            </w:pict>
          </mc:Fallback>
        </mc:AlternateContent>
      </w:r>
      <w:r w:rsidR="00172BFF">
        <w:rPr>
          <w:noProof/>
        </w:rPr>
        <w:drawing>
          <wp:inline distT="0" distB="0" distL="0" distR="0" wp14:anchorId="13748BBC" wp14:editId="52DA1CD0">
            <wp:extent cx="5415915" cy="1674000"/>
            <wp:effectExtent l="19050" t="19050" r="13335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1419" cy="16757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09025" w14:textId="2CDCABD5" w:rsidR="00172BFF" w:rsidRDefault="00172BFF" w:rsidP="00172BFF">
      <w:pPr>
        <w:pStyle w:val="1e"/>
      </w:pPr>
      <w:r w:rsidRPr="00B47A20">
        <w:rPr>
          <w:rFonts w:hint="eastAsia"/>
        </w:rPr>
        <w:t>在弹性公网</w:t>
      </w:r>
      <w:r w:rsidRPr="00C72E42">
        <w:t>IP</w:t>
      </w:r>
      <w:r w:rsidRPr="00B47A20">
        <w:rPr>
          <w:rFonts w:hint="eastAsia"/>
        </w:rPr>
        <w:t>界面中点击公网</w:t>
      </w:r>
      <w:r w:rsidRPr="00C72E42">
        <w:t>IP</w:t>
      </w:r>
      <w:r>
        <w:rPr>
          <w:rFonts w:hint="eastAsia"/>
        </w:rPr>
        <w:t>列表后面的</w:t>
      </w:r>
      <w:r w:rsidR="00BC61AB">
        <w:rPr>
          <w:rFonts w:hint="eastAsia"/>
        </w:rPr>
        <w:t>“</w:t>
      </w:r>
      <w:r>
        <w:rPr>
          <w:rFonts w:hint="eastAsia"/>
        </w:rPr>
        <w:t>绑定</w:t>
      </w:r>
      <w:r w:rsidR="00BC61AB">
        <w:rPr>
          <w:rFonts w:hint="eastAsia"/>
        </w:rPr>
        <w:t>”</w:t>
      </w:r>
      <w:r>
        <w:rPr>
          <w:rFonts w:hint="eastAsia"/>
        </w:rPr>
        <w:t>按钮，进入如下页面</w:t>
      </w:r>
      <w:r w:rsidR="00D43132">
        <w:rPr>
          <w:rFonts w:hint="eastAsia"/>
        </w:rPr>
        <w:t>。</w:t>
      </w:r>
    </w:p>
    <w:p w14:paraId="670A4A39" w14:textId="28B8DD54" w:rsidR="00172BFF" w:rsidRPr="00172BFF" w:rsidRDefault="0088717C" w:rsidP="00172BFF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2E8777" wp14:editId="3E82EFD7">
                <wp:simplePos x="0" y="0"/>
                <wp:positionH relativeFrom="column">
                  <wp:posOffset>3133453</wp:posOffset>
                </wp:positionH>
                <wp:positionV relativeFrom="paragraph">
                  <wp:posOffset>597535</wp:posOffset>
                </wp:positionV>
                <wp:extent cx="892628" cy="249827"/>
                <wp:effectExtent l="19050" t="19050" r="22225" b="171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628" cy="2498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50918" id="矩形 49" o:spid="_x0000_s1026" style="position:absolute;left:0;text-align:left;margin-left:246.75pt;margin-top:47.05pt;width:70.3pt;height:19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" filled="f" strokecolor="#c7000b" strokeweight="2.25pt"/>
            </w:pict>
          </mc:Fallback>
        </mc:AlternateContent>
      </w:r>
      <w:r w:rsidR="003A396D">
        <w:rPr>
          <w:noProof/>
        </w:rPr>
        <w:drawing>
          <wp:inline distT="0" distB="0" distL="0" distR="0" wp14:anchorId="5790D459" wp14:editId="5A36A008">
            <wp:extent cx="5415813" cy="3044923"/>
            <wp:effectExtent l="19050" t="19050" r="13970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6836" cy="305674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40840" w14:textId="55FC82F9" w:rsidR="00793D44" w:rsidRDefault="003A396D" w:rsidP="00812DA5">
      <w:pPr>
        <w:pStyle w:val="1e"/>
      </w:pPr>
      <w:r>
        <w:rPr>
          <w:rFonts w:hint="eastAsia"/>
        </w:rPr>
        <w:t>在此绑定页面上选择“</w:t>
      </w:r>
      <w:r w:rsidRPr="003A396D">
        <w:rPr>
          <w:rFonts w:hint="eastAsia"/>
        </w:rPr>
        <w:t>虚拟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地址”，进入下面界面。</w:t>
      </w:r>
    </w:p>
    <w:p w14:paraId="663351F8" w14:textId="4D8A38EA" w:rsidR="003A396D" w:rsidRDefault="0088717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C85B58" wp14:editId="0E94D113">
                <wp:simplePos x="0" y="0"/>
                <wp:positionH relativeFrom="column">
                  <wp:posOffset>1369967</wp:posOffset>
                </wp:positionH>
                <wp:positionV relativeFrom="paragraph">
                  <wp:posOffset>1204866</wp:posOffset>
                </wp:positionV>
                <wp:extent cx="3689441" cy="261257"/>
                <wp:effectExtent l="19050" t="19050" r="25400" b="2476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441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165F2" id="矩形 52" o:spid="_x0000_s1026" style="position:absolute;left:0;text-align:left;margin-left:107.85pt;margin-top:94.85pt;width:290.5pt;height:20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D336F7" wp14:editId="1E8916DB">
                <wp:simplePos x="0" y="0"/>
                <wp:positionH relativeFrom="column">
                  <wp:posOffset>2872196</wp:posOffset>
                </wp:positionH>
                <wp:positionV relativeFrom="paragraph">
                  <wp:posOffset>1749154</wp:posOffset>
                </wp:positionV>
                <wp:extent cx="528229" cy="248466"/>
                <wp:effectExtent l="19050" t="19050" r="24765" b="1841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29" cy="2484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95B16" id="矩形 51" o:spid="_x0000_s1026" style="position:absolute;left:0;text-align:left;margin-left:226.15pt;margin-top:137.75pt;width:41.6pt;height:19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60E07A" wp14:editId="101D9DEB">
                <wp:simplePos x="0" y="0"/>
                <wp:positionH relativeFrom="column">
                  <wp:posOffset>3035481</wp:posOffset>
                </wp:positionH>
                <wp:positionV relativeFrom="paragraph">
                  <wp:posOffset>606153</wp:posOffset>
                </wp:positionV>
                <wp:extent cx="881653" cy="228600"/>
                <wp:effectExtent l="19050" t="19050" r="13970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653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285DE" id="矩形 50" o:spid="_x0000_s1026" style="position:absolute;left:0;text-align:left;margin-left:239pt;margin-top:47.75pt;width:69.4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" filled="f" strokecolor="#c7000b" strokeweight="2.25pt"/>
            </w:pict>
          </mc:Fallback>
        </mc:AlternateContent>
      </w:r>
      <w:r w:rsidR="003A396D">
        <w:rPr>
          <w:noProof/>
        </w:rPr>
        <w:drawing>
          <wp:inline distT="0" distB="0" distL="0" distR="0" wp14:anchorId="7F10CAFC" wp14:editId="4AB6519B">
            <wp:extent cx="5415887" cy="1979881"/>
            <wp:effectExtent l="19050" t="19050" r="13970" b="20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4573" cy="198671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A563" w14:textId="5CF59FB3" w:rsidR="003A396D" w:rsidRDefault="003A396D" w:rsidP="00812DA5">
      <w:pPr>
        <w:pStyle w:val="1e"/>
      </w:pPr>
      <w:r>
        <w:rPr>
          <w:rFonts w:hint="eastAsia"/>
        </w:rPr>
        <w:t>在此页面上选择数据库的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地址，然后点击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。</w:t>
      </w:r>
    </w:p>
    <w:p w14:paraId="0ECE5AA1" w14:textId="26F89DD9" w:rsidR="00FD1247" w:rsidRDefault="00FD1247" w:rsidP="00812DA5">
      <w:pPr>
        <w:pStyle w:val="1e"/>
        <w:rPr>
          <w:rFonts w:hint="eastAsia"/>
        </w:rPr>
      </w:pPr>
      <w:r w:rsidRPr="00B47A20">
        <w:rPr>
          <w:rFonts w:ascii="方正兰亭黑简体" w:hint="eastAsia"/>
        </w:rPr>
        <w:lastRenderedPageBreak/>
        <w:t>绑定</w:t>
      </w:r>
      <w:r>
        <w:rPr>
          <w:rFonts w:ascii="方正兰亭黑简体" w:hint="eastAsia"/>
        </w:rPr>
        <w:t>成功</w:t>
      </w:r>
      <w:r w:rsidR="00106D2B">
        <w:rPr>
          <w:rFonts w:ascii="方正兰亭黑简体" w:hint="eastAsia"/>
        </w:rPr>
        <w:t>，请记录下此</w:t>
      </w:r>
      <w:r w:rsidR="00106D2B" w:rsidRPr="00B47A20">
        <w:rPr>
          <w:rFonts w:hint="eastAsia"/>
        </w:rPr>
        <w:t>弹性公网</w:t>
      </w:r>
      <w:r w:rsidR="00106D2B" w:rsidRPr="00C72E42">
        <w:t>IP</w:t>
      </w:r>
      <w:r w:rsidR="00106D2B">
        <w:t>，后面连接会用上此</w:t>
      </w:r>
      <w:r w:rsidR="00106D2B">
        <w:rPr>
          <w:rFonts w:hint="eastAsia"/>
        </w:rPr>
        <w:t>I</w:t>
      </w:r>
      <w:r w:rsidR="00106D2B">
        <w:t>P</w:t>
      </w:r>
      <w:r w:rsidR="00106D2B">
        <w:t>。</w:t>
      </w:r>
    </w:p>
    <w:p w14:paraId="0B589D8E" w14:textId="676FDEE0" w:rsidR="00FD1247" w:rsidRDefault="0088717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01AC28" wp14:editId="68359D31">
                <wp:simplePos x="0" y="0"/>
                <wp:positionH relativeFrom="column">
                  <wp:posOffset>836567</wp:posOffset>
                </wp:positionH>
                <wp:positionV relativeFrom="paragraph">
                  <wp:posOffset>1444897</wp:posOffset>
                </wp:positionV>
                <wp:extent cx="5028928" cy="282757"/>
                <wp:effectExtent l="19050" t="19050" r="19685" b="2222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8928" cy="2827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66A53" id="矩形 53" o:spid="_x0000_s1026" style="position:absolute;left:0;text-align:left;margin-left:65.85pt;margin-top:113.75pt;width:396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" filled="f" strokecolor="#c7000b" strokeweight="2.25pt"/>
            </w:pict>
          </mc:Fallback>
        </mc:AlternateContent>
      </w:r>
      <w:r w:rsidR="00FD1247">
        <w:rPr>
          <w:noProof/>
        </w:rPr>
        <w:drawing>
          <wp:inline distT="0" distB="0" distL="0" distR="0" wp14:anchorId="1993760C" wp14:editId="49C62E49">
            <wp:extent cx="5434271" cy="1751281"/>
            <wp:effectExtent l="19050" t="19050" r="14605" b="209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8453" cy="17622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98A15" w14:textId="3740BBF4" w:rsidR="00812DA5" w:rsidRPr="00B47A20" w:rsidRDefault="00812DA5" w:rsidP="00C3730E">
      <w:pPr>
        <w:pStyle w:val="30"/>
      </w:pPr>
      <w:r w:rsidRPr="00B47A20">
        <w:rPr>
          <w:rFonts w:hint="eastAsia"/>
        </w:rPr>
        <w:t>修改安全组（可选）</w:t>
      </w:r>
      <w:r w:rsidR="00550F0B">
        <w:rPr>
          <w:rFonts w:hint="eastAsia"/>
        </w:rPr>
        <w:t>。</w:t>
      </w:r>
    </w:p>
    <w:p w14:paraId="67133B77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默认安全组并未打开</w:t>
      </w:r>
      <w:r w:rsidRPr="00B47A20">
        <w:rPr>
          <w:rFonts w:hint="eastAsia"/>
        </w:rPr>
        <w:t>3306</w:t>
      </w:r>
      <w:r w:rsidRPr="00B47A20">
        <w:rPr>
          <w:rFonts w:hint="eastAsia"/>
        </w:rPr>
        <w:t>端口，需要人为开放</w:t>
      </w:r>
      <w:r w:rsidRPr="00B47A20">
        <w:rPr>
          <w:rFonts w:hint="eastAsia"/>
        </w:rPr>
        <w:t>3306</w:t>
      </w:r>
      <w:r w:rsidRPr="00B47A20">
        <w:rPr>
          <w:rFonts w:hint="eastAsia"/>
        </w:rPr>
        <w:t>端口。如果已开放则无需操作。</w:t>
      </w:r>
    </w:p>
    <w:p w14:paraId="67DD3D63" w14:textId="3FD6C89B" w:rsidR="00812DA5" w:rsidRPr="00B47A20" w:rsidRDefault="005362B6" w:rsidP="00812DA5">
      <w:pPr>
        <w:pStyle w:val="1e"/>
      </w:pPr>
      <w:r>
        <w:rPr>
          <w:rFonts w:hint="eastAsia"/>
        </w:rPr>
        <w:t>在数据库实例列表界面中的网络信息部分中，</w:t>
      </w:r>
      <w:r w:rsidR="00812DA5" w:rsidRPr="00B47A20">
        <w:rPr>
          <w:rFonts w:hint="eastAsia"/>
        </w:rPr>
        <w:t>点击“内网安全组”。</w:t>
      </w:r>
    </w:p>
    <w:p w14:paraId="2D88F427" w14:textId="35415151" w:rsidR="00812DA5" w:rsidRPr="00B47A20" w:rsidRDefault="00607B3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CF607F" wp14:editId="3EA6BB92">
                <wp:simplePos x="0" y="0"/>
                <wp:positionH relativeFrom="column">
                  <wp:posOffset>2691850</wp:posOffset>
                </wp:positionH>
                <wp:positionV relativeFrom="paragraph">
                  <wp:posOffset>978061</wp:posOffset>
                </wp:positionV>
                <wp:extent cx="736979" cy="457200"/>
                <wp:effectExtent l="38100" t="19050" r="25400" b="38100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979" cy="457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9671" id="直接箭头连接符 105" o:spid="_x0000_s1026" type="#_x0000_t32" style="position:absolute;left:0;text-align:left;margin-left:211.95pt;margin-top:77pt;width:58.05pt;height:36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62BA8706" wp14:editId="28DAEB9D">
            <wp:extent cx="5454000" cy="1717461"/>
            <wp:effectExtent l="19050" t="19050" r="13970" b="165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174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B594D" w14:textId="1CC7BA43" w:rsidR="00812DA5" w:rsidRPr="00B47A20" w:rsidRDefault="00812DA5" w:rsidP="00812DA5">
      <w:pPr>
        <w:pStyle w:val="1e"/>
      </w:pPr>
      <w:r w:rsidRPr="00B47A20">
        <w:rPr>
          <w:rFonts w:hint="eastAsia"/>
        </w:rPr>
        <w:t>在弹出界面中，点击入方向规则，点击添加规则。</w:t>
      </w:r>
    </w:p>
    <w:p w14:paraId="206DD6B6" w14:textId="0BD8D3EC" w:rsidR="00812DA5" w:rsidRPr="00B47A20" w:rsidRDefault="0088717C" w:rsidP="00812DA5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059F0B" wp14:editId="37FE8929">
                <wp:simplePos x="0" y="0"/>
                <wp:positionH relativeFrom="column">
                  <wp:posOffset>735961</wp:posOffset>
                </wp:positionH>
                <wp:positionV relativeFrom="paragraph">
                  <wp:posOffset>453688</wp:posOffset>
                </wp:positionV>
                <wp:extent cx="500743" cy="205303"/>
                <wp:effectExtent l="19050" t="19050" r="13970" b="2349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43" cy="2053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A9AF4" id="矩形 55" o:spid="_x0000_s1026" style="position:absolute;left:0;text-align:left;margin-left:57.95pt;margin-top:35.7pt;width:39.45pt;height:16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8AD4A7" wp14:editId="5BF550FE">
                <wp:simplePos x="0" y="0"/>
                <wp:positionH relativeFrom="column">
                  <wp:posOffset>1130481</wp:posOffset>
                </wp:positionH>
                <wp:positionV relativeFrom="paragraph">
                  <wp:posOffset>160745</wp:posOffset>
                </wp:positionV>
                <wp:extent cx="492125" cy="214267"/>
                <wp:effectExtent l="19050" t="19050" r="22225" b="1460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" cy="2142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C0826" id="矩形 54" o:spid="_x0000_s1026" style="position:absolute;left:0;text-align:left;margin-left:89pt;margin-top:12.65pt;width:38.75pt;height:16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718DB83B" wp14:editId="1846AEFF">
            <wp:extent cx="5454000" cy="1942118"/>
            <wp:effectExtent l="19050" t="19050" r="13970" b="203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4211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2C1C9" w14:textId="7C8ECA7E" w:rsidR="00812DA5" w:rsidRPr="00B47A20" w:rsidRDefault="0057223D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907530" wp14:editId="764C7DB6">
                <wp:simplePos x="0" y="0"/>
                <wp:positionH relativeFrom="column">
                  <wp:posOffset>869813</wp:posOffset>
                </wp:positionH>
                <wp:positionV relativeFrom="paragraph">
                  <wp:posOffset>1943151</wp:posOffset>
                </wp:positionV>
                <wp:extent cx="329513" cy="490152"/>
                <wp:effectExtent l="19050" t="38100" r="52070" b="24765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13" cy="4901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C3D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6" o:spid="_x0000_s1026" type="#_x0000_t32" style="position:absolute;left:0;text-align:left;margin-left:68.5pt;margin-top:153pt;width:25.95pt;height:38.6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607B3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61D21B" wp14:editId="0CFB43AE">
                <wp:simplePos x="0" y="0"/>
                <wp:positionH relativeFrom="column">
                  <wp:posOffset>3365878</wp:posOffset>
                </wp:positionH>
                <wp:positionV relativeFrom="paragraph">
                  <wp:posOffset>2149097</wp:posOffset>
                </wp:positionV>
                <wp:extent cx="417177" cy="263611"/>
                <wp:effectExtent l="38100" t="19050" r="21590" b="41275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7177" cy="26361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1EF96" id="直接箭头连接符 107" o:spid="_x0000_s1026" type="#_x0000_t32" style="position:absolute;left:0;text-align:left;margin-left:265.05pt;margin-top:169.2pt;width:32.85pt;height:20.7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6558C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0A094E" wp14:editId="7848FEBA">
                <wp:simplePos x="0" y="0"/>
                <wp:positionH relativeFrom="column">
                  <wp:posOffset>818563</wp:posOffset>
                </wp:positionH>
                <wp:positionV relativeFrom="paragraph">
                  <wp:posOffset>1874080</wp:posOffset>
                </wp:positionV>
                <wp:extent cx="848311" cy="164336"/>
                <wp:effectExtent l="19050" t="19050" r="2857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11" cy="164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F742C" id="矩形 69" o:spid="_x0000_s1026" style="position:absolute;left:0;text-align:left;margin-left:64.45pt;margin-top:147.55pt;width:66.8pt;height:12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</w:rPr>
        <w:t>在</w:t>
      </w:r>
      <w:r w:rsidR="00812DA5" w:rsidRPr="00C72E42">
        <w:t>TCP</w:t>
      </w:r>
      <w:r w:rsidR="00812DA5" w:rsidRPr="00B47A20">
        <w:rPr>
          <w:rFonts w:hint="eastAsia"/>
        </w:rPr>
        <w:t>下方的空白框中输入</w:t>
      </w:r>
      <w:r w:rsidR="00812DA5" w:rsidRPr="00B47A20">
        <w:rPr>
          <w:rFonts w:hint="eastAsia"/>
        </w:rPr>
        <w:t>3306</w:t>
      </w:r>
      <w:r w:rsidR="00812DA5" w:rsidRPr="00B47A20">
        <w:rPr>
          <w:rFonts w:hint="eastAsia"/>
        </w:rPr>
        <w:t>，然后点击确定。</w:t>
      </w:r>
      <w:r w:rsidR="00812DA5" w:rsidRPr="00B47A20">
        <w:rPr>
          <w:rFonts w:hint="eastAsia"/>
          <w:noProof/>
        </w:rPr>
        <w:drawing>
          <wp:inline distT="0" distB="0" distL="0" distR="0" wp14:anchorId="3CDA62E7" wp14:editId="4A15860F">
            <wp:extent cx="5454000" cy="2417461"/>
            <wp:effectExtent l="19050" t="19050" r="13970" b="209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174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61024E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完成后可以看到规则中多了一条</w:t>
      </w:r>
      <w:r w:rsidRPr="00B47A20">
        <w:rPr>
          <w:rFonts w:hint="eastAsia"/>
        </w:rPr>
        <w:t>3306</w:t>
      </w:r>
      <w:r w:rsidRPr="00B47A20">
        <w:rPr>
          <w:rFonts w:hint="eastAsia"/>
        </w:rPr>
        <w:t>端口的规则。</w:t>
      </w:r>
    </w:p>
    <w:p w14:paraId="44A22C59" w14:textId="731B56F1" w:rsidR="00812DA5" w:rsidRPr="00B47A20" w:rsidRDefault="00151C75" w:rsidP="00812DA5">
      <w:pPr>
        <w:pStyle w:val="1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521584" wp14:editId="1169BDA8">
                <wp:simplePos x="0" y="0"/>
                <wp:positionH relativeFrom="column">
                  <wp:posOffset>823324</wp:posOffset>
                </wp:positionH>
                <wp:positionV relativeFrom="paragraph">
                  <wp:posOffset>1534528</wp:posOffset>
                </wp:positionV>
                <wp:extent cx="710128" cy="164336"/>
                <wp:effectExtent l="19050" t="19050" r="1397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28" cy="164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20521" id="矩形 56" o:spid="_x0000_s1026" style="position:absolute;left:0;text-align:left;margin-left:64.85pt;margin-top:120.85pt;width:55.9pt;height:12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252B44F0" wp14:editId="08006EED">
            <wp:extent cx="5454000" cy="2178657"/>
            <wp:effectExtent l="19050" t="19050" r="1397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7865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C2D26" w14:textId="1C8345D9" w:rsidR="00812DA5" w:rsidRPr="00B47A20" w:rsidRDefault="00812DA5" w:rsidP="00C3730E">
      <w:pPr>
        <w:pStyle w:val="30"/>
        <w:rPr>
          <w:rFonts w:ascii="方正兰亭黑简体"/>
        </w:rPr>
      </w:pPr>
      <w:r w:rsidRPr="00B47A20">
        <w:rPr>
          <w:rFonts w:ascii="方正兰亭黑简体" w:hint="eastAsia"/>
        </w:rPr>
        <w:t>远程连接</w:t>
      </w:r>
      <w:r w:rsidRPr="00C72E42">
        <w:t>GaussDB</w:t>
      </w:r>
      <w:r w:rsidRPr="00B47A20">
        <w:rPr>
          <w:rFonts w:ascii="方正兰亭黑简体" w:hint="eastAsia"/>
        </w:rPr>
        <w:t>(</w:t>
      </w:r>
      <w:r w:rsidRPr="00C72E42">
        <w:t>for</w:t>
      </w:r>
      <w:r w:rsidRPr="00B47A20">
        <w:rPr>
          <w:rFonts w:ascii="方正兰亭黑简体" w:hint="eastAsia"/>
        </w:rPr>
        <w:t xml:space="preserve"> </w:t>
      </w:r>
      <w:r w:rsidRPr="00C72E42">
        <w:t>MySQL</w:t>
      </w:r>
      <w:r w:rsidRPr="00B47A20">
        <w:rPr>
          <w:rFonts w:ascii="方正兰亭黑简体" w:hint="eastAsia"/>
        </w:rPr>
        <w:t>)</w:t>
      </w:r>
      <w:r w:rsidR="00550F0B">
        <w:rPr>
          <w:rFonts w:ascii="方正兰亭黑简体" w:hint="eastAsia"/>
        </w:rPr>
        <w:t>。</w:t>
      </w:r>
    </w:p>
    <w:p w14:paraId="48ACC3FA" w14:textId="77777777" w:rsidR="00812DA5" w:rsidRDefault="00812DA5" w:rsidP="00812DA5">
      <w:pPr>
        <w:pStyle w:val="1e"/>
        <w:rPr>
          <w:rFonts w:ascii="方正兰亭黑简体"/>
        </w:rPr>
      </w:pPr>
      <w:r w:rsidRPr="00B47A20">
        <w:rPr>
          <w:rFonts w:ascii="方正兰亭黑简体" w:hint="eastAsia"/>
        </w:rPr>
        <w:t>可以通过第三方工具如</w:t>
      </w:r>
      <w:r w:rsidRPr="00C72E42">
        <w:t>MySQL</w:t>
      </w:r>
      <w:r w:rsidRPr="00B47A20">
        <w:rPr>
          <w:rFonts w:ascii="方正兰亭黑简体" w:hint="eastAsia"/>
        </w:rPr>
        <w:t xml:space="preserve"> </w:t>
      </w:r>
      <w:r w:rsidRPr="00C72E42">
        <w:t>Workbench</w:t>
      </w:r>
      <w:r w:rsidRPr="00B47A20">
        <w:rPr>
          <w:rFonts w:ascii="方正兰亭黑简体" w:hint="eastAsia"/>
        </w:rPr>
        <w:t>完成远程连接</w:t>
      </w:r>
      <w:r w:rsidRPr="00C72E42">
        <w:t>GaussDB</w:t>
      </w:r>
      <w:r w:rsidRPr="00B47A20">
        <w:rPr>
          <w:rFonts w:ascii="方正兰亭黑简体" w:hint="eastAsia"/>
        </w:rPr>
        <w:t>(</w:t>
      </w:r>
      <w:r w:rsidRPr="00C72E42">
        <w:t>for</w:t>
      </w:r>
      <w:r w:rsidRPr="00B47A20">
        <w:rPr>
          <w:rFonts w:ascii="方正兰亭黑简体" w:hint="eastAsia"/>
        </w:rPr>
        <w:t xml:space="preserve"> </w:t>
      </w:r>
      <w:r w:rsidRPr="00C72E42">
        <w:t>MySQL</w:t>
      </w:r>
      <w:r w:rsidRPr="00B47A20">
        <w:rPr>
          <w:rFonts w:ascii="方正兰亭黑简体" w:hint="eastAsia"/>
        </w:rPr>
        <w:t>)的连接。</w:t>
      </w:r>
    </w:p>
    <w:p w14:paraId="5A721B18" w14:textId="298A7944" w:rsidR="005017E6" w:rsidRPr="00B47A20" w:rsidRDefault="005017E6" w:rsidP="005017E6">
      <w:pPr>
        <w:pStyle w:val="1e"/>
        <w:rPr>
          <w:rFonts w:ascii="方正兰亭黑简体"/>
        </w:rPr>
      </w:pPr>
      <w:r>
        <w:rPr>
          <w:rFonts w:ascii="方正兰亭黑简体" w:hint="eastAsia"/>
        </w:rPr>
        <w:t>工具下载方式：</w:t>
      </w:r>
      <w:r w:rsidRPr="005017E6">
        <w:rPr>
          <w:rFonts w:ascii="方正兰亭黑简体" w:hint="eastAsia"/>
        </w:rPr>
        <w:t>登录</w:t>
      </w:r>
      <w:r w:rsidRPr="005017E6">
        <w:rPr>
          <w:rFonts w:ascii="方正兰亭黑简体"/>
        </w:rPr>
        <w:t>mysql官网http://www.mysql.com/</w:t>
      </w:r>
      <w:r>
        <w:rPr>
          <w:rFonts w:ascii="方正兰亭黑简体" w:hint="eastAsia"/>
        </w:rPr>
        <w:t xml:space="preserve"> ，</w:t>
      </w:r>
      <w:r w:rsidRPr="005017E6">
        <w:rPr>
          <w:rFonts w:ascii="方正兰亭黑简体" w:hint="eastAsia"/>
        </w:rPr>
        <w:t>在网页底部</w:t>
      </w:r>
      <w:r w:rsidRPr="005017E6">
        <w:rPr>
          <w:rFonts w:ascii="方正兰亭黑简体"/>
        </w:rPr>
        <w:t>DOWNLOADS选项中选择MySQL Workbench</w:t>
      </w:r>
      <w:r>
        <w:rPr>
          <w:rFonts w:ascii="方正兰亭黑简体" w:hint="eastAsia"/>
        </w:rPr>
        <w:t>。</w:t>
      </w:r>
    </w:p>
    <w:p w14:paraId="26E71800" w14:textId="2F1778E3" w:rsidR="00812DA5" w:rsidRPr="00B47A20" w:rsidRDefault="00812DA5" w:rsidP="00812DA5">
      <w:pPr>
        <w:pStyle w:val="1e"/>
      </w:pPr>
      <w:r w:rsidRPr="00B47A20">
        <w:rPr>
          <w:rFonts w:hint="eastAsia"/>
        </w:rPr>
        <w:t>在连接设置中，设置</w:t>
      </w:r>
      <w:r w:rsidRPr="00C72E42">
        <w:t>IP</w:t>
      </w:r>
      <w:r w:rsidRPr="00B47A20">
        <w:rPr>
          <w:rFonts w:hint="eastAsia"/>
        </w:rPr>
        <w:t>及</w:t>
      </w:r>
      <w:r w:rsidRPr="00C72E42">
        <w:t>root</w:t>
      </w:r>
      <w:r w:rsidRPr="00B47A20">
        <w:rPr>
          <w:rFonts w:hint="eastAsia"/>
        </w:rPr>
        <w:t>密码，然后点击测试连接</w:t>
      </w:r>
      <w:r w:rsidR="00774BB0">
        <w:rPr>
          <w:rFonts w:hint="eastAsia"/>
        </w:rPr>
        <w:t>，</w:t>
      </w:r>
      <w:r w:rsidR="00774BB0">
        <w:rPr>
          <w:rFonts w:hint="eastAsia"/>
        </w:rPr>
        <w:t>I</w:t>
      </w:r>
      <w:r w:rsidR="00774BB0">
        <w:t xml:space="preserve">P </w:t>
      </w:r>
      <w:r w:rsidR="00774BB0">
        <w:t>为前面绑定的公网</w:t>
      </w:r>
      <w:r w:rsidR="00774BB0">
        <w:rPr>
          <w:rFonts w:hint="eastAsia"/>
        </w:rPr>
        <w:t>I</w:t>
      </w:r>
      <w:r w:rsidR="00774BB0">
        <w:t>P</w:t>
      </w:r>
      <w:r w:rsidR="00774BB0">
        <w:t>。</w:t>
      </w:r>
    </w:p>
    <w:p w14:paraId="0A908B19" w14:textId="788DFBA1" w:rsidR="00812DA5" w:rsidRPr="00B47A20" w:rsidRDefault="00607B3C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AB0462C" wp14:editId="460B7850">
                <wp:simplePos x="0" y="0"/>
                <wp:positionH relativeFrom="column">
                  <wp:posOffset>2207355</wp:posOffset>
                </wp:positionH>
                <wp:positionV relativeFrom="paragraph">
                  <wp:posOffset>960205</wp:posOffset>
                </wp:positionV>
                <wp:extent cx="573206" cy="102359"/>
                <wp:effectExtent l="19050" t="76200" r="0" b="31115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206" cy="10235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45F5" id="直接箭头连接符 110" o:spid="_x0000_s1026" type="#_x0000_t32" style="position:absolute;left:0;text-align:left;margin-left:173.8pt;margin-top:75.6pt;width:45.15pt;height:8.0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014F2C" wp14:editId="590F7D35">
                <wp:simplePos x="0" y="0"/>
                <wp:positionH relativeFrom="column">
                  <wp:posOffset>2323361</wp:posOffset>
                </wp:positionH>
                <wp:positionV relativeFrom="paragraph">
                  <wp:posOffset>1233160</wp:posOffset>
                </wp:positionV>
                <wp:extent cx="457200" cy="292906"/>
                <wp:effectExtent l="19050" t="38100" r="38100" b="31115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929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C3E6A" id="直接箭头连接符 109" o:spid="_x0000_s1026" type="#_x0000_t32" style="position:absolute;left:0;text-align:left;margin-left:182.95pt;margin-top:97.1pt;width:36pt;height:23.0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B2DA71" wp14:editId="1F285790">
                <wp:simplePos x="0" y="0"/>
                <wp:positionH relativeFrom="column">
                  <wp:posOffset>4827725</wp:posOffset>
                </wp:positionH>
                <wp:positionV relativeFrom="paragraph">
                  <wp:posOffset>1847310</wp:posOffset>
                </wp:positionV>
                <wp:extent cx="293427" cy="307074"/>
                <wp:effectExtent l="38100" t="19050" r="30480" b="55245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27" cy="3070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29A82" id="直接箭头连接符 108" o:spid="_x0000_s1026" type="#_x0000_t32" style="position:absolute;left:0;text-align:left;margin-left:380.15pt;margin-top:145.45pt;width:23.1pt;height:24.2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13AC355E" wp14:editId="79FB3C6E">
            <wp:extent cx="5451475" cy="2308127"/>
            <wp:effectExtent l="19050" t="19050" r="15875" b="165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3911" cy="23387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35026A" w14:textId="239FDD3E" w:rsidR="00812DA5" w:rsidRPr="00B47A20" w:rsidRDefault="00812DA5" w:rsidP="00812DA5">
      <w:pPr>
        <w:pStyle w:val="1e"/>
      </w:pPr>
      <w:r w:rsidRPr="00B47A20">
        <w:rPr>
          <w:rFonts w:hint="eastAsia"/>
        </w:rPr>
        <w:t>测试成功，点击</w:t>
      </w:r>
      <w:r w:rsidRPr="00B47A20">
        <w:rPr>
          <w:rFonts w:hint="eastAsia"/>
        </w:rPr>
        <w:t xml:space="preserve"> </w:t>
      </w:r>
      <w:r w:rsidRPr="00C72E42">
        <w:t>OK</w:t>
      </w:r>
      <w:r w:rsidR="00AD4934">
        <w:rPr>
          <w:rFonts w:hint="eastAsia"/>
        </w:rPr>
        <w:t>。</w:t>
      </w:r>
    </w:p>
    <w:p w14:paraId="1AAA8F86" w14:textId="77777777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11F1E0ED" wp14:editId="074E8C90">
            <wp:extent cx="3470039" cy="2528555"/>
            <wp:effectExtent l="19050" t="19050" r="16510" b="2476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2741" cy="25378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0DA8E" w14:textId="46F74DE4" w:rsidR="00812DA5" w:rsidRPr="00B47A20" w:rsidRDefault="00812DA5" w:rsidP="00812DA5">
      <w:pPr>
        <w:pStyle w:val="1e"/>
      </w:pPr>
      <w:r w:rsidRPr="00B47A20">
        <w:rPr>
          <w:rFonts w:hint="eastAsia"/>
        </w:rPr>
        <w:t>最后配置连接成功，双击进行连接数据库</w:t>
      </w:r>
      <w:r w:rsidR="00AD4934">
        <w:rPr>
          <w:rFonts w:hint="eastAsia"/>
        </w:rPr>
        <w:t>。</w:t>
      </w:r>
    </w:p>
    <w:p w14:paraId="64DD2903" w14:textId="13FD8A3E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987C5A" wp14:editId="4C7920CF">
                <wp:simplePos x="0" y="0"/>
                <wp:positionH relativeFrom="column">
                  <wp:posOffset>2266950</wp:posOffset>
                </wp:positionH>
                <wp:positionV relativeFrom="paragraph">
                  <wp:posOffset>532670</wp:posOffset>
                </wp:positionV>
                <wp:extent cx="1093641" cy="289020"/>
                <wp:effectExtent l="38100" t="19050" r="11430" b="73025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3641" cy="289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91E0" id="直接箭头连接符 111" o:spid="_x0000_s1026" type="#_x0000_t32" style="position:absolute;left:0;text-align:left;margin-left:178.5pt;margin-top:41.95pt;width:86.1pt;height:22.7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6B732715" wp14:editId="00AD2DB7">
            <wp:extent cx="5454000" cy="1809508"/>
            <wp:effectExtent l="19050" t="19050" r="13970" b="196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0950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7B5779" w14:textId="187410C7" w:rsidR="00812DA5" w:rsidRPr="00B47A20" w:rsidRDefault="00812DA5" w:rsidP="00812DA5">
      <w:pPr>
        <w:pStyle w:val="1e"/>
      </w:pPr>
      <w:r w:rsidRPr="00B47A20">
        <w:rPr>
          <w:rFonts w:hint="eastAsia"/>
        </w:rPr>
        <w:t>连接成功</w:t>
      </w:r>
      <w:r w:rsidR="00AD4934">
        <w:rPr>
          <w:rFonts w:hint="eastAsia"/>
        </w:rPr>
        <w:t>。</w:t>
      </w:r>
    </w:p>
    <w:p w14:paraId="7DD76856" w14:textId="2FD26868" w:rsidR="00812DA5" w:rsidRPr="00B47A20" w:rsidRDefault="00151C75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FC202B" wp14:editId="699A9272">
                <wp:simplePos x="0" y="0"/>
                <wp:positionH relativeFrom="column">
                  <wp:posOffset>1516404</wp:posOffset>
                </wp:positionH>
                <wp:positionV relativeFrom="paragraph">
                  <wp:posOffset>431387</wp:posOffset>
                </wp:positionV>
                <wp:extent cx="3683963" cy="1525707"/>
                <wp:effectExtent l="19050" t="19050" r="12065" b="1778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963" cy="1525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8902C" id="矩形 60" o:spid="_x0000_s1026" style="position:absolute;left:0;text-align:left;margin-left:119.4pt;margin-top:33.95pt;width:290.1pt;height:12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B92EFB" wp14:editId="38299F56">
                <wp:simplePos x="0" y="0"/>
                <wp:positionH relativeFrom="column">
                  <wp:posOffset>677719</wp:posOffset>
                </wp:positionH>
                <wp:positionV relativeFrom="paragraph">
                  <wp:posOffset>454684</wp:posOffset>
                </wp:positionV>
                <wp:extent cx="789087" cy="984291"/>
                <wp:effectExtent l="19050" t="19050" r="11430" b="2540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087" cy="9842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B458E" id="矩形 59" o:spid="_x0000_s1026" style="position:absolute;left:0;text-align:left;margin-left:53.35pt;margin-top:35.8pt;width:62.15pt;height:7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4E77FBD0" wp14:editId="6C044735">
            <wp:extent cx="5454000" cy="2688520"/>
            <wp:effectExtent l="19050" t="19050" r="13970" b="171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6885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AB1F6" w14:textId="77777777" w:rsidR="00812DA5" w:rsidRDefault="00812DA5" w:rsidP="00812DA5">
      <w:pPr>
        <w:pStyle w:val="1e"/>
      </w:pPr>
      <w:r>
        <w:rPr>
          <w:rFonts w:hint="eastAsia"/>
        </w:rPr>
        <w:t>外网连接实验结束。</w:t>
      </w:r>
    </w:p>
    <w:p w14:paraId="089CDC76" w14:textId="6D770598" w:rsidR="00D03A1F" w:rsidRDefault="00D03A1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737861D" w14:textId="77777777" w:rsidR="00812DA5" w:rsidRPr="00B47A20" w:rsidRDefault="00812DA5" w:rsidP="00812DA5">
      <w:pPr>
        <w:pStyle w:val="1"/>
        <w:numPr>
          <w:ilvl w:val="0"/>
          <w:numId w:val="7"/>
        </w:numPr>
        <w:wordWrap w:val="0"/>
        <w:rPr>
          <w:rFonts w:ascii="方正兰亭黑简体"/>
        </w:rPr>
      </w:pPr>
      <w:bookmarkStart w:id="65" w:name="_Toc47704108"/>
      <w:bookmarkStart w:id="66" w:name="_Toc53423989"/>
      <w:r w:rsidRPr="00B47A20">
        <w:rPr>
          <w:rFonts w:ascii="方正兰亭黑简体" w:hint="eastAsia"/>
        </w:rPr>
        <w:lastRenderedPageBreak/>
        <w:t>通过内网连接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</w:t>
      </w:r>
      <w:bookmarkEnd w:id="65"/>
      <w:bookmarkEnd w:id="66"/>
      <w:r w:rsidRPr="00B47A20">
        <w:rPr>
          <w:rFonts w:ascii="方正兰亭黑简体" w:hint="eastAsia"/>
        </w:rPr>
        <w:t xml:space="preserve"> </w:t>
      </w:r>
    </w:p>
    <w:p w14:paraId="5820FBCC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67" w:name="_Toc47704109"/>
      <w:bookmarkStart w:id="68" w:name="_Toc53423990"/>
      <w:r w:rsidRPr="00B47A20">
        <w:rPr>
          <w:rFonts w:ascii="方正兰亭黑简体" w:hint="eastAsia"/>
        </w:rPr>
        <w:t>实验介绍</w:t>
      </w:r>
      <w:bookmarkEnd w:id="67"/>
      <w:bookmarkEnd w:id="68"/>
    </w:p>
    <w:p w14:paraId="0468A538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 w:hAnsi="Times New Roman"/>
          <w:bCs/>
          <w:i/>
          <w:iCs/>
          <w:color w:val="0000FF"/>
          <w:kern w:val="2"/>
          <w:sz w:val="21"/>
        </w:rPr>
      </w:pPr>
      <w:bookmarkStart w:id="69" w:name="_Toc47704110"/>
      <w:bookmarkStart w:id="70" w:name="_Toc53423991"/>
      <w:r w:rsidRPr="00B47A20">
        <w:rPr>
          <w:rFonts w:ascii="方正兰亭黑简体" w:hint="eastAsia"/>
        </w:rPr>
        <w:t>关于本实验</w:t>
      </w:r>
      <w:bookmarkEnd w:id="69"/>
      <w:bookmarkEnd w:id="70"/>
    </w:p>
    <w:p w14:paraId="3D96FC3B" w14:textId="2E34F375" w:rsidR="00812DA5" w:rsidRPr="00B47A20" w:rsidRDefault="00887D85" w:rsidP="00812DA5">
      <w:pPr>
        <w:pStyle w:val="1e"/>
      </w:pPr>
      <w:r>
        <w:rPr>
          <w:rFonts w:hint="eastAsia"/>
        </w:rPr>
        <w:t>本实验主要描述如何通过内网从另一台</w:t>
      </w:r>
      <w:r w:rsidR="00812DA5" w:rsidRPr="00B47A20">
        <w:rPr>
          <w:rFonts w:hint="eastAsia"/>
        </w:rPr>
        <w:t>弹性云服务器</w:t>
      </w:r>
      <w:r w:rsidR="005C2AF9">
        <w:rPr>
          <w:rFonts w:hint="eastAsia"/>
        </w:rPr>
        <w:t>E</w:t>
      </w:r>
      <w:r w:rsidR="005C2AF9">
        <w:t>CS</w:t>
      </w:r>
      <w:r w:rsidR="00812DA5" w:rsidRPr="00B47A20">
        <w:rPr>
          <w:rFonts w:hint="eastAsia"/>
        </w:rPr>
        <w:t>上连接</w:t>
      </w:r>
      <w:r>
        <w:rPr>
          <w:rFonts w:hint="eastAsia"/>
        </w:rPr>
        <w:t>到</w:t>
      </w:r>
      <w:r w:rsidR="00812DA5" w:rsidRPr="00C72E42">
        <w:t>GaussDB</w:t>
      </w:r>
      <w:r w:rsidR="00812DA5" w:rsidRPr="00B47A20">
        <w:rPr>
          <w:rFonts w:hint="eastAsia"/>
        </w:rPr>
        <w:t>(</w:t>
      </w:r>
      <w:r w:rsidR="00812DA5" w:rsidRPr="00C72E42">
        <w:t>for</w:t>
      </w:r>
      <w:r w:rsidR="00812DA5" w:rsidRPr="00B47A20">
        <w:rPr>
          <w:rFonts w:hint="eastAsia"/>
        </w:rPr>
        <w:t xml:space="preserve"> </w:t>
      </w:r>
      <w:r w:rsidR="00812DA5" w:rsidRPr="00C72E42">
        <w:t>MySQL</w:t>
      </w:r>
      <w:r w:rsidR="00812DA5" w:rsidRPr="00B47A20">
        <w:rPr>
          <w:rFonts w:hint="eastAsia"/>
        </w:rPr>
        <w:t>)</w:t>
      </w:r>
      <w:r w:rsidR="00812DA5" w:rsidRPr="00B47A20">
        <w:rPr>
          <w:rFonts w:hint="eastAsia"/>
        </w:rPr>
        <w:t>实例。</w:t>
      </w:r>
    </w:p>
    <w:p w14:paraId="645747B0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71" w:name="_Toc47704111"/>
      <w:bookmarkStart w:id="72" w:name="_Toc53423992"/>
      <w:r w:rsidRPr="00B47A20">
        <w:rPr>
          <w:rFonts w:ascii="方正兰亭黑简体" w:hint="eastAsia"/>
        </w:rPr>
        <w:t>实验目的</w:t>
      </w:r>
      <w:bookmarkEnd w:id="71"/>
      <w:bookmarkEnd w:id="72"/>
    </w:p>
    <w:p w14:paraId="03660621" w14:textId="77777777" w:rsidR="00812DA5" w:rsidRPr="00B47A20" w:rsidRDefault="00812DA5" w:rsidP="00812DA5">
      <w:pPr>
        <w:pStyle w:val="4a"/>
        <w:rPr>
          <w:rFonts w:ascii="方正兰亭黑简体"/>
        </w:rPr>
      </w:pPr>
      <w:r w:rsidRPr="00B47A20">
        <w:rPr>
          <w:rFonts w:ascii="方正兰亭黑简体" w:hint="eastAsia"/>
        </w:rPr>
        <w:t>掌握</w:t>
      </w:r>
      <w:r w:rsidRPr="00B47A20">
        <w:rPr>
          <w:rFonts w:ascii="方正兰亭黑简体" w:hAnsi="宋体" w:cs="宋体" w:hint="eastAsia"/>
        </w:rPr>
        <w:t>使用内网来</w:t>
      </w:r>
      <w:r w:rsidRPr="00B47A20">
        <w:rPr>
          <w:rFonts w:ascii="方正兰亭黑简体" w:hint="eastAsia"/>
        </w:rPr>
        <w:t>连接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)数据库实例。</w:t>
      </w:r>
    </w:p>
    <w:p w14:paraId="7C05D5A2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</w:rPr>
      </w:pPr>
      <w:bookmarkStart w:id="73" w:name="_Toc47704112"/>
      <w:bookmarkStart w:id="74" w:name="_Toc53423993"/>
      <w:r w:rsidRPr="00B47A20">
        <w:rPr>
          <w:rFonts w:ascii="方正兰亭黑简体" w:hint="eastAsia"/>
          <w:lang w:eastAsia="zh-CN"/>
        </w:rPr>
        <w:t>购买</w:t>
      </w:r>
      <w:r w:rsidRPr="00C72E42">
        <w:rPr>
          <w:rFonts w:cs="Huawei Sans"/>
        </w:rPr>
        <w:t>GaussDB</w:t>
      </w:r>
      <w:r w:rsidRPr="00B47A20">
        <w:rPr>
          <w:rFonts w:ascii="方正兰亭黑简体" w:hint="eastAsia"/>
        </w:rPr>
        <w:t>(</w:t>
      </w:r>
      <w:r w:rsidRPr="00C72E42">
        <w:rPr>
          <w:rFonts w:cs="Huawei Sans"/>
        </w:rPr>
        <w:t>for</w:t>
      </w:r>
      <w:r w:rsidRPr="00B47A20">
        <w:rPr>
          <w:rFonts w:ascii="方正兰亭黑简体" w:hint="eastAsia"/>
        </w:rPr>
        <w:t xml:space="preserve"> 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)数据库（可选）</w:t>
      </w:r>
      <w:bookmarkEnd w:id="73"/>
      <w:bookmarkEnd w:id="74"/>
    </w:p>
    <w:p w14:paraId="06E1AA28" w14:textId="18B92776" w:rsidR="00812DA5" w:rsidRPr="00B47A20" w:rsidRDefault="00812DA5" w:rsidP="00812DA5">
      <w:pPr>
        <w:pStyle w:val="1e"/>
      </w:pPr>
      <w:r w:rsidRPr="00B47A20">
        <w:rPr>
          <w:rFonts w:hint="eastAsia"/>
        </w:rPr>
        <w:t>说明：如果已经购买好了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数据库可以跳过此章节，直接进入</w:t>
      </w:r>
      <w:r>
        <w:t>3</w:t>
      </w:r>
      <w:r w:rsidRPr="00B47A20">
        <w:rPr>
          <w:rFonts w:hint="eastAsia"/>
        </w:rPr>
        <w:t>.3</w:t>
      </w:r>
      <w:r w:rsidRPr="00B47A20">
        <w:rPr>
          <w:rFonts w:hint="eastAsia"/>
        </w:rPr>
        <w:t>章节，如果没有购买好请参考</w:t>
      </w:r>
      <w:r w:rsidRPr="00B47A20">
        <w:rPr>
          <w:rFonts w:hint="eastAsia"/>
        </w:rPr>
        <w:t>1.2</w:t>
      </w:r>
      <w:r w:rsidRPr="00B47A20">
        <w:rPr>
          <w:rFonts w:hint="eastAsia"/>
        </w:rPr>
        <w:t>章节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购买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数据库进行购买。</w:t>
      </w:r>
    </w:p>
    <w:p w14:paraId="1A496F37" w14:textId="77777777" w:rsidR="00812DA5" w:rsidRPr="00B47A20" w:rsidRDefault="00812DA5" w:rsidP="00812DA5">
      <w:pPr>
        <w:pStyle w:val="2"/>
        <w:numPr>
          <w:ilvl w:val="1"/>
          <w:numId w:val="7"/>
        </w:numPr>
        <w:rPr>
          <w:rFonts w:ascii="方正兰亭黑简体"/>
          <w:lang w:eastAsia="zh-CN"/>
        </w:rPr>
      </w:pPr>
      <w:bookmarkStart w:id="75" w:name="_Toc47704113"/>
      <w:bookmarkStart w:id="76" w:name="_Toc53423994"/>
      <w:r w:rsidRPr="00B47A20">
        <w:rPr>
          <w:rFonts w:ascii="方正兰亭黑简体" w:hint="eastAsia"/>
          <w:lang w:eastAsia="zh-CN"/>
        </w:rPr>
        <w:t xml:space="preserve">购买弹性云服务器 </w:t>
      </w:r>
      <w:r w:rsidRPr="00C72E42">
        <w:rPr>
          <w:rFonts w:cs="Huawei Sans"/>
          <w:lang w:eastAsia="zh-CN"/>
        </w:rPr>
        <w:t>ECS</w:t>
      </w:r>
      <w:bookmarkEnd w:id="75"/>
      <w:bookmarkEnd w:id="76"/>
    </w:p>
    <w:p w14:paraId="0E3C4AAE" w14:textId="77777777" w:rsidR="00812DA5" w:rsidRPr="00B47A20" w:rsidRDefault="00812DA5" w:rsidP="00812DA5">
      <w:pPr>
        <w:pStyle w:val="3"/>
        <w:numPr>
          <w:ilvl w:val="2"/>
          <w:numId w:val="7"/>
        </w:numPr>
        <w:rPr>
          <w:rFonts w:ascii="方正兰亭黑简体"/>
        </w:rPr>
      </w:pPr>
      <w:bookmarkStart w:id="77" w:name="_Toc47704114"/>
      <w:bookmarkStart w:id="78" w:name="_Toc53423995"/>
      <w:r w:rsidRPr="00B47A20">
        <w:rPr>
          <w:rFonts w:ascii="方正兰亭黑简体" w:hint="eastAsia"/>
        </w:rPr>
        <w:t>登录华为云</w:t>
      </w:r>
      <w:bookmarkEnd w:id="77"/>
      <w:bookmarkEnd w:id="78"/>
    </w:p>
    <w:p w14:paraId="3A09A371" w14:textId="014665A8" w:rsidR="00812DA5" w:rsidRPr="00B47A20" w:rsidRDefault="00812DA5" w:rsidP="00C3730E">
      <w:pPr>
        <w:pStyle w:val="30"/>
      </w:pPr>
      <w:r w:rsidRPr="00B47A20">
        <w:rPr>
          <w:rFonts w:hint="eastAsia"/>
        </w:rPr>
        <w:t>登录华为云官网</w:t>
      </w:r>
      <w:r w:rsidR="00550F0B">
        <w:rPr>
          <w:rFonts w:hint="eastAsia"/>
        </w:rPr>
        <w:t>。</w:t>
      </w:r>
    </w:p>
    <w:p w14:paraId="1ED002AA" w14:textId="77777777" w:rsidR="00812DA5" w:rsidRPr="00B47A20" w:rsidRDefault="00812DA5" w:rsidP="00812DA5">
      <w:pPr>
        <w:pStyle w:val="1e"/>
      </w:pPr>
      <w:r w:rsidRPr="00B47A20">
        <w:rPr>
          <w:rFonts w:hint="eastAsia"/>
        </w:rPr>
        <w:t>登录</w:t>
      </w:r>
      <w:hyperlink r:id="rId50" w:history="1">
        <w:r w:rsidRPr="00C72E42">
          <w:rPr>
            <w:rStyle w:val="ad"/>
          </w:rPr>
          <w:t>https</w:t>
        </w:r>
        <w:r w:rsidRPr="00B47A20">
          <w:rPr>
            <w:rStyle w:val="ad"/>
            <w:rFonts w:ascii="方正兰亭黑简体" w:hint="eastAsia"/>
          </w:rPr>
          <w:t>://</w:t>
        </w:r>
        <w:r w:rsidRPr="00C72E42">
          <w:rPr>
            <w:rStyle w:val="ad"/>
          </w:rPr>
          <w:t>www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huaweicloud</w:t>
        </w:r>
        <w:r w:rsidRPr="00B47A20">
          <w:rPr>
            <w:rStyle w:val="ad"/>
            <w:rFonts w:ascii="方正兰亭黑简体" w:hint="eastAsia"/>
          </w:rPr>
          <w:t>.</w:t>
        </w:r>
        <w:r w:rsidRPr="00C72E42">
          <w:rPr>
            <w:rStyle w:val="ad"/>
          </w:rPr>
          <w:t>com</w:t>
        </w:r>
        <w:r w:rsidRPr="00B47A20">
          <w:rPr>
            <w:rStyle w:val="ad"/>
            <w:rFonts w:ascii="方正兰亭黑简体" w:hint="eastAsia"/>
          </w:rPr>
          <w:t>/</w:t>
        </w:r>
      </w:hyperlink>
      <w:r w:rsidRPr="00B47A20">
        <w:rPr>
          <w:rFonts w:hint="eastAsia"/>
        </w:rPr>
        <w:t>，进入华为云官网，输入账号密码，登录。</w:t>
      </w:r>
    </w:p>
    <w:p w14:paraId="2D02FAB7" w14:textId="77777777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63D2FE0B" wp14:editId="3CDAE5E4">
            <wp:extent cx="5357495" cy="1870710"/>
            <wp:effectExtent l="19050" t="19050" r="1460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8863" cy="18746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5918D8" w14:textId="77777777" w:rsidR="00812DA5" w:rsidRPr="00B47A20" w:rsidRDefault="00812DA5" w:rsidP="00812DA5">
      <w:pPr>
        <w:pStyle w:val="3"/>
        <w:numPr>
          <w:ilvl w:val="2"/>
          <w:numId w:val="7"/>
        </w:numPr>
        <w:spacing w:after="160"/>
        <w:rPr>
          <w:rFonts w:ascii="方正兰亭黑简体"/>
        </w:rPr>
      </w:pPr>
      <w:bookmarkStart w:id="79" w:name="_Toc47704115"/>
      <w:bookmarkStart w:id="80" w:name="_Toc53423996"/>
      <w:r w:rsidRPr="00B47A20">
        <w:rPr>
          <w:rFonts w:ascii="方正兰亭黑简体" w:hint="eastAsia"/>
        </w:rPr>
        <w:lastRenderedPageBreak/>
        <w:t>购买</w:t>
      </w:r>
      <w:r w:rsidRPr="00C72E42">
        <w:rPr>
          <w:rFonts w:cs="Huawei Sans"/>
        </w:rPr>
        <w:t>ECS</w:t>
      </w:r>
      <w:r w:rsidRPr="00B47A20">
        <w:rPr>
          <w:rFonts w:ascii="方正兰亭黑简体" w:hint="eastAsia"/>
        </w:rPr>
        <w:t>服务器</w:t>
      </w:r>
      <w:bookmarkEnd w:id="79"/>
      <w:bookmarkEnd w:id="80"/>
    </w:p>
    <w:p w14:paraId="031AF28F" w14:textId="6F8E6BAD" w:rsidR="00812DA5" w:rsidRPr="00B47A20" w:rsidRDefault="00812DA5" w:rsidP="00C3730E">
      <w:pPr>
        <w:pStyle w:val="30"/>
      </w:pPr>
      <w:r w:rsidRPr="00B47A20">
        <w:rPr>
          <w:rFonts w:hint="eastAsia"/>
        </w:rPr>
        <w:t>进入控制台，点击服务列表，选择弹性云服务器</w:t>
      </w:r>
      <w:r w:rsidRPr="00C72E42">
        <w:rPr>
          <w:rFonts w:cs="Huawei Sans"/>
        </w:rPr>
        <w:t>ECS</w:t>
      </w:r>
      <w:r w:rsidRPr="00B47A20">
        <w:rPr>
          <w:rFonts w:hint="eastAsia"/>
        </w:rPr>
        <w:t>。</w:t>
      </w:r>
    </w:p>
    <w:p w14:paraId="3BD8147E" w14:textId="255969E1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14E859" wp14:editId="66E30C4B">
                <wp:simplePos x="0" y="0"/>
                <wp:positionH relativeFrom="column">
                  <wp:posOffset>1322893</wp:posOffset>
                </wp:positionH>
                <wp:positionV relativeFrom="paragraph">
                  <wp:posOffset>179379</wp:posOffset>
                </wp:positionV>
                <wp:extent cx="389873" cy="148281"/>
                <wp:effectExtent l="38100" t="19050" r="10795" b="61595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873" cy="14828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A414B" id="直接箭头连接符 112" o:spid="_x0000_s1026" type="#_x0000_t32" style="position:absolute;left:0;text-align:left;margin-left:104.15pt;margin-top:14.1pt;width:30.7pt;height:11.7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6558C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F09156" wp14:editId="0F761D4F">
                <wp:simplePos x="0" y="0"/>
                <wp:positionH relativeFrom="column">
                  <wp:posOffset>668216</wp:posOffset>
                </wp:positionH>
                <wp:positionV relativeFrom="paragraph">
                  <wp:posOffset>266895</wp:posOffset>
                </wp:positionV>
                <wp:extent cx="710128" cy="164336"/>
                <wp:effectExtent l="19050" t="19050" r="139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28" cy="164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B91C7" id="矩形 71" o:spid="_x0000_s1026" style="position:absolute;left:0;text-align:left;margin-left:52.6pt;margin-top:21pt;width:55.9pt;height:12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" filled="f" strokecolor="#c7000b" strokeweight="2.25pt"/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435CDC28" wp14:editId="7CC11058">
            <wp:extent cx="5363956" cy="2266171"/>
            <wp:effectExtent l="19050" t="19050" r="27305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9788"/>
                    <a:stretch/>
                  </pic:blipFill>
                  <pic:spPr bwMode="auto">
                    <a:xfrm>
                      <a:off x="0" y="0"/>
                      <a:ext cx="5373565" cy="227023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F69F" w14:textId="36E25EBE" w:rsidR="00812DA5" w:rsidRPr="00B47A20" w:rsidRDefault="00812DA5" w:rsidP="00C3730E">
      <w:pPr>
        <w:pStyle w:val="30"/>
      </w:pPr>
      <w:r w:rsidRPr="00B47A20">
        <w:rPr>
          <w:rFonts w:hint="eastAsia"/>
        </w:rPr>
        <w:t>进入服务器购买界面</w:t>
      </w:r>
      <w:r w:rsidR="00550F0B">
        <w:rPr>
          <w:rFonts w:hint="eastAsia"/>
        </w:rPr>
        <w:t>。</w:t>
      </w:r>
    </w:p>
    <w:p w14:paraId="1980223B" w14:textId="531AF445" w:rsidR="00812DA5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2D3C0C" wp14:editId="6D8F02BB">
                <wp:simplePos x="0" y="0"/>
                <wp:positionH relativeFrom="column">
                  <wp:posOffset>4914591</wp:posOffset>
                </wp:positionH>
                <wp:positionV relativeFrom="paragraph">
                  <wp:posOffset>197158</wp:posOffset>
                </wp:positionV>
                <wp:extent cx="474929" cy="238897"/>
                <wp:effectExtent l="19050" t="38100" r="40005" b="2794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929" cy="2388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D79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3" o:spid="_x0000_s1026" type="#_x0000_t32" style="position:absolute;left:0;text-align:left;margin-left:387pt;margin-top:15.5pt;width:37.4pt;height:18.8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54D690FB" wp14:editId="4C19D2CF">
            <wp:extent cx="5365115" cy="1223929"/>
            <wp:effectExtent l="19050" t="19050" r="2603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7067" cy="12266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DFDA2" w14:textId="683B9974" w:rsidR="00812DA5" w:rsidRPr="00B47A20" w:rsidRDefault="00812DA5" w:rsidP="00C3730E">
      <w:pPr>
        <w:pStyle w:val="30"/>
      </w:pPr>
      <w:r w:rsidRPr="00B47A20">
        <w:rPr>
          <w:rFonts w:hint="eastAsia"/>
        </w:rPr>
        <w:t>配置服务器</w:t>
      </w:r>
      <w:r w:rsidR="00550F0B">
        <w:rPr>
          <w:rFonts w:hint="eastAsia"/>
        </w:rPr>
        <w:t>。</w:t>
      </w:r>
    </w:p>
    <w:p w14:paraId="24E825A4" w14:textId="5E445B3A" w:rsidR="00812DA5" w:rsidRPr="00B47A20" w:rsidRDefault="00812DA5" w:rsidP="00812DA5">
      <w:pPr>
        <w:pStyle w:val="1e"/>
      </w:pPr>
      <w:r w:rsidRPr="00B47A20">
        <w:rPr>
          <w:rFonts w:hint="eastAsia"/>
        </w:rPr>
        <w:t>在左上角选择数据库同一个区域后，选择按需计费</w:t>
      </w:r>
      <w:r w:rsidRPr="00B47A20">
        <w:rPr>
          <w:rFonts w:hint="eastAsia"/>
        </w:rPr>
        <w:t>-</w:t>
      </w:r>
      <w:r w:rsidR="00750C63">
        <w:rPr>
          <w:rFonts w:hint="eastAsia"/>
        </w:rPr>
        <w:t>华北北京四</w:t>
      </w:r>
      <w:r w:rsidRPr="00B47A20">
        <w:rPr>
          <w:rFonts w:hint="eastAsia"/>
        </w:rPr>
        <w:t>，规格选择通用计算增强型</w:t>
      </w:r>
      <w:r w:rsidRPr="00B47A20">
        <w:rPr>
          <w:rFonts w:hint="eastAsia"/>
        </w:rPr>
        <w:t xml:space="preserve"> | </w:t>
      </w:r>
      <w:r w:rsidRPr="00C72E42">
        <w:t>s</w:t>
      </w:r>
      <w:r w:rsidRPr="00B47A20">
        <w:rPr>
          <w:rFonts w:hint="eastAsia"/>
        </w:rPr>
        <w:t>3.</w:t>
      </w:r>
      <w:r w:rsidRPr="00C72E42">
        <w:t>medium</w:t>
      </w:r>
      <w:r w:rsidRPr="00B47A20">
        <w:rPr>
          <w:rFonts w:hint="eastAsia"/>
        </w:rPr>
        <w:t>.2 | 1</w:t>
      </w:r>
      <w:r w:rsidRPr="00C72E42">
        <w:t>vCPUs</w:t>
      </w:r>
      <w:r w:rsidRPr="00B47A20">
        <w:rPr>
          <w:rFonts w:hint="eastAsia"/>
        </w:rPr>
        <w:t xml:space="preserve"> | 2</w:t>
      </w:r>
      <w:r w:rsidRPr="00C72E42">
        <w:t>GB</w:t>
      </w:r>
      <w:r w:rsidRPr="00B47A20">
        <w:rPr>
          <w:rFonts w:hint="eastAsia"/>
        </w:rPr>
        <w:t>，镜像为</w:t>
      </w:r>
      <w:r w:rsidRPr="00EF54DC">
        <w:rPr>
          <w:rFonts w:hint="eastAsia"/>
        </w:rPr>
        <w:t>CentOS 8.0 64bit</w:t>
      </w:r>
      <w:r w:rsidRPr="00B47A20">
        <w:rPr>
          <w:rFonts w:hint="eastAsia"/>
        </w:rPr>
        <w:t>，点击下一步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网络配置。</w:t>
      </w:r>
    </w:p>
    <w:p w14:paraId="78F8CCBB" w14:textId="4B4974CC" w:rsidR="00812DA5" w:rsidRDefault="00812DA5" w:rsidP="00812DA5">
      <w:pPr>
        <w:pStyle w:val="1e"/>
      </w:pPr>
    </w:p>
    <w:p w14:paraId="44543D49" w14:textId="52E20979" w:rsidR="005C1E01" w:rsidRPr="00B47A20" w:rsidRDefault="00607B3C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FB8BF7" wp14:editId="15A20B8C">
                <wp:simplePos x="0" y="0"/>
                <wp:positionH relativeFrom="column">
                  <wp:posOffset>1224716</wp:posOffset>
                </wp:positionH>
                <wp:positionV relativeFrom="paragraph">
                  <wp:posOffset>1731351</wp:posOffset>
                </wp:positionV>
                <wp:extent cx="341194" cy="184245"/>
                <wp:effectExtent l="19050" t="19050" r="59055" b="44450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1842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94F00" id="直接箭头连接符 114" o:spid="_x0000_s1026" type="#_x0000_t32" style="position:absolute;left:0;text-align:left;margin-left:96.45pt;margin-top:136.35pt;width:26.85pt;height:14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D10F1C4" wp14:editId="30023398">
                <wp:simplePos x="0" y="0"/>
                <wp:positionH relativeFrom="column">
                  <wp:posOffset>1708785</wp:posOffset>
                </wp:positionH>
                <wp:positionV relativeFrom="paragraph">
                  <wp:posOffset>1171414</wp:posOffset>
                </wp:positionV>
                <wp:extent cx="491064" cy="211540"/>
                <wp:effectExtent l="38100" t="19050" r="23495" b="55245"/>
                <wp:wrapNone/>
                <wp:docPr id="115" name="直接箭头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064" cy="211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FE4DD" id="直接箭头连接符 115" o:spid="_x0000_s1026" type="#_x0000_t32" style="position:absolute;left:0;text-align:left;margin-left:134.55pt;margin-top:92.25pt;width:38.65pt;height:16.6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2443ACC" wp14:editId="6CFD2A85">
                <wp:simplePos x="0" y="0"/>
                <wp:positionH relativeFrom="column">
                  <wp:posOffset>1108710</wp:posOffset>
                </wp:positionH>
                <wp:positionV relativeFrom="paragraph">
                  <wp:posOffset>687298</wp:posOffset>
                </wp:positionV>
                <wp:extent cx="409433" cy="143302"/>
                <wp:effectExtent l="19050" t="57150" r="10160" b="28575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433" cy="1433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1034F" id="直接箭头连接符 116" o:spid="_x0000_s1026" type="#_x0000_t32" style="position:absolute;left:0;text-align:left;margin-left:87.3pt;margin-top:54.1pt;width:32.25pt;height:11.3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DD4402" wp14:editId="7584BD6D">
                <wp:simplePos x="0" y="0"/>
                <wp:positionH relativeFrom="column">
                  <wp:posOffset>2507606</wp:posOffset>
                </wp:positionH>
                <wp:positionV relativeFrom="paragraph">
                  <wp:posOffset>318808</wp:posOffset>
                </wp:positionV>
                <wp:extent cx="491319" cy="170597"/>
                <wp:effectExtent l="38100" t="19050" r="23495" b="58420"/>
                <wp:wrapNone/>
                <wp:docPr id="117" name="直接箭头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319" cy="1705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00186" id="直接箭头连接符 117" o:spid="_x0000_s1026" type="#_x0000_t32" style="position:absolute;left:0;text-align:left;margin-left:197.45pt;margin-top:25.1pt;width:38.7pt;height:13.4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 w:rsidR="005C1E01">
        <w:rPr>
          <w:noProof/>
        </w:rPr>
        <w:drawing>
          <wp:inline distT="0" distB="0" distL="0" distR="0" wp14:anchorId="7E423383" wp14:editId="44925AA5">
            <wp:extent cx="5384994" cy="2096606"/>
            <wp:effectExtent l="19050" t="19050" r="25400" b="18415"/>
            <wp:docPr id="37" name="图片 37" descr="C:\Users\swx941157\AppData\Roaming\eSpace_Desktop\UserData\swx941157\imagefiles\CC21911E-651E-4A82-83DA-1582C0C315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21911E-651E-4A82-83DA-1582C0C315FA" descr="C:\Users\swx941157\AppData\Roaming\eSpace_Desktop\UserData\swx941157\imagefiles\CC21911E-651E-4A82-83DA-1582C0C315FA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15" cy="21191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D31F0F" w14:textId="2C8787C0" w:rsidR="00812DA5" w:rsidRPr="00B47A20" w:rsidRDefault="006E34A3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0556DFC" wp14:editId="67E34BB6">
                <wp:simplePos x="0" y="0"/>
                <wp:positionH relativeFrom="column">
                  <wp:posOffset>1872985</wp:posOffset>
                </wp:positionH>
                <wp:positionV relativeFrom="paragraph">
                  <wp:posOffset>987501</wp:posOffset>
                </wp:positionV>
                <wp:extent cx="579423" cy="184245"/>
                <wp:effectExtent l="38100" t="19050" r="11430" b="6350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423" cy="1842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2A4C" id="直接箭头连接符 119" o:spid="_x0000_s1026" type="#_x0000_t32" style="position:absolute;left:0;text-align:left;margin-left:147.5pt;margin-top:77.75pt;width:45.6pt;height:14.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BCB6112" wp14:editId="312C78BF">
                <wp:simplePos x="0" y="0"/>
                <wp:positionH relativeFrom="column">
                  <wp:posOffset>3333294</wp:posOffset>
                </wp:positionH>
                <wp:positionV relativeFrom="paragraph">
                  <wp:posOffset>148164</wp:posOffset>
                </wp:positionV>
                <wp:extent cx="750627" cy="177420"/>
                <wp:effectExtent l="38100" t="19050" r="11430" b="70485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627" cy="1774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2B759" id="直接箭头连接符 118" o:spid="_x0000_s1026" type="#_x0000_t32" style="position:absolute;left:0;text-align:left;margin-left:262.45pt;margin-top:11.65pt;width:59.1pt;height:13.9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63734A6" wp14:editId="666F8F77">
                <wp:simplePos x="0" y="0"/>
                <wp:positionH relativeFrom="column">
                  <wp:posOffset>5297170</wp:posOffset>
                </wp:positionH>
                <wp:positionV relativeFrom="paragraph">
                  <wp:posOffset>1716879</wp:posOffset>
                </wp:positionV>
                <wp:extent cx="477349" cy="211541"/>
                <wp:effectExtent l="19050" t="19050" r="56515" b="55245"/>
                <wp:wrapNone/>
                <wp:docPr id="120" name="直接箭头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349" cy="211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B2E9" id="直接箭头连接符 120" o:spid="_x0000_s1026" type="#_x0000_t32" style="position:absolute;left:0;text-align:left;margin-left:417.1pt;margin-top:135.2pt;width:37.6pt;height:16.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 w:rsidR="00812DA5">
        <w:rPr>
          <w:noProof/>
        </w:rPr>
        <w:drawing>
          <wp:inline distT="0" distB="0" distL="0" distR="0" wp14:anchorId="64384782" wp14:editId="5E1C3A24">
            <wp:extent cx="5415915" cy="2108936"/>
            <wp:effectExtent l="19050" t="19050" r="13335" b="247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3142" cy="21117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B8FD6" w14:textId="46571008" w:rsidR="00812DA5" w:rsidRPr="00B47A20" w:rsidRDefault="00812DA5" w:rsidP="00812DA5">
      <w:pPr>
        <w:pStyle w:val="1e"/>
      </w:pPr>
      <w:r w:rsidRPr="00B47A20">
        <w:rPr>
          <w:rFonts w:hint="eastAsia"/>
        </w:rPr>
        <w:t>在网络配置界面，网络选择默认网络、安全组选择默认安全组，公网带宽选择按流量计费，然后点击下一步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高级配置</w:t>
      </w:r>
      <w:r w:rsidR="002B2D66">
        <w:rPr>
          <w:rFonts w:hint="eastAsia"/>
        </w:rPr>
        <w:t>。</w:t>
      </w:r>
    </w:p>
    <w:p w14:paraId="54735B0A" w14:textId="32E9C1C5" w:rsidR="00CD7EE0" w:rsidRPr="00B47A20" w:rsidRDefault="00CD7EE0" w:rsidP="00812DA5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6471FBB" wp14:editId="44963176">
                <wp:simplePos x="0" y="0"/>
                <wp:positionH relativeFrom="column">
                  <wp:posOffset>1960385</wp:posOffset>
                </wp:positionH>
                <wp:positionV relativeFrom="paragraph">
                  <wp:posOffset>337110</wp:posOffset>
                </wp:positionV>
                <wp:extent cx="914400" cy="211540"/>
                <wp:effectExtent l="38100" t="19050" r="19050" b="74295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11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3D23" id="直接箭头连接符 121" o:spid="_x0000_s1026" type="#_x0000_t32" style="position:absolute;left:0;text-align:left;margin-left:154.35pt;margin-top:26.55pt;width:1in;height:16.6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44DF7DC" wp14:editId="279713C0">
                <wp:simplePos x="0" y="0"/>
                <wp:positionH relativeFrom="column">
                  <wp:posOffset>2126352</wp:posOffset>
                </wp:positionH>
                <wp:positionV relativeFrom="paragraph">
                  <wp:posOffset>1092283</wp:posOffset>
                </wp:positionV>
                <wp:extent cx="559558" cy="211541"/>
                <wp:effectExtent l="38100" t="19050" r="12065" b="55245"/>
                <wp:wrapNone/>
                <wp:docPr id="122" name="直接箭头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9558" cy="211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0E1E1" id="直接箭头连接符 122" o:spid="_x0000_s1026" type="#_x0000_t32" style="position:absolute;left:0;text-align:left;margin-left:167.45pt;margin-top:86pt;width:44.05pt;height:16.6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868C34" wp14:editId="12929E4E">
            <wp:extent cx="5471193" cy="2366044"/>
            <wp:effectExtent l="19050" t="19050" r="15240" b="1524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3535" cy="236705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819B2" w14:textId="1C3178E8" w:rsidR="00812DA5" w:rsidRPr="00B47A20" w:rsidRDefault="00CD7EE0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8FE2B1" wp14:editId="0B5B6628">
                <wp:simplePos x="0" y="0"/>
                <wp:positionH relativeFrom="column">
                  <wp:posOffset>2937510</wp:posOffset>
                </wp:positionH>
                <wp:positionV relativeFrom="paragraph">
                  <wp:posOffset>361950</wp:posOffset>
                </wp:positionV>
                <wp:extent cx="483870" cy="252095"/>
                <wp:effectExtent l="38100" t="19050" r="11430" b="52705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870" cy="2520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96D31" id="直接箭头连接符 123" o:spid="_x0000_s1026" type="#_x0000_t32" style="position:absolute;left:0;text-align:left;margin-left:231.3pt;margin-top:28.5pt;width:38.1pt;height:19.8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6E34A3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1113C" wp14:editId="30F81C1F">
                <wp:simplePos x="0" y="0"/>
                <wp:positionH relativeFrom="column">
                  <wp:posOffset>5298573</wp:posOffset>
                </wp:positionH>
                <wp:positionV relativeFrom="paragraph">
                  <wp:posOffset>1406032</wp:posOffset>
                </wp:positionV>
                <wp:extent cx="429904" cy="286603"/>
                <wp:effectExtent l="19050" t="19050" r="65405" b="56515"/>
                <wp:wrapNone/>
                <wp:docPr id="124" name="直接箭头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904" cy="2866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C378" id="直接箭头连接符 124" o:spid="_x0000_s1026" type="#_x0000_t32" style="position:absolute;left:0;text-align:left;margin-left:417.2pt;margin-top:110.7pt;width:33.85pt;height:22.5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5B872A92" wp14:editId="679CD4AB">
            <wp:extent cx="5454000" cy="1837994"/>
            <wp:effectExtent l="19050" t="19050" r="13970" b="1016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3799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AE63" w14:textId="6AB2A19E" w:rsidR="00812DA5" w:rsidRPr="00B47A20" w:rsidRDefault="00812DA5" w:rsidP="00812DA5">
      <w:pPr>
        <w:pStyle w:val="1e"/>
      </w:pPr>
      <w:r w:rsidRPr="00B47A20">
        <w:rPr>
          <w:rFonts w:hint="eastAsia"/>
        </w:rPr>
        <w:t>在高级配置</w:t>
      </w:r>
      <w:r w:rsidRPr="00B47A20">
        <w:rPr>
          <w:rFonts w:hAnsi="微软雅黑" w:hint="eastAsia"/>
          <w:color w:val="252B3A"/>
          <w:szCs w:val="18"/>
        </w:rPr>
        <w:t>界面</w:t>
      </w:r>
      <w:r w:rsidRPr="00B47A20">
        <w:rPr>
          <w:rFonts w:hint="eastAsia"/>
        </w:rPr>
        <w:t>，只要设置密码，其余默认即可，然后点击下一步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确认配置</w:t>
      </w:r>
      <w:r w:rsidR="002B2D66">
        <w:rPr>
          <w:rFonts w:hint="eastAsia"/>
        </w:rPr>
        <w:t>。</w:t>
      </w:r>
    </w:p>
    <w:p w14:paraId="0A24D4F3" w14:textId="60C8E690" w:rsidR="00812DA5" w:rsidRPr="00B47A20" w:rsidRDefault="00692479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F9F8146" wp14:editId="5A6DB90C">
                <wp:simplePos x="0" y="0"/>
                <wp:positionH relativeFrom="column">
                  <wp:posOffset>5257165</wp:posOffset>
                </wp:positionH>
                <wp:positionV relativeFrom="paragraph">
                  <wp:posOffset>2065494</wp:posOffset>
                </wp:positionV>
                <wp:extent cx="614150" cy="286603"/>
                <wp:effectExtent l="19050" t="19050" r="71755" b="56515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50" cy="2866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1F4D8" id="直接箭头连接符 126" o:spid="_x0000_s1026" type="#_x0000_t32" style="position:absolute;left:0;text-align:left;margin-left:413.95pt;margin-top:162.65pt;width:48.35pt;height:22.5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9B236C7" wp14:editId="415C9F0C">
                <wp:simplePos x="0" y="0"/>
                <wp:positionH relativeFrom="column">
                  <wp:posOffset>2596316</wp:posOffset>
                </wp:positionH>
                <wp:positionV relativeFrom="paragraph">
                  <wp:posOffset>1158098</wp:posOffset>
                </wp:positionV>
                <wp:extent cx="532263" cy="228742"/>
                <wp:effectExtent l="38100" t="19050" r="20320" b="5715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263" cy="22874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D376" id="直接箭头连接符 125" o:spid="_x0000_s1026" type="#_x0000_t32" style="position:absolute;left:0;text-align:left;margin-left:204.45pt;margin-top:91.2pt;width:41.9pt;height:18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hint="eastAsia"/>
          <w:noProof/>
        </w:rPr>
        <w:drawing>
          <wp:inline distT="0" distB="0" distL="0" distR="0" wp14:anchorId="1AC97E14" wp14:editId="54F8B63D">
            <wp:extent cx="5454000" cy="2534033"/>
            <wp:effectExtent l="19050" t="19050" r="1397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3403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0A1E9B" w14:textId="6520F407" w:rsidR="00812DA5" w:rsidRPr="00B47A20" w:rsidRDefault="00812DA5" w:rsidP="00812DA5">
      <w:pPr>
        <w:pStyle w:val="1e"/>
      </w:pPr>
      <w:r w:rsidRPr="00B47A20">
        <w:rPr>
          <w:rFonts w:hint="eastAsia"/>
        </w:rPr>
        <w:t>在确认配置界面，勾选我已经阅读并同意</w:t>
      </w:r>
      <w:hyperlink r:id="rId58" w:tgtFrame="_blank" w:history="1">
        <w:r w:rsidR="00A00BC8">
          <w:rPr>
            <w:rFonts w:hint="eastAsia"/>
          </w:rPr>
          <w:t>《</w:t>
        </w:r>
        <w:r w:rsidRPr="00B47A20">
          <w:rPr>
            <w:rFonts w:hint="eastAsia"/>
          </w:rPr>
          <w:t>镜像免责声明》</w:t>
        </w:r>
      </w:hyperlink>
      <w:r w:rsidRPr="00B47A20">
        <w:rPr>
          <w:rFonts w:hint="eastAsia"/>
        </w:rPr>
        <w:t>，然后点击</w:t>
      </w:r>
      <w:r w:rsidRPr="00B47A20">
        <w:rPr>
          <w:rFonts w:hint="eastAsia"/>
        </w:rPr>
        <w:t xml:space="preserve"> </w:t>
      </w:r>
      <w:r w:rsidRPr="00B47A20">
        <w:rPr>
          <w:rFonts w:hint="eastAsia"/>
        </w:rPr>
        <w:t>立即购买。</w:t>
      </w:r>
    </w:p>
    <w:p w14:paraId="19450038" w14:textId="4584ACBE" w:rsidR="00812DA5" w:rsidRDefault="00A00BC8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66D273" wp14:editId="7683F177">
                <wp:simplePos x="0" y="0"/>
                <wp:positionH relativeFrom="column">
                  <wp:posOffset>796889</wp:posOffset>
                </wp:positionH>
                <wp:positionV relativeFrom="paragraph">
                  <wp:posOffset>1488940</wp:posOffset>
                </wp:positionV>
                <wp:extent cx="417072" cy="342710"/>
                <wp:effectExtent l="19050" t="19050" r="40640" b="38735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7072" cy="3427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AB2B" id="直接箭头连接符 127" o:spid="_x0000_s1026" type="#_x0000_t32" style="position:absolute;left:0;text-align:left;margin-left:62.75pt;margin-top:117.25pt;width:32.85pt;height:2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CA0B3FF" wp14:editId="48CF92B5">
                <wp:simplePos x="0" y="0"/>
                <wp:positionH relativeFrom="column">
                  <wp:posOffset>999427</wp:posOffset>
                </wp:positionH>
                <wp:positionV relativeFrom="paragraph">
                  <wp:posOffset>688778</wp:posOffset>
                </wp:positionV>
                <wp:extent cx="484496" cy="150126"/>
                <wp:effectExtent l="19050" t="57150" r="11430" b="2159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96" cy="150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00EF0" id="直接箭头连接符 128" o:spid="_x0000_s1026" type="#_x0000_t32" style="position:absolute;left:0;text-align:left;margin-left:78.7pt;margin-top:54.25pt;width:38.15pt;height:11.8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="005C1E01">
        <w:rPr>
          <w:noProof/>
        </w:rPr>
        <w:drawing>
          <wp:inline distT="0" distB="0" distL="0" distR="0" wp14:anchorId="698048E1" wp14:editId="3DA0D5AD">
            <wp:extent cx="5396597" cy="1467628"/>
            <wp:effectExtent l="19050" t="19050" r="13970" b="18415"/>
            <wp:docPr id="38" name="图片 38" descr="C:\Users\swx941157\AppData\Roaming\eSpace_Desktop\UserData\swx941157\imagefiles\9EEAA9E7-B25E-4A72-A305-F22B9CEA1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EAA9E7-B25E-4A72-A305-F22B9CEA1845" descr="C:\Users\swx941157\AppData\Roaming\eSpace_Desktop\UserData\swx941157\imagefiles\9EEAA9E7-B25E-4A72-A305-F22B9CEA18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46"/>
                    <a:stretch/>
                  </pic:blipFill>
                  <pic:spPr bwMode="auto">
                    <a:xfrm>
                      <a:off x="0" y="0"/>
                      <a:ext cx="5436530" cy="147848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757BC" w14:textId="0DE3C832" w:rsidR="00A00BC8" w:rsidRDefault="00A00BC8" w:rsidP="00812DA5">
      <w:pPr>
        <w:pStyle w:val="1e"/>
      </w:pPr>
      <w:r>
        <w:rPr>
          <w:noProof/>
        </w:rPr>
        <w:drawing>
          <wp:anchor distT="0" distB="0" distL="114300" distR="114300" simplePos="0" relativeHeight="251829248" behindDoc="0" locked="0" layoutInCell="1" allowOverlap="1" wp14:anchorId="6A8CC7D4" wp14:editId="722C3BE0">
            <wp:simplePos x="0" y="0"/>
            <wp:positionH relativeFrom="column">
              <wp:posOffset>670560</wp:posOffset>
            </wp:positionH>
            <wp:positionV relativeFrom="paragraph">
              <wp:posOffset>523875</wp:posOffset>
            </wp:positionV>
            <wp:extent cx="5396230" cy="403860"/>
            <wp:effectExtent l="19050" t="19050" r="13970" b="15240"/>
            <wp:wrapSquare wrapText="bothSides"/>
            <wp:docPr id="135" name="图片 135" descr="C:\Users\swx941157\AppData\Roaming\eSpace_Desktop\UserData\swx941157\imagefiles\9EEAA9E7-B25E-4A72-A305-F22B9CEA1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EAA9E7-B25E-4A72-A305-F22B9CEA1845" descr="C:\Users\swx941157\AppData\Roaming\eSpace_Desktop\UserData\swx941157\imagefiles\9EEAA9E7-B25E-4A72-A305-F22B9CEA18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67"/>
                    <a:stretch/>
                  </pic:blipFill>
                  <pic:spPr bwMode="auto">
                    <a:xfrm>
                      <a:off x="0" y="0"/>
                      <a:ext cx="5396230" cy="40386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92728B" wp14:editId="645A80EB">
            <wp:extent cx="5396230" cy="421156"/>
            <wp:effectExtent l="19050" t="19050" r="13970" b="1714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2532" cy="43569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12399C" w14:textId="1338F476" w:rsidR="00A00BC8" w:rsidRDefault="00A00BC8" w:rsidP="00A00BC8">
      <w:pPr>
        <w:pStyle w:val="1e"/>
      </w:pPr>
      <w:r>
        <w:rPr>
          <w:rFonts w:hint="eastAsia"/>
        </w:rPr>
        <w:t>提</w:t>
      </w:r>
      <w:r w:rsidRPr="00B47A20">
        <w:rPr>
          <w:rFonts w:hint="eastAsia"/>
        </w:rPr>
        <w:t>交完成后，回到返回到服务器列表界面。</w:t>
      </w:r>
    </w:p>
    <w:p w14:paraId="5E4C83DA" w14:textId="17A16A7A" w:rsidR="00812DA5" w:rsidRPr="00B47A20" w:rsidRDefault="00812DA5" w:rsidP="00812DA5">
      <w:pPr>
        <w:pStyle w:val="1e"/>
      </w:pPr>
      <w:r w:rsidRPr="00B47A20">
        <w:rPr>
          <w:rFonts w:hint="eastAsia"/>
          <w:noProof/>
        </w:rPr>
        <w:drawing>
          <wp:inline distT="0" distB="0" distL="0" distR="0" wp14:anchorId="488A1AC7" wp14:editId="7532173C">
            <wp:extent cx="3136378" cy="1723119"/>
            <wp:effectExtent l="19050" t="19050" r="260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1654" cy="173151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B2EC4" w14:textId="25753477" w:rsidR="00812DA5" w:rsidRPr="00B47A20" w:rsidRDefault="00812DA5" w:rsidP="00812DA5">
      <w:pPr>
        <w:pStyle w:val="1e"/>
      </w:pPr>
      <w:r w:rsidRPr="00B47A20">
        <w:rPr>
          <w:rFonts w:hint="eastAsia"/>
        </w:rPr>
        <w:t>服务器创建中</w:t>
      </w:r>
      <w:r w:rsidR="002B2D66">
        <w:rPr>
          <w:rFonts w:hint="eastAsia"/>
        </w:rPr>
        <w:t>。</w:t>
      </w:r>
    </w:p>
    <w:p w14:paraId="02EDF69D" w14:textId="37076950" w:rsidR="00812DA5" w:rsidRPr="00B47A20" w:rsidRDefault="00692479" w:rsidP="00812DA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27D15F6" wp14:editId="24BC9D25">
                <wp:simplePos x="0" y="0"/>
                <wp:positionH relativeFrom="column">
                  <wp:posOffset>3162697</wp:posOffset>
                </wp:positionH>
                <wp:positionV relativeFrom="paragraph">
                  <wp:posOffset>393823</wp:posOffset>
                </wp:positionV>
                <wp:extent cx="382137" cy="368130"/>
                <wp:effectExtent l="38100" t="19050" r="18415" b="51435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137" cy="3681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1A794" id="直接箭头连接符 129" o:spid="_x0000_s1026" type="#_x0000_t32" style="position:absolute;left:0;text-align:left;margin-left:249.05pt;margin-top:31pt;width:30.1pt;height:29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812DA5">
        <w:rPr>
          <w:noProof/>
        </w:rPr>
        <w:drawing>
          <wp:inline distT="0" distB="0" distL="0" distR="0" wp14:anchorId="1DB25BEC" wp14:editId="5E7D41C7">
            <wp:extent cx="5436387" cy="1034482"/>
            <wp:effectExtent l="19050" t="19050" r="1206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0172" cy="10371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A9D9A" w14:textId="3EF52521" w:rsidR="00812DA5" w:rsidRPr="00B47A20" w:rsidRDefault="00812DA5" w:rsidP="00812DA5">
      <w:pPr>
        <w:pStyle w:val="1e"/>
      </w:pPr>
      <w:r w:rsidRPr="00B47A20">
        <w:rPr>
          <w:rFonts w:hint="eastAsia"/>
        </w:rPr>
        <w:t>等待几分钟后，服务器创建成功。</w:t>
      </w:r>
    </w:p>
    <w:p w14:paraId="5E1D2278" w14:textId="5D9E3243" w:rsidR="00812DA5" w:rsidRPr="00B47A20" w:rsidRDefault="00692479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5DBBC4D" wp14:editId="56883B27">
                <wp:simplePos x="0" y="0"/>
                <wp:positionH relativeFrom="column">
                  <wp:posOffset>3197866</wp:posOffset>
                </wp:positionH>
                <wp:positionV relativeFrom="paragraph">
                  <wp:posOffset>300340</wp:posOffset>
                </wp:positionV>
                <wp:extent cx="253619" cy="374662"/>
                <wp:effectExtent l="95250" t="0" r="70485" b="6350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00000" flipH="1">
                          <a:off x="0" y="0"/>
                          <a:ext cx="253619" cy="37466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B59CE" id="直接箭头连接符 130" o:spid="_x0000_s1026" type="#_x0000_t32" style="position:absolute;left:0;text-align:left;margin-left:251.8pt;margin-top:23.65pt;width:19.95pt;height:29.5pt;rotation:-15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" strokecolor="#c7000b" strokeweight="2.25pt">
                <v:stroke endarrow="block"/>
              </v:shape>
            </w:pict>
          </mc:Fallback>
        </mc:AlternateContent>
      </w:r>
      <w:r w:rsidR="00812DA5">
        <w:rPr>
          <w:noProof/>
        </w:rPr>
        <w:drawing>
          <wp:inline distT="0" distB="0" distL="0" distR="0" wp14:anchorId="06514F5B" wp14:editId="785E0449">
            <wp:extent cx="5456707" cy="926814"/>
            <wp:effectExtent l="19050" t="19050" r="10795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91604" cy="93274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03A60" w14:textId="77777777" w:rsidR="00812DA5" w:rsidRPr="00B47A20" w:rsidRDefault="00812DA5" w:rsidP="00812DA5">
      <w:pPr>
        <w:pStyle w:val="3"/>
        <w:numPr>
          <w:ilvl w:val="2"/>
          <w:numId w:val="7"/>
        </w:numPr>
        <w:spacing w:after="160"/>
        <w:rPr>
          <w:rFonts w:ascii="方正兰亭黑简体"/>
        </w:rPr>
      </w:pPr>
      <w:bookmarkStart w:id="81" w:name="_Toc47704116"/>
      <w:bookmarkStart w:id="82" w:name="_Toc53423997"/>
      <w:r w:rsidRPr="00B47A20">
        <w:rPr>
          <w:rFonts w:ascii="方正兰亭黑简体" w:hint="eastAsia"/>
        </w:rPr>
        <w:t>安装</w:t>
      </w:r>
      <w:r w:rsidRPr="00C72E42">
        <w:rPr>
          <w:rFonts w:cs="Huawei Sans"/>
        </w:rPr>
        <w:t>MySQL</w:t>
      </w:r>
      <w:r w:rsidRPr="00B47A20">
        <w:rPr>
          <w:rFonts w:ascii="方正兰亭黑简体" w:hint="eastAsia"/>
        </w:rPr>
        <w:t>客户端并连接数据库</w:t>
      </w:r>
      <w:bookmarkStart w:id="83" w:name="_GoBack"/>
      <w:bookmarkEnd w:id="81"/>
      <w:bookmarkEnd w:id="82"/>
      <w:bookmarkEnd w:id="83"/>
    </w:p>
    <w:p w14:paraId="4F8C341D" w14:textId="517AE41E" w:rsidR="00812DA5" w:rsidRPr="00B47A20" w:rsidRDefault="00812DA5" w:rsidP="00C3730E">
      <w:pPr>
        <w:pStyle w:val="30"/>
      </w:pPr>
      <w:r w:rsidRPr="00B47A20">
        <w:rPr>
          <w:rFonts w:hint="eastAsia"/>
        </w:rPr>
        <w:t>下载</w:t>
      </w:r>
      <w:r w:rsidRPr="00C72E42">
        <w:rPr>
          <w:rFonts w:cs="Huawei Sans"/>
        </w:rPr>
        <w:t>MySQL</w:t>
      </w:r>
      <w:r w:rsidRPr="00B47A20">
        <w:rPr>
          <w:rFonts w:hint="eastAsia"/>
        </w:rPr>
        <w:t>客户端安装包</w:t>
      </w:r>
      <w:r w:rsidR="00550F0B">
        <w:rPr>
          <w:rFonts w:hint="eastAsia"/>
        </w:rPr>
        <w:t>。</w:t>
      </w:r>
    </w:p>
    <w:p w14:paraId="50B82210" w14:textId="24B37DA1" w:rsidR="00812DA5" w:rsidRPr="00981EAB" w:rsidRDefault="00812DA5" w:rsidP="00812DA5">
      <w:pPr>
        <w:pStyle w:val="1e"/>
      </w:pPr>
      <w:r w:rsidRPr="00981EAB">
        <w:rPr>
          <w:rFonts w:hint="eastAsia"/>
        </w:rPr>
        <w:t>在下载页面找到对应版本</w:t>
      </w:r>
      <w:hyperlink r:id="rId64" w:tgtFrame="_blank" w:history="1">
        <w:r w:rsidRPr="00981EAB">
          <w:rPr>
            <w:rStyle w:val="ad"/>
            <w:rFonts w:ascii="方正兰亭黑简体" w:hint="eastAsia"/>
            <w:color w:val="auto"/>
          </w:rPr>
          <w:t>链接</w:t>
        </w:r>
      </w:hyperlink>
      <w:r>
        <w:rPr>
          <w:rStyle w:val="ad"/>
          <w:rFonts w:ascii="方正兰亭黑简体" w:hint="eastAsia"/>
          <w:color w:val="auto"/>
        </w:rPr>
        <w:t>（</w:t>
      </w:r>
      <w:hyperlink r:id="rId65" w:history="1">
        <w:r>
          <w:rPr>
            <w:rStyle w:val="ad"/>
          </w:rPr>
          <w:t>https://downloads.mysql.com/archives/community/</w:t>
        </w:r>
      </w:hyperlink>
      <w:r>
        <w:rPr>
          <w:rStyle w:val="ad"/>
          <w:rFonts w:ascii="方正兰亭黑简体" w:hint="eastAsia"/>
          <w:color w:val="auto"/>
        </w:rPr>
        <w:t>）</w:t>
      </w:r>
      <w:r w:rsidRPr="00981EAB">
        <w:rPr>
          <w:rFonts w:hint="eastAsia"/>
        </w:rPr>
        <w:t>，以</w:t>
      </w:r>
      <w:r w:rsidRPr="007F24CD">
        <w:t>mysql-community-client-8.0.20-1.el8.x86_64.rpm</w:t>
      </w:r>
      <w:r>
        <w:rPr>
          <w:rFonts w:hint="eastAsia"/>
        </w:rPr>
        <w:t>为例，打开页面后，</w:t>
      </w:r>
      <w:r w:rsidRPr="00981EAB">
        <w:rPr>
          <w:rFonts w:hint="eastAsia"/>
        </w:rPr>
        <w:t>下载</w:t>
      </w:r>
      <w:r>
        <w:rPr>
          <w:rFonts w:hint="eastAsia"/>
        </w:rPr>
        <w:t>以下三个</w:t>
      </w:r>
      <w:r w:rsidRPr="00981EAB">
        <w:rPr>
          <w:rFonts w:hint="eastAsia"/>
        </w:rPr>
        <w:t>安装包</w:t>
      </w:r>
    </w:p>
    <w:p w14:paraId="42FF9E5F" w14:textId="4DF00C8D" w:rsidR="00812DA5" w:rsidRPr="00B47A20" w:rsidRDefault="0045311A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9DF8A8" wp14:editId="211A1BF5">
                <wp:simplePos x="0" y="0"/>
                <wp:positionH relativeFrom="column">
                  <wp:posOffset>800027</wp:posOffset>
                </wp:positionH>
                <wp:positionV relativeFrom="paragraph">
                  <wp:posOffset>2288576</wp:posOffset>
                </wp:positionV>
                <wp:extent cx="1333500" cy="220831"/>
                <wp:effectExtent l="19050" t="19050" r="19050" b="27305"/>
                <wp:wrapNone/>
                <wp:docPr id="64" name="椭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2083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C4DDA" id="椭圆 64" o:spid="_x0000_s1026" style="position:absolute;left:0;text-align:left;margin-left:63pt;margin-top:180.2pt;width:105pt;height:17.4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" filled="f" strokecolor="#c7000b" strokeweight="2.25pt"/>
            </w:pict>
          </mc:Fallback>
        </mc:AlternateContent>
      </w:r>
      <w:r w:rsidR="00D67BF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DA391C" wp14:editId="54E2053F">
                <wp:simplePos x="0" y="0"/>
                <wp:positionH relativeFrom="column">
                  <wp:posOffset>829147</wp:posOffset>
                </wp:positionH>
                <wp:positionV relativeFrom="paragraph">
                  <wp:posOffset>1950773</wp:posOffset>
                </wp:positionV>
                <wp:extent cx="1397809" cy="249842"/>
                <wp:effectExtent l="19050" t="19050" r="12065" b="17145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809" cy="24984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10624" id="椭圆 66" o:spid="_x0000_s1026" style="position:absolute;left:0;text-align:left;margin-left:65.3pt;margin-top:153.6pt;width:110.05pt;height:19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" filled="f" strokecolor="#c7000b" strokeweight="2.25pt"/>
            </w:pict>
          </mc:Fallback>
        </mc:AlternateContent>
      </w:r>
      <w:r w:rsidR="00D67BF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69DA13" wp14:editId="0D1E58F0">
                <wp:simplePos x="0" y="0"/>
                <wp:positionH relativeFrom="column">
                  <wp:posOffset>829147</wp:posOffset>
                </wp:positionH>
                <wp:positionV relativeFrom="paragraph">
                  <wp:posOffset>1345055</wp:posOffset>
                </wp:positionV>
                <wp:extent cx="1304379" cy="261491"/>
                <wp:effectExtent l="19050" t="19050" r="10160" b="24765"/>
                <wp:wrapNone/>
                <wp:docPr id="65" name="椭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379" cy="26149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F4C70" id="椭圆 65" o:spid="_x0000_s1026" style="position:absolute;left:0;text-align:left;margin-left:65.3pt;margin-top:105.9pt;width:102.7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" filled="f" strokecolor="#c7000b" strokeweight="2.25pt"/>
            </w:pict>
          </mc:Fallback>
        </mc:AlternateContent>
      </w:r>
      <w:r w:rsidR="006A07E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51FC70" wp14:editId="5ADE013C">
                <wp:simplePos x="0" y="0"/>
                <wp:positionH relativeFrom="column">
                  <wp:posOffset>869918</wp:posOffset>
                </wp:positionH>
                <wp:positionV relativeFrom="paragraph">
                  <wp:posOffset>319996</wp:posOffset>
                </wp:positionV>
                <wp:extent cx="2446165" cy="285385"/>
                <wp:effectExtent l="19050" t="19050" r="11430" b="1968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165" cy="285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3A3CF" id="矩形 61" o:spid="_x0000_s1026" style="position:absolute;left:0;text-align:left;margin-left:68.5pt;margin-top:25.2pt;width:192.6pt;height:22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" filled="f" strokecolor="#c7000b" strokeweight="2.25pt"/>
            </w:pict>
          </mc:Fallback>
        </mc:AlternateContent>
      </w:r>
      <w:r w:rsidR="00DA0FBE">
        <w:rPr>
          <w:noProof/>
        </w:rPr>
        <w:drawing>
          <wp:inline distT="0" distB="0" distL="0" distR="0" wp14:anchorId="3ADA141E" wp14:editId="45AA2595">
            <wp:extent cx="5415915" cy="2515214"/>
            <wp:effectExtent l="19050" t="19050" r="1333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53654" cy="25327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B8531" w14:textId="728E3FD7" w:rsidR="00812DA5" w:rsidRPr="00B47A20" w:rsidRDefault="00812DA5" w:rsidP="00C3730E">
      <w:pPr>
        <w:pStyle w:val="30"/>
      </w:pPr>
      <w:r w:rsidRPr="00B47A20">
        <w:rPr>
          <w:rFonts w:hint="eastAsia"/>
        </w:rPr>
        <w:t>将安装包上传到弹性云服务器并进行安装</w:t>
      </w:r>
      <w:r w:rsidR="00550F0B">
        <w:rPr>
          <w:rFonts w:hint="eastAsia"/>
        </w:rPr>
        <w:t>。</w:t>
      </w:r>
    </w:p>
    <w:p w14:paraId="1DA270A3" w14:textId="5A7B015A" w:rsidR="00812DA5" w:rsidRPr="00B47A20" w:rsidRDefault="00812DA5" w:rsidP="003D7B47">
      <w:pPr>
        <w:pStyle w:val="1e"/>
      </w:pPr>
      <w:r w:rsidRPr="00B47A20">
        <w:rPr>
          <w:rFonts w:hint="eastAsia"/>
        </w:rPr>
        <w:t>通过弹性云服务器公网</w:t>
      </w:r>
      <w:r w:rsidRPr="00C72E42">
        <w:t>IP</w:t>
      </w:r>
      <w:r w:rsidRPr="00B47A20">
        <w:rPr>
          <w:rFonts w:hint="eastAsia"/>
        </w:rPr>
        <w:t>(</w:t>
      </w:r>
      <w:r w:rsidRPr="00B47A20">
        <w:rPr>
          <w:rFonts w:hint="eastAsia"/>
        </w:rPr>
        <w:t>如：</w:t>
      </w:r>
      <w:r w:rsidRPr="00B47A20">
        <w:rPr>
          <w:rFonts w:hint="eastAsia"/>
        </w:rPr>
        <w:t>124.70.212.45)</w:t>
      </w:r>
      <w:r w:rsidRPr="00B47A20">
        <w:rPr>
          <w:rFonts w:hint="eastAsia"/>
        </w:rPr>
        <w:t>，使用远程连接工具</w:t>
      </w:r>
      <w:r w:rsidR="003D7B47">
        <w:rPr>
          <w:rFonts w:hint="eastAsia"/>
        </w:rPr>
        <w:t>（比如：</w:t>
      </w:r>
      <w:r w:rsidR="00A679DE">
        <w:t>WinSCP</w:t>
      </w:r>
      <w:r w:rsidR="00A679DE">
        <w:rPr>
          <w:rFonts w:hint="eastAsia"/>
        </w:rPr>
        <w:t>等</w:t>
      </w:r>
      <w:r w:rsidR="003D7B47">
        <w:rPr>
          <w:rFonts w:hint="eastAsia"/>
        </w:rPr>
        <w:t>）将安装包上传到弹性云服务器，</w:t>
      </w:r>
      <w:r w:rsidRPr="00B47A20">
        <w:rPr>
          <w:rFonts w:hint="eastAsia"/>
        </w:rPr>
        <w:t>上传安装包</w:t>
      </w:r>
      <w:r w:rsidR="003D7B47">
        <w:rPr>
          <w:rFonts w:hint="eastAsia"/>
        </w:rPr>
        <w:t>具体如下图：</w:t>
      </w:r>
    </w:p>
    <w:p w14:paraId="6E0F4BF8" w14:textId="113F47CB" w:rsidR="007276F4" w:rsidRPr="00B47A20" w:rsidRDefault="00F264D9" w:rsidP="00812DA5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20E9B4" wp14:editId="21D8F22F">
                <wp:simplePos x="0" y="0"/>
                <wp:positionH relativeFrom="column">
                  <wp:posOffset>3496634</wp:posOffset>
                </wp:positionH>
                <wp:positionV relativeFrom="paragraph">
                  <wp:posOffset>798292</wp:posOffset>
                </wp:positionV>
                <wp:extent cx="1473289" cy="314507"/>
                <wp:effectExtent l="19050" t="19050" r="12700" b="28575"/>
                <wp:wrapNone/>
                <wp:docPr id="67" name="椭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89" cy="3145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C8B60B" id="椭圆 67" o:spid="_x0000_s1026" style="position:absolute;left:0;text-align:left;margin-left:275.35pt;margin-top:62.85pt;width:116pt;height:24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" filled="f" strokecolor="#c7000b" strokeweight="2.25pt"/>
            </w:pict>
          </mc:Fallback>
        </mc:AlternateContent>
      </w:r>
      <w:r w:rsidR="007276F4">
        <w:rPr>
          <w:noProof/>
        </w:rPr>
        <w:drawing>
          <wp:inline distT="0" distB="0" distL="0" distR="0" wp14:anchorId="4DD0AB64" wp14:editId="4C39E39A">
            <wp:extent cx="5419515" cy="1083003"/>
            <wp:effectExtent l="19050" t="19050" r="10160" b="222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2" cy="10930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03555C" w14:textId="4EC35B94" w:rsidR="007276F4" w:rsidRPr="00B47A20" w:rsidRDefault="007276F4" w:rsidP="007276F4">
      <w:pPr>
        <w:pStyle w:val="1e"/>
      </w:pPr>
      <w:r>
        <w:rPr>
          <w:rFonts w:hint="eastAsia"/>
        </w:rPr>
        <w:t>然后</w:t>
      </w:r>
      <w:r w:rsidRPr="00B47A20">
        <w:rPr>
          <w:rFonts w:hint="eastAsia"/>
        </w:rPr>
        <w:t>用</w:t>
      </w:r>
      <w:r>
        <w:t>SSH</w:t>
      </w:r>
      <w:r>
        <w:rPr>
          <w:rFonts w:hint="eastAsia"/>
        </w:rPr>
        <w:t>工具（比如：</w:t>
      </w:r>
      <w:r>
        <w:t>WinSCP</w:t>
      </w:r>
      <w:r>
        <w:rPr>
          <w:rFonts w:hint="eastAsia"/>
        </w:rPr>
        <w:t>等）</w:t>
      </w:r>
      <w:r w:rsidRPr="00B47A20">
        <w:rPr>
          <w:rFonts w:hint="eastAsia"/>
        </w:rPr>
        <w:t>连接到弹性云服务器，进行安装</w:t>
      </w:r>
      <w:r>
        <w:rPr>
          <w:rFonts w:hint="eastAsia"/>
        </w:rPr>
        <w:t>。</w:t>
      </w:r>
    </w:p>
    <w:p w14:paraId="157F035D" w14:textId="77777777" w:rsidR="00812DA5" w:rsidRDefault="00812DA5" w:rsidP="00812DA5">
      <w:pPr>
        <w:pStyle w:val="1e"/>
      </w:pPr>
      <w:r w:rsidRPr="00B47A20">
        <w:rPr>
          <w:rFonts w:hint="eastAsia"/>
        </w:rPr>
        <w:lastRenderedPageBreak/>
        <w:t>执行以下命令安装</w:t>
      </w:r>
      <w:r w:rsidRPr="00C72E42">
        <w:t>MySQL</w:t>
      </w:r>
      <w:r w:rsidRPr="00B47A20">
        <w:rPr>
          <w:rFonts w:hint="eastAsia"/>
        </w:rPr>
        <w:t>客户端</w:t>
      </w:r>
      <w:r w:rsidRPr="00C72E42">
        <w:t xml:space="preserve"> </w:t>
      </w:r>
    </w:p>
    <w:p w14:paraId="44B0BF22" w14:textId="77777777" w:rsidR="00812DA5" w:rsidRDefault="00812DA5" w:rsidP="00812DA5">
      <w:pPr>
        <w:pStyle w:val="1e"/>
      </w:pPr>
      <w:r w:rsidRPr="0055205B">
        <w:t>sudo rpm -ivh mysql-community-common-8.0.20-1.el8.x86_64.rpm</w:t>
      </w:r>
    </w:p>
    <w:p w14:paraId="4BA1459B" w14:textId="77777777" w:rsidR="00812DA5" w:rsidRPr="0055205B" w:rsidRDefault="00812DA5" w:rsidP="00812DA5">
      <w:pPr>
        <w:pStyle w:val="1e"/>
      </w:pPr>
      <w:r w:rsidRPr="0055205B">
        <w:t>sudo rpm -ivh mysql-community-libs-8.0.20-1.el8.x86_64.rpm</w:t>
      </w:r>
    </w:p>
    <w:p w14:paraId="04F82560" w14:textId="77777777" w:rsidR="00812DA5" w:rsidRDefault="00812DA5" w:rsidP="00812DA5">
      <w:pPr>
        <w:pStyle w:val="1e"/>
      </w:pPr>
      <w:r w:rsidRPr="0055205B">
        <w:t>sudo rpm -ivh mysql-community-client-8.0.20-1.el8.x86_64.rpm</w:t>
      </w:r>
    </w:p>
    <w:p w14:paraId="3EBE9417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</w:t>
      </w:r>
      <w:r w:rsidRPr="00FF6E57">
        <w:rPr>
          <w:rFonts w:ascii="Huawei Sans" w:hAnsi="Huawei Sans"/>
          <w:color w:val="C7000B"/>
          <w:shd w:val="pct15" w:color="auto" w:fill="FFFFFF"/>
        </w:rPr>
        <w:t xml:space="preserve"> </w:t>
      </w:r>
      <w:r w:rsidRPr="00FF6E57">
        <w:rPr>
          <w:rFonts w:ascii="Huawei Sans" w:hAnsi="Huawei Sans"/>
          <w:b/>
          <w:color w:val="C7000B"/>
          <w:shd w:val="pct15" w:color="auto" w:fill="FFFFFF"/>
        </w:rPr>
        <w:t>sudo rpm -ivh mysql-community-common-8.0.20-1.el8.x86_64.rpm</w:t>
      </w:r>
      <w:r w:rsidRPr="0055205B">
        <w:rPr>
          <w:rFonts w:ascii="Huawei Sans" w:hAnsi="Huawei Sans"/>
          <w:shd w:val="pct15" w:color="auto" w:fill="FFFFFF"/>
        </w:rPr>
        <w:t xml:space="preserve"> </w:t>
      </w:r>
    </w:p>
    <w:p w14:paraId="30440362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warning: mysql-community-common-8.0.20-1.el8.x86_64.rpm: Header V3 DSA/SHA1 Signature, key ID 5072e1f5: NOKEY</w:t>
      </w:r>
    </w:p>
    <w:p w14:paraId="3C4295F4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Verifying...                          ################################# [100%]</w:t>
      </w:r>
    </w:p>
    <w:p w14:paraId="617F72D4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Preparing...                          ################################# [100%]</w:t>
      </w:r>
    </w:p>
    <w:p w14:paraId="716509E7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Updating / installing...</w:t>
      </w:r>
    </w:p>
    <w:p w14:paraId="4C39C96B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  1:mysql-community-common-8.0.20-1.e################################# [100%]</w:t>
      </w:r>
    </w:p>
    <w:p w14:paraId="5FF0FA4A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 </w:t>
      </w:r>
      <w:r w:rsidRPr="00FF6E57">
        <w:rPr>
          <w:rFonts w:ascii="Huawei Sans" w:hAnsi="Huawei Sans"/>
          <w:b/>
          <w:color w:val="C7000B"/>
          <w:shd w:val="pct15" w:color="auto" w:fill="FFFFFF"/>
        </w:rPr>
        <w:t>sudo rpm -ivh mysql-community-libs-8.0.20-1.el8.x86_64.rpm</w:t>
      </w:r>
      <w:r w:rsidRPr="0055205B">
        <w:rPr>
          <w:rFonts w:ascii="Huawei Sans" w:hAnsi="Huawei Sans"/>
          <w:shd w:val="pct15" w:color="auto" w:fill="FFFFFF"/>
        </w:rPr>
        <w:t xml:space="preserve"> </w:t>
      </w:r>
    </w:p>
    <w:p w14:paraId="3ABEE2B8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warning: mysql-community-libs-8.0.20-1.el8.x86_64.rpm: Header V3 DSA/SHA1 Signature, key ID 5072e1f5: NOKEY</w:t>
      </w:r>
    </w:p>
    <w:p w14:paraId="480C6DA8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Verifying...                          ################################# [100%]</w:t>
      </w:r>
    </w:p>
    <w:p w14:paraId="1FD7A471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Preparing...                          ################################# [100%]</w:t>
      </w:r>
    </w:p>
    <w:p w14:paraId="2ECC57CC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Updating / installing...</w:t>
      </w:r>
    </w:p>
    <w:p w14:paraId="7050F14B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  1:mysql-community-libs-8.0.20-1.el8################################# [100%]</w:t>
      </w:r>
    </w:p>
    <w:p w14:paraId="6C45AF52" w14:textId="77777777" w:rsidR="00812DA5" w:rsidRPr="00FF6E57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b/>
          <w:color w:val="C7000B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 </w:t>
      </w:r>
      <w:r w:rsidRPr="00FF6E57">
        <w:rPr>
          <w:rFonts w:ascii="Huawei Sans" w:hAnsi="Huawei Sans"/>
          <w:b/>
          <w:color w:val="C7000B"/>
          <w:shd w:val="pct15" w:color="auto" w:fill="FFFFFF"/>
        </w:rPr>
        <w:t xml:space="preserve">sudo rpm -ivh mysql-community-client-8.0.20-1.el8.x86_64.rpm </w:t>
      </w:r>
    </w:p>
    <w:p w14:paraId="4863DE57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warning: mysql-community-client-8.0.20-1.el8.x86_64.rpm: Header V3 DSA/SHA1 Signature, key ID 5072e1f5: NOKEY</w:t>
      </w:r>
    </w:p>
    <w:p w14:paraId="3A558BB1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Verifying...                          ################################# [100%]</w:t>
      </w:r>
    </w:p>
    <w:p w14:paraId="7EDCE834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Preparing...                          ################################# [100%]</w:t>
      </w:r>
    </w:p>
    <w:p w14:paraId="7BC50A19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Updating / installing...</w:t>
      </w:r>
    </w:p>
    <w:p w14:paraId="512160FC" w14:textId="77777777" w:rsidR="00812DA5" w:rsidRPr="0055205B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 xml:space="preserve">   1:mysql-community-client-8.0.20-1.e################################# [100%]</w:t>
      </w:r>
    </w:p>
    <w:p w14:paraId="08927FCA" w14:textId="77777777" w:rsidR="00812DA5" w:rsidRPr="00291E68" w:rsidRDefault="00812DA5" w:rsidP="002F132F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55205B">
        <w:rPr>
          <w:rFonts w:ascii="Huawei Sans" w:hAnsi="Huawei Sans"/>
          <w:shd w:val="pct15" w:color="auto" w:fill="FFFFFF"/>
        </w:rPr>
        <w:t>[root@</w:t>
      </w:r>
      <w:r w:rsidRPr="00291E68">
        <w:rPr>
          <w:rFonts w:ascii="Huawei Sans" w:hAnsi="Huawei Sans"/>
          <w:shd w:val="pct15" w:color="auto" w:fill="FFFFFF"/>
        </w:rPr>
        <w:t>ecs-2a55</w:t>
      </w:r>
      <w:r w:rsidRPr="0055205B">
        <w:rPr>
          <w:rFonts w:ascii="Huawei Sans" w:hAnsi="Huawei Sans"/>
          <w:shd w:val="pct15" w:color="auto" w:fill="FFFFFF"/>
        </w:rPr>
        <w:t xml:space="preserve"> ~]#</w:t>
      </w:r>
    </w:p>
    <w:p w14:paraId="773D0C7F" w14:textId="77777777" w:rsidR="00812DA5" w:rsidRPr="00B47A20" w:rsidRDefault="00812DA5" w:rsidP="00812DA5">
      <w:pPr>
        <w:pStyle w:val="1e"/>
      </w:pPr>
      <w:r w:rsidRPr="00B47A20">
        <w:rPr>
          <w:rFonts w:hint="eastAsia"/>
          <w:color w:val="3D3F43"/>
        </w:rPr>
        <w:t>客户端</w:t>
      </w:r>
      <w:r w:rsidRPr="00B47A20">
        <w:rPr>
          <w:rFonts w:hint="eastAsia"/>
        </w:rPr>
        <w:t>安装成功。</w:t>
      </w:r>
    </w:p>
    <w:p w14:paraId="7C15531A" w14:textId="56341F5A" w:rsidR="00812DA5" w:rsidRPr="00B47A20" w:rsidRDefault="00812DA5" w:rsidP="00C3730E">
      <w:pPr>
        <w:pStyle w:val="30"/>
      </w:pPr>
      <w:r w:rsidRPr="00B47A20">
        <w:rPr>
          <w:rFonts w:hint="eastAsia"/>
        </w:rPr>
        <w:t>内网连接数据库</w:t>
      </w:r>
      <w:r w:rsidR="00550F0B">
        <w:rPr>
          <w:rFonts w:hint="eastAsia"/>
        </w:rPr>
        <w:t>。</w:t>
      </w:r>
    </w:p>
    <w:p w14:paraId="59220D19" w14:textId="77777777" w:rsidR="00812DA5" w:rsidRDefault="00812DA5" w:rsidP="00812DA5">
      <w:pPr>
        <w:pStyle w:val="1e"/>
      </w:pPr>
      <w:r w:rsidRPr="00B47A20">
        <w:rPr>
          <w:rFonts w:hint="eastAsia"/>
        </w:rPr>
        <w:t>从</w:t>
      </w:r>
      <w:r w:rsidRPr="00C72E42">
        <w:t>ECS</w:t>
      </w:r>
      <w:r w:rsidRPr="00B47A20">
        <w:rPr>
          <w:rFonts w:hint="eastAsia"/>
        </w:rPr>
        <w:t>服务器上连接到如下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数据库。</w:t>
      </w:r>
    </w:p>
    <w:p w14:paraId="0A5D4D47" w14:textId="77777777" w:rsidR="00812DA5" w:rsidRPr="00B47A20" w:rsidRDefault="00812DA5" w:rsidP="00812DA5">
      <w:pPr>
        <w:pStyle w:val="1e"/>
      </w:pPr>
      <w:r>
        <w:rPr>
          <w:rFonts w:hint="eastAsia"/>
        </w:rPr>
        <w:t>先查看</w:t>
      </w:r>
      <w:r w:rsidRPr="00C72E42">
        <w:t>GaussDB</w:t>
      </w:r>
      <w:r w:rsidRPr="00B47A20">
        <w:rPr>
          <w:rFonts w:hint="eastAsia"/>
        </w:rPr>
        <w:t>(</w:t>
      </w:r>
      <w:r w:rsidRPr="00C72E42">
        <w:t>for</w:t>
      </w:r>
      <w:r w:rsidRPr="00B47A20">
        <w:rPr>
          <w:rFonts w:hint="eastAsia"/>
        </w:rPr>
        <w:t xml:space="preserve"> </w:t>
      </w:r>
      <w:r w:rsidRPr="00C72E42">
        <w:t>MySQL</w:t>
      </w:r>
      <w:r w:rsidRPr="00B47A20">
        <w:rPr>
          <w:rFonts w:hint="eastAsia"/>
        </w:rPr>
        <w:t>)</w:t>
      </w:r>
      <w:r w:rsidRPr="00B47A20">
        <w:rPr>
          <w:rFonts w:hint="eastAsia"/>
        </w:rPr>
        <w:t>数据库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地址，具体如下：</w:t>
      </w:r>
    </w:p>
    <w:p w14:paraId="386A646D" w14:textId="7C46CBDE" w:rsidR="00812DA5" w:rsidRPr="00B47A20" w:rsidRDefault="00B6492F" w:rsidP="00812DA5">
      <w:pPr>
        <w:pStyle w:val="2f2"/>
        <w:rPr>
          <w:rFonts w:ascii="方正兰亭黑简体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86ADEB" wp14:editId="7D43C425">
                <wp:simplePos x="0" y="0"/>
                <wp:positionH relativeFrom="column">
                  <wp:posOffset>1163302</wp:posOffset>
                </wp:positionH>
                <wp:positionV relativeFrom="paragraph">
                  <wp:posOffset>134744</wp:posOffset>
                </wp:positionV>
                <wp:extent cx="368490" cy="232012"/>
                <wp:effectExtent l="38100" t="38100" r="12700" b="34925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490" cy="2320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8307" id="直接箭头连接符 132" o:spid="_x0000_s1026" type="#_x0000_t32" style="position:absolute;left:0;text-align:left;margin-left:91.6pt;margin-top:10.6pt;width:29pt;height:18.25pt;flip:x 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66AA813" wp14:editId="61998CE7">
                <wp:simplePos x="0" y="0"/>
                <wp:positionH relativeFrom="column">
                  <wp:posOffset>4650132</wp:posOffset>
                </wp:positionH>
                <wp:positionV relativeFrom="paragraph">
                  <wp:posOffset>796659</wp:posOffset>
                </wp:positionV>
                <wp:extent cx="136649" cy="293303"/>
                <wp:effectExtent l="19050" t="38100" r="53975" b="12065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649" cy="2933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9DC53" id="直接箭头连接符 131" o:spid="_x0000_s1026" type="#_x0000_t32" style="position:absolute;left:0;text-align:left;margin-left:366.15pt;margin-top:62.75pt;width:10.75pt;height:23.1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="00812DA5" w:rsidRPr="00B47A20">
        <w:rPr>
          <w:rFonts w:ascii="方正兰亭黑简体" w:hint="eastAsia"/>
          <w:noProof/>
          <w:lang w:eastAsia="zh-CN"/>
        </w:rPr>
        <w:drawing>
          <wp:inline distT="0" distB="0" distL="0" distR="0" wp14:anchorId="53931963" wp14:editId="0FF142E9">
            <wp:extent cx="5454000" cy="1075747"/>
            <wp:effectExtent l="19050" t="19050" r="1397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0757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9B75F3" w14:textId="1FA0F0E9" w:rsidR="00812DA5" w:rsidRPr="00B47A20" w:rsidRDefault="00812DA5" w:rsidP="00812DA5">
      <w:pPr>
        <w:pStyle w:val="1e"/>
        <w:rPr>
          <w:rStyle w:val="afff"/>
          <w:rFonts w:ascii="方正兰亭黑简体"/>
          <w:b w:val="0"/>
          <w:bCs w:val="0"/>
        </w:rPr>
      </w:pPr>
      <w:r>
        <w:rPr>
          <w:rFonts w:hint="eastAsia"/>
        </w:rPr>
        <w:t>然后在</w:t>
      </w:r>
      <w:r>
        <w:rPr>
          <w:rFonts w:hint="eastAsia"/>
        </w:rPr>
        <w:t>E</w:t>
      </w:r>
      <w:r>
        <w:t>CS</w:t>
      </w:r>
      <w:r>
        <w:rPr>
          <w:rFonts w:hint="eastAsia"/>
        </w:rPr>
        <w:t>服务器</w:t>
      </w:r>
      <w:r w:rsidRPr="00B47A20">
        <w:rPr>
          <w:rFonts w:hint="eastAsia"/>
        </w:rPr>
        <w:t>执行如下命令进行连接：</w:t>
      </w:r>
    </w:p>
    <w:p w14:paraId="3B08C8A3" w14:textId="77777777" w:rsidR="00812DA5" w:rsidRPr="00C279DF" w:rsidRDefault="00812DA5" w:rsidP="00812DA5">
      <w:pPr>
        <w:pStyle w:val="1e"/>
      </w:pPr>
      <w:r w:rsidRPr="00C279DF">
        <w:t>mysql</w:t>
      </w:r>
      <w:r w:rsidRPr="00C279DF">
        <w:rPr>
          <w:rFonts w:hint="eastAsia"/>
        </w:rPr>
        <w:t xml:space="preserve"> -</w:t>
      </w:r>
      <w:r w:rsidRPr="00C279DF">
        <w:t>h</w:t>
      </w:r>
      <w:r w:rsidRPr="00C279DF">
        <w:rPr>
          <w:rFonts w:hint="eastAsia"/>
        </w:rPr>
        <w:t xml:space="preserve"> 192.168.0.161 -</w:t>
      </w:r>
      <w:r w:rsidRPr="00C279DF">
        <w:t>P</w:t>
      </w:r>
      <w:r w:rsidRPr="00C279DF">
        <w:rPr>
          <w:rFonts w:hint="eastAsia"/>
        </w:rPr>
        <w:t xml:space="preserve"> 3306 -</w:t>
      </w:r>
      <w:r w:rsidRPr="00C279DF">
        <w:t>u</w:t>
      </w:r>
      <w:r w:rsidRPr="00C279DF">
        <w:rPr>
          <w:rFonts w:hint="eastAsia"/>
        </w:rPr>
        <w:t xml:space="preserve"> </w:t>
      </w:r>
      <w:r w:rsidRPr="00C279DF">
        <w:t>root</w:t>
      </w:r>
      <w:r w:rsidRPr="00C279DF">
        <w:rPr>
          <w:rFonts w:hint="eastAsia"/>
        </w:rPr>
        <w:t xml:space="preserve"> </w:t>
      </w:r>
      <w:r w:rsidRPr="00C279DF">
        <w:rPr>
          <w:rFonts w:ascii="宋体" w:eastAsia="宋体" w:hAnsi="宋体" w:cs="宋体" w:hint="eastAsia"/>
        </w:rPr>
        <w:t>–</w:t>
      </w:r>
      <w:r w:rsidRPr="00C279DF">
        <w:t>p</w:t>
      </w:r>
    </w:p>
    <w:p w14:paraId="52153EB7" w14:textId="77777777" w:rsidR="00812DA5" w:rsidRPr="000655E5" w:rsidRDefault="00812DA5" w:rsidP="00812DA5">
      <w:pPr>
        <w:pStyle w:val="1e"/>
      </w:pPr>
      <w:r w:rsidRPr="00B47A20">
        <w:rPr>
          <w:rFonts w:hint="eastAsia"/>
        </w:rPr>
        <w:t>输入数据库</w:t>
      </w:r>
      <w:r w:rsidRPr="00C72E42">
        <w:t>root</w:t>
      </w:r>
      <w:r w:rsidRPr="00B47A20">
        <w:rPr>
          <w:rFonts w:hint="eastAsia"/>
        </w:rPr>
        <w:t>用户密码，进行成功登录</w:t>
      </w:r>
    </w:p>
    <w:p w14:paraId="1413D889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[root@ecs-2a55 ~]#</w:t>
      </w:r>
      <w:r w:rsidRPr="001F3AF7">
        <w:rPr>
          <w:rFonts w:ascii="Huawei Sans" w:hAnsi="Huawei Sans"/>
          <w:b/>
          <w:color w:val="C7000B"/>
          <w:shd w:val="pct15" w:color="auto" w:fill="FFFFFF"/>
        </w:rPr>
        <w:t xml:space="preserve"> mysql -h 192.168.0.161 -P 3306 -u root -p</w:t>
      </w:r>
    </w:p>
    <w:p w14:paraId="5866C261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 xml:space="preserve">Enter password: </w:t>
      </w:r>
    </w:p>
    <w:p w14:paraId="793BEF6E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Welcome to the MySQL monitor.  Commands end with ; or \g.</w:t>
      </w:r>
    </w:p>
    <w:p w14:paraId="0B5D5A42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Your MySQL connection id is 5769</w:t>
      </w:r>
    </w:p>
    <w:p w14:paraId="175C3CDE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lastRenderedPageBreak/>
        <w:t>Server version: 8.0.18 Source distribution</w:t>
      </w:r>
    </w:p>
    <w:p w14:paraId="4897CE8A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Copyright (c) 2000, 2016, Oracle and/or its affiliates. All rights reserved.</w:t>
      </w:r>
    </w:p>
    <w:p w14:paraId="02DB5F53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Oracle is a registered trademark of Oracle Corporation and/or its</w:t>
      </w:r>
    </w:p>
    <w:p w14:paraId="34E4A8CD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affiliates. Other names may be trademarks of their respective</w:t>
      </w:r>
    </w:p>
    <w:p w14:paraId="432C9C6A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owners.</w:t>
      </w:r>
    </w:p>
    <w:p w14:paraId="2179541E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Type 'help;' or '\h' for help. Type '\c' to clear the current input statement.</w:t>
      </w:r>
    </w:p>
    <w:p w14:paraId="469CD2EC" w14:textId="77777777" w:rsidR="00812DA5" w:rsidRPr="00C72E42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72E42">
        <w:rPr>
          <w:rFonts w:ascii="Huawei Sans" w:hAnsi="Huawei Sans"/>
          <w:shd w:val="pct15" w:color="auto" w:fill="FFFFFF"/>
        </w:rPr>
        <w:t>mysql&gt;</w:t>
      </w:r>
    </w:p>
    <w:p w14:paraId="09548147" w14:textId="77777777" w:rsidR="00812DA5" w:rsidRPr="00C279DF" w:rsidRDefault="00812DA5" w:rsidP="00812DA5">
      <w:pPr>
        <w:pStyle w:val="1e"/>
      </w:pPr>
      <w:r w:rsidRPr="00C279DF">
        <w:rPr>
          <w:rFonts w:hint="eastAsia"/>
        </w:rPr>
        <w:t>数据库使用</w:t>
      </w:r>
    </w:p>
    <w:p w14:paraId="09F03698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C279DF">
        <w:rPr>
          <w:rFonts w:ascii="Huawei Sans" w:hAnsi="Huawei Sans"/>
          <w:shd w:val="pct15" w:color="auto" w:fill="FFFFFF"/>
        </w:rPr>
        <w:t>mysql</w:t>
      </w:r>
      <w:r w:rsidRPr="001F3AF7">
        <w:rPr>
          <w:rFonts w:ascii="Huawei Sans" w:hAnsi="Huawei Sans" w:hint="eastAsia"/>
          <w:shd w:val="pct15" w:color="auto" w:fill="FFFFFF"/>
        </w:rPr>
        <w:t>&gt;</w:t>
      </w:r>
      <w:r w:rsidRPr="00FF6E57">
        <w:rPr>
          <w:rFonts w:ascii="Huawei Sans" w:hAnsi="Huawei Sans" w:hint="eastAsia"/>
          <w:b/>
          <w:color w:val="C7000B"/>
          <w:shd w:val="pct15" w:color="auto" w:fill="FFFFFF"/>
        </w:rPr>
        <w:t xml:space="preserve"> </w:t>
      </w:r>
      <w:r w:rsidRPr="001F3AF7">
        <w:rPr>
          <w:rFonts w:ascii="Huawei Sans" w:hAnsi="Huawei Sans"/>
          <w:b/>
          <w:color w:val="C7000B"/>
          <w:shd w:val="pct15" w:color="auto" w:fill="FFFFFF"/>
        </w:rPr>
        <w:t>show</w:t>
      </w:r>
      <w:r w:rsidRPr="001F3AF7">
        <w:rPr>
          <w:rFonts w:ascii="Huawei Sans" w:hAnsi="Huawei Sans" w:hint="eastAsia"/>
          <w:b/>
          <w:color w:val="C7000B"/>
          <w:shd w:val="pct15" w:color="auto" w:fill="FFFFFF"/>
        </w:rPr>
        <w:t xml:space="preserve"> </w:t>
      </w:r>
      <w:r w:rsidRPr="001F3AF7">
        <w:rPr>
          <w:rFonts w:ascii="Huawei Sans" w:hAnsi="Huawei Sans"/>
          <w:b/>
          <w:color w:val="C7000B"/>
          <w:shd w:val="pct15" w:color="auto" w:fill="FFFFFF"/>
        </w:rPr>
        <w:t>databases</w:t>
      </w:r>
      <w:r w:rsidRPr="001F3AF7">
        <w:rPr>
          <w:rFonts w:ascii="Huawei Sans" w:hAnsi="Huawei Sans" w:hint="eastAsia"/>
          <w:b/>
          <w:color w:val="C7000B"/>
          <w:shd w:val="pct15" w:color="auto" w:fill="FFFFFF"/>
        </w:rPr>
        <w:t>;</w:t>
      </w:r>
    </w:p>
    <w:p w14:paraId="5F6B28BA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>+--------------------+</w:t>
      </w:r>
    </w:p>
    <w:p w14:paraId="2D065AA9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Database</w:t>
      </w:r>
      <w:r w:rsidRPr="001F3AF7">
        <w:rPr>
          <w:rFonts w:ascii="Huawei Sans" w:hAnsi="Huawei Sans" w:hint="eastAsia"/>
          <w:shd w:val="pct15" w:color="auto" w:fill="FFFFFF"/>
        </w:rPr>
        <w:t xml:space="preserve">           |</w:t>
      </w:r>
    </w:p>
    <w:p w14:paraId="67D0DF3B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>+--------------------+</w:t>
      </w:r>
    </w:p>
    <w:p w14:paraId="5310D278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information</w:t>
      </w:r>
      <w:r w:rsidRPr="001F3AF7">
        <w:rPr>
          <w:rFonts w:ascii="Huawei Sans" w:hAnsi="Huawei Sans" w:hint="eastAsia"/>
          <w:shd w:val="pct15" w:color="auto" w:fill="FFFFFF"/>
        </w:rPr>
        <w:t>_</w:t>
      </w:r>
      <w:r w:rsidRPr="00C279DF">
        <w:rPr>
          <w:rFonts w:ascii="Huawei Sans" w:hAnsi="Huawei Sans"/>
          <w:shd w:val="pct15" w:color="auto" w:fill="FFFFFF"/>
        </w:rPr>
        <w:t>schema</w:t>
      </w:r>
      <w:r w:rsidRPr="001F3AF7">
        <w:rPr>
          <w:rFonts w:ascii="Huawei Sans" w:hAnsi="Huawei Sans" w:hint="eastAsia"/>
          <w:shd w:val="pct15" w:color="auto" w:fill="FFFFFF"/>
        </w:rPr>
        <w:t xml:space="preserve"> |</w:t>
      </w:r>
    </w:p>
    <w:p w14:paraId="47671EFC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mysql</w:t>
      </w:r>
      <w:r w:rsidRPr="001F3AF7">
        <w:rPr>
          <w:rFonts w:ascii="Huawei Sans" w:hAnsi="Huawei Sans" w:hint="eastAsia"/>
          <w:shd w:val="pct15" w:color="auto" w:fill="FFFFFF"/>
        </w:rPr>
        <w:t xml:space="preserve">              |</w:t>
      </w:r>
    </w:p>
    <w:p w14:paraId="5A1C77C5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performance</w:t>
      </w:r>
      <w:r w:rsidRPr="001F3AF7">
        <w:rPr>
          <w:rFonts w:ascii="Huawei Sans" w:hAnsi="Huawei Sans" w:hint="eastAsia"/>
          <w:shd w:val="pct15" w:color="auto" w:fill="FFFFFF"/>
        </w:rPr>
        <w:t>_</w:t>
      </w:r>
      <w:r w:rsidRPr="00C279DF">
        <w:rPr>
          <w:rFonts w:ascii="Huawei Sans" w:hAnsi="Huawei Sans"/>
          <w:shd w:val="pct15" w:color="auto" w:fill="FFFFFF"/>
        </w:rPr>
        <w:t>schema</w:t>
      </w:r>
      <w:r w:rsidRPr="001F3AF7">
        <w:rPr>
          <w:rFonts w:ascii="Huawei Sans" w:hAnsi="Huawei Sans" w:hint="eastAsia"/>
          <w:shd w:val="pct15" w:color="auto" w:fill="FFFFFF"/>
        </w:rPr>
        <w:t xml:space="preserve"> |</w:t>
      </w:r>
    </w:p>
    <w:p w14:paraId="112BB2AF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sys</w:t>
      </w:r>
      <w:r w:rsidRPr="001F3AF7">
        <w:rPr>
          <w:rFonts w:ascii="Huawei Sans" w:hAnsi="Huawei Sans" w:hint="eastAsia"/>
          <w:shd w:val="pct15" w:color="auto" w:fill="FFFFFF"/>
        </w:rPr>
        <w:t xml:space="preserve">                |</w:t>
      </w:r>
    </w:p>
    <w:p w14:paraId="5472AF8D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| </w:t>
      </w:r>
      <w:r w:rsidRPr="00C279DF">
        <w:rPr>
          <w:rFonts w:ascii="Huawei Sans" w:hAnsi="Huawei Sans"/>
          <w:shd w:val="pct15" w:color="auto" w:fill="FFFFFF"/>
        </w:rPr>
        <w:t>trans</w:t>
      </w:r>
      <w:r w:rsidRPr="001F3AF7">
        <w:rPr>
          <w:rFonts w:ascii="Huawei Sans" w:hAnsi="Huawei Sans" w:hint="eastAsia"/>
          <w:shd w:val="pct15" w:color="auto" w:fill="FFFFFF"/>
        </w:rPr>
        <w:t xml:space="preserve">              |</w:t>
      </w:r>
    </w:p>
    <w:p w14:paraId="4EC5951B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>+--------------------+</w:t>
      </w:r>
    </w:p>
    <w:p w14:paraId="0CF60155" w14:textId="77777777" w:rsidR="00812DA5" w:rsidRPr="001F3AF7" w:rsidRDefault="00812DA5" w:rsidP="001F3AF7">
      <w:pPr>
        <w:pStyle w:val="affffc"/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5" w:color="auto"/>
        </w:pBdr>
        <w:spacing w:before="40" w:after="40" w:line="240" w:lineRule="auto"/>
        <w:rPr>
          <w:rFonts w:ascii="Huawei Sans" w:hAnsi="Huawei Sans"/>
          <w:shd w:val="pct15" w:color="auto" w:fill="FFFFFF"/>
        </w:rPr>
      </w:pPr>
      <w:r w:rsidRPr="001F3AF7">
        <w:rPr>
          <w:rFonts w:ascii="Huawei Sans" w:hAnsi="Huawei Sans" w:hint="eastAsia"/>
          <w:shd w:val="pct15" w:color="auto" w:fill="FFFFFF"/>
        </w:rPr>
        <w:t xml:space="preserve">5 </w:t>
      </w:r>
      <w:r w:rsidRPr="00C279DF">
        <w:rPr>
          <w:rFonts w:ascii="Huawei Sans" w:hAnsi="Huawei Sans"/>
          <w:shd w:val="pct15" w:color="auto" w:fill="FFFFFF"/>
        </w:rPr>
        <w:t>rows</w:t>
      </w:r>
      <w:r w:rsidRPr="001F3AF7">
        <w:rPr>
          <w:rFonts w:ascii="Huawei Sans" w:hAnsi="Huawei Sans" w:hint="eastAsia"/>
          <w:shd w:val="pct15" w:color="auto" w:fill="FFFFFF"/>
        </w:rPr>
        <w:t xml:space="preserve"> </w:t>
      </w:r>
      <w:r w:rsidRPr="00C279DF">
        <w:rPr>
          <w:rFonts w:ascii="Huawei Sans" w:hAnsi="Huawei Sans"/>
          <w:shd w:val="pct15" w:color="auto" w:fill="FFFFFF"/>
        </w:rPr>
        <w:t>in</w:t>
      </w:r>
      <w:r w:rsidRPr="001F3AF7">
        <w:rPr>
          <w:rFonts w:ascii="Huawei Sans" w:hAnsi="Huawei Sans" w:hint="eastAsia"/>
          <w:shd w:val="pct15" w:color="auto" w:fill="FFFFFF"/>
        </w:rPr>
        <w:t xml:space="preserve"> </w:t>
      </w:r>
      <w:r w:rsidRPr="00C279DF">
        <w:rPr>
          <w:rFonts w:ascii="Huawei Sans" w:hAnsi="Huawei Sans"/>
          <w:shd w:val="pct15" w:color="auto" w:fill="FFFFFF"/>
        </w:rPr>
        <w:t>set</w:t>
      </w:r>
      <w:r w:rsidRPr="001F3AF7">
        <w:rPr>
          <w:rFonts w:ascii="Huawei Sans" w:hAnsi="Huawei Sans" w:hint="eastAsia"/>
          <w:shd w:val="pct15" w:color="auto" w:fill="FFFFFF"/>
        </w:rPr>
        <w:t xml:space="preserve"> (0.00 </w:t>
      </w:r>
      <w:r w:rsidRPr="00C279DF">
        <w:rPr>
          <w:rFonts w:ascii="Huawei Sans" w:hAnsi="Huawei Sans"/>
          <w:shd w:val="pct15" w:color="auto" w:fill="FFFFFF"/>
        </w:rPr>
        <w:t>sec</w:t>
      </w:r>
      <w:r w:rsidRPr="001F3AF7">
        <w:rPr>
          <w:rFonts w:ascii="Huawei Sans" w:hAnsi="Huawei Sans" w:hint="eastAsia"/>
          <w:shd w:val="pct15" w:color="auto" w:fill="FFFFFF"/>
        </w:rPr>
        <w:t>)</w:t>
      </w:r>
    </w:p>
    <w:p w14:paraId="29EB62F7" w14:textId="7AD81D9B" w:rsidR="008C0868" w:rsidRDefault="008C0868" w:rsidP="002B2D66">
      <w:pPr>
        <w:pStyle w:val="1e"/>
      </w:pPr>
      <w:r>
        <w:rPr>
          <w:rFonts w:hint="eastAsia"/>
        </w:rPr>
        <w:t>如果</w:t>
      </w:r>
      <w:r>
        <w:rPr>
          <w:rFonts w:hint="eastAsia"/>
        </w:rPr>
        <w:t>E</w:t>
      </w:r>
      <w:r>
        <w:t>SC</w:t>
      </w:r>
      <w:r>
        <w:rPr>
          <w:rFonts w:hint="eastAsia"/>
        </w:rPr>
        <w:t>服务器不再使用了，记得把</w:t>
      </w:r>
      <w:r>
        <w:rPr>
          <w:rFonts w:hint="eastAsia"/>
        </w:rPr>
        <w:t>E</w:t>
      </w:r>
      <w:r>
        <w:t>SC</w:t>
      </w:r>
      <w:r>
        <w:rPr>
          <w:rFonts w:hint="eastAsia"/>
        </w:rPr>
        <w:t>服务器资源清除。</w:t>
      </w:r>
    </w:p>
    <w:p w14:paraId="0B048C6B" w14:textId="05F1A4D4" w:rsidR="00002614" w:rsidRPr="002B2D66" w:rsidRDefault="00812DA5" w:rsidP="002B2D66">
      <w:pPr>
        <w:pStyle w:val="1e"/>
      </w:pPr>
      <w:r>
        <w:rPr>
          <w:rFonts w:hint="eastAsia"/>
        </w:rPr>
        <w:t>内网连接实验结束</w:t>
      </w:r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="002B2D66">
        <w:t>。</w:t>
      </w:r>
    </w:p>
    <w:sectPr w:rsidR="00002614" w:rsidRPr="002B2D66" w:rsidSect="00D2242B">
      <w:headerReference w:type="default" r:id="rId69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01D169" w14:textId="77777777" w:rsidR="00F80BD6" w:rsidRDefault="00F80BD6" w:rsidP="00940D2A">
      <w:pPr>
        <w:spacing w:before="0" w:after="0" w:line="240" w:lineRule="auto"/>
      </w:pPr>
      <w:r>
        <w:separator/>
      </w:r>
    </w:p>
  </w:endnote>
  <w:endnote w:type="continuationSeparator" w:id="0">
    <w:p w14:paraId="60174123" w14:textId="77777777" w:rsidR="00F80BD6" w:rsidRDefault="00F80BD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CDCD76" w14:textId="77777777" w:rsidR="00F80BD6" w:rsidRDefault="00F80BD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7A90B10" w14:textId="77777777" w:rsidR="00F80BD6" w:rsidRDefault="00F80BD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p w14:paraId="6619D47F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DC5070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DC5070" w:rsidRPr="009D4127" w:rsidRDefault="00DC5070" w:rsidP="00854769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DC5070" w:rsidRPr="009D4127" w:rsidRDefault="00DC5070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2DCB26B0" w:rsidR="00DC5070" w:rsidRPr="009D4127" w:rsidRDefault="00DC5070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GaussDB (for MySQL)</w:t>
          </w:r>
          <w:r>
            <w:rPr>
              <w:rFonts w:ascii="Huawei Sans" w:eastAsia="方正兰亭黑简体" w:hAnsi="Huawei Sans" w:hint="eastAsia"/>
              <w:noProof/>
            </w:rPr>
            <w:t>各种方式连接数据库实例</w:t>
          </w:r>
          <w:r w:rsidRPr="00976A5A">
            <w:rPr>
              <w:rFonts w:ascii="Huawei Sans" w:eastAsia="方正兰亭黑简体" w:hAnsi="Huawei Sans" w:hint="eastAsia"/>
              <w:noProof/>
            </w:rPr>
            <w:t>指导手册</w:t>
          </w:r>
        </w:p>
      </w:tc>
      <w:tc>
        <w:tcPr>
          <w:tcW w:w="1134" w:type="dxa"/>
          <w:vAlign w:val="bottom"/>
        </w:tcPr>
        <w:p w14:paraId="279C3BBC" w14:textId="1A924E70" w:rsidR="00DC5070" w:rsidRPr="009D4127" w:rsidRDefault="00DC5070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E53763">
            <w:rPr>
              <w:rFonts w:ascii="Huawei Sans" w:eastAsia="方正兰亭黑简体" w:hAnsi="Huawei Sans"/>
              <w:noProof/>
            </w:rPr>
            <w:t>22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p w14:paraId="76432B8F" w14:textId="77777777" w:rsidR="00DC5070" w:rsidRPr="009D4127" w:rsidRDefault="00DC5070" w:rsidP="00033B54">
    <w:pPr>
      <w:pStyle w:val="a6"/>
      <w:rPr>
        <w:rFonts w:ascii="Huawei Sans" w:eastAsia="方正兰亭黑简体" w:hAnsi="Huawei Sans"/>
      </w:rPr>
    </w:pPr>
  </w:p>
  <w:p w14:paraId="2CCE42D9" w14:textId="77777777" w:rsidR="00DC5070" w:rsidRPr="009D4127" w:rsidRDefault="00DC5070">
    <w:pPr>
      <w:pStyle w:val="a6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7C47B5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0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1"/>
  </w:num>
  <w:num w:numId="7">
    <w:abstractNumId w:val="2"/>
  </w:num>
  <w:num w:numId="8">
    <w:abstractNumId w:val="2"/>
  </w:num>
  <w:num w:numId="9">
    <w:abstractNumId w:val="13"/>
  </w:num>
  <w:num w:numId="10">
    <w:abstractNumId w:val="22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6"/>
  </w:num>
  <w:num w:numId="23">
    <w:abstractNumId w:val="16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6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17"/>
  </w:num>
  <w:num w:numId="41">
    <w:abstractNumId w:val="18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3B0"/>
    <w:rsid w:val="00017C40"/>
    <w:rsid w:val="0002031E"/>
    <w:rsid w:val="000210D2"/>
    <w:rsid w:val="0002214D"/>
    <w:rsid w:val="0002276F"/>
    <w:rsid w:val="00024836"/>
    <w:rsid w:val="0002558E"/>
    <w:rsid w:val="00027F46"/>
    <w:rsid w:val="00030293"/>
    <w:rsid w:val="000305BE"/>
    <w:rsid w:val="000321CB"/>
    <w:rsid w:val="00033243"/>
    <w:rsid w:val="00033B54"/>
    <w:rsid w:val="00033F84"/>
    <w:rsid w:val="000375E9"/>
    <w:rsid w:val="00041545"/>
    <w:rsid w:val="00041907"/>
    <w:rsid w:val="00043B1A"/>
    <w:rsid w:val="00044A11"/>
    <w:rsid w:val="00045773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1D24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C05"/>
    <w:rsid w:val="00080D2F"/>
    <w:rsid w:val="00082122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2923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30A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82"/>
    <w:rsid w:val="000C06CE"/>
    <w:rsid w:val="000C0963"/>
    <w:rsid w:val="000C0A74"/>
    <w:rsid w:val="000C3F98"/>
    <w:rsid w:val="000C61A7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25EB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0BC9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6D2B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763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1C75"/>
    <w:rsid w:val="00154310"/>
    <w:rsid w:val="00154ACF"/>
    <w:rsid w:val="00156F51"/>
    <w:rsid w:val="00157259"/>
    <w:rsid w:val="001603B6"/>
    <w:rsid w:val="00160729"/>
    <w:rsid w:val="00161BC3"/>
    <w:rsid w:val="00163D02"/>
    <w:rsid w:val="001666C5"/>
    <w:rsid w:val="00172027"/>
    <w:rsid w:val="00172BFF"/>
    <w:rsid w:val="00172E55"/>
    <w:rsid w:val="0017327A"/>
    <w:rsid w:val="0017451A"/>
    <w:rsid w:val="00176B45"/>
    <w:rsid w:val="00180259"/>
    <w:rsid w:val="00180625"/>
    <w:rsid w:val="0018080D"/>
    <w:rsid w:val="00180E3E"/>
    <w:rsid w:val="00181143"/>
    <w:rsid w:val="00184CF6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B743E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090"/>
    <w:rsid w:val="001D669F"/>
    <w:rsid w:val="001D6842"/>
    <w:rsid w:val="001D7530"/>
    <w:rsid w:val="001D7DDA"/>
    <w:rsid w:val="001E25E2"/>
    <w:rsid w:val="001E30B9"/>
    <w:rsid w:val="001E382D"/>
    <w:rsid w:val="001E5B72"/>
    <w:rsid w:val="001E6211"/>
    <w:rsid w:val="001E6ABB"/>
    <w:rsid w:val="001E71BD"/>
    <w:rsid w:val="001F1D00"/>
    <w:rsid w:val="001F3661"/>
    <w:rsid w:val="001F3AF7"/>
    <w:rsid w:val="001F4632"/>
    <w:rsid w:val="001F54BE"/>
    <w:rsid w:val="001F7595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0A19"/>
    <w:rsid w:val="002315E3"/>
    <w:rsid w:val="0023220D"/>
    <w:rsid w:val="00232D1D"/>
    <w:rsid w:val="00234CC4"/>
    <w:rsid w:val="002352DE"/>
    <w:rsid w:val="00236A73"/>
    <w:rsid w:val="002375BA"/>
    <w:rsid w:val="0023769C"/>
    <w:rsid w:val="002376A5"/>
    <w:rsid w:val="00242D9E"/>
    <w:rsid w:val="00244EA6"/>
    <w:rsid w:val="002457D8"/>
    <w:rsid w:val="002461C9"/>
    <w:rsid w:val="002468C8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26C0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522"/>
    <w:rsid w:val="002A7E08"/>
    <w:rsid w:val="002B0014"/>
    <w:rsid w:val="002B0CA4"/>
    <w:rsid w:val="002B12E7"/>
    <w:rsid w:val="002B2D66"/>
    <w:rsid w:val="002B3A45"/>
    <w:rsid w:val="002B479B"/>
    <w:rsid w:val="002B5115"/>
    <w:rsid w:val="002B5643"/>
    <w:rsid w:val="002B6979"/>
    <w:rsid w:val="002C0294"/>
    <w:rsid w:val="002C0543"/>
    <w:rsid w:val="002C13CF"/>
    <w:rsid w:val="002C159F"/>
    <w:rsid w:val="002C189D"/>
    <w:rsid w:val="002C1DB5"/>
    <w:rsid w:val="002C22D4"/>
    <w:rsid w:val="002C2318"/>
    <w:rsid w:val="002C2323"/>
    <w:rsid w:val="002C3278"/>
    <w:rsid w:val="002C3365"/>
    <w:rsid w:val="002C3C6F"/>
    <w:rsid w:val="002C48D7"/>
    <w:rsid w:val="002C5BEE"/>
    <w:rsid w:val="002C5EE9"/>
    <w:rsid w:val="002C6505"/>
    <w:rsid w:val="002D10F5"/>
    <w:rsid w:val="002D1728"/>
    <w:rsid w:val="002D21F3"/>
    <w:rsid w:val="002D489E"/>
    <w:rsid w:val="002D5BF8"/>
    <w:rsid w:val="002D6C54"/>
    <w:rsid w:val="002E0191"/>
    <w:rsid w:val="002E48D0"/>
    <w:rsid w:val="002E5399"/>
    <w:rsid w:val="002F014B"/>
    <w:rsid w:val="002F132F"/>
    <w:rsid w:val="002F16D9"/>
    <w:rsid w:val="002F41B8"/>
    <w:rsid w:val="002F4605"/>
    <w:rsid w:val="002F496F"/>
    <w:rsid w:val="002F6142"/>
    <w:rsid w:val="002F64F1"/>
    <w:rsid w:val="002F68B9"/>
    <w:rsid w:val="002F692D"/>
    <w:rsid w:val="002F6A34"/>
    <w:rsid w:val="002F723A"/>
    <w:rsid w:val="002F7B08"/>
    <w:rsid w:val="00300685"/>
    <w:rsid w:val="00302245"/>
    <w:rsid w:val="00303266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1A8E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866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17CF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362"/>
    <w:rsid w:val="003925C2"/>
    <w:rsid w:val="003938C4"/>
    <w:rsid w:val="003944FC"/>
    <w:rsid w:val="003959B9"/>
    <w:rsid w:val="00395E30"/>
    <w:rsid w:val="0039711D"/>
    <w:rsid w:val="003A104F"/>
    <w:rsid w:val="003A27F5"/>
    <w:rsid w:val="003A396D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3E11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D64F5"/>
    <w:rsid w:val="003D7B47"/>
    <w:rsid w:val="003E06CC"/>
    <w:rsid w:val="003E115D"/>
    <w:rsid w:val="003E1CCE"/>
    <w:rsid w:val="003E1F44"/>
    <w:rsid w:val="003E20B8"/>
    <w:rsid w:val="003E211E"/>
    <w:rsid w:val="003E3A83"/>
    <w:rsid w:val="003E4EA4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37AD"/>
    <w:rsid w:val="004040EF"/>
    <w:rsid w:val="004053CB"/>
    <w:rsid w:val="00406258"/>
    <w:rsid w:val="0041039A"/>
    <w:rsid w:val="00411791"/>
    <w:rsid w:val="00411FC5"/>
    <w:rsid w:val="00413400"/>
    <w:rsid w:val="004136A5"/>
    <w:rsid w:val="0041409F"/>
    <w:rsid w:val="00415371"/>
    <w:rsid w:val="004154A6"/>
    <w:rsid w:val="00416E2E"/>
    <w:rsid w:val="004171A9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11A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77A40"/>
    <w:rsid w:val="00477B01"/>
    <w:rsid w:val="004821F6"/>
    <w:rsid w:val="004832FC"/>
    <w:rsid w:val="0048347D"/>
    <w:rsid w:val="00483F9A"/>
    <w:rsid w:val="004861C2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0C81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EF5"/>
    <w:rsid w:val="004C41B3"/>
    <w:rsid w:val="004C7563"/>
    <w:rsid w:val="004D01EE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50BD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7E6"/>
    <w:rsid w:val="00501B07"/>
    <w:rsid w:val="00501EA8"/>
    <w:rsid w:val="00503848"/>
    <w:rsid w:val="00503D14"/>
    <w:rsid w:val="00504B55"/>
    <w:rsid w:val="0050614A"/>
    <w:rsid w:val="00507E2A"/>
    <w:rsid w:val="005135D9"/>
    <w:rsid w:val="00515E1D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2B6"/>
    <w:rsid w:val="00536900"/>
    <w:rsid w:val="00536D4D"/>
    <w:rsid w:val="00537472"/>
    <w:rsid w:val="0054184A"/>
    <w:rsid w:val="00542D88"/>
    <w:rsid w:val="00543953"/>
    <w:rsid w:val="00543A76"/>
    <w:rsid w:val="00543FDE"/>
    <w:rsid w:val="00545A3D"/>
    <w:rsid w:val="005476F7"/>
    <w:rsid w:val="00547873"/>
    <w:rsid w:val="00550F0B"/>
    <w:rsid w:val="0055520C"/>
    <w:rsid w:val="0055595D"/>
    <w:rsid w:val="00556DB2"/>
    <w:rsid w:val="005578B6"/>
    <w:rsid w:val="005607FC"/>
    <w:rsid w:val="005627EB"/>
    <w:rsid w:val="00562E3E"/>
    <w:rsid w:val="00563999"/>
    <w:rsid w:val="005706B5"/>
    <w:rsid w:val="00571B40"/>
    <w:rsid w:val="0057223D"/>
    <w:rsid w:val="00573C39"/>
    <w:rsid w:val="0057476C"/>
    <w:rsid w:val="0057502B"/>
    <w:rsid w:val="005750C8"/>
    <w:rsid w:val="00577016"/>
    <w:rsid w:val="0057792C"/>
    <w:rsid w:val="00577A5F"/>
    <w:rsid w:val="00577A8B"/>
    <w:rsid w:val="00577CDF"/>
    <w:rsid w:val="00581446"/>
    <w:rsid w:val="00581962"/>
    <w:rsid w:val="00585E01"/>
    <w:rsid w:val="00586D12"/>
    <w:rsid w:val="00592EA9"/>
    <w:rsid w:val="00594091"/>
    <w:rsid w:val="00596A92"/>
    <w:rsid w:val="00597F7F"/>
    <w:rsid w:val="005A0AAD"/>
    <w:rsid w:val="005A1A80"/>
    <w:rsid w:val="005A1E6F"/>
    <w:rsid w:val="005A26CE"/>
    <w:rsid w:val="005A348F"/>
    <w:rsid w:val="005A3886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1E01"/>
    <w:rsid w:val="005C2AF9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07B3C"/>
    <w:rsid w:val="00610C3F"/>
    <w:rsid w:val="006120E1"/>
    <w:rsid w:val="006137CA"/>
    <w:rsid w:val="006139AF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27809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210F"/>
    <w:rsid w:val="00645CF7"/>
    <w:rsid w:val="006468D2"/>
    <w:rsid w:val="00651A5A"/>
    <w:rsid w:val="006521BE"/>
    <w:rsid w:val="00652A23"/>
    <w:rsid w:val="00652FDB"/>
    <w:rsid w:val="00655365"/>
    <w:rsid w:val="006558CE"/>
    <w:rsid w:val="00656D35"/>
    <w:rsid w:val="00656DFB"/>
    <w:rsid w:val="006611CD"/>
    <w:rsid w:val="00661235"/>
    <w:rsid w:val="00662E2B"/>
    <w:rsid w:val="006646A8"/>
    <w:rsid w:val="006651F6"/>
    <w:rsid w:val="00665B0E"/>
    <w:rsid w:val="00666C7E"/>
    <w:rsid w:val="00672951"/>
    <w:rsid w:val="00674A4C"/>
    <w:rsid w:val="006765F5"/>
    <w:rsid w:val="00676C2A"/>
    <w:rsid w:val="00680302"/>
    <w:rsid w:val="00680585"/>
    <w:rsid w:val="00680B76"/>
    <w:rsid w:val="00680C7A"/>
    <w:rsid w:val="00681061"/>
    <w:rsid w:val="00683953"/>
    <w:rsid w:val="0068422F"/>
    <w:rsid w:val="00691C48"/>
    <w:rsid w:val="00691CA6"/>
    <w:rsid w:val="00692479"/>
    <w:rsid w:val="0069554C"/>
    <w:rsid w:val="00695D19"/>
    <w:rsid w:val="00697D2C"/>
    <w:rsid w:val="006A07E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425F"/>
    <w:rsid w:val="006C4329"/>
    <w:rsid w:val="006C5267"/>
    <w:rsid w:val="006C559F"/>
    <w:rsid w:val="006C65AA"/>
    <w:rsid w:val="006C756C"/>
    <w:rsid w:val="006C7B69"/>
    <w:rsid w:val="006D0B05"/>
    <w:rsid w:val="006D292C"/>
    <w:rsid w:val="006D4593"/>
    <w:rsid w:val="006D46A5"/>
    <w:rsid w:val="006D622A"/>
    <w:rsid w:val="006E0824"/>
    <w:rsid w:val="006E17E3"/>
    <w:rsid w:val="006E2DF2"/>
    <w:rsid w:val="006E2F9F"/>
    <w:rsid w:val="006E34A3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4F2A"/>
    <w:rsid w:val="00705017"/>
    <w:rsid w:val="0070636C"/>
    <w:rsid w:val="00707F57"/>
    <w:rsid w:val="007117AB"/>
    <w:rsid w:val="00711AA7"/>
    <w:rsid w:val="00711D60"/>
    <w:rsid w:val="00713707"/>
    <w:rsid w:val="00714513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6F4"/>
    <w:rsid w:val="0072774E"/>
    <w:rsid w:val="00727A1A"/>
    <w:rsid w:val="0073084B"/>
    <w:rsid w:val="007308D9"/>
    <w:rsid w:val="007317BB"/>
    <w:rsid w:val="00731863"/>
    <w:rsid w:val="00731ADC"/>
    <w:rsid w:val="00731C03"/>
    <w:rsid w:val="0073326B"/>
    <w:rsid w:val="00733628"/>
    <w:rsid w:val="00733BDB"/>
    <w:rsid w:val="0073530A"/>
    <w:rsid w:val="007369BD"/>
    <w:rsid w:val="00737D63"/>
    <w:rsid w:val="00737E11"/>
    <w:rsid w:val="00737EF0"/>
    <w:rsid w:val="00740358"/>
    <w:rsid w:val="00740A49"/>
    <w:rsid w:val="00742A75"/>
    <w:rsid w:val="00742D5E"/>
    <w:rsid w:val="0074365E"/>
    <w:rsid w:val="007455B8"/>
    <w:rsid w:val="0074627D"/>
    <w:rsid w:val="0074648A"/>
    <w:rsid w:val="007476D8"/>
    <w:rsid w:val="00750C63"/>
    <w:rsid w:val="007511FB"/>
    <w:rsid w:val="007513EB"/>
    <w:rsid w:val="00752470"/>
    <w:rsid w:val="00752B9C"/>
    <w:rsid w:val="00753BC9"/>
    <w:rsid w:val="0075561F"/>
    <w:rsid w:val="0075691C"/>
    <w:rsid w:val="00756FCA"/>
    <w:rsid w:val="00757266"/>
    <w:rsid w:val="007578B3"/>
    <w:rsid w:val="00760AD1"/>
    <w:rsid w:val="00761C09"/>
    <w:rsid w:val="00762127"/>
    <w:rsid w:val="007638B2"/>
    <w:rsid w:val="00765F00"/>
    <w:rsid w:val="0076735B"/>
    <w:rsid w:val="007673B1"/>
    <w:rsid w:val="00771F53"/>
    <w:rsid w:val="00774BB0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3D44"/>
    <w:rsid w:val="007946B0"/>
    <w:rsid w:val="00796312"/>
    <w:rsid w:val="007965C2"/>
    <w:rsid w:val="007A0830"/>
    <w:rsid w:val="007A0C9B"/>
    <w:rsid w:val="007A1649"/>
    <w:rsid w:val="007A2E34"/>
    <w:rsid w:val="007A40F2"/>
    <w:rsid w:val="007A4B89"/>
    <w:rsid w:val="007B1662"/>
    <w:rsid w:val="007B1E9D"/>
    <w:rsid w:val="007B2FE9"/>
    <w:rsid w:val="007B43DA"/>
    <w:rsid w:val="007B570C"/>
    <w:rsid w:val="007B5F15"/>
    <w:rsid w:val="007B656E"/>
    <w:rsid w:val="007C0C8B"/>
    <w:rsid w:val="007C1250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D7E77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ECB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AEC"/>
    <w:rsid w:val="00810E74"/>
    <w:rsid w:val="00811280"/>
    <w:rsid w:val="00811B8B"/>
    <w:rsid w:val="00811EA4"/>
    <w:rsid w:val="0081257B"/>
    <w:rsid w:val="00812DA5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01F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67C2"/>
    <w:rsid w:val="0088717C"/>
    <w:rsid w:val="00887D8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4FEB"/>
    <w:rsid w:val="008B5835"/>
    <w:rsid w:val="008B6D57"/>
    <w:rsid w:val="008B7B9B"/>
    <w:rsid w:val="008C0438"/>
    <w:rsid w:val="008C0868"/>
    <w:rsid w:val="008C09F3"/>
    <w:rsid w:val="008C2E4D"/>
    <w:rsid w:val="008C30F4"/>
    <w:rsid w:val="008C3BA2"/>
    <w:rsid w:val="008C5037"/>
    <w:rsid w:val="008C7F85"/>
    <w:rsid w:val="008D2C22"/>
    <w:rsid w:val="008D76B5"/>
    <w:rsid w:val="008E0285"/>
    <w:rsid w:val="008E0D0E"/>
    <w:rsid w:val="008E322E"/>
    <w:rsid w:val="008E340A"/>
    <w:rsid w:val="008E6235"/>
    <w:rsid w:val="008E68BA"/>
    <w:rsid w:val="008E72B4"/>
    <w:rsid w:val="008F1AA4"/>
    <w:rsid w:val="008F2081"/>
    <w:rsid w:val="008F7FF9"/>
    <w:rsid w:val="00900AEF"/>
    <w:rsid w:val="00902B2B"/>
    <w:rsid w:val="00903192"/>
    <w:rsid w:val="00903F93"/>
    <w:rsid w:val="009058A8"/>
    <w:rsid w:val="00905ECB"/>
    <w:rsid w:val="00907A51"/>
    <w:rsid w:val="00907F52"/>
    <w:rsid w:val="00912A6C"/>
    <w:rsid w:val="00914937"/>
    <w:rsid w:val="0091628A"/>
    <w:rsid w:val="00916654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6795C"/>
    <w:rsid w:val="0097041F"/>
    <w:rsid w:val="00970D02"/>
    <w:rsid w:val="0097211B"/>
    <w:rsid w:val="00972BB4"/>
    <w:rsid w:val="009761C5"/>
    <w:rsid w:val="0097664E"/>
    <w:rsid w:val="00976A5A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1B92"/>
    <w:rsid w:val="009A2185"/>
    <w:rsid w:val="009A65E8"/>
    <w:rsid w:val="009A6947"/>
    <w:rsid w:val="009A6B73"/>
    <w:rsid w:val="009A72CE"/>
    <w:rsid w:val="009A7644"/>
    <w:rsid w:val="009B014A"/>
    <w:rsid w:val="009B176E"/>
    <w:rsid w:val="009B2AEB"/>
    <w:rsid w:val="009B2E12"/>
    <w:rsid w:val="009B499C"/>
    <w:rsid w:val="009B7234"/>
    <w:rsid w:val="009B7760"/>
    <w:rsid w:val="009C1BE8"/>
    <w:rsid w:val="009C2F32"/>
    <w:rsid w:val="009C3747"/>
    <w:rsid w:val="009C3CCE"/>
    <w:rsid w:val="009C3DB8"/>
    <w:rsid w:val="009C3EC5"/>
    <w:rsid w:val="009C4F82"/>
    <w:rsid w:val="009C6EF4"/>
    <w:rsid w:val="009C730E"/>
    <w:rsid w:val="009C7392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4B3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0BC8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53F"/>
    <w:rsid w:val="00A22743"/>
    <w:rsid w:val="00A22BAD"/>
    <w:rsid w:val="00A24A27"/>
    <w:rsid w:val="00A25571"/>
    <w:rsid w:val="00A25875"/>
    <w:rsid w:val="00A27105"/>
    <w:rsid w:val="00A30296"/>
    <w:rsid w:val="00A32195"/>
    <w:rsid w:val="00A3398E"/>
    <w:rsid w:val="00A35B61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2F8D"/>
    <w:rsid w:val="00A65E23"/>
    <w:rsid w:val="00A67072"/>
    <w:rsid w:val="00A673A0"/>
    <w:rsid w:val="00A6744F"/>
    <w:rsid w:val="00A679DE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2AB8"/>
    <w:rsid w:val="00A93ACF"/>
    <w:rsid w:val="00A93FAC"/>
    <w:rsid w:val="00A965B7"/>
    <w:rsid w:val="00A96988"/>
    <w:rsid w:val="00A97E4A"/>
    <w:rsid w:val="00AA0054"/>
    <w:rsid w:val="00AA16B2"/>
    <w:rsid w:val="00AA1C68"/>
    <w:rsid w:val="00AA2952"/>
    <w:rsid w:val="00AA2A4B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0A7"/>
    <w:rsid w:val="00AD442D"/>
    <w:rsid w:val="00AD482A"/>
    <w:rsid w:val="00AD48F7"/>
    <w:rsid w:val="00AD4934"/>
    <w:rsid w:val="00AD4D94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4D19"/>
    <w:rsid w:val="00B0531F"/>
    <w:rsid w:val="00B0626D"/>
    <w:rsid w:val="00B062AB"/>
    <w:rsid w:val="00B10FF9"/>
    <w:rsid w:val="00B121F3"/>
    <w:rsid w:val="00B122B9"/>
    <w:rsid w:val="00B1231A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D97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492F"/>
    <w:rsid w:val="00B66B10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87C"/>
    <w:rsid w:val="00BA1BDD"/>
    <w:rsid w:val="00BA33D5"/>
    <w:rsid w:val="00BA4830"/>
    <w:rsid w:val="00BA528E"/>
    <w:rsid w:val="00BA662C"/>
    <w:rsid w:val="00BA67CE"/>
    <w:rsid w:val="00BA6882"/>
    <w:rsid w:val="00BA6A02"/>
    <w:rsid w:val="00BA7494"/>
    <w:rsid w:val="00BA777D"/>
    <w:rsid w:val="00BA77FC"/>
    <w:rsid w:val="00BB0D26"/>
    <w:rsid w:val="00BB1121"/>
    <w:rsid w:val="00BB13B1"/>
    <w:rsid w:val="00BB18B3"/>
    <w:rsid w:val="00BB1B45"/>
    <w:rsid w:val="00BB3168"/>
    <w:rsid w:val="00BB3A14"/>
    <w:rsid w:val="00BB7A7C"/>
    <w:rsid w:val="00BC0B94"/>
    <w:rsid w:val="00BC128B"/>
    <w:rsid w:val="00BC19DC"/>
    <w:rsid w:val="00BC365E"/>
    <w:rsid w:val="00BC50B6"/>
    <w:rsid w:val="00BC5C02"/>
    <w:rsid w:val="00BC61AB"/>
    <w:rsid w:val="00BC7C8F"/>
    <w:rsid w:val="00BD0135"/>
    <w:rsid w:val="00BD0B27"/>
    <w:rsid w:val="00BD38BD"/>
    <w:rsid w:val="00BD7972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43AA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5FC0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03D5"/>
    <w:rsid w:val="00C315D5"/>
    <w:rsid w:val="00C32D87"/>
    <w:rsid w:val="00C330D6"/>
    <w:rsid w:val="00C35C4F"/>
    <w:rsid w:val="00C36EDB"/>
    <w:rsid w:val="00C3730E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A791F"/>
    <w:rsid w:val="00CB00A4"/>
    <w:rsid w:val="00CB0401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7055"/>
    <w:rsid w:val="00CD7EE0"/>
    <w:rsid w:val="00CE1790"/>
    <w:rsid w:val="00CE31C9"/>
    <w:rsid w:val="00CE38AC"/>
    <w:rsid w:val="00CE4471"/>
    <w:rsid w:val="00CE4BA5"/>
    <w:rsid w:val="00CE4D13"/>
    <w:rsid w:val="00CE5DF7"/>
    <w:rsid w:val="00CE6311"/>
    <w:rsid w:val="00CE7CCC"/>
    <w:rsid w:val="00CF0A83"/>
    <w:rsid w:val="00CF0C05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3A1F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4B6D"/>
    <w:rsid w:val="00D157DD"/>
    <w:rsid w:val="00D173F3"/>
    <w:rsid w:val="00D2174E"/>
    <w:rsid w:val="00D2242B"/>
    <w:rsid w:val="00D22B29"/>
    <w:rsid w:val="00D23189"/>
    <w:rsid w:val="00D256C4"/>
    <w:rsid w:val="00D26DAA"/>
    <w:rsid w:val="00D26F70"/>
    <w:rsid w:val="00D27659"/>
    <w:rsid w:val="00D277C9"/>
    <w:rsid w:val="00D30141"/>
    <w:rsid w:val="00D31358"/>
    <w:rsid w:val="00D31E13"/>
    <w:rsid w:val="00D32D89"/>
    <w:rsid w:val="00D34627"/>
    <w:rsid w:val="00D3493A"/>
    <w:rsid w:val="00D3574A"/>
    <w:rsid w:val="00D36AE0"/>
    <w:rsid w:val="00D372D9"/>
    <w:rsid w:val="00D40CEF"/>
    <w:rsid w:val="00D41398"/>
    <w:rsid w:val="00D41603"/>
    <w:rsid w:val="00D416D7"/>
    <w:rsid w:val="00D43132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BFD"/>
    <w:rsid w:val="00D67D46"/>
    <w:rsid w:val="00D705F1"/>
    <w:rsid w:val="00D711C3"/>
    <w:rsid w:val="00D72DB1"/>
    <w:rsid w:val="00D7434C"/>
    <w:rsid w:val="00D747A4"/>
    <w:rsid w:val="00D7687D"/>
    <w:rsid w:val="00D76A65"/>
    <w:rsid w:val="00D8008E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0FBE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070"/>
    <w:rsid w:val="00DC5960"/>
    <w:rsid w:val="00DC6966"/>
    <w:rsid w:val="00DC6DD9"/>
    <w:rsid w:val="00DC7A65"/>
    <w:rsid w:val="00DC7C6B"/>
    <w:rsid w:val="00DD0015"/>
    <w:rsid w:val="00DD12E4"/>
    <w:rsid w:val="00DD2AA0"/>
    <w:rsid w:val="00DD2D28"/>
    <w:rsid w:val="00DD370A"/>
    <w:rsid w:val="00DD3ABB"/>
    <w:rsid w:val="00DD5B11"/>
    <w:rsid w:val="00DD7BE0"/>
    <w:rsid w:val="00DD7EA6"/>
    <w:rsid w:val="00DE26CF"/>
    <w:rsid w:val="00DE2C61"/>
    <w:rsid w:val="00DE2D12"/>
    <w:rsid w:val="00DE3E92"/>
    <w:rsid w:val="00DE428D"/>
    <w:rsid w:val="00DE58FA"/>
    <w:rsid w:val="00DE6573"/>
    <w:rsid w:val="00DE6816"/>
    <w:rsid w:val="00DF0619"/>
    <w:rsid w:val="00DF0F7C"/>
    <w:rsid w:val="00DF588F"/>
    <w:rsid w:val="00DF6479"/>
    <w:rsid w:val="00DF65D4"/>
    <w:rsid w:val="00DF7819"/>
    <w:rsid w:val="00E00406"/>
    <w:rsid w:val="00E00FE7"/>
    <w:rsid w:val="00E01D44"/>
    <w:rsid w:val="00E01E69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762B"/>
    <w:rsid w:val="00E3083B"/>
    <w:rsid w:val="00E31ED1"/>
    <w:rsid w:val="00E31F8F"/>
    <w:rsid w:val="00E32B18"/>
    <w:rsid w:val="00E330A8"/>
    <w:rsid w:val="00E3459F"/>
    <w:rsid w:val="00E36635"/>
    <w:rsid w:val="00E37736"/>
    <w:rsid w:val="00E37A03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763"/>
    <w:rsid w:val="00E53D67"/>
    <w:rsid w:val="00E53FDB"/>
    <w:rsid w:val="00E54273"/>
    <w:rsid w:val="00E54FB1"/>
    <w:rsid w:val="00E601AC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4ED7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77DD"/>
    <w:rsid w:val="00ED23AD"/>
    <w:rsid w:val="00ED330C"/>
    <w:rsid w:val="00ED5A32"/>
    <w:rsid w:val="00ED6254"/>
    <w:rsid w:val="00ED68EE"/>
    <w:rsid w:val="00ED6BDF"/>
    <w:rsid w:val="00ED6C19"/>
    <w:rsid w:val="00EE0F02"/>
    <w:rsid w:val="00EE2196"/>
    <w:rsid w:val="00EE2404"/>
    <w:rsid w:val="00EE2DF2"/>
    <w:rsid w:val="00EE51F2"/>
    <w:rsid w:val="00EE73CE"/>
    <w:rsid w:val="00EE7C55"/>
    <w:rsid w:val="00EF0B3B"/>
    <w:rsid w:val="00EF1F34"/>
    <w:rsid w:val="00EF6554"/>
    <w:rsid w:val="00EF67DA"/>
    <w:rsid w:val="00F0064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3EC9"/>
    <w:rsid w:val="00F15E32"/>
    <w:rsid w:val="00F20933"/>
    <w:rsid w:val="00F211EE"/>
    <w:rsid w:val="00F21A7A"/>
    <w:rsid w:val="00F21C39"/>
    <w:rsid w:val="00F22DAE"/>
    <w:rsid w:val="00F22E0F"/>
    <w:rsid w:val="00F239B6"/>
    <w:rsid w:val="00F2439C"/>
    <w:rsid w:val="00F264D9"/>
    <w:rsid w:val="00F30A7E"/>
    <w:rsid w:val="00F320DF"/>
    <w:rsid w:val="00F329E8"/>
    <w:rsid w:val="00F33F84"/>
    <w:rsid w:val="00F3414D"/>
    <w:rsid w:val="00F34D8C"/>
    <w:rsid w:val="00F35791"/>
    <w:rsid w:val="00F35C45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308"/>
    <w:rsid w:val="00F55CCB"/>
    <w:rsid w:val="00F56732"/>
    <w:rsid w:val="00F60D1E"/>
    <w:rsid w:val="00F60D3E"/>
    <w:rsid w:val="00F62169"/>
    <w:rsid w:val="00F64E13"/>
    <w:rsid w:val="00F6523C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0BD6"/>
    <w:rsid w:val="00F8338E"/>
    <w:rsid w:val="00F85AF1"/>
    <w:rsid w:val="00F90BA4"/>
    <w:rsid w:val="00F9122E"/>
    <w:rsid w:val="00F936A3"/>
    <w:rsid w:val="00F959A4"/>
    <w:rsid w:val="00F959FD"/>
    <w:rsid w:val="00F95E42"/>
    <w:rsid w:val="00F96BA0"/>
    <w:rsid w:val="00F970AA"/>
    <w:rsid w:val="00F97B9A"/>
    <w:rsid w:val="00FA0954"/>
    <w:rsid w:val="00FA0FA0"/>
    <w:rsid w:val="00FA183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B6DBB"/>
    <w:rsid w:val="00FC188E"/>
    <w:rsid w:val="00FC2E70"/>
    <w:rsid w:val="00FC3250"/>
    <w:rsid w:val="00FC350C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247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6E57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31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41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52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60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70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uiPriority w:val="22"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704F2A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704F2A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C3730E"/>
    <w:pPr>
      <w:numPr>
        <w:ilvl w:val="5"/>
        <w:numId w:val="7"/>
      </w:numPr>
      <w:spacing w:before="160" w:after="160"/>
      <w:ind w:left="1293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Char">
    <w:name w:val="标题 2 Char"/>
    <w:aliases w:val="ALT+2 Char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C3730E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c">
    <w:name w:val="边框代码"/>
    <w:basedOn w:val="1e"/>
    <w:link w:val="Char7"/>
    <w:qFormat/>
    <w:rsid w:val="00812D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djustRightInd w:val="0"/>
    </w:pPr>
    <w:rPr>
      <w:rFonts w:ascii="Courier New" w:hAnsi="Courier New" w:cs="Huawei Sans"/>
      <w:spacing w:val="-4"/>
      <w:kern w:val="2"/>
      <w:sz w:val="18"/>
      <w:szCs w:val="21"/>
      <w:shd w:val="clear" w:color="auto" w:fill="FFFFFF"/>
    </w:rPr>
  </w:style>
  <w:style w:type="character" w:customStyle="1" w:styleId="Char7">
    <w:name w:val="边框代码 Char"/>
    <w:basedOn w:val="93"/>
    <w:link w:val="affffc"/>
    <w:rsid w:val="00812DA5"/>
    <w:rPr>
      <w:rFonts w:ascii="Courier New" w:eastAsia="方正兰亭黑简体" w:hAnsi="Courier New" w:cs="Huawei Sans"/>
      <w:b w:val="0"/>
      <w:spacing w:val="-4"/>
      <w:kern w:val="2"/>
      <w:sz w:val="18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9.png"/><Relationship Id="rId68" Type="http://schemas.openxmlformats.org/officeDocument/2006/relationships/image" Target="media/image52.png"/><Relationship Id="rId7" Type="http://schemas.openxmlformats.org/officeDocument/2006/relationships/styles" Target="styl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hyperlink" Target="http://www.huaweicloud.com/declaration/tsa_ims.html?locale=zh-cn" TargetMode="External"/><Relationship Id="rId66" Type="http://schemas.openxmlformats.org/officeDocument/2006/relationships/image" Target="media/image50.png"/><Relationship Id="rId5" Type="http://schemas.openxmlformats.org/officeDocument/2006/relationships/customXml" Target="../customXml/item4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hyperlink" Target="https://www.huaweicloud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hyperlink" Target="http://dev.mysql.com/downloads/file/?id=463159" TargetMode="External"/><Relationship Id="rId69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hyperlink" Target="https://downloads.mysql.com/archives/community/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www.huaweicloud.com/" TargetMode="External"/><Relationship Id="rId55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DE2BAE-2349-496C-91A2-374325134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478</TotalTime>
  <Pages>25</Pages>
  <Words>1324</Words>
  <Characters>7553</Characters>
  <Application>Microsoft Office Word</Application>
  <DocSecurity>0</DocSecurity>
  <Lines>62</Lines>
  <Paragraphs>17</Paragraphs>
  <ScaleCrop>false</ScaleCrop>
  <Company>Huawei Technologies Co.,Ltd.</Company>
  <LinksUpToDate>false</LinksUpToDate>
  <CharactersWithSpaces>8860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</cp:lastModifiedBy>
  <cp:revision>296</cp:revision>
  <cp:lastPrinted>2016-11-21T02:33:00Z</cp:lastPrinted>
  <dcterms:created xsi:type="dcterms:W3CDTF">2020-08-12T09:46:00Z</dcterms:created>
  <dcterms:modified xsi:type="dcterms:W3CDTF">2021-01-11T09:42:00Z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(3)AVJ9cfrbq4lPz+hbmAjqyJBd6f4mAgZFqHmbysknh/Qd32JzXNYJCnaxUQS7rvADlEt8RQMb
is/Z18/IURXf0sCt2iNfA0uGauatxHcFfAlVX/GXS7oSdPe1pvBSkcIGpwp8iQsVKugvX6tW
FxDPL/N4+szbgNtw6/VMBEDAlwxXi2iJwuLKNDcGKPFgFUb4gC3CbMEDYzW9IPJV0AzMn0M9
mg3hK8CCzfOFT+JimS</vt:lpwstr>
  </property>
  <property fmtid="{D5CDD505-2E9C-101B-9397-08002B2CF9AE}" pid="15" name="_2015_ms_pID_7253431">
    <vt:lpwstr>HxQ221rpXBO45LB156G9aps0oZ84igXht7+bjOg62C+VVyUSinyRT6
OLGi8Sc7BBBTs7G3nwENV4zIKwGqIkzKLVopB5ZCWz49sg0QQHqQRpXUOnJrtPccL4FHHFT5
Z43sCCX6xKyJQKFfOa8WzRtx8DaWEetWO4ZMc8kmVGXS6izFalDfoGIqYjbXpIvsuVkAZdfc
6QzdXlCa7vbRxzonTFgQRx3u+hHLSG1rtFUR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Aw==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1610350756</vt:lpwstr>
  </property>
</Properties>
</file>
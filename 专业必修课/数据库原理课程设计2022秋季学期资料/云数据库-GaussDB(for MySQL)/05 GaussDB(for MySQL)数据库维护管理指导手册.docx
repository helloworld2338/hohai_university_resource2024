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F115D5" w14:textId="77777777" w:rsidR="00E75EA5" w:rsidRPr="00B40238" w:rsidRDefault="00E75EA5" w:rsidP="00B40238">
      <w:pPr>
        <w:pStyle w:val="5a"/>
      </w:pPr>
    </w:p>
    <w:p w14:paraId="1250B36E" w14:textId="77777777" w:rsidR="00E75EA5" w:rsidRPr="00B40238" w:rsidRDefault="00E75EA5" w:rsidP="00EF539A">
      <w:pPr>
        <w:ind w:left="0"/>
        <w:rPr>
          <w:rFonts w:ascii="Huawei Sans" w:eastAsia="方正兰亭黑简体" w:hAnsi="Huawei Sans" w:cs="Huawei Sans"/>
        </w:rPr>
      </w:pPr>
    </w:p>
    <w:p w14:paraId="196A4D35" w14:textId="17E4ED32" w:rsidR="00E75EA5" w:rsidRPr="00B40238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5D450DE1" w14:textId="5308AE08" w:rsidR="00E75EA5" w:rsidRPr="00B40238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0F0948E5" w14:textId="409E85B5" w:rsidR="00E75EA5" w:rsidRPr="00B40238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1C7C3611" w14:textId="77777777" w:rsidR="00E75EA5" w:rsidRPr="00B40238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2B63D2A6" w14:textId="77777777" w:rsidR="0020153C" w:rsidRPr="00B40238" w:rsidRDefault="0020153C" w:rsidP="0020153C">
      <w:pPr>
        <w:ind w:left="0"/>
        <w:rPr>
          <w:rFonts w:ascii="Huawei Sans" w:eastAsia="方正兰亭黑简体" w:hAnsi="Huawei Sans" w:cs="Huawei Sans"/>
        </w:rPr>
      </w:pPr>
    </w:p>
    <w:p w14:paraId="6552EF7F" w14:textId="0C170705" w:rsidR="00A005AC" w:rsidRPr="00B40238" w:rsidRDefault="00A005AC" w:rsidP="00A005A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B40238">
        <w:rPr>
          <w:rFonts w:ascii="Huawei Sans" w:eastAsia="方正兰亭黑简体" w:hAnsi="Huawei Sans" w:cs="Huawei Sans"/>
          <w:sz w:val="72"/>
          <w:szCs w:val="72"/>
          <w:lang w:eastAsia="zh-CN"/>
        </w:rPr>
        <w:t>《数据库》</w:t>
      </w:r>
    </w:p>
    <w:p w14:paraId="0C995E15" w14:textId="5FF81071" w:rsidR="008734DA" w:rsidRPr="00B40238" w:rsidRDefault="0027280F" w:rsidP="0020153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B40238">
        <w:rPr>
          <w:rFonts w:ascii="Huawei Sans" w:eastAsia="方正兰亭黑简体" w:hAnsi="Huawei Sans" w:cs="Huawei Sans"/>
          <w:sz w:val="72"/>
          <w:szCs w:val="72"/>
          <w:lang w:eastAsia="zh-CN"/>
        </w:rPr>
        <w:t>GaussDB(for MySQL)</w:t>
      </w:r>
      <w:r w:rsidR="00FF7BDE" w:rsidRPr="00B40238">
        <w:rPr>
          <w:rFonts w:ascii="Huawei Sans" w:eastAsia="方正兰亭黑简体" w:hAnsi="Huawei Sans" w:cs="Huawei Sans"/>
          <w:sz w:val="72"/>
          <w:szCs w:val="72"/>
          <w:lang w:eastAsia="zh-CN"/>
        </w:rPr>
        <w:t>数据库维护管理</w:t>
      </w:r>
      <w:r w:rsidR="00323C01" w:rsidRPr="00B40238">
        <w:rPr>
          <w:rFonts w:ascii="Huawei Sans" w:eastAsia="方正兰亭黑简体" w:hAnsi="Huawei Sans" w:cs="Huawei Sans"/>
          <w:sz w:val="72"/>
          <w:szCs w:val="72"/>
          <w:lang w:eastAsia="zh-CN"/>
        </w:rPr>
        <w:t>指导</w:t>
      </w:r>
      <w:r w:rsidR="00C07E2F" w:rsidRPr="00B40238">
        <w:rPr>
          <w:rFonts w:ascii="Huawei Sans" w:eastAsia="方正兰亭黑简体" w:hAnsi="Huawei Sans" w:cs="Huawei Sans"/>
          <w:sz w:val="72"/>
          <w:szCs w:val="72"/>
          <w:lang w:eastAsia="zh-CN"/>
        </w:rPr>
        <w:t>手册</w:t>
      </w:r>
    </w:p>
    <w:p w14:paraId="6C2618FC" w14:textId="77777777" w:rsidR="008734DA" w:rsidRPr="00B40238" w:rsidRDefault="008734DA" w:rsidP="0020153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</w:p>
    <w:p w14:paraId="22520186" w14:textId="77777777" w:rsidR="0020153C" w:rsidRPr="00B40238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ED3664" w14:textId="414C8387" w:rsidR="00213E96" w:rsidRPr="00B40238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F5EACC8" w14:textId="5E174D38" w:rsidR="00213E96" w:rsidRPr="00B40238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EFA5202" w14:textId="2428E973" w:rsidR="00213E96" w:rsidRPr="00B40238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090A8A2" w14:textId="1B7B2006" w:rsidR="00213E96" w:rsidRPr="00B40238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D885321" w14:textId="51EA07BB" w:rsidR="00213E96" w:rsidRPr="00B40238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A377C9C" w14:textId="5DB420D2" w:rsidR="00213E96" w:rsidRPr="00B40238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ED191B9" w14:textId="77777777" w:rsidR="00213E96" w:rsidRPr="00B40238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8D05E2B" w14:textId="77777777" w:rsidR="00213E96" w:rsidRPr="00B40238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028DA36" w14:textId="14CA7C1E" w:rsidR="00213E96" w:rsidRPr="00B40238" w:rsidRDefault="00342110" w:rsidP="00213E96">
      <w:pPr>
        <w:pStyle w:val="cover--"/>
        <w:rPr>
          <w:rFonts w:ascii="Huawei Sans" w:eastAsia="方正兰亭黑简体" w:hAnsi="Huawei Sans" w:cs="Huawei Sans"/>
          <w:noProof/>
        </w:rPr>
      </w:pPr>
      <w:r w:rsidRPr="00B40238">
        <w:rPr>
          <w:rFonts w:ascii="Huawei Sans" w:eastAsia="方正兰亭黑简体" w:hAnsi="Huawei Sans" w:cs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EF1B" w14:textId="77777777" w:rsidR="00213E96" w:rsidRPr="00B40238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B40238">
        <w:rPr>
          <w:rFonts w:ascii="Huawei Sans" w:eastAsia="方正兰亭黑简体" w:hAnsi="Huawei Sans" w:cs="Huawei Sans"/>
          <w:lang w:eastAsia="zh-CN"/>
        </w:rPr>
        <w:t>华为技术有限公司</w:t>
      </w:r>
    </w:p>
    <w:p w14:paraId="4C0703B4" w14:textId="77777777" w:rsidR="00033B54" w:rsidRPr="00B40238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  <w:sectPr w:rsidR="00033B54" w:rsidRPr="00B40238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B40238">
        <w:rPr>
          <w:rFonts w:ascii="Huawei Sans" w:eastAsia="方正兰亭黑简体" w:hAnsi="Huawei Sans" w:cs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Huawei Sans" w:eastAsia="微软雅黑" w:hAnsi="Huawei Sans" w:cs="Huawei Sans"/>
          <w:b w:val="0"/>
          <w:bCs w:val="0"/>
          <w:noProof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eastAsia="方正兰亭黑简体"/>
          <w:sz w:val="20"/>
          <w:szCs w:val="20"/>
        </w:rPr>
      </w:sdtEndPr>
      <w:sdtContent>
        <w:p w14:paraId="5B902EF0" w14:textId="5CE9B1BA" w:rsidR="0020153C" w:rsidRPr="00B40238" w:rsidRDefault="0020153C" w:rsidP="00FD6CD0">
          <w:pPr>
            <w:pStyle w:val="Contents"/>
            <w:rPr>
              <w:rFonts w:ascii="Huawei Sans" w:hAnsi="Huawei Sans" w:cs="Huawei Sans"/>
            </w:rPr>
          </w:pPr>
          <w:r w:rsidRPr="00B40238">
            <w:rPr>
              <w:rFonts w:ascii="Huawei Sans" w:hAnsi="Huawei Sans" w:cs="Huawei Sans"/>
              <w:lang w:val="zh-CN"/>
            </w:rPr>
            <w:t>目录</w:t>
          </w:r>
        </w:p>
        <w:p w14:paraId="06F830F3" w14:textId="77777777" w:rsidR="00894A07" w:rsidRDefault="001B396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B40238">
            <w:rPr>
              <w:rFonts w:ascii="Huawei Sans" w:hAnsi="Huawei Sans" w:cs="Huawei Sans"/>
              <w:noProof/>
            </w:rPr>
            <w:fldChar w:fldCharType="begin"/>
          </w:r>
          <w:r w:rsidRPr="00B40238">
            <w:rPr>
              <w:rFonts w:ascii="Huawei Sans" w:hAnsi="Huawei Sans" w:cs="Huawei Sans"/>
              <w:noProof/>
            </w:rPr>
            <w:instrText xml:space="preserve"> TOC \o "1-3" \h \z \u </w:instrText>
          </w:r>
          <w:r w:rsidRPr="00B40238">
            <w:rPr>
              <w:rFonts w:ascii="Huawei Sans" w:hAnsi="Huawei Sans" w:cs="Huawei Sans"/>
              <w:noProof/>
            </w:rPr>
            <w:fldChar w:fldCharType="separate"/>
          </w:r>
          <w:hyperlink w:anchor="_Toc53478865" w:history="1">
            <w:r w:rsidR="00894A07" w:rsidRPr="00CB7D42">
              <w:rPr>
                <w:rStyle w:val="ad"/>
                <w:rFonts w:ascii="Huawei Sans" w:hAnsi="Huawei Sans" w:cs="Huawei Sans" w:hint="eastAsia"/>
                <w:noProof/>
              </w:rPr>
              <w:t>前</w:t>
            </w:r>
            <w:r w:rsidR="00894A07" w:rsidRPr="00CB7D42">
              <w:rPr>
                <w:rStyle w:val="ad"/>
                <w:rFonts w:ascii="Huawei Sans" w:hAnsi="Huawei Sans" w:cs="Huawei Sans"/>
                <w:noProof/>
              </w:rPr>
              <w:t xml:space="preserve">  </w:t>
            </w:r>
            <w:r w:rsidR="00894A07" w:rsidRPr="00CB7D42">
              <w:rPr>
                <w:rStyle w:val="ad"/>
                <w:rFonts w:ascii="Huawei Sans" w:hAnsi="Huawei Sans" w:cs="Huawei Sans" w:hint="eastAsia"/>
                <w:noProof/>
              </w:rPr>
              <w:t>言</w:t>
            </w:r>
            <w:r w:rsidR="00894A07">
              <w:rPr>
                <w:noProof/>
                <w:webHidden/>
              </w:rPr>
              <w:tab/>
            </w:r>
            <w:r w:rsidR="00894A07">
              <w:rPr>
                <w:noProof/>
                <w:webHidden/>
              </w:rPr>
              <w:fldChar w:fldCharType="begin"/>
            </w:r>
            <w:r w:rsidR="00894A07">
              <w:rPr>
                <w:noProof/>
                <w:webHidden/>
              </w:rPr>
              <w:instrText xml:space="preserve"> PAGEREF _Toc53478865 \h </w:instrText>
            </w:r>
            <w:r w:rsidR="00894A07">
              <w:rPr>
                <w:noProof/>
                <w:webHidden/>
              </w:rPr>
            </w:r>
            <w:r w:rsidR="00894A07">
              <w:rPr>
                <w:noProof/>
                <w:webHidden/>
              </w:rPr>
              <w:fldChar w:fldCharType="separate"/>
            </w:r>
            <w:r w:rsidR="00894A07">
              <w:rPr>
                <w:rFonts w:hint="eastAsia"/>
                <w:noProof/>
                <w:webHidden/>
              </w:rPr>
              <w:t>2</w:t>
            </w:r>
            <w:r w:rsidR="00894A07">
              <w:rPr>
                <w:noProof/>
                <w:webHidden/>
              </w:rPr>
              <w:fldChar w:fldCharType="end"/>
            </w:r>
          </w:hyperlink>
        </w:p>
        <w:p w14:paraId="7A7A970A" w14:textId="77777777" w:rsidR="00894A07" w:rsidRDefault="00215254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66" w:history="1">
            <w:r w:rsidR="00894A07" w:rsidRPr="00CB7D42">
              <w:rPr>
                <w:rStyle w:val="ad"/>
                <w:rFonts w:ascii="Huawei Sans" w:hAnsi="Huawei Sans" w:cs="Huawei Sans" w:hint="eastAsia"/>
              </w:rPr>
              <w:t>简介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_Toc53478866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2</w:t>
            </w:r>
            <w:r w:rsidR="00894A07">
              <w:rPr>
                <w:webHidden/>
              </w:rPr>
              <w:fldChar w:fldCharType="end"/>
            </w:r>
          </w:hyperlink>
        </w:p>
        <w:p w14:paraId="4C0166C0" w14:textId="77777777" w:rsidR="00894A07" w:rsidRDefault="00215254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67" w:history="1">
            <w:r w:rsidR="00894A07" w:rsidRPr="00CB7D42">
              <w:rPr>
                <w:rStyle w:val="ad"/>
                <w:rFonts w:ascii="Huawei Sans" w:hAnsi="Huawei Sans" w:cs="Huawei Sans" w:hint="eastAsia"/>
              </w:rPr>
              <w:t>内容描述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_Toc53478867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2</w:t>
            </w:r>
            <w:r w:rsidR="00894A07">
              <w:rPr>
                <w:webHidden/>
              </w:rPr>
              <w:fldChar w:fldCharType="end"/>
            </w:r>
          </w:hyperlink>
        </w:p>
        <w:p w14:paraId="6CCFA100" w14:textId="77777777" w:rsidR="00894A07" w:rsidRDefault="00215254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68" w:history="1">
            <w:r w:rsidR="00894A07" w:rsidRPr="00CB7D42">
              <w:rPr>
                <w:rStyle w:val="ad"/>
                <w:rFonts w:ascii="Huawei Sans" w:hAnsi="Huawei Sans" w:cs="Huawei Sans" w:hint="eastAsia"/>
              </w:rPr>
              <w:t>实验环境说明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_Toc53478868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2</w:t>
            </w:r>
            <w:r w:rsidR="00894A07">
              <w:rPr>
                <w:webHidden/>
              </w:rPr>
              <w:fldChar w:fldCharType="end"/>
            </w:r>
          </w:hyperlink>
        </w:p>
        <w:p w14:paraId="74606140" w14:textId="77777777" w:rsidR="00894A07" w:rsidRDefault="00215254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69" w:history="1">
            <w:r w:rsidR="00894A07" w:rsidRPr="00CB7D42">
              <w:rPr>
                <w:rStyle w:val="ad"/>
                <w:rFonts w:hint="eastAsia"/>
              </w:rPr>
              <w:t>实验概览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_Toc53478869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3</w:t>
            </w:r>
            <w:r w:rsidR="00894A07">
              <w:rPr>
                <w:webHidden/>
              </w:rPr>
              <w:fldChar w:fldCharType="end"/>
            </w:r>
          </w:hyperlink>
        </w:p>
        <w:p w14:paraId="307FD5F4" w14:textId="77777777" w:rsidR="00894A07" w:rsidRDefault="0021525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478870" w:history="1">
            <w:r w:rsidR="00894A07" w:rsidRPr="00CB7D42">
              <w:rPr>
                <w:rStyle w:val="ad"/>
                <w:rFonts w:cs="Huawei Sans"/>
                <w:noProof/>
              </w:rPr>
              <w:t>1</w:t>
            </w:r>
            <w:r w:rsidR="00894A07" w:rsidRPr="00CB7D42">
              <w:rPr>
                <w:rStyle w:val="ad"/>
                <w:rFonts w:ascii="Huawei Sans" w:hAnsi="Huawei Sans" w:cs="Huawei Sans"/>
                <w:noProof/>
              </w:rPr>
              <w:t xml:space="preserve"> GaussDB(for MySQL) </w:t>
            </w:r>
            <w:r w:rsidR="00894A07" w:rsidRPr="00CB7D42">
              <w:rPr>
                <w:rStyle w:val="ad"/>
                <w:rFonts w:ascii="Huawei Sans" w:hAnsi="Huawei Sans" w:cs="Huawei Sans" w:hint="eastAsia"/>
                <w:noProof/>
              </w:rPr>
              <w:t>数据库维护管理</w:t>
            </w:r>
            <w:r w:rsidR="00894A07">
              <w:rPr>
                <w:noProof/>
                <w:webHidden/>
              </w:rPr>
              <w:tab/>
            </w:r>
            <w:r w:rsidR="00894A07">
              <w:rPr>
                <w:noProof/>
                <w:webHidden/>
              </w:rPr>
              <w:fldChar w:fldCharType="begin"/>
            </w:r>
            <w:r w:rsidR="00894A07">
              <w:rPr>
                <w:noProof/>
                <w:webHidden/>
              </w:rPr>
              <w:instrText xml:space="preserve"> PAGEREF _Toc53478870 \h </w:instrText>
            </w:r>
            <w:r w:rsidR="00894A07">
              <w:rPr>
                <w:noProof/>
                <w:webHidden/>
              </w:rPr>
            </w:r>
            <w:r w:rsidR="00894A07">
              <w:rPr>
                <w:noProof/>
                <w:webHidden/>
              </w:rPr>
              <w:fldChar w:fldCharType="separate"/>
            </w:r>
            <w:r w:rsidR="00894A07">
              <w:rPr>
                <w:rFonts w:hint="eastAsia"/>
                <w:noProof/>
                <w:webHidden/>
              </w:rPr>
              <w:t>4</w:t>
            </w:r>
            <w:r w:rsidR="00894A07">
              <w:rPr>
                <w:noProof/>
                <w:webHidden/>
              </w:rPr>
              <w:fldChar w:fldCharType="end"/>
            </w:r>
          </w:hyperlink>
        </w:p>
        <w:p w14:paraId="333FB54D" w14:textId="77777777" w:rsidR="00894A07" w:rsidRDefault="00215254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71" w:history="1">
            <w:r w:rsidR="00894A07" w:rsidRPr="00CB7D42">
              <w:rPr>
                <w:rStyle w:val="ad"/>
                <w:rFonts w:cs="Huawei Sans"/>
                <w:snapToGrid w:val="0"/>
              </w:rPr>
              <w:t>1.1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购买</w:t>
            </w:r>
            <w:r w:rsidR="00894A07" w:rsidRPr="00CB7D42">
              <w:rPr>
                <w:rStyle w:val="ad"/>
                <w:rFonts w:ascii="Huawei Sans" w:hAnsi="Huawei Sans" w:cs="Huawei Sans"/>
              </w:rPr>
              <w:t>GaussDB(for MySQL)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数据库（可选）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_Toc53478871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4</w:t>
            </w:r>
            <w:r w:rsidR="00894A07">
              <w:rPr>
                <w:webHidden/>
              </w:rPr>
              <w:fldChar w:fldCharType="end"/>
            </w:r>
          </w:hyperlink>
        </w:p>
        <w:p w14:paraId="2E1B25A3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72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1.1.1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登录华为云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_Toc53478872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4</w:t>
            </w:r>
            <w:r w:rsidR="00894A07">
              <w:rPr>
                <w:webHidden/>
              </w:rPr>
              <w:fldChar w:fldCharType="end"/>
            </w:r>
          </w:hyperlink>
        </w:p>
        <w:p w14:paraId="627FAFCF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73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1.1.2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购买华为云</w:t>
            </w:r>
            <w:r w:rsidR="00894A07" w:rsidRPr="00CB7D42">
              <w:rPr>
                <w:rStyle w:val="ad"/>
                <w:rFonts w:ascii="Huawei Sans" w:hAnsi="Huawei Sans" w:cs="Huawei Sans"/>
              </w:rPr>
              <w:t>GaussDB(for MySQL)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数据库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_Toc53478873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4</w:t>
            </w:r>
            <w:r w:rsidR="00894A07">
              <w:rPr>
                <w:webHidden/>
              </w:rPr>
              <w:fldChar w:fldCharType="end"/>
            </w:r>
          </w:hyperlink>
        </w:p>
        <w:p w14:paraId="578890FC" w14:textId="77777777" w:rsidR="00894A07" w:rsidRDefault="00215254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74" w:history="1">
            <w:r w:rsidR="00894A07" w:rsidRPr="00CB7D42">
              <w:rPr>
                <w:rStyle w:val="ad"/>
                <w:rFonts w:cs="Huawei Sans"/>
                <w:snapToGrid w:val="0"/>
              </w:rPr>
              <w:t>1.2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管理数据库集群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_Toc53478874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7</w:t>
            </w:r>
            <w:r w:rsidR="00894A07">
              <w:rPr>
                <w:webHidden/>
              </w:rPr>
              <w:fldChar w:fldCharType="end"/>
            </w:r>
          </w:hyperlink>
        </w:p>
        <w:p w14:paraId="2D2EE5E5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75" w:history="1">
            <w:r w:rsidR="00894A07" w:rsidRPr="00CB7D42">
              <w:rPr>
                <w:rStyle w:val="ad"/>
                <w:rFonts w:cs="Huawei Sans"/>
                <w:bCs/>
                <w:snapToGrid w:val="0"/>
                <w:lang w:eastAsia="en-US"/>
              </w:rPr>
              <w:t>1.2.1</w:t>
            </w:r>
            <w:r w:rsidR="00894A07" w:rsidRPr="00CB7D42">
              <w:rPr>
                <w:rStyle w:val="ad"/>
                <w:rFonts w:ascii="Huawei Sans" w:hAnsi="Huawei Sans" w:cs="Huawei Sans" w:hint="eastAsia"/>
                <w:lang w:eastAsia="en-US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  <w:lang w:eastAsia="en-US"/>
              </w:rPr>
              <w:t>查看数据库实例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_Toc53478875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7</w:t>
            </w:r>
            <w:r w:rsidR="00894A07">
              <w:rPr>
                <w:webHidden/>
              </w:rPr>
              <w:fldChar w:fldCharType="end"/>
            </w:r>
          </w:hyperlink>
        </w:p>
        <w:p w14:paraId="7B364D91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76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1.2.2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增加集群节点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_Toc53478876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7</w:t>
            </w:r>
            <w:r w:rsidR="00894A07">
              <w:rPr>
                <w:webHidden/>
              </w:rPr>
              <w:fldChar w:fldCharType="end"/>
            </w:r>
          </w:hyperlink>
        </w:p>
        <w:p w14:paraId="6D4AA989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77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1.2.3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集群规格变更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_Toc53478877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8</w:t>
            </w:r>
            <w:r w:rsidR="00894A07">
              <w:rPr>
                <w:webHidden/>
              </w:rPr>
              <w:fldChar w:fldCharType="end"/>
            </w:r>
          </w:hyperlink>
        </w:p>
        <w:p w14:paraId="6456E255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78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1.2.4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重置管理员账户名密码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_Toc53478878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10</w:t>
            </w:r>
            <w:r w:rsidR="00894A07">
              <w:rPr>
                <w:webHidden/>
              </w:rPr>
              <w:fldChar w:fldCharType="end"/>
            </w:r>
          </w:hyperlink>
        </w:p>
        <w:p w14:paraId="7435B091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79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1.2.5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查看集群网络信息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_Toc53478879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10</w:t>
            </w:r>
            <w:r w:rsidR="00894A07">
              <w:rPr>
                <w:webHidden/>
              </w:rPr>
              <w:fldChar w:fldCharType="end"/>
            </w:r>
          </w:hyperlink>
        </w:p>
        <w:p w14:paraId="4AC394C6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80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1.2.6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查看节点信息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_Toc53478880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11</w:t>
            </w:r>
            <w:r w:rsidR="00894A07">
              <w:rPr>
                <w:webHidden/>
              </w:rPr>
              <w:fldChar w:fldCharType="end"/>
            </w:r>
          </w:hyperlink>
        </w:p>
        <w:p w14:paraId="4C2F5190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81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1.2.7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集群备份恢复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_Toc53478881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12</w:t>
            </w:r>
            <w:r w:rsidR="00894A07">
              <w:rPr>
                <w:webHidden/>
              </w:rPr>
              <w:fldChar w:fldCharType="end"/>
            </w:r>
          </w:hyperlink>
        </w:p>
        <w:p w14:paraId="4E58CECA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82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1.2.8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日志管理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_Toc53478882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14</w:t>
            </w:r>
            <w:r w:rsidR="00894A07">
              <w:rPr>
                <w:webHidden/>
              </w:rPr>
              <w:fldChar w:fldCharType="end"/>
            </w:r>
          </w:hyperlink>
        </w:p>
        <w:p w14:paraId="4001EE2E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83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1.2.9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参数修改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_Toc53478883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15</w:t>
            </w:r>
            <w:r w:rsidR="00894A07">
              <w:rPr>
                <w:webHidden/>
              </w:rPr>
              <w:fldChar w:fldCharType="end"/>
            </w:r>
          </w:hyperlink>
        </w:p>
        <w:p w14:paraId="251B298A" w14:textId="77777777" w:rsidR="00894A07" w:rsidRDefault="00215254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84" w:history="1">
            <w:r w:rsidR="00894A07" w:rsidRPr="00CB7D42">
              <w:rPr>
                <w:rStyle w:val="ad"/>
                <w:rFonts w:cs="Huawei Sans"/>
                <w:snapToGrid w:val="0"/>
              </w:rPr>
              <w:t>1.3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其它功能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_Toc53478884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16</w:t>
            </w:r>
            <w:r w:rsidR="00894A07">
              <w:rPr>
                <w:webHidden/>
              </w:rPr>
              <w:fldChar w:fldCharType="end"/>
            </w:r>
          </w:hyperlink>
        </w:p>
        <w:p w14:paraId="1E1549E8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85" w:history="1">
            <w:r w:rsidR="00894A07" w:rsidRPr="00CB7D42">
              <w:rPr>
                <w:rStyle w:val="ad"/>
                <w:rFonts w:cs="Huawei Sans"/>
                <w:bCs/>
                <w:snapToGrid w:val="0"/>
                <w:lang w:eastAsia="en-US"/>
              </w:rPr>
              <w:t>1.3.1</w:t>
            </w:r>
            <w:r w:rsidR="00894A07" w:rsidRPr="00CB7D42">
              <w:rPr>
                <w:rStyle w:val="ad"/>
                <w:rFonts w:ascii="Huawei Sans" w:hAnsi="Huawei Sans" w:cs="Huawei Sans" w:hint="eastAsia"/>
                <w:lang w:eastAsia="en-US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  <w:lang w:eastAsia="en-US"/>
              </w:rPr>
              <w:t>性能监控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_Toc53478885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16</w:t>
            </w:r>
            <w:r w:rsidR="00894A07">
              <w:rPr>
                <w:webHidden/>
              </w:rPr>
              <w:fldChar w:fldCharType="end"/>
            </w:r>
          </w:hyperlink>
        </w:p>
        <w:p w14:paraId="31C11AA8" w14:textId="77777777" w:rsidR="00894A07" w:rsidRDefault="0021525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78886" w:history="1">
            <w:r w:rsidR="00894A07" w:rsidRPr="00CB7D42">
              <w:rPr>
                <w:rStyle w:val="ad"/>
                <w:rFonts w:cs="Huawei Sans"/>
                <w:bCs/>
                <w:snapToGrid w:val="0"/>
              </w:rPr>
              <w:t>1.3.2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894A07" w:rsidRPr="00CB7D42">
              <w:rPr>
                <w:rStyle w:val="ad"/>
                <w:rFonts w:ascii="Huawei Sans" w:hAnsi="Huawei Sans" w:cs="Huawei Sans" w:hint="eastAsia"/>
              </w:rPr>
              <w:t>性能调优</w:t>
            </w:r>
            <w:r w:rsidR="00894A07">
              <w:rPr>
                <w:webHidden/>
              </w:rPr>
              <w:tab/>
            </w:r>
            <w:r w:rsidR="00894A07">
              <w:rPr>
                <w:webHidden/>
              </w:rPr>
              <w:fldChar w:fldCharType="begin"/>
            </w:r>
            <w:r w:rsidR="00894A07">
              <w:rPr>
                <w:webHidden/>
              </w:rPr>
              <w:instrText xml:space="preserve"> PAGEREF _Toc53478886 \h </w:instrText>
            </w:r>
            <w:r w:rsidR="00894A07">
              <w:rPr>
                <w:webHidden/>
              </w:rPr>
            </w:r>
            <w:r w:rsidR="00894A07">
              <w:rPr>
                <w:webHidden/>
              </w:rPr>
              <w:fldChar w:fldCharType="separate"/>
            </w:r>
            <w:r w:rsidR="00894A07">
              <w:rPr>
                <w:rFonts w:hint="eastAsia"/>
                <w:webHidden/>
              </w:rPr>
              <w:t>16</w:t>
            </w:r>
            <w:r w:rsidR="00894A07">
              <w:rPr>
                <w:webHidden/>
              </w:rPr>
              <w:fldChar w:fldCharType="end"/>
            </w:r>
          </w:hyperlink>
        </w:p>
        <w:p w14:paraId="54E165E4" w14:textId="70643A5A" w:rsidR="00A005AC" w:rsidRPr="00B40238" w:rsidRDefault="001B3964" w:rsidP="0034219D">
          <w:pPr>
            <w:pStyle w:val="31"/>
            <w:tabs>
              <w:tab w:val="right" w:leader="dot" w:pos="9628"/>
            </w:tabs>
            <w:rPr>
              <w:rFonts w:ascii="Huawei Sans" w:hAnsi="Huawei Sans" w:cs="Huawei Sans"/>
              <w:lang w:val="zh-CN"/>
            </w:rPr>
          </w:pPr>
          <w:r w:rsidRPr="00B40238">
            <w:rPr>
              <w:rFonts w:ascii="Huawei Sans" w:hAnsi="Huawei Sans" w:cs="Huawei Sans"/>
            </w:rPr>
            <w:fldChar w:fldCharType="end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bookmarkEnd w:id="5" w:displacedByCustomXml="prev"/>
    <w:bookmarkEnd w:id="6" w:displacedByCustomXml="prev"/>
    <w:bookmarkEnd w:id="7" w:displacedByCustomXml="prev"/>
    <w:bookmarkEnd w:id="8" w:displacedByCustomXml="prev"/>
    <w:bookmarkEnd w:id="9" w:displacedByCustomXml="prev"/>
    <w:bookmarkStart w:id="10" w:name="_Toc48145791" w:displacedByCustomXml="prev"/>
    <w:bookmarkStart w:id="11" w:name="_Toc466755571" w:displacedByCustomXml="prev"/>
    <w:p w14:paraId="6DDFA041" w14:textId="6A12234E" w:rsidR="00B7185A" w:rsidRPr="00B40238" w:rsidRDefault="00B7185A" w:rsidP="00B7185A">
      <w:pPr>
        <w:pStyle w:val="64"/>
        <w:rPr>
          <w:rFonts w:ascii="Huawei Sans" w:hAnsi="Huawei Sans" w:cs="Huawei Sans"/>
        </w:rPr>
      </w:pPr>
      <w:bookmarkStart w:id="12" w:name="_Toc53478865"/>
      <w:r w:rsidRPr="00B40238">
        <w:rPr>
          <w:rFonts w:ascii="Huawei Sans" w:hAnsi="Huawei Sans" w:cs="Huawei Sans"/>
        </w:rPr>
        <w:lastRenderedPageBreak/>
        <w:t>前</w:t>
      </w:r>
      <w:r w:rsidRPr="00B40238">
        <w:rPr>
          <w:rFonts w:ascii="Huawei Sans" w:hAnsi="Huawei Sans" w:cs="Huawei Sans"/>
        </w:rPr>
        <w:t xml:space="preserve">  </w:t>
      </w:r>
      <w:r w:rsidRPr="00B40238">
        <w:rPr>
          <w:rFonts w:ascii="Huawei Sans" w:hAnsi="Huawei Sans" w:cs="Huawei Sans"/>
        </w:rPr>
        <w:t>言</w:t>
      </w:r>
      <w:bookmarkEnd w:id="10"/>
      <w:bookmarkEnd w:id="12"/>
    </w:p>
    <w:p w14:paraId="3713E070" w14:textId="77777777" w:rsidR="00B7185A" w:rsidRPr="00B40238" w:rsidRDefault="00B7185A" w:rsidP="00B7185A">
      <w:pPr>
        <w:pStyle w:val="Heading2NoNumber"/>
        <w:rPr>
          <w:rFonts w:ascii="Huawei Sans" w:hAnsi="Huawei Sans" w:cs="Huawei Sans"/>
          <w:lang w:eastAsia="zh-CN"/>
        </w:rPr>
      </w:pPr>
      <w:bookmarkStart w:id="13" w:name="_Toc7361461"/>
      <w:bookmarkStart w:id="14" w:name="_Toc48143481"/>
      <w:bookmarkStart w:id="15" w:name="_Toc48145792"/>
      <w:bookmarkStart w:id="16" w:name="_Toc53478866"/>
      <w:r w:rsidRPr="00B40238">
        <w:rPr>
          <w:rFonts w:ascii="Huawei Sans" w:hAnsi="Huawei Sans" w:cs="Huawei Sans"/>
          <w:lang w:eastAsia="zh-CN"/>
        </w:rPr>
        <w:t>简介</w:t>
      </w:r>
      <w:bookmarkEnd w:id="13"/>
      <w:bookmarkEnd w:id="14"/>
      <w:bookmarkEnd w:id="15"/>
      <w:bookmarkEnd w:id="16"/>
    </w:p>
    <w:p w14:paraId="10960839" w14:textId="5074AEE1" w:rsidR="00B7185A" w:rsidRPr="00887098" w:rsidRDefault="00B7185A" w:rsidP="007B4A5C">
      <w:pPr>
        <w:pStyle w:val="1e"/>
      </w:pPr>
      <w:r w:rsidRPr="00887098">
        <w:t>本实验指导书主要目的是为了让读者了解</w:t>
      </w:r>
      <w:r w:rsidRPr="00887098">
        <w:t>GaussDB(for MySQL)</w:t>
      </w:r>
      <w:r w:rsidRPr="00887098">
        <w:t>数据库的基本</w:t>
      </w:r>
      <w:r w:rsidR="00FF7BDE" w:rsidRPr="00887098">
        <w:t>维护</w:t>
      </w:r>
      <w:r w:rsidRPr="00887098">
        <w:t>操作。</w:t>
      </w:r>
    </w:p>
    <w:p w14:paraId="66C63CE2" w14:textId="77777777" w:rsidR="00B7185A" w:rsidRPr="00B40238" w:rsidRDefault="00B7185A" w:rsidP="00B7185A">
      <w:pPr>
        <w:pStyle w:val="Heading2NoNumber"/>
        <w:rPr>
          <w:rFonts w:ascii="Huawei Sans" w:hAnsi="Huawei Sans" w:cs="Huawei Sans"/>
          <w:lang w:eastAsia="zh-CN"/>
        </w:rPr>
      </w:pPr>
      <w:bookmarkStart w:id="17" w:name="_Toc7361462"/>
      <w:bookmarkStart w:id="18" w:name="_Toc48143482"/>
      <w:bookmarkStart w:id="19" w:name="_Toc48145793"/>
      <w:bookmarkStart w:id="20" w:name="_Toc53478867"/>
      <w:r w:rsidRPr="00B40238">
        <w:rPr>
          <w:rFonts w:ascii="Huawei Sans" w:hAnsi="Huawei Sans" w:cs="Huawei Sans"/>
          <w:lang w:eastAsia="zh-CN"/>
        </w:rPr>
        <w:t>内容描述</w:t>
      </w:r>
      <w:bookmarkEnd w:id="17"/>
      <w:bookmarkEnd w:id="18"/>
      <w:bookmarkEnd w:id="19"/>
      <w:bookmarkEnd w:id="20"/>
    </w:p>
    <w:p w14:paraId="5E1AA38F" w14:textId="54B4F7E2" w:rsidR="00B7185A" w:rsidRPr="00887098" w:rsidRDefault="009C25CE" w:rsidP="007B4A5C">
      <w:pPr>
        <w:pStyle w:val="1e"/>
      </w:pPr>
      <w:r w:rsidRPr="00887098">
        <w:t>本</w:t>
      </w:r>
      <w:r w:rsidR="00B7185A" w:rsidRPr="00887098">
        <w:t>指导书通过</w:t>
      </w:r>
      <w:r w:rsidRPr="00887098">
        <w:t>数据库集群</w:t>
      </w:r>
      <w:r w:rsidR="008E111B" w:rsidRPr="00887098">
        <w:t>、性能监控、性能调优等管理</w:t>
      </w:r>
      <w:r w:rsidR="00B7185A" w:rsidRPr="00887098">
        <w:t>操作，介绍在</w:t>
      </w:r>
      <w:r w:rsidR="00B7185A" w:rsidRPr="00887098">
        <w:t>DAS</w:t>
      </w:r>
      <w:r w:rsidR="008E111B" w:rsidRPr="00887098">
        <w:t>环境下如何对</w:t>
      </w:r>
      <w:r w:rsidR="00B7185A" w:rsidRPr="00887098">
        <w:t>GaussDB(for MySQL)</w:t>
      </w:r>
      <w:r w:rsidR="008E111B" w:rsidRPr="00887098">
        <w:t>进行维护管理</w:t>
      </w:r>
      <w:r w:rsidR="00B7185A" w:rsidRPr="00887098">
        <w:t>。</w:t>
      </w:r>
    </w:p>
    <w:p w14:paraId="39F09FF5" w14:textId="77777777" w:rsidR="00B7185A" w:rsidRPr="00B40238" w:rsidRDefault="00B7185A" w:rsidP="00B7185A">
      <w:pPr>
        <w:pStyle w:val="Heading2NoNumber"/>
        <w:rPr>
          <w:rFonts w:ascii="Huawei Sans" w:hAnsi="Huawei Sans" w:cs="Huawei Sans"/>
        </w:rPr>
      </w:pPr>
      <w:bookmarkStart w:id="21" w:name="_Toc7361465"/>
      <w:bookmarkStart w:id="22" w:name="_Toc48143483"/>
      <w:bookmarkStart w:id="23" w:name="_Toc48145794"/>
      <w:bookmarkStart w:id="24" w:name="_Toc53478868"/>
      <w:r w:rsidRPr="00B40238">
        <w:rPr>
          <w:rFonts w:ascii="Huawei Sans" w:hAnsi="Huawei Sans" w:cs="Huawei Sans"/>
        </w:rPr>
        <w:t>实验环境说明</w:t>
      </w:r>
      <w:bookmarkEnd w:id="21"/>
      <w:bookmarkEnd w:id="22"/>
      <w:bookmarkEnd w:id="23"/>
      <w:bookmarkEnd w:id="24"/>
    </w:p>
    <w:p w14:paraId="5F354CDF" w14:textId="77777777" w:rsidR="00B7185A" w:rsidRPr="00B40238" w:rsidRDefault="00B7185A" w:rsidP="00B7185A">
      <w:pPr>
        <w:pStyle w:val="4a"/>
        <w:numPr>
          <w:ilvl w:val="0"/>
          <w:numId w:val="48"/>
        </w:numPr>
        <w:tabs>
          <w:tab w:val="num" w:pos="2126"/>
        </w:tabs>
        <w:ind w:left="1446" w:hanging="425"/>
        <w:rPr>
          <w:rFonts w:ascii="Huawei Sans" w:hAnsi="Huawei Sans" w:cs="Huawei Sans"/>
        </w:rPr>
      </w:pPr>
      <w:r w:rsidRPr="00B40238">
        <w:rPr>
          <w:rFonts w:ascii="Huawei Sans" w:hAnsi="Huawei Sans" w:cs="Huawei Sans"/>
        </w:rPr>
        <w:t>组网说明</w:t>
      </w:r>
    </w:p>
    <w:p w14:paraId="1AD3032C" w14:textId="3D966B86" w:rsidR="00B7185A" w:rsidRPr="00B40238" w:rsidRDefault="00B7185A" w:rsidP="007B4A5C">
      <w:pPr>
        <w:pStyle w:val="1e"/>
      </w:pPr>
      <w:r w:rsidRPr="00B40238">
        <w:t>本实验环境为华为云</w:t>
      </w:r>
      <w:r w:rsidRPr="00B40238">
        <w:t>GaussDB(for MySQL)</w:t>
      </w:r>
      <w:r w:rsidRPr="00B40238">
        <w:t>数据库。</w:t>
      </w:r>
    </w:p>
    <w:p w14:paraId="2C2D61A3" w14:textId="77777777" w:rsidR="00B7185A" w:rsidRPr="00B40238" w:rsidRDefault="00B7185A" w:rsidP="00B7185A">
      <w:pPr>
        <w:pStyle w:val="4a"/>
        <w:numPr>
          <w:ilvl w:val="0"/>
          <w:numId w:val="48"/>
        </w:numPr>
        <w:tabs>
          <w:tab w:val="num" w:pos="2126"/>
        </w:tabs>
        <w:ind w:left="1446" w:hanging="425"/>
        <w:rPr>
          <w:rFonts w:ascii="Huawei Sans" w:hAnsi="Huawei Sans" w:cs="Huawei Sans"/>
        </w:rPr>
      </w:pPr>
      <w:r w:rsidRPr="00B40238">
        <w:rPr>
          <w:rFonts w:ascii="Huawei Sans" w:hAnsi="Huawei Sans" w:cs="Huawei Sans"/>
        </w:rPr>
        <w:t>设备介绍</w:t>
      </w:r>
    </w:p>
    <w:p w14:paraId="0E2B6CBA" w14:textId="7ACEB4E2" w:rsidR="00B7185A" w:rsidRDefault="00B7185A" w:rsidP="007B4A5C">
      <w:pPr>
        <w:pStyle w:val="1e"/>
      </w:pPr>
      <w:r w:rsidRPr="00B40238">
        <w:t>为了满足本实验需要，建议实验环境采用以下配置：</w:t>
      </w:r>
      <w:r w:rsidR="00887098" w:rsidRPr="00B40238">
        <w:t xml:space="preserve"> </w:t>
      </w:r>
    </w:p>
    <w:p w14:paraId="2C9D4F64" w14:textId="77777777" w:rsidR="0005588B" w:rsidRPr="007321F0" w:rsidRDefault="0005588B" w:rsidP="0005588B">
      <w:pPr>
        <w:pStyle w:val="50"/>
        <w:numPr>
          <w:ilvl w:val="0"/>
          <w:numId w:val="0"/>
        </w:numPr>
        <w:ind w:left="1701" w:firstLineChars="1150" w:firstLine="2679"/>
        <w:jc w:val="left"/>
        <w:rPr>
          <w:rFonts w:hint="eastAsia"/>
        </w:rPr>
      </w:pPr>
      <w:r w:rsidRPr="007321F0">
        <w:rPr>
          <w:rFonts w:hint="eastAsia"/>
        </w:rPr>
        <w:t>设备明细表</w:t>
      </w:r>
    </w:p>
    <w:tbl>
      <w:tblPr>
        <w:tblStyle w:val="V30"/>
        <w:tblW w:w="859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519"/>
        <w:gridCol w:w="2454"/>
        <w:gridCol w:w="4617"/>
      </w:tblGrid>
      <w:tr w:rsidR="00B7185A" w:rsidRPr="00B40238" w14:paraId="41AB4412" w14:textId="77777777" w:rsidTr="007B4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32F6E5AD" w14:textId="77777777" w:rsidR="00B7185A" w:rsidRPr="00B40238" w:rsidRDefault="00B7185A" w:rsidP="00B40238">
            <w:pPr>
              <w:pStyle w:val="5a"/>
            </w:pPr>
            <w:r w:rsidRPr="00B40238">
              <w:t>设备名称</w:t>
            </w:r>
          </w:p>
        </w:tc>
        <w:tc>
          <w:tcPr>
            <w:tcW w:w="2454" w:type="dxa"/>
          </w:tcPr>
          <w:p w14:paraId="44D5E9FA" w14:textId="77777777" w:rsidR="00B7185A" w:rsidRPr="00B40238" w:rsidRDefault="00B7185A" w:rsidP="00B40238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40238">
              <w:t>设备型号</w:t>
            </w:r>
          </w:p>
        </w:tc>
        <w:tc>
          <w:tcPr>
            <w:tcW w:w="4617" w:type="dxa"/>
          </w:tcPr>
          <w:p w14:paraId="5D7DE446" w14:textId="77777777" w:rsidR="00B7185A" w:rsidRPr="00B40238" w:rsidRDefault="00B7185A" w:rsidP="00B40238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40238">
              <w:t>软件版本</w:t>
            </w:r>
          </w:p>
        </w:tc>
      </w:tr>
      <w:tr w:rsidR="00B7185A" w:rsidRPr="00B40238" w14:paraId="3091DC3E" w14:textId="77777777" w:rsidTr="007B4A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625F3CEE" w14:textId="77777777" w:rsidR="00B7185A" w:rsidRPr="00B40238" w:rsidRDefault="00B7185A" w:rsidP="00B40238">
            <w:pPr>
              <w:pStyle w:val="5a"/>
            </w:pPr>
            <w:r w:rsidRPr="00B40238">
              <w:t>数据库</w:t>
            </w:r>
          </w:p>
        </w:tc>
        <w:tc>
          <w:tcPr>
            <w:tcW w:w="2454" w:type="dxa"/>
          </w:tcPr>
          <w:p w14:paraId="7AB160DB" w14:textId="571218F1" w:rsidR="00B7185A" w:rsidRPr="00B40238" w:rsidRDefault="00D20D88" w:rsidP="00B4023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GaussDB(for MySQL) 8</w:t>
            </w:r>
            <w:r w:rsidR="00B7185A" w:rsidRPr="00B40238">
              <w:t xml:space="preserve"> </w:t>
            </w:r>
            <w:r w:rsidR="00B7185A" w:rsidRPr="00B40238">
              <w:t>核</w:t>
            </w:r>
            <w:r>
              <w:t xml:space="preserve"> | 32</w:t>
            </w:r>
            <w:r w:rsidR="00B7185A" w:rsidRPr="00B40238">
              <w:t xml:space="preserve"> GB</w:t>
            </w:r>
          </w:p>
        </w:tc>
        <w:tc>
          <w:tcPr>
            <w:tcW w:w="4617" w:type="dxa"/>
          </w:tcPr>
          <w:p w14:paraId="01DDAF11" w14:textId="77777777" w:rsidR="00B7185A" w:rsidRPr="00B40238" w:rsidRDefault="00B7185A" w:rsidP="00B4023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0238">
              <w:t>GaussDB(for MySQL)</w:t>
            </w:r>
            <w:r w:rsidRPr="00B40238">
              <w:t>服务</w:t>
            </w:r>
          </w:p>
        </w:tc>
      </w:tr>
    </w:tbl>
    <w:p w14:paraId="7080A6E7" w14:textId="77777777" w:rsidR="00067953" w:rsidRDefault="00067953" w:rsidP="00067953">
      <w:pPr>
        <w:pStyle w:val="Heading2NoNumber"/>
        <w:rPr>
          <w:rFonts w:hint="eastAsia"/>
          <w:lang w:eastAsia="zh-CN"/>
        </w:rPr>
      </w:pPr>
      <w:bookmarkStart w:id="25" w:name="_Toc53478869"/>
      <w:r>
        <w:rPr>
          <w:rFonts w:hint="eastAsia"/>
          <w:lang w:eastAsia="zh-CN"/>
        </w:rPr>
        <w:lastRenderedPageBreak/>
        <w:t>实验概览</w:t>
      </w:r>
      <w:bookmarkEnd w:id="25"/>
    </w:p>
    <w:p w14:paraId="5CCA251A" w14:textId="3B900674" w:rsidR="00067953" w:rsidRDefault="00D64C2B" w:rsidP="007B4A5C">
      <w:pPr>
        <w:pStyle w:val="1e"/>
      </w:pP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1F546DA7" wp14:editId="2852DC80">
            <wp:extent cx="5395826" cy="3072198"/>
            <wp:effectExtent l="19050" t="19050" r="14605" b="139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4811" cy="316841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FB8041" w14:textId="757387D2" w:rsidR="0005588B" w:rsidRDefault="0005588B" w:rsidP="0005588B">
      <w:pPr>
        <w:pStyle w:val="9"/>
        <w:numPr>
          <w:ilvl w:val="0"/>
          <w:numId w:val="0"/>
        </w:numPr>
        <w:ind w:left="1701" w:firstLineChars="1200" w:firstLine="2795"/>
        <w:jc w:val="left"/>
        <w:rPr>
          <w:rFonts w:hint="eastAsia"/>
        </w:rPr>
      </w:pPr>
      <w:r>
        <w:rPr>
          <w:rFonts w:hint="eastAsia"/>
        </w:rPr>
        <w:t>本实验概览图</w:t>
      </w:r>
    </w:p>
    <w:p w14:paraId="3073F7AF" w14:textId="12D94F01" w:rsidR="0005588B" w:rsidRDefault="0005588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2DEDFAD2" w14:textId="4CA280BD" w:rsidR="00896E8D" w:rsidRPr="00B40238" w:rsidRDefault="00B7185A" w:rsidP="00B7185A">
      <w:pPr>
        <w:pStyle w:val="1"/>
        <w:rPr>
          <w:rFonts w:ascii="Huawei Sans" w:hAnsi="Huawei Sans" w:cs="Huawei Sans"/>
        </w:rPr>
      </w:pPr>
      <w:bookmarkStart w:id="26" w:name="_Toc53478870"/>
      <w:r w:rsidRPr="00B40238">
        <w:rPr>
          <w:rFonts w:ascii="Huawei Sans" w:hAnsi="Huawei Sans" w:cs="Huawei Sans"/>
        </w:rPr>
        <w:lastRenderedPageBreak/>
        <w:t xml:space="preserve">GaussDB(for MySQL) </w:t>
      </w:r>
      <w:r w:rsidRPr="00B40238">
        <w:rPr>
          <w:rFonts w:ascii="Huawei Sans" w:hAnsi="Huawei Sans" w:cs="Huawei Sans"/>
        </w:rPr>
        <w:t>数据库</w:t>
      </w:r>
      <w:r w:rsidR="00FF7BDE" w:rsidRPr="00B40238">
        <w:rPr>
          <w:rFonts w:ascii="Huawei Sans" w:hAnsi="Huawei Sans" w:cs="Huawei Sans"/>
        </w:rPr>
        <w:t>维护管理</w:t>
      </w:r>
      <w:bookmarkEnd w:id="26"/>
    </w:p>
    <w:p w14:paraId="395443DD" w14:textId="77777777" w:rsidR="0026607D" w:rsidRPr="00B40238" w:rsidRDefault="0026607D" w:rsidP="0026607D">
      <w:pPr>
        <w:pStyle w:val="2"/>
        <w:numPr>
          <w:ilvl w:val="1"/>
          <w:numId w:val="7"/>
        </w:numPr>
        <w:rPr>
          <w:rFonts w:ascii="Huawei Sans" w:hAnsi="Huawei Sans" w:cs="Huawei Sans"/>
        </w:rPr>
      </w:pPr>
      <w:bookmarkStart w:id="27" w:name="_Toc47704243"/>
      <w:bookmarkStart w:id="28" w:name="_Toc48149983"/>
      <w:bookmarkStart w:id="29" w:name="_Toc53478871"/>
      <w:r w:rsidRPr="00B40238">
        <w:rPr>
          <w:rFonts w:ascii="Huawei Sans" w:hAnsi="Huawei Sans" w:cs="Huawei Sans"/>
        </w:rPr>
        <w:t>购买</w:t>
      </w:r>
      <w:r w:rsidRPr="00B40238">
        <w:rPr>
          <w:rFonts w:ascii="Huawei Sans" w:hAnsi="Huawei Sans" w:cs="Huawei Sans"/>
        </w:rPr>
        <w:t>GaussDB(for MySQL)</w:t>
      </w:r>
      <w:r w:rsidRPr="00B40238">
        <w:rPr>
          <w:rFonts w:ascii="Huawei Sans" w:hAnsi="Huawei Sans" w:cs="Huawei Sans"/>
        </w:rPr>
        <w:t>数据库（可选）</w:t>
      </w:r>
      <w:bookmarkEnd w:id="27"/>
      <w:bookmarkEnd w:id="28"/>
      <w:bookmarkEnd w:id="29"/>
    </w:p>
    <w:p w14:paraId="70BC45D5" w14:textId="00C3130A" w:rsidR="0026607D" w:rsidRPr="00B40238" w:rsidRDefault="0026607D" w:rsidP="007B4A5C">
      <w:pPr>
        <w:pStyle w:val="1e"/>
      </w:pPr>
      <w:r w:rsidRPr="00B40238">
        <w:t>说明：如果已经购买好了</w:t>
      </w:r>
      <w:r w:rsidRPr="00B40238">
        <w:t>GaussDB(for MySQL)</w:t>
      </w:r>
      <w:r w:rsidRPr="00B40238">
        <w:t>数据库可以跳过此章节，直接进入</w:t>
      </w:r>
      <w:r w:rsidRPr="00B40238">
        <w:t>1.</w:t>
      </w:r>
      <w:r w:rsidR="003379F5" w:rsidRPr="00B40238">
        <w:t>2</w:t>
      </w:r>
      <w:r w:rsidR="003379F5" w:rsidRPr="00B40238">
        <w:t>管理数据库集群</w:t>
      </w:r>
      <w:r w:rsidRPr="00B40238">
        <w:t>章节，如果没有购买好请按此章节步骤操作。</w:t>
      </w:r>
    </w:p>
    <w:p w14:paraId="01CFE056" w14:textId="77777777" w:rsidR="0026607D" w:rsidRPr="00B40238" w:rsidRDefault="0026607D" w:rsidP="0026607D">
      <w:pPr>
        <w:pStyle w:val="3"/>
        <w:numPr>
          <w:ilvl w:val="2"/>
          <w:numId w:val="7"/>
        </w:numPr>
        <w:rPr>
          <w:rFonts w:ascii="Huawei Sans" w:hAnsi="Huawei Sans" w:cs="Huawei Sans"/>
          <w:color w:val="FF0000"/>
        </w:rPr>
      </w:pPr>
      <w:bookmarkStart w:id="30" w:name="_Toc466755578"/>
      <w:bookmarkStart w:id="31" w:name="_Toc7361474"/>
      <w:bookmarkStart w:id="32" w:name="_Toc47704244"/>
      <w:bookmarkStart w:id="33" w:name="_Toc48149984"/>
      <w:bookmarkStart w:id="34" w:name="_Toc53478872"/>
      <w:r w:rsidRPr="00B40238">
        <w:rPr>
          <w:rFonts w:ascii="Huawei Sans" w:hAnsi="Huawei Sans" w:cs="Huawei Sans"/>
        </w:rPr>
        <w:t>登录华为云</w:t>
      </w:r>
      <w:bookmarkEnd w:id="30"/>
      <w:bookmarkEnd w:id="31"/>
      <w:bookmarkEnd w:id="32"/>
      <w:bookmarkEnd w:id="33"/>
      <w:bookmarkEnd w:id="34"/>
    </w:p>
    <w:p w14:paraId="1EDE02B5" w14:textId="73B4E614" w:rsidR="0026607D" w:rsidRPr="00B40238" w:rsidRDefault="0026607D" w:rsidP="007B4A5C">
      <w:pPr>
        <w:pStyle w:val="30"/>
        <w:rPr>
          <w:rFonts w:hint="eastAsia"/>
        </w:rPr>
      </w:pPr>
      <w:r w:rsidRPr="00B40238">
        <w:t>登录华为云官网</w:t>
      </w:r>
      <w:r w:rsidR="00E55241" w:rsidRPr="00B40238">
        <w:t>。</w:t>
      </w:r>
    </w:p>
    <w:p w14:paraId="461AADD3" w14:textId="77777777" w:rsidR="0026607D" w:rsidRPr="00B40238" w:rsidRDefault="0026607D" w:rsidP="007B4A5C">
      <w:pPr>
        <w:pStyle w:val="1e"/>
      </w:pPr>
      <w:r w:rsidRPr="00B40238">
        <w:t>登录</w:t>
      </w:r>
      <w:hyperlink r:id="rId14" w:history="1">
        <w:r w:rsidRPr="00B40238">
          <w:rPr>
            <w:rStyle w:val="ad"/>
          </w:rPr>
          <w:t>https://www.huaweicloud.com/</w:t>
        </w:r>
      </w:hyperlink>
      <w:r w:rsidRPr="00B40238">
        <w:t>，进入华为云官网，输入主账号及密码，登录。</w:t>
      </w:r>
    </w:p>
    <w:p w14:paraId="088B60DB" w14:textId="77777777" w:rsidR="0026607D" w:rsidRPr="00B40238" w:rsidRDefault="0026607D" w:rsidP="007B4A5C">
      <w:pPr>
        <w:pStyle w:val="1e"/>
      </w:pPr>
      <w:r w:rsidRPr="00B40238">
        <w:rPr>
          <w:noProof/>
        </w:rPr>
        <w:drawing>
          <wp:inline distT="0" distB="0" distL="0" distR="0" wp14:anchorId="4734CE86" wp14:editId="4FE3D035">
            <wp:extent cx="5454000" cy="2146401"/>
            <wp:effectExtent l="19050" t="19050" r="13970" b="2540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464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0F65EE" w14:textId="77777777" w:rsidR="0026607D" w:rsidRPr="00B40238" w:rsidRDefault="0026607D" w:rsidP="0026607D">
      <w:pPr>
        <w:pStyle w:val="3"/>
        <w:numPr>
          <w:ilvl w:val="2"/>
          <w:numId w:val="7"/>
        </w:numPr>
        <w:spacing w:after="160"/>
        <w:rPr>
          <w:rFonts w:ascii="Huawei Sans" w:hAnsi="Huawei Sans" w:cs="Huawei Sans"/>
        </w:rPr>
      </w:pPr>
      <w:bookmarkStart w:id="35" w:name="_Toc47704245"/>
      <w:bookmarkStart w:id="36" w:name="_Toc48149985"/>
      <w:bookmarkStart w:id="37" w:name="_Toc53478873"/>
      <w:r w:rsidRPr="00B40238">
        <w:rPr>
          <w:rFonts w:ascii="Huawei Sans" w:hAnsi="Huawei Sans" w:cs="Huawei Sans"/>
        </w:rPr>
        <w:t>购买华为云</w:t>
      </w:r>
      <w:r w:rsidRPr="00B40238">
        <w:rPr>
          <w:rFonts w:ascii="Huawei Sans" w:hAnsi="Huawei Sans" w:cs="Huawei Sans"/>
        </w:rPr>
        <w:t>GaussDB(for MySQL)</w:t>
      </w:r>
      <w:r w:rsidRPr="00B40238">
        <w:rPr>
          <w:rFonts w:ascii="Huawei Sans" w:hAnsi="Huawei Sans" w:cs="Huawei Sans"/>
        </w:rPr>
        <w:t>数据库</w:t>
      </w:r>
      <w:bookmarkEnd w:id="35"/>
      <w:bookmarkEnd w:id="36"/>
      <w:bookmarkEnd w:id="37"/>
    </w:p>
    <w:p w14:paraId="77C65A63" w14:textId="1A6F577A" w:rsidR="0026607D" w:rsidRPr="00B40238" w:rsidRDefault="0026607D" w:rsidP="007B4A5C">
      <w:pPr>
        <w:pStyle w:val="30"/>
        <w:rPr>
          <w:rFonts w:hint="eastAsia"/>
        </w:rPr>
      </w:pPr>
      <w:r w:rsidRPr="00B40238">
        <w:t>进入控制台，选择区域</w:t>
      </w:r>
      <w:r w:rsidRPr="00B40238">
        <w:t>“</w:t>
      </w:r>
      <w:r w:rsidRPr="00B40238">
        <w:t>华北</w:t>
      </w:r>
      <w:r w:rsidRPr="00B40238">
        <w:t>-</w:t>
      </w:r>
      <w:r w:rsidRPr="00B40238">
        <w:t>北京四</w:t>
      </w:r>
      <w:r w:rsidRPr="00B40238">
        <w:t>”</w:t>
      </w:r>
      <w:r w:rsidRPr="00B40238">
        <w:t>，点击服务列表，选择云数据库</w:t>
      </w:r>
      <w:r w:rsidRPr="00B40238">
        <w:t>GaussDB</w:t>
      </w:r>
      <w:r w:rsidRPr="00B40238">
        <w:t>。</w:t>
      </w:r>
    </w:p>
    <w:p w14:paraId="0F867CA2" w14:textId="3C7BAA47" w:rsidR="0026607D" w:rsidRPr="00B40238" w:rsidRDefault="007B4A5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EB626F3" wp14:editId="111F9C0F">
                <wp:simplePos x="0" y="0"/>
                <wp:positionH relativeFrom="column">
                  <wp:posOffset>5534405</wp:posOffset>
                </wp:positionH>
                <wp:positionV relativeFrom="paragraph">
                  <wp:posOffset>482549</wp:posOffset>
                </wp:positionV>
                <wp:extent cx="363601" cy="95936"/>
                <wp:effectExtent l="38100" t="38100" r="17780" b="7556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3601" cy="9593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00A5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2" o:spid="_x0000_s1026" type="#_x0000_t32" style="position:absolute;left:0;text-align:left;margin-left:435.8pt;margin-top:38pt;width:28.65pt;height:7.5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CA30676" wp14:editId="7BD2DDA9">
                <wp:simplePos x="0" y="0"/>
                <wp:positionH relativeFrom="column">
                  <wp:posOffset>2106236</wp:posOffset>
                </wp:positionH>
                <wp:positionV relativeFrom="paragraph">
                  <wp:posOffset>107257</wp:posOffset>
                </wp:positionV>
                <wp:extent cx="476597" cy="182880"/>
                <wp:effectExtent l="0" t="57150" r="19050" b="2667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597" cy="1828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C5A03" id="直接箭头连接符 51" o:spid="_x0000_s1026" type="#_x0000_t32" style="position:absolute;left:0;text-align:left;margin-left:165.85pt;margin-top:8.45pt;width:37.55pt;height:14.4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F0642DE" wp14:editId="2631A147">
                <wp:simplePos x="0" y="0"/>
                <wp:positionH relativeFrom="column">
                  <wp:posOffset>1047749</wp:posOffset>
                </wp:positionH>
                <wp:positionV relativeFrom="paragraph">
                  <wp:posOffset>251345</wp:posOffset>
                </wp:positionV>
                <wp:extent cx="565265" cy="227214"/>
                <wp:effectExtent l="0" t="57150" r="25400" b="20955"/>
                <wp:wrapNone/>
                <wp:docPr id="159" name="直接箭头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265" cy="22721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BDE3E" id="直接箭头连接符 159" o:spid="_x0000_s1026" type="#_x0000_t32" style="position:absolute;left:0;text-align:left;margin-left:82.5pt;margin-top:19.8pt;width:44.5pt;height:17.9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5158C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9D9264" wp14:editId="48CD4095">
                <wp:simplePos x="0" y="0"/>
                <wp:positionH relativeFrom="column">
                  <wp:posOffset>4919991</wp:posOffset>
                </wp:positionH>
                <wp:positionV relativeFrom="paragraph">
                  <wp:posOffset>479537</wp:posOffset>
                </wp:positionV>
                <wp:extent cx="1044255" cy="737667"/>
                <wp:effectExtent l="19050" t="19050" r="22860" b="2476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255" cy="7376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6EC31" id="矩形 1" o:spid="_x0000_s1026" style="position:absolute;left:0;text-align:left;margin-left:387.4pt;margin-top:37.75pt;width:82.2pt;height:58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" filled="f" strokecolor="#c7000b" strokeweight="2.25pt"/>
            </w:pict>
          </mc:Fallback>
        </mc:AlternateContent>
      </w:r>
      <w:r w:rsidR="0026607D" w:rsidRPr="00B40238">
        <w:rPr>
          <w:noProof/>
        </w:rPr>
        <w:drawing>
          <wp:inline distT="0" distB="0" distL="0" distR="0" wp14:anchorId="71B75FD0" wp14:editId="5476F990">
            <wp:extent cx="5415892" cy="1958092"/>
            <wp:effectExtent l="19050" t="19050" r="13970" b="2349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7957" cy="19660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411088" w14:textId="4688FE1A" w:rsidR="0026607D" w:rsidRPr="00B40238" w:rsidRDefault="0026607D" w:rsidP="007B4A5C">
      <w:pPr>
        <w:pStyle w:val="30"/>
        <w:rPr>
          <w:rFonts w:hint="eastAsia"/>
        </w:rPr>
      </w:pPr>
      <w:r w:rsidRPr="00B40238">
        <w:rPr>
          <w:noProof/>
        </w:rPr>
        <w:lastRenderedPageBreak/>
        <w:t>进入数据库购买界面</w:t>
      </w:r>
      <w:r w:rsidR="00E55241" w:rsidRPr="00B40238">
        <w:rPr>
          <w:noProof/>
        </w:rPr>
        <w:t>。</w:t>
      </w:r>
    </w:p>
    <w:p w14:paraId="2D243954" w14:textId="108913C0" w:rsidR="0026607D" w:rsidRPr="00B40238" w:rsidRDefault="007B4A5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94CDD2" wp14:editId="014FBBB3">
                <wp:simplePos x="0" y="0"/>
                <wp:positionH relativeFrom="column">
                  <wp:posOffset>5021234</wp:posOffset>
                </wp:positionH>
                <wp:positionV relativeFrom="paragraph">
                  <wp:posOffset>146626</wp:posOffset>
                </wp:positionV>
                <wp:extent cx="467706" cy="45719"/>
                <wp:effectExtent l="19050" t="95250" r="0" b="69215"/>
                <wp:wrapNone/>
                <wp:docPr id="100" name="直接箭头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706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DD827" id="直接箭头连接符 100" o:spid="_x0000_s1026" type="#_x0000_t32" style="position:absolute;left:0;text-align:left;margin-left:395.35pt;margin-top:11.55pt;width:36.85pt;height:3.6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26607D" w:rsidRPr="00B40238">
        <w:rPr>
          <w:noProof/>
        </w:rPr>
        <w:drawing>
          <wp:inline distT="0" distB="0" distL="0" distR="0" wp14:anchorId="0F47D9E8" wp14:editId="2C6F53B6">
            <wp:extent cx="5397500" cy="1186129"/>
            <wp:effectExtent l="19050" t="19050" r="12700" b="146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1063" cy="11891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8122C" w14:textId="2A40C063" w:rsidR="0026607D" w:rsidRPr="00B40238" w:rsidRDefault="0026607D" w:rsidP="007B4A5C">
      <w:pPr>
        <w:pStyle w:val="30"/>
        <w:rPr>
          <w:rFonts w:hint="eastAsia"/>
        </w:rPr>
      </w:pPr>
      <w:r w:rsidRPr="00B40238">
        <w:t>配置数据库</w:t>
      </w:r>
      <w:r w:rsidR="00E55241" w:rsidRPr="00B40238">
        <w:t>。</w:t>
      </w:r>
    </w:p>
    <w:p w14:paraId="6D9E06D6" w14:textId="1F3743C6" w:rsidR="0026607D" w:rsidRPr="00B40238" w:rsidRDefault="00AB67F9" w:rsidP="007B4A5C">
      <w:pPr>
        <w:pStyle w:val="1e"/>
      </w:pPr>
      <w:r w:rsidRPr="00B47A20">
        <w:rPr>
          <w:rFonts w:hint="eastAsia"/>
        </w:rPr>
        <w:t>选择按需计费</w:t>
      </w:r>
      <w:r w:rsidRPr="00B47A20">
        <w:rPr>
          <w:rFonts w:hint="eastAsia"/>
        </w:rPr>
        <w:t>-</w:t>
      </w:r>
      <w:r>
        <w:rPr>
          <w:rFonts w:hint="eastAsia"/>
        </w:rPr>
        <w:t>-</w:t>
      </w:r>
      <w:r>
        <w:rPr>
          <w:rFonts w:hint="eastAsia"/>
        </w:rPr>
        <w:t>华北</w:t>
      </w:r>
      <w:r>
        <w:rPr>
          <w:rFonts w:hint="eastAsia"/>
        </w:rPr>
        <w:t>-</w:t>
      </w:r>
      <w:r>
        <w:rPr>
          <w:rFonts w:hint="eastAsia"/>
        </w:rPr>
        <w:t>北京四</w:t>
      </w:r>
      <w:r w:rsidR="0026607D" w:rsidRPr="00B40238">
        <w:t>。</w:t>
      </w:r>
    </w:p>
    <w:p w14:paraId="62792C50" w14:textId="01620334" w:rsidR="0026607D" w:rsidRDefault="005158C7" w:rsidP="007B4A5C">
      <w:pPr>
        <w:pStyle w:val="1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18DA25" wp14:editId="1AE5ED93">
                <wp:simplePos x="0" y="0"/>
                <wp:positionH relativeFrom="column">
                  <wp:posOffset>1270074</wp:posOffset>
                </wp:positionH>
                <wp:positionV relativeFrom="paragraph">
                  <wp:posOffset>502296</wp:posOffset>
                </wp:positionV>
                <wp:extent cx="1275549" cy="192101"/>
                <wp:effectExtent l="19050" t="19050" r="20320" b="1778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549" cy="192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D03CD" id="矩形 4" o:spid="_x0000_s1026" style="position:absolute;left:0;text-align:left;margin-left:100pt;margin-top:39.55pt;width:100.45pt;height:1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187EA6" wp14:editId="7916F7D7">
                <wp:simplePos x="0" y="0"/>
                <wp:positionH relativeFrom="column">
                  <wp:posOffset>1867652</wp:posOffset>
                </wp:positionH>
                <wp:positionV relativeFrom="paragraph">
                  <wp:posOffset>300339</wp:posOffset>
                </wp:positionV>
                <wp:extent cx="705090" cy="210607"/>
                <wp:effectExtent l="19050" t="19050" r="19050" b="1841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090" cy="2106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276E8" id="矩形 3" o:spid="_x0000_s1026" style="position:absolute;left:0;text-align:left;margin-left:147.05pt;margin-top:23.65pt;width:55.5pt;height:1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" filled="f" strokecolor="#c7000b" strokeweight="2.25pt"/>
            </w:pict>
          </mc:Fallback>
        </mc:AlternateContent>
      </w:r>
      <w:r w:rsidR="00AB67F9">
        <w:rPr>
          <w:noProof/>
        </w:rPr>
        <w:drawing>
          <wp:inline distT="0" distB="0" distL="0" distR="0" wp14:anchorId="282189E7" wp14:editId="2615889E">
            <wp:extent cx="5397627" cy="2034611"/>
            <wp:effectExtent l="19050" t="19050" r="12700" b="228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7387" cy="20382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09FC82" w14:textId="77777777" w:rsidR="00AB67F9" w:rsidRDefault="00AB67F9" w:rsidP="00AB67F9">
      <w:pPr>
        <w:pStyle w:val="1e"/>
      </w:pPr>
      <w:r w:rsidRPr="00B47A20">
        <w:rPr>
          <w:rFonts w:hint="eastAsia"/>
        </w:rPr>
        <w:t>选择</w:t>
      </w:r>
      <w:r>
        <w:rPr>
          <w:rFonts w:hint="eastAsia"/>
        </w:rPr>
        <w:t>鲲鹏</w:t>
      </w:r>
      <w:r w:rsidRPr="00B47A20">
        <w:rPr>
          <w:rFonts w:hint="eastAsia"/>
        </w:rPr>
        <w:t>通用</w:t>
      </w:r>
      <w:r>
        <w:rPr>
          <w:rFonts w:hint="eastAsia"/>
        </w:rPr>
        <w:t>计算</w:t>
      </w:r>
      <w:r w:rsidRPr="00B47A20">
        <w:rPr>
          <w:rFonts w:hint="eastAsia"/>
        </w:rPr>
        <w:t>增强型，规格选择</w:t>
      </w:r>
      <w:r>
        <w:t>8</w:t>
      </w:r>
      <w:r w:rsidRPr="00B47A20">
        <w:rPr>
          <w:rFonts w:hint="eastAsia"/>
        </w:rPr>
        <w:t>核</w:t>
      </w:r>
      <w:r w:rsidRPr="00B47A20">
        <w:rPr>
          <w:rFonts w:hint="eastAsia"/>
        </w:rPr>
        <w:t>|</w:t>
      </w:r>
      <w:r>
        <w:t>32</w:t>
      </w:r>
      <w:r w:rsidRPr="00C72E42">
        <w:t>GB</w:t>
      </w:r>
      <w:r w:rsidRPr="00B47A20">
        <w:rPr>
          <w:rFonts w:hint="eastAsia"/>
        </w:rPr>
        <w:t>即可</w:t>
      </w:r>
      <w:r>
        <w:rPr>
          <w:rFonts w:hint="eastAsia"/>
        </w:rPr>
        <w:t>。</w:t>
      </w:r>
    </w:p>
    <w:p w14:paraId="5DA5DA8B" w14:textId="2FC7063F" w:rsidR="0026607D" w:rsidRPr="00B40238" w:rsidRDefault="007B4A5C" w:rsidP="007B4A5C">
      <w:pPr>
        <w:pStyle w:val="1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07BA25D" wp14:editId="44EFA4D7">
                <wp:simplePos x="0" y="0"/>
                <wp:positionH relativeFrom="column">
                  <wp:posOffset>1107592</wp:posOffset>
                </wp:positionH>
                <wp:positionV relativeFrom="paragraph">
                  <wp:posOffset>480822</wp:posOffset>
                </wp:positionV>
                <wp:extent cx="362354" cy="238298"/>
                <wp:effectExtent l="19050" t="38100" r="38100" b="28575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354" cy="23829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B8CAF" id="直接箭头连接符 101" o:spid="_x0000_s1026" type="#_x0000_t32" style="position:absolute;left:0;text-align:left;margin-left:87.2pt;margin-top:37.85pt;width:28.55pt;height:18.75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="00AB67F9">
        <w:rPr>
          <w:noProof/>
        </w:rPr>
        <w:drawing>
          <wp:inline distT="0" distB="0" distL="0" distR="0" wp14:anchorId="01476540" wp14:editId="2B03EADE">
            <wp:extent cx="5422359" cy="1566407"/>
            <wp:effectExtent l="19050" t="19050" r="26035" b="1524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7589" cy="16228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BDEC66" w14:textId="1154C2D6" w:rsidR="0026607D" w:rsidRPr="00B40238" w:rsidRDefault="0026607D" w:rsidP="007B4A5C">
      <w:pPr>
        <w:pStyle w:val="1e"/>
      </w:pPr>
      <w:r w:rsidRPr="00B40238">
        <w:t>其余默认即可，并输入数据库密码。</w:t>
      </w:r>
    </w:p>
    <w:p w14:paraId="1722E018" w14:textId="30A4DA8D" w:rsidR="0026607D" w:rsidRPr="00B40238" w:rsidRDefault="007B4A5C" w:rsidP="007B4A5C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A2C4C84" wp14:editId="0A2EDBEE">
                <wp:simplePos x="0" y="0"/>
                <wp:positionH relativeFrom="column">
                  <wp:posOffset>5396230</wp:posOffset>
                </wp:positionH>
                <wp:positionV relativeFrom="paragraph">
                  <wp:posOffset>2179574</wp:posOffset>
                </wp:positionV>
                <wp:extent cx="206894" cy="160193"/>
                <wp:effectExtent l="19050" t="19050" r="60325" b="49530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894" cy="1601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A7A21" id="直接箭头连接符 103" o:spid="_x0000_s1026" type="#_x0000_t32" style="position:absolute;left:0;text-align:left;margin-left:424.9pt;margin-top:171.6pt;width:16.3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0CF5E29" wp14:editId="2427C62C">
                <wp:simplePos x="0" y="0"/>
                <wp:positionH relativeFrom="column">
                  <wp:posOffset>1496636</wp:posOffset>
                </wp:positionH>
                <wp:positionV relativeFrom="paragraph">
                  <wp:posOffset>1334193</wp:posOffset>
                </wp:positionV>
                <wp:extent cx="159905" cy="110836"/>
                <wp:effectExtent l="38100" t="19050" r="12065" b="41910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905" cy="11083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652D9" id="直接箭头连接符 102" o:spid="_x0000_s1026" type="#_x0000_t32" style="position:absolute;left:0;text-align:left;margin-left:117.85pt;margin-top:105.05pt;width:12.6pt;height:8.7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784BE50" wp14:editId="35E755C1">
                <wp:simplePos x="0" y="0"/>
                <wp:positionH relativeFrom="column">
                  <wp:posOffset>1468927</wp:posOffset>
                </wp:positionH>
                <wp:positionV relativeFrom="paragraph">
                  <wp:posOffset>1145770</wp:posOffset>
                </wp:positionV>
                <wp:extent cx="227215" cy="160713"/>
                <wp:effectExtent l="38100" t="19050" r="20955" b="48895"/>
                <wp:wrapNone/>
                <wp:docPr id="104" name="直接箭头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215" cy="1607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8139C" id="直接箭头连接符 104" o:spid="_x0000_s1026" type="#_x0000_t32" style="position:absolute;left:0;text-align:left;margin-left:115.65pt;margin-top:90.2pt;width:17.9pt;height:12.6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5158C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9641C5" wp14:editId="63A41095">
                <wp:simplePos x="0" y="0"/>
                <wp:positionH relativeFrom="column">
                  <wp:posOffset>693772</wp:posOffset>
                </wp:positionH>
                <wp:positionV relativeFrom="paragraph">
                  <wp:posOffset>507018</wp:posOffset>
                </wp:positionV>
                <wp:extent cx="4333795" cy="491778"/>
                <wp:effectExtent l="19050" t="19050" r="10160" b="228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795" cy="4917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10378" id="矩形 6" o:spid="_x0000_s1026" style="position:absolute;left:0;text-align:left;margin-left:54.65pt;margin-top:39.9pt;width:341.25pt;height:3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" filled="f" strokecolor="#c7000b" strokeweight="2.25pt"/>
            </w:pict>
          </mc:Fallback>
        </mc:AlternateContent>
      </w:r>
      <w:r w:rsidR="005158C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2C7F44" wp14:editId="613D02FD">
                <wp:simplePos x="0" y="0"/>
                <wp:positionH relativeFrom="column">
                  <wp:posOffset>1147130</wp:posOffset>
                </wp:positionH>
                <wp:positionV relativeFrom="paragraph">
                  <wp:posOffset>15240</wp:posOffset>
                </wp:positionV>
                <wp:extent cx="491778" cy="107576"/>
                <wp:effectExtent l="19050" t="19050" r="22860" b="260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78" cy="1075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DD615" id="矩形 5" o:spid="_x0000_s1026" style="position:absolute;left:0;text-align:left;margin-left:90.35pt;margin-top:1.2pt;width:38.7pt;height: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" filled="f" strokecolor="#c7000b" strokeweight="2.25pt"/>
            </w:pict>
          </mc:Fallback>
        </mc:AlternateContent>
      </w:r>
      <w:r w:rsidR="00AB67F9">
        <w:rPr>
          <w:noProof/>
        </w:rPr>
        <w:drawing>
          <wp:inline distT="0" distB="0" distL="0" distR="0" wp14:anchorId="3F61318F" wp14:editId="503C1DEB">
            <wp:extent cx="5291074" cy="2484686"/>
            <wp:effectExtent l="19050" t="19050" r="24130" b="1143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248717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FBC6CC" w14:textId="426CEF23" w:rsidR="0026607D" w:rsidRPr="00B40238" w:rsidRDefault="0026607D" w:rsidP="007B4A5C">
      <w:pPr>
        <w:pStyle w:val="1e"/>
      </w:pPr>
      <w:r w:rsidRPr="00B40238">
        <w:t>点击立即购买，在确认页面提交订单。</w:t>
      </w:r>
    </w:p>
    <w:p w14:paraId="69063DEC" w14:textId="0BBBB162" w:rsidR="0026607D" w:rsidRPr="00B40238" w:rsidRDefault="007B4A5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B2A009D" wp14:editId="160D92AC">
                <wp:simplePos x="0" y="0"/>
                <wp:positionH relativeFrom="column">
                  <wp:posOffset>5028362</wp:posOffset>
                </wp:positionH>
                <wp:positionV relativeFrom="paragraph">
                  <wp:posOffset>2036191</wp:posOffset>
                </wp:positionV>
                <wp:extent cx="755939" cy="254750"/>
                <wp:effectExtent l="19050" t="19050" r="25400" b="69215"/>
                <wp:wrapNone/>
                <wp:docPr id="105" name="直接箭头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939" cy="254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5E15B" id="直接箭头连接符 105" o:spid="_x0000_s1026" type="#_x0000_t32" style="position:absolute;left:0;text-align:left;margin-left:395.95pt;margin-top:160.35pt;width:59.5pt;height:20.0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" strokecolor="#c7000b" strokeweight="2.25pt">
                <v:stroke endarrow="block"/>
              </v:shape>
            </w:pict>
          </mc:Fallback>
        </mc:AlternateContent>
      </w:r>
      <w:r w:rsidR="00AB67F9">
        <w:rPr>
          <w:noProof/>
        </w:rPr>
        <w:drawing>
          <wp:inline distT="0" distB="0" distL="0" distR="0" wp14:anchorId="3A90A30A" wp14:editId="59CB9770">
            <wp:extent cx="5440078" cy="2540547"/>
            <wp:effectExtent l="19050" t="19050" r="27305" b="1270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039" cy="2548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828152" w14:textId="0631D937" w:rsidR="0026607D" w:rsidRPr="00B40238" w:rsidRDefault="0026607D" w:rsidP="007B4A5C">
      <w:pPr>
        <w:pStyle w:val="1e"/>
      </w:pPr>
      <w:r w:rsidRPr="00B40238">
        <w:t>提交完成后，回到实例界面。</w:t>
      </w:r>
    </w:p>
    <w:p w14:paraId="3CA7E08F" w14:textId="6EAE884A" w:rsidR="0026607D" w:rsidRPr="00B40238" w:rsidRDefault="00AB67F9" w:rsidP="007B4A5C">
      <w:pPr>
        <w:pStyle w:val="1e"/>
      </w:pPr>
      <w:r>
        <w:rPr>
          <w:noProof/>
        </w:rPr>
        <w:drawing>
          <wp:inline distT="0" distB="0" distL="0" distR="0" wp14:anchorId="38AF71E6" wp14:editId="3DB15780">
            <wp:extent cx="2499756" cy="2256417"/>
            <wp:effectExtent l="19050" t="19050" r="15240" b="1079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3336" cy="22777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A984" w14:textId="77777777" w:rsidR="0026607D" w:rsidRPr="00B40238" w:rsidRDefault="0026607D" w:rsidP="007B4A5C">
      <w:pPr>
        <w:pStyle w:val="1e"/>
      </w:pPr>
      <w:r w:rsidRPr="00B40238">
        <w:t>等待数据库创建。</w:t>
      </w:r>
    </w:p>
    <w:p w14:paraId="0DD2AB4E" w14:textId="77777777" w:rsidR="00AB67F9" w:rsidRDefault="00AB67F9" w:rsidP="00AB67F9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501EBC" wp14:editId="52B7D2BC">
                <wp:simplePos x="0" y="0"/>
                <wp:positionH relativeFrom="column">
                  <wp:posOffset>3254375</wp:posOffset>
                </wp:positionH>
                <wp:positionV relativeFrom="paragraph">
                  <wp:posOffset>691185</wp:posOffset>
                </wp:positionV>
                <wp:extent cx="152400" cy="121920"/>
                <wp:effectExtent l="38100" t="38100" r="19050" b="30480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D6F1" id="直接箭头连接符 110" o:spid="_x0000_s1026" type="#_x0000_t32" style="position:absolute;left:0;text-align:left;margin-left:256.25pt;margin-top:54.4pt;width:12pt;height:9.6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1C583A" wp14:editId="7C02E72B">
            <wp:extent cx="5397627" cy="780690"/>
            <wp:effectExtent l="19050" t="19050" r="12700" b="1968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804" cy="7865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0284AF" w14:textId="77777777" w:rsidR="00AB67F9" w:rsidRDefault="00AB67F9" w:rsidP="00AB67F9">
      <w:pPr>
        <w:pStyle w:val="1e"/>
      </w:pPr>
      <w:r>
        <w:rPr>
          <w:rFonts w:hint="eastAsia"/>
        </w:rPr>
        <w:t>等待几分钟后，数据库创建成功。</w:t>
      </w:r>
    </w:p>
    <w:p w14:paraId="09A91401" w14:textId="77777777" w:rsidR="00AB67F9" w:rsidRDefault="00AB67F9" w:rsidP="00AB67F9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B0AFBB3" wp14:editId="3F66B9ED">
                <wp:simplePos x="0" y="0"/>
                <wp:positionH relativeFrom="column">
                  <wp:posOffset>3295403</wp:posOffset>
                </wp:positionH>
                <wp:positionV relativeFrom="paragraph">
                  <wp:posOffset>684786</wp:posOffset>
                </wp:positionV>
                <wp:extent cx="152400" cy="121920"/>
                <wp:effectExtent l="38100" t="38100" r="19050" b="30480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8B98" id="直接箭头连接符 111" o:spid="_x0000_s1026" type="#_x0000_t32" style="position:absolute;left:0;text-align:left;margin-left:259.5pt;margin-top:53.9pt;width:12pt;height:9.6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F77FE7" wp14:editId="41D26B31">
            <wp:extent cx="5397883" cy="780288"/>
            <wp:effectExtent l="19050" t="19050" r="12700" b="203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3419" cy="7839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712974" w14:textId="77777777" w:rsidR="00AB67F9" w:rsidRDefault="00AB67F9" w:rsidP="00AB67F9">
      <w:pPr>
        <w:pStyle w:val="1e"/>
      </w:pPr>
      <w:r>
        <w:rPr>
          <w:rFonts w:hint="eastAsia"/>
        </w:rPr>
        <w:t>购买成功！</w:t>
      </w:r>
    </w:p>
    <w:p w14:paraId="71B1A5DC" w14:textId="77777777" w:rsidR="0026607D" w:rsidRPr="00B40238" w:rsidRDefault="0026607D" w:rsidP="007B4A5C">
      <w:pPr>
        <w:pStyle w:val="1e"/>
      </w:pPr>
      <w:r w:rsidRPr="00B40238">
        <w:t>注意：本次购买鲲鹏服务器价格为公测价格，具体价格以华为云官网为准。</w:t>
      </w:r>
    </w:p>
    <w:p w14:paraId="5DE68236" w14:textId="3EE0AE85" w:rsidR="00661DA1" w:rsidRPr="00B40238" w:rsidRDefault="00661DA1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 w:rsidRPr="00B40238">
        <w:rPr>
          <w:rFonts w:ascii="Huawei Sans" w:hAnsi="Huawei Sans" w:cs="Huawei Sans"/>
        </w:rPr>
        <w:br w:type="page"/>
      </w:r>
    </w:p>
    <w:p w14:paraId="18B38215" w14:textId="340B2963" w:rsidR="00A638DC" w:rsidRPr="00B40238" w:rsidRDefault="00A638DC" w:rsidP="00A638DC">
      <w:pPr>
        <w:pStyle w:val="2"/>
        <w:rPr>
          <w:rFonts w:ascii="Huawei Sans" w:hAnsi="Huawei Sans" w:cs="Huawei Sans"/>
        </w:rPr>
      </w:pPr>
      <w:bookmarkStart w:id="38" w:name="_Toc53478874"/>
      <w:r w:rsidRPr="00B40238">
        <w:rPr>
          <w:rFonts w:ascii="Huawei Sans" w:hAnsi="Huawei Sans" w:cs="Huawei Sans"/>
        </w:rPr>
        <w:lastRenderedPageBreak/>
        <w:t>管理数据库集群</w:t>
      </w:r>
      <w:bookmarkEnd w:id="38"/>
    </w:p>
    <w:p w14:paraId="2B3F8B24" w14:textId="7F01A977" w:rsidR="00A638DC" w:rsidRPr="00B40238" w:rsidRDefault="00A638DC" w:rsidP="00A638DC">
      <w:pPr>
        <w:pStyle w:val="3"/>
        <w:rPr>
          <w:rFonts w:ascii="Huawei Sans" w:hAnsi="Huawei Sans" w:cs="Huawei Sans"/>
          <w:lang w:eastAsia="en-US"/>
        </w:rPr>
      </w:pPr>
      <w:bookmarkStart w:id="39" w:name="_Toc53478875"/>
      <w:r w:rsidRPr="00B40238">
        <w:rPr>
          <w:rFonts w:ascii="Huawei Sans" w:hAnsi="Huawei Sans" w:cs="Huawei Sans"/>
          <w:lang w:eastAsia="en-US"/>
        </w:rPr>
        <w:t>查看数据库实例</w:t>
      </w:r>
      <w:bookmarkEnd w:id="39"/>
    </w:p>
    <w:p w14:paraId="7DCF2646" w14:textId="49DE1978" w:rsidR="00A638DC" w:rsidRPr="00B40238" w:rsidRDefault="00A638DC" w:rsidP="007B4A5C">
      <w:pPr>
        <w:pStyle w:val="1e"/>
      </w:pPr>
      <w:r w:rsidRPr="00B40238">
        <w:t>在</w:t>
      </w:r>
      <w:r w:rsidRPr="00B40238">
        <w:t>“</w:t>
      </w:r>
      <w:r w:rsidRPr="00B40238">
        <w:t>数据管理服务</w:t>
      </w:r>
      <w:r w:rsidRPr="00B40238">
        <w:t>DAS”</w:t>
      </w:r>
      <w:r w:rsidRPr="00B40238">
        <w:t>页面中，选择需要查看的数据库实例，这里选择</w:t>
      </w:r>
      <w:r w:rsidRPr="00B40238">
        <w:t>GaussDB(for MySQL)</w:t>
      </w:r>
      <w:r w:rsidRPr="00B40238">
        <w:t>，点击</w:t>
      </w:r>
      <w:r w:rsidRPr="00B40238">
        <w:t>“</w:t>
      </w:r>
      <w:r w:rsidRPr="00B40238">
        <w:t>查看实例</w:t>
      </w:r>
      <w:r w:rsidRPr="00B40238">
        <w:t>”</w:t>
      </w:r>
      <w:r w:rsidRPr="00B40238">
        <w:t>。</w:t>
      </w:r>
    </w:p>
    <w:p w14:paraId="6883EE2D" w14:textId="69671D09" w:rsidR="00A638DC" w:rsidRPr="00B40238" w:rsidRDefault="005158C7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784009" wp14:editId="0306F319">
                <wp:simplePos x="0" y="0"/>
                <wp:positionH relativeFrom="column">
                  <wp:posOffset>5492288</wp:posOffset>
                </wp:positionH>
                <wp:positionV relativeFrom="paragraph">
                  <wp:posOffset>436591</wp:posOffset>
                </wp:positionV>
                <wp:extent cx="322452" cy="110144"/>
                <wp:effectExtent l="19050" t="19050" r="20955" b="234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52" cy="1101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0DD93" id="矩形 7" o:spid="_x0000_s1026" style="position:absolute;left:0;text-align:left;margin-left:432.45pt;margin-top:34.4pt;width:25.4pt;height: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" filled="f" strokecolor="#c7000b" strokeweight="2.25pt"/>
            </w:pict>
          </mc:Fallback>
        </mc:AlternateContent>
      </w:r>
      <w:r w:rsidR="00A638DC" w:rsidRPr="00B40238">
        <w:rPr>
          <w:noProof/>
        </w:rPr>
        <w:drawing>
          <wp:inline distT="0" distB="0" distL="0" distR="0" wp14:anchorId="024C31E9" wp14:editId="4CBEA7CE">
            <wp:extent cx="5400000" cy="582133"/>
            <wp:effectExtent l="19050" t="19050" r="10795" b="279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213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48FCA9" w14:textId="02E91EEC" w:rsidR="00A638DC" w:rsidRPr="00B40238" w:rsidRDefault="00A31B2C" w:rsidP="00A31B2C">
      <w:pPr>
        <w:pStyle w:val="3"/>
        <w:rPr>
          <w:rFonts w:ascii="Huawei Sans" w:hAnsi="Huawei Sans" w:cs="Huawei Sans"/>
        </w:rPr>
      </w:pPr>
      <w:bookmarkStart w:id="40" w:name="_Toc53478876"/>
      <w:r w:rsidRPr="00B40238">
        <w:rPr>
          <w:rFonts w:ascii="Huawei Sans" w:hAnsi="Huawei Sans" w:cs="Huawei Sans"/>
        </w:rPr>
        <w:t>增加集群节点</w:t>
      </w:r>
      <w:bookmarkEnd w:id="40"/>
    </w:p>
    <w:p w14:paraId="1B7392DB" w14:textId="799F4881" w:rsidR="00A31B2C" w:rsidRPr="00B40238" w:rsidRDefault="00A31B2C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基本信息</w:t>
      </w:r>
      <w:r w:rsidRPr="00B40238">
        <w:t>-</w:t>
      </w:r>
      <w:r w:rsidRPr="00B40238">
        <w:t>实例拓扑图</w:t>
      </w:r>
      <w:r w:rsidRPr="00B40238">
        <w:t>”</w:t>
      </w:r>
      <w:r w:rsidRPr="00B40238">
        <w:t>界面，点击</w:t>
      </w:r>
      <w:r w:rsidRPr="00B40238">
        <w:t>“</w:t>
      </w:r>
      <w:r w:rsidRPr="00B40238">
        <w:t>创建只读</w:t>
      </w:r>
      <w:r w:rsidRPr="00B40238">
        <w:t>”</w:t>
      </w:r>
      <w:r w:rsidRPr="00B40238">
        <w:t>。</w:t>
      </w:r>
      <w:r w:rsidR="005158C7" w:rsidRPr="005158C7">
        <w:rPr>
          <w:noProof/>
        </w:rPr>
        <w:t xml:space="preserve"> </w:t>
      </w:r>
    </w:p>
    <w:p w14:paraId="10FFAE43" w14:textId="6EAD7319" w:rsidR="00A31B2C" w:rsidRPr="00B40238" w:rsidRDefault="005158C7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7EF244" wp14:editId="24178F47">
                <wp:simplePos x="0" y="0"/>
                <wp:positionH relativeFrom="column">
                  <wp:posOffset>3200157</wp:posOffset>
                </wp:positionH>
                <wp:positionV relativeFrom="paragraph">
                  <wp:posOffset>510324</wp:posOffset>
                </wp:positionV>
                <wp:extent cx="333618" cy="267510"/>
                <wp:effectExtent l="19050" t="19050" r="28575" b="1841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18" cy="26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6D889" id="矩形 11" o:spid="_x0000_s1026" style="position:absolute;left:0;text-align:left;margin-left:252pt;margin-top:40.2pt;width:26.25pt;height:21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AB8C21" wp14:editId="5C45241C">
                <wp:simplePos x="0" y="0"/>
                <wp:positionH relativeFrom="column">
                  <wp:posOffset>1585365</wp:posOffset>
                </wp:positionH>
                <wp:positionV relativeFrom="paragraph">
                  <wp:posOffset>164992</wp:posOffset>
                </wp:positionV>
                <wp:extent cx="338098" cy="102140"/>
                <wp:effectExtent l="19050" t="19050" r="2413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38098" cy="102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9ADF8" id="矩形 10" o:spid="_x0000_s1026" style="position:absolute;left:0;text-align:left;margin-left:124.85pt;margin-top:13pt;width:26.6pt;height:8.0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F194A5" wp14:editId="67974997">
                <wp:simplePos x="0" y="0"/>
                <wp:positionH relativeFrom="column">
                  <wp:posOffset>686088</wp:posOffset>
                </wp:positionH>
                <wp:positionV relativeFrom="paragraph">
                  <wp:posOffset>27129</wp:posOffset>
                </wp:positionV>
                <wp:extent cx="261257" cy="122934"/>
                <wp:effectExtent l="19050" t="19050" r="24765" b="107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1229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8BD6E" id="矩形 9" o:spid="_x0000_s1026" style="position:absolute;left:0;text-align:left;margin-left:54pt;margin-top:2.15pt;width:20.55pt;height: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" filled="f" strokecolor="#c7000b" strokeweight="2.25pt"/>
            </w:pict>
          </mc:Fallback>
        </mc:AlternateContent>
      </w:r>
      <w:r w:rsidR="00A31B2C" w:rsidRPr="00B40238">
        <w:rPr>
          <w:noProof/>
        </w:rPr>
        <w:drawing>
          <wp:inline distT="0" distB="0" distL="0" distR="0" wp14:anchorId="0FDA778C" wp14:editId="70B4B6D3">
            <wp:extent cx="5399405" cy="1547889"/>
            <wp:effectExtent l="19050" t="19050" r="10795" b="146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32" cy="155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409E13" w14:textId="6C0F216A" w:rsidR="00A31B2C" w:rsidRPr="00B40238" w:rsidRDefault="00A31B2C" w:rsidP="007B4A5C">
      <w:pPr>
        <w:pStyle w:val="30"/>
        <w:rPr>
          <w:rFonts w:hint="eastAsia"/>
        </w:rPr>
      </w:pPr>
      <w:r w:rsidRPr="00B40238">
        <w:t>进入</w:t>
      </w:r>
      <w:r w:rsidRPr="00B40238">
        <w:t>“</w:t>
      </w:r>
      <w:r w:rsidRPr="00B40238">
        <w:t>创建只读</w:t>
      </w:r>
      <w:r w:rsidRPr="00B40238">
        <w:t>”</w:t>
      </w:r>
      <w:r w:rsidRPr="00B40238">
        <w:t>界面，设置参数，完成点击购买。</w:t>
      </w:r>
    </w:p>
    <w:p w14:paraId="1B81BD8C" w14:textId="315AC77A" w:rsidR="00A31B2C" w:rsidRPr="00B40238" w:rsidRDefault="00A31B2C" w:rsidP="007B4A5C">
      <w:pPr>
        <w:pStyle w:val="1e"/>
      </w:pPr>
      <w:r w:rsidRPr="00B40238">
        <w:rPr>
          <w:noProof/>
        </w:rPr>
        <w:drawing>
          <wp:inline distT="0" distB="0" distL="0" distR="0" wp14:anchorId="02A357A9" wp14:editId="143D77B5">
            <wp:extent cx="5400000" cy="1220855"/>
            <wp:effectExtent l="19050" t="19050" r="10795" b="177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208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19604E" w14:textId="324064AF" w:rsidR="00A31B2C" w:rsidRPr="00B40238" w:rsidRDefault="00A31B2C" w:rsidP="007B4A5C">
      <w:pPr>
        <w:pStyle w:val="1e"/>
      </w:pPr>
      <w:r w:rsidRPr="00B40238">
        <w:rPr>
          <w:noProof/>
        </w:rPr>
        <w:drawing>
          <wp:inline distT="0" distB="0" distL="0" distR="0" wp14:anchorId="6B63514F" wp14:editId="7F36F3F3">
            <wp:extent cx="5400000" cy="1502117"/>
            <wp:effectExtent l="19050" t="19050" r="10795" b="222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0211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84A77B" w14:textId="629D2782" w:rsidR="00A31B2C" w:rsidRPr="00B40238" w:rsidRDefault="00D40356" w:rsidP="007B4A5C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DF7547" wp14:editId="323557D8">
                <wp:simplePos x="0" y="0"/>
                <wp:positionH relativeFrom="column">
                  <wp:posOffset>5599786</wp:posOffset>
                </wp:positionH>
                <wp:positionV relativeFrom="paragraph">
                  <wp:posOffset>1219835</wp:posOffset>
                </wp:positionV>
                <wp:extent cx="409115" cy="188231"/>
                <wp:effectExtent l="19050" t="19050" r="10160" b="2159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115" cy="1882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42E0F" id="矩形 49" o:spid="_x0000_s1026" style="position:absolute;left:0;text-align:left;margin-left:440.95pt;margin-top:96.05pt;width:32.2pt;height:14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" filled="f" strokecolor="#c7000b" strokeweight="2.25pt"/>
            </w:pict>
          </mc:Fallback>
        </mc:AlternateContent>
      </w:r>
      <w:r w:rsidR="001E2E9A">
        <w:rPr>
          <w:noProof/>
        </w:rPr>
        <w:drawing>
          <wp:inline distT="0" distB="0" distL="0" distR="0" wp14:anchorId="42018828" wp14:editId="05A30128">
            <wp:extent cx="5332615" cy="1412551"/>
            <wp:effectExtent l="19050" t="19050" r="20955" b="165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2121" cy="142036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9E0AE" w14:textId="25C73429" w:rsidR="00A31B2C" w:rsidRPr="00B40238" w:rsidRDefault="00DF39A6" w:rsidP="007B4A5C">
      <w:pPr>
        <w:pStyle w:val="30"/>
        <w:rPr>
          <w:rFonts w:hint="eastAsia"/>
        </w:rPr>
      </w:pPr>
      <w:r w:rsidRPr="00B40238">
        <w:t>返回</w:t>
      </w:r>
      <w:r w:rsidRPr="00B40238">
        <w:t>“</w:t>
      </w:r>
      <w:r w:rsidRPr="00B40238">
        <w:t>基本信息</w:t>
      </w:r>
      <w:r w:rsidRPr="00B40238">
        <w:t>-</w:t>
      </w:r>
      <w:r w:rsidRPr="00B40238">
        <w:t>实例拓扑图</w:t>
      </w:r>
      <w:r w:rsidRPr="00B40238">
        <w:t>”</w:t>
      </w:r>
      <w:r w:rsidRPr="00B40238">
        <w:t>界面查看新增节点。</w:t>
      </w:r>
      <w:bookmarkStart w:id="41" w:name="_GoBack"/>
      <w:bookmarkEnd w:id="41"/>
    </w:p>
    <w:p w14:paraId="6D571396" w14:textId="252BFC7F" w:rsidR="00DF39A6" w:rsidRPr="00B40238" w:rsidRDefault="005158C7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6295A8" wp14:editId="0DCCD9D6">
                <wp:simplePos x="0" y="0"/>
                <wp:positionH relativeFrom="column">
                  <wp:posOffset>2607097</wp:posOffset>
                </wp:positionH>
                <wp:positionV relativeFrom="paragraph">
                  <wp:posOffset>428033</wp:posOffset>
                </wp:positionV>
                <wp:extent cx="522514" cy="322729"/>
                <wp:effectExtent l="19050" t="19050" r="11430" b="2032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3227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F7FCC" id="矩形 12" o:spid="_x0000_s1026" style="position:absolute;left:0;text-align:left;margin-left:205.3pt;margin-top:33.7pt;width:41.15pt;height:2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" filled="f" strokecolor="#c7000b" strokeweight="2.25pt"/>
            </w:pict>
          </mc:Fallback>
        </mc:AlternateContent>
      </w:r>
      <w:r w:rsidR="00DF39A6" w:rsidRPr="00B40238">
        <w:rPr>
          <w:noProof/>
        </w:rPr>
        <w:drawing>
          <wp:inline distT="0" distB="0" distL="0" distR="0" wp14:anchorId="5270CC7A" wp14:editId="2382697B">
            <wp:extent cx="5400000" cy="1707740"/>
            <wp:effectExtent l="19050" t="19050" r="10795" b="260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077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3391B6" w14:textId="2115F54E" w:rsidR="00AC25DD" w:rsidRPr="00B40238" w:rsidRDefault="00AC25DD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基本信息</w:t>
      </w:r>
      <w:r w:rsidRPr="00B40238">
        <w:t>-</w:t>
      </w:r>
      <w:r w:rsidRPr="00B40238">
        <w:t>节点信息</w:t>
      </w:r>
      <w:r w:rsidRPr="00B40238">
        <w:t>”</w:t>
      </w:r>
      <w:r w:rsidRPr="00B40238">
        <w:t>中选择刚新建的节点，点击</w:t>
      </w:r>
      <w:r w:rsidRPr="00B40238">
        <w:t>“</w:t>
      </w:r>
      <w:r w:rsidRPr="00B40238">
        <w:t>删除</w:t>
      </w:r>
      <w:r w:rsidRPr="00B40238">
        <w:t>”</w:t>
      </w:r>
      <w:r w:rsidRPr="00B40238">
        <w:t>。</w:t>
      </w:r>
    </w:p>
    <w:p w14:paraId="7FCC5022" w14:textId="1BF97BB6" w:rsidR="00AC25DD" w:rsidRPr="00B40238" w:rsidRDefault="005158C7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7C72AE" wp14:editId="64ADC7A6">
                <wp:simplePos x="0" y="0"/>
                <wp:positionH relativeFrom="column">
                  <wp:posOffset>5653001</wp:posOffset>
                </wp:positionH>
                <wp:positionV relativeFrom="paragraph">
                  <wp:posOffset>826885</wp:posOffset>
                </wp:positionV>
                <wp:extent cx="294929" cy="153681"/>
                <wp:effectExtent l="19050" t="19050" r="10160" b="1778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929" cy="1536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B7412" id="矩形 13" o:spid="_x0000_s1026" style="position:absolute;left:0;text-align:left;margin-left:445.1pt;margin-top:65.1pt;width:23.2pt;height:12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" filled="f" strokecolor="#c7000b" strokeweight="2.25pt"/>
            </w:pict>
          </mc:Fallback>
        </mc:AlternateContent>
      </w:r>
      <w:r w:rsidR="002E241E" w:rsidRPr="00B40238">
        <w:rPr>
          <w:noProof/>
        </w:rPr>
        <w:drawing>
          <wp:inline distT="0" distB="0" distL="0" distR="0" wp14:anchorId="2C68D888" wp14:editId="4D0BBF12">
            <wp:extent cx="5400000" cy="994501"/>
            <wp:effectExtent l="19050" t="19050" r="10795" b="152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945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D69AD" w14:textId="348435CF" w:rsidR="002E241E" w:rsidRPr="00B40238" w:rsidRDefault="002E241E" w:rsidP="007B4A5C">
      <w:pPr>
        <w:pStyle w:val="1e"/>
        <w:rPr>
          <w:noProof/>
        </w:rPr>
      </w:pPr>
      <w:r w:rsidRPr="00B40238">
        <w:rPr>
          <w:noProof/>
        </w:rPr>
        <w:t>点击</w:t>
      </w:r>
      <w:r w:rsidRPr="00B40238">
        <w:rPr>
          <w:noProof/>
        </w:rPr>
        <w:t>“</w:t>
      </w:r>
      <w:r w:rsidR="00D40356">
        <w:rPr>
          <w:rFonts w:hint="eastAsia"/>
          <w:noProof/>
        </w:rPr>
        <w:t>是</w:t>
      </w:r>
      <w:r w:rsidRPr="00B40238">
        <w:rPr>
          <w:noProof/>
        </w:rPr>
        <w:t>”</w:t>
      </w:r>
      <w:r w:rsidRPr="00B40238">
        <w:rPr>
          <w:noProof/>
        </w:rPr>
        <w:t>，删除节点。</w:t>
      </w:r>
    </w:p>
    <w:p w14:paraId="285EBA95" w14:textId="0DA2439D" w:rsidR="002E241E" w:rsidRPr="00B40238" w:rsidRDefault="00D40356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514C4BE" wp14:editId="06A9BEFB">
                <wp:simplePos x="0" y="0"/>
                <wp:positionH relativeFrom="column">
                  <wp:posOffset>1663187</wp:posOffset>
                </wp:positionH>
                <wp:positionV relativeFrom="paragraph">
                  <wp:posOffset>891743</wp:posOffset>
                </wp:positionV>
                <wp:extent cx="203713" cy="153681"/>
                <wp:effectExtent l="19050" t="19050" r="25400" b="1778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13" cy="1536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2561D" id="矩形 50" o:spid="_x0000_s1026" style="position:absolute;left:0;text-align:left;margin-left:130.95pt;margin-top:70.2pt;width:16.05pt;height:12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" filled="f" strokecolor="#c7000b" strokeweight="2.25pt"/>
            </w:pict>
          </mc:Fallback>
        </mc:AlternateContent>
      </w:r>
      <w:r w:rsidR="002E241E" w:rsidRPr="00B40238">
        <w:rPr>
          <w:noProof/>
        </w:rPr>
        <w:drawing>
          <wp:inline distT="0" distB="0" distL="0" distR="0" wp14:anchorId="1C246229" wp14:editId="250883CD">
            <wp:extent cx="2484408" cy="1134286"/>
            <wp:effectExtent l="19050" t="19050" r="11430" b="279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068" cy="11455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03F0F4" w14:textId="4467A0F0" w:rsidR="00DF39A6" w:rsidRPr="00B40238" w:rsidRDefault="00DF39A6" w:rsidP="00DF39A6">
      <w:pPr>
        <w:pStyle w:val="3"/>
        <w:rPr>
          <w:rFonts w:ascii="Huawei Sans" w:hAnsi="Huawei Sans" w:cs="Huawei Sans"/>
        </w:rPr>
      </w:pPr>
      <w:bookmarkStart w:id="42" w:name="_Toc53478877"/>
      <w:r w:rsidRPr="00B40238">
        <w:rPr>
          <w:rFonts w:ascii="Huawei Sans" w:hAnsi="Huawei Sans" w:cs="Huawei Sans"/>
        </w:rPr>
        <w:t>集群规格变更</w:t>
      </w:r>
      <w:bookmarkEnd w:id="42"/>
    </w:p>
    <w:p w14:paraId="1B1C15CD" w14:textId="5328E250" w:rsidR="00B7185A" w:rsidRPr="00B40238" w:rsidRDefault="00B7185A" w:rsidP="007B4A5C">
      <w:pPr>
        <w:pStyle w:val="1e"/>
      </w:pPr>
      <w:r w:rsidRPr="00B40238">
        <w:t>说明：此处集群规格变更只为了说明扩容方法，请根据实际业务情况进行选择。</w:t>
      </w:r>
    </w:p>
    <w:p w14:paraId="5695DE25" w14:textId="65C6F082" w:rsidR="00DF39A6" w:rsidRPr="00B40238" w:rsidRDefault="00DF39A6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基本信息</w:t>
      </w:r>
      <w:r w:rsidRPr="00B40238">
        <w:t>-</w:t>
      </w:r>
      <w:r w:rsidRPr="00B40238">
        <w:t>实例信息</w:t>
      </w:r>
      <w:r w:rsidRPr="00B40238">
        <w:t>”</w:t>
      </w:r>
      <w:r w:rsidRPr="00B40238">
        <w:t>界面，</w:t>
      </w:r>
      <w:r w:rsidRPr="00B40238">
        <w:t>“</w:t>
      </w:r>
      <w:r w:rsidRPr="00B40238">
        <w:t>性能规格</w:t>
      </w:r>
      <w:r w:rsidRPr="00B40238">
        <w:t>”</w:t>
      </w:r>
      <w:r w:rsidRPr="00B40238">
        <w:t>一栏点击</w:t>
      </w:r>
      <w:r w:rsidRPr="00B40238">
        <w:t>“</w:t>
      </w:r>
      <w:r w:rsidRPr="00B40238">
        <w:t>规格变更</w:t>
      </w:r>
      <w:r w:rsidRPr="00B40238">
        <w:t>”</w:t>
      </w:r>
      <w:r w:rsidRPr="00B40238">
        <w:t>。</w:t>
      </w:r>
    </w:p>
    <w:p w14:paraId="2FF61E2A" w14:textId="46CB8038" w:rsidR="00DF39A6" w:rsidRPr="00B40238" w:rsidRDefault="005158C7" w:rsidP="007B4A5C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3600DC" wp14:editId="3BBBEA48">
                <wp:simplePos x="0" y="0"/>
                <wp:positionH relativeFrom="column">
                  <wp:posOffset>693772</wp:posOffset>
                </wp:positionH>
                <wp:positionV relativeFrom="paragraph">
                  <wp:posOffset>886978</wp:posOffset>
                </wp:positionV>
                <wp:extent cx="2466575" cy="184416"/>
                <wp:effectExtent l="19050" t="19050" r="10160" b="254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575" cy="1844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965E1" id="矩形 14" o:spid="_x0000_s1026" style="position:absolute;left:0;text-align:left;margin-left:54.65pt;margin-top:69.85pt;width:194.2pt;height:1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" filled="f" strokecolor="#c7000b" strokeweight="2.25pt"/>
            </w:pict>
          </mc:Fallback>
        </mc:AlternateContent>
      </w:r>
      <w:r w:rsidR="00DF39A6" w:rsidRPr="00B40238">
        <w:rPr>
          <w:noProof/>
        </w:rPr>
        <w:drawing>
          <wp:inline distT="0" distB="0" distL="0" distR="0" wp14:anchorId="11F49103" wp14:editId="0802C980">
            <wp:extent cx="5400000" cy="1529010"/>
            <wp:effectExtent l="19050" t="19050" r="10795" b="146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290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6B2A4C" w14:textId="67B2191C" w:rsidR="00DF39A6" w:rsidRPr="00B40238" w:rsidRDefault="00DF39A6" w:rsidP="007B4A5C">
      <w:pPr>
        <w:pStyle w:val="30"/>
        <w:rPr>
          <w:rFonts w:hint="eastAsia"/>
        </w:rPr>
      </w:pPr>
      <w:r w:rsidRPr="00B40238">
        <w:t>选择</w:t>
      </w:r>
      <w:r w:rsidR="00CA67EE" w:rsidRPr="00B40238">
        <w:t>合适的</w:t>
      </w:r>
      <w:r w:rsidR="00CA67EE" w:rsidRPr="00B40238">
        <w:t>“</w:t>
      </w:r>
      <w:r w:rsidR="00CA67EE" w:rsidRPr="00B40238">
        <w:t>性能规格</w:t>
      </w:r>
      <w:r w:rsidR="00CA67EE" w:rsidRPr="00B40238">
        <w:t>”</w:t>
      </w:r>
      <w:r w:rsidR="00CA67EE" w:rsidRPr="00B40238">
        <w:t>，点击</w:t>
      </w:r>
      <w:r w:rsidR="00CA67EE" w:rsidRPr="00B40238">
        <w:t>“</w:t>
      </w:r>
      <w:r w:rsidR="00CA67EE" w:rsidRPr="00B40238">
        <w:t>下一步</w:t>
      </w:r>
      <w:r w:rsidR="00CA67EE" w:rsidRPr="00B40238">
        <w:t>”</w:t>
      </w:r>
      <w:r w:rsidR="00CA67EE" w:rsidRPr="00B40238">
        <w:t>。</w:t>
      </w:r>
    </w:p>
    <w:p w14:paraId="367A394A" w14:textId="75C8EB2A" w:rsidR="00CA67EE" w:rsidRPr="00B40238" w:rsidRDefault="005158C7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53D476" wp14:editId="589087EF">
                <wp:simplePos x="0" y="0"/>
                <wp:positionH relativeFrom="column">
                  <wp:posOffset>5712086</wp:posOffset>
                </wp:positionH>
                <wp:positionV relativeFrom="paragraph">
                  <wp:posOffset>2346960</wp:posOffset>
                </wp:positionV>
                <wp:extent cx="353882" cy="156658"/>
                <wp:effectExtent l="19050" t="19050" r="27305" b="152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882" cy="156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BBC71" id="矩形 16" o:spid="_x0000_s1026" style="position:absolute;left:0;text-align:left;margin-left:449.75pt;margin-top:184.8pt;width:27.85pt;height:12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D4FE7C" wp14:editId="04879104">
                <wp:simplePos x="0" y="0"/>
                <wp:positionH relativeFrom="column">
                  <wp:posOffset>1499841</wp:posOffset>
                </wp:positionH>
                <wp:positionV relativeFrom="paragraph">
                  <wp:posOffset>1614470</wp:posOffset>
                </wp:positionV>
                <wp:extent cx="2489031" cy="237527"/>
                <wp:effectExtent l="19050" t="19050" r="26035" b="101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031" cy="2375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54EE3" id="矩形 15" o:spid="_x0000_s1026" style="position:absolute;left:0;text-align:left;margin-left:118.1pt;margin-top:127.1pt;width:196pt;height:18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" filled="f" strokecolor="#c7000b" strokeweight="2.25pt"/>
            </w:pict>
          </mc:Fallback>
        </mc:AlternateContent>
      </w:r>
      <w:r w:rsidR="00CA67EE" w:rsidRPr="00B40238">
        <w:rPr>
          <w:noProof/>
        </w:rPr>
        <w:drawing>
          <wp:inline distT="0" distB="0" distL="0" distR="0" wp14:anchorId="657C03A5" wp14:editId="29BFA614">
            <wp:extent cx="5400000" cy="2516788"/>
            <wp:effectExtent l="19050" t="19050" r="10795" b="171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0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1678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72B3CF" w14:textId="7C62CFC0" w:rsidR="00CA67EE" w:rsidRPr="00B40238" w:rsidRDefault="00CA67EE" w:rsidP="007B4A5C">
      <w:pPr>
        <w:pStyle w:val="1e"/>
      </w:pPr>
      <w:r w:rsidRPr="00B40238">
        <w:t>注意：修改</w:t>
      </w:r>
      <w:r w:rsidRPr="00B40238">
        <w:t>CPU/</w:t>
      </w:r>
      <w:r w:rsidRPr="00B40238">
        <w:t>内存后，将会重启数据库实例。请选择业务低峰期，避免业务异常中断。重启后实例会自动释放内存中的缓存，请注意对业务进行预热，避免业务高峰期出现阻塞。</w:t>
      </w:r>
    </w:p>
    <w:p w14:paraId="17397B53" w14:textId="453D22A8" w:rsidR="00CA67EE" w:rsidRPr="00B40238" w:rsidRDefault="00CA67EE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规格变更</w:t>
      </w:r>
      <w:r w:rsidRPr="00B40238">
        <w:t>”</w:t>
      </w:r>
      <w:r w:rsidRPr="00B40238">
        <w:t>界面，确认信息，点击</w:t>
      </w:r>
      <w:r w:rsidRPr="00B40238">
        <w:t>“</w:t>
      </w:r>
      <w:r w:rsidRPr="00B40238">
        <w:t>提交</w:t>
      </w:r>
      <w:r w:rsidRPr="00B40238">
        <w:t>”</w:t>
      </w:r>
      <w:r w:rsidRPr="00B40238">
        <w:t>。</w:t>
      </w:r>
    </w:p>
    <w:p w14:paraId="55675029" w14:textId="5B4D9F24" w:rsidR="00CA67EE" w:rsidRPr="00B40238" w:rsidRDefault="005158C7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9DE46F" wp14:editId="3B619573">
                <wp:simplePos x="0" y="0"/>
                <wp:positionH relativeFrom="column">
                  <wp:posOffset>5743462</wp:posOffset>
                </wp:positionH>
                <wp:positionV relativeFrom="paragraph">
                  <wp:posOffset>2334111</wp:posOffset>
                </wp:positionV>
                <wp:extent cx="313615" cy="156882"/>
                <wp:effectExtent l="19050" t="19050" r="10795" b="1460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15" cy="156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6A262" id="矩形 17" o:spid="_x0000_s1026" style="position:absolute;left:0;text-align:left;margin-left:452.25pt;margin-top:183.8pt;width:24.7pt;height:12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" filled="f" strokecolor="#c7000b" strokeweight="2.25pt"/>
            </w:pict>
          </mc:Fallback>
        </mc:AlternateContent>
      </w:r>
      <w:r w:rsidR="00CA67EE" w:rsidRPr="00B40238">
        <w:rPr>
          <w:noProof/>
        </w:rPr>
        <w:drawing>
          <wp:inline distT="0" distB="0" distL="0" distR="0" wp14:anchorId="31337AE4" wp14:editId="754F20C4">
            <wp:extent cx="5400000" cy="2505582"/>
            <wp:effectExtent l="19050" t="19050" r="10795" b="285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0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055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817F29" w14:textId="514B92DA" w:rsidR="00CA67EE" w:rsidRPr="00B40238" w:rsidRDefault="00AC25DD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基本信息</w:t>
      </w:r>
      <w:r w:rsidRPr="00B40238">
        <w:t>-</w:t>
      </w:r>
      <w:r w:rsidRPr="00B40238">
        <w:t>实例信息</w:t>
      </w:r>
      <w:r w:rsidRPr="00B40238">
        <w:t>”</w:t>
      </w:r>
      <w:r w:rsidRPr="00B40238">
        <w:t>界面，查看</w:t>
      </w:r>
      <w:r w:rsidRPr="00B40238">
        <w:t>“</w:t>
      </w:r>
      <w:r w:rsidRPr="00B40238">
        <w:t>性能规格</w:t>
      </w:r>
      <w:r w:rsidRPr="00B40238">
        <w:t>”</w:t>
      </w:r>
      <w:r w:rsidRPr="00B40238">
        <w:t>一栏。</w:t>
      </w:r>
    </w:p>
    <w:p w14:paraId="4283F6D9" w14:textId="35E82A6E" w:rsidR="002E241E" w:rsidRPr="00B40238" w:rsidRDefault="005158C7" w:rsidP="007B4A5C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3C83AB" wp14:editId="109ACEC4">
                <wp:simplePos x="0" y="0"/>
                <wp:positionH relativeFrom="column">
                  <wp:posOffset>709781</wp:posOffset>
                </wp:positionH>
                <wp:positionV relativeFrom="paragraph">
                  <wp:posOffset>887618</wp:posOffset>
                </wp:positionV>
                <wp:extent cx="2402429" cy="116541"/>
                <wp:effectExtent l="19050" t="19050" r="17145" b="1714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429" cy="1165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31F60" id="矩形 18" o:spid="_x0000_s1026" style="position:absolute;left:0;text-align:left;margin-left:55.9pt;margin-top:69.9pt;width:189.15pt;height:9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" filled="f" strokecolor="#c7000b" strokeweight="2.25pt"/>
            </w:pict>
          </mc:Fallback>
        </mc:AlternateContent>
      </w:r>
      <w:r w:rsidR="002E241E" w:rsidRPr="00B40238">
        <w:rPr>
          <w:noProof/>
        </w:rPr>
        <w:drawing>
          <wp:inline distT="0" distB="0" distL="0" distR="0" wp14:anchorId="77B1A044" wp14:editId="036C00FF">
            <wp:extent cx="5400000" cy="1490351"/>
            <wp:effectExtent l="19050" t="19050" r="10795" b="146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9035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059A1F" w14:textId="42B85D82" w:rsidR="00DF39A6" w:rsidRPr="00B40238" w:rsidRDefault="00DF39A6" w:rsidP="00DF39A6">
      <w:pPr>
        <w:pStyle w:val="3"/>
        <w:rPr>
          <w:rFonts w:ascii="Huawei Sans" w:hAnsi="Huawei Sans" w:cs="Huawei Sans"/>
        </w:rPr>
      </w:pPr>
      <w:bookmarkStart w:id="43" w:name="_Toc53478878"/>
      <w:r w:rsidRPr="00B40238">
        <w:rPr>
          <w:rFonts w:ascii="Huawei Sans" w:hAnsi="Huawei Sans" w:cs="Huawei Sans"/>
        </w:rPr>
        <w:t>重置管理员账户名密码</w:t>
      </w:r>
      <w:bookmarkEnd w:id="43"/>
    </w:p>
    <w:p w14:paraId="5AD3BB4F" w14:textId="5D869E5E" w:rsidR="00DF39A6" w:rsidRPr="00B40238" w:rsidRDefault="00DF39A6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基本信息</w:t>
      </w:r>
      <w:r w:rsidRPr="00B40238">
        <w:t>-</w:t>
      </w:r>
      <w:r w:rsidRPr="00B40238">
        <w:t>实例信息</w:t>
      </w:r>
      <w:r w:rsidRPr="00B40238">
        <w:t>”</w:t>
      </w:r>
      <w:r w:rsidRPr="00B40238">
        <w:t>界面，</w:t>
      </w:r>
      <w:r w:rsidRPr="00B40238">
        <w:t>“</w:t>
      </w:r>
      <w:r w:rsidRPr="00B40238">
        <w:t>管理员账户名</w:t>
      </w:r>
      <w:r w:rsidRPr="00B40238">
        <w:t>”</w:t>
      </w:r>
      <w:r w:rsidRPr="00B40238">
        <w:t>一栏点击</w:t>
      </w:r>
      <w:r w:rsidRPr="00B40238">
        <w:t>“</w:t>
      </w:r>
      <w:r w:rsidRPr="00B40238">
        <w:t>重置密码</w:t>
      </w:r>
      <w:r w:rsidRPr="00B40238">
        <w:t>”</w:t>
      </w:r>
      <w:r w:rsidRPr="00B40238">
        <w:t>。</w:t>
      </w:r>
      <w:r w:rsidR="005158C7" w:rsidRPr="005158C7">
        <w:rPr>
          <w:noProof/>
        </w:rPr>
        <w:t xml:space="preserve"> </w:t>
      </w:r>
    </w:p>
    <w:p w14:paraId="64CADBC5" w14:textId="19D03E6C" w:rsidR="002E241E" w:rsidRPr="00B40238" w:rsidRDefault="005158C7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6C0277" wp14:editId="4F7A3F3A">
                <wp:simplePos x="0" y="0"/>
                <wp:positionH relativeFrom="column">
                  <wp:posOffset>1400063</wp:posOffset>
                </wp:positionH>
                <wp:positionV relativeFrom="paragraph">
                  <wp:posOffset>1437788</wp:posOffset>
                </wp:positionV>
                <wp:extent cx="587188" cy="129989"/>
                <wp:effectExtent l="19050" t="19050" r="22860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188" cy="129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DE72E" id="矩形 19" o:spid="_x0000_s1026" style="position:absolute;left:0;text-align:left;margin-left:110.25pt;margin-top:113.2pt;width:46.25pt;height:1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" filled="f" strokecolor="#c7000b" strokeweight="2.25pt"/>
            </w:pict>
          </mc:Fallback>
        </mc:AlternateContent>
      </w:r>
      <w:r w:rsidR="002E241E" w:rsidRPr="00B40238">
        <w:rPr>
          <w:noProof/>
        </w:rPr>
        <w:drawing>
          <wp:inline distT="0" distB="0" distL="0" distR="0" wp14:anchorId="16FE63EA" wp14:editId="671F5454">
            <wp:extent cx="5400000" cy="1640506"/>
            <wp:effectExtent l="19050" t="19050" r="10795" b="171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4050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7C86F" w14:textId="0DC7A1C2" w:rsidR="002E241E" w:rsidRPr="00B40238" w:rsidRDefault="002E241E" w:rsidP="007B4A5C">
      <w:pPr>
        <w:pStyle w:val="30"/>
        <w:rPr>
          <w:rFonts w:hint="eastAsia"/>
        </w:rPr>
      </w:pPr>
      <w:r w:rsidRPr="00B40238">
        <w:t>在对话框中，输入</w:t>
      </w:r>
      <w:r w:rsidRPr="00B40238">
        <w:t>“</w:t>
      </w:r>
      <w:r w:rsidRPr="00B40238">
        <w:t>新密码</w:t>
      </w:r>
      <w:r w:rsidRPr="00B40238">
        <w:t>”</w:t>
      </w:r>
      <w:r w:rsidRPr="00B40238">
        <w:t>和</w:t>
      </w:r>
      <w:r w:rsidRPr="00B40238">
        <w:t>“</w:t>
      </w:r>
      <w:r w:rsidRPr="00B40238">
        <w:t>确认密码</w:t>
      </w:r>
      <w:r w:rsidRPr="00B40238">
        <w:t>”</w:t>
      </w:r>
      <w:r w:rsidRPr="00B40238">
        <w:t>，点击</w:t>
      </w:r>
      <w:r w:rsidRPr="00B40238">
        <w:t>“</w:t>
      </w:r>
      <w:r w:rsidRPr="00B40238">
        <w:t>确定</w:t>
      </w:r>
      <w:r w:rsidRPr="00B40238">
        <w:t>”</w:t>
      </w:r>
      <w:r w:rsidRPr="00B40238">
        <w:t>，完成密码修改。</w:t>
      </w:r>
    </w:p>
    <w:p w14:paraId="546C2AB0" w14:textId="3E953F35" w:rsidR="002E241E" w:rsidRPr="00B40238" w:rsidRDefault="005158C7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FDE2B" wp14:editId="31891CE9">
                <wp:simplePos x="0" y="0"/>
                <wp:positionH relativeFrom="column">
                  <wp:posOffset>745639</wp:posOffset>
                </wp:positionH>
                <wp:positionV relativeFrom="paragraph">
                  <wp:posOffset>914325</wp:posOffset>
                </wp:positionV>
                <wp:extent cx="2953311" cy="676574"/>
                <wp:effectExtent l="19050" t="19050" r="1905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3311" cy="6765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9D99D" id="矩形 20" o:spid="_x0000_s1026" style="position:absolute;left:0;text-align:left;margin-left:58.7pt;margin-top:1in;width:232.55pt;height:53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" filled="f" strokecolor="#c7000b" strokeweight="2.25pt"/>
            </w:pict>
          </mc:Fallback>
        </mc:AlternateContent>
      </w:r>
      <w:r w:rsidR="002E241E" w:rsidRPr="00B40238">
        <w:rPr>
          <w:noProof/>
        </w:rPr>
        <w:drawing>
          <wp:inline distT="0" distB="0" distL="0" distR="0" wp14:anchorId="78502032" wp14:editId="5AB9794E">
            <wp:extent cx="3968151" cy="2093256"/>
            <wp:effectExtent l="19050" t="19050" r="13335" b="215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70" cy="20986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288AF" w14:textId="598FD063" w:rsidR="00AC25DD" w:rsidRPr="00B40238" w:rsidRDefault="00AC25DD" w:rsidP="00AC25DD">
      <w:pPr>
        <w:pStyle w:val="3"/>
        <w:rPr>
          <w:rFonts w:ascii="Huawei Sans" w:hAnsi="Huawei Sans" w:cs="Huawei Sans"/>
        </w:rPr>
      </w:pPr>
      <w:bookmarkStart w:id="44" w:name="_Toc53478879"/>
      <w:r w:rsidRPr="00B40238">
        <w:rPr>
          <w:rFonts w:ascii="Huawei Sans" w:hAnsi="Huawei Sans" w:cs="Huawei Sans"/>
        </w:rPr>
        <w:t>查看集群网络信息</w:t>
      </w:r>
      <w:bookmarkEnd w:id="44"/>
    </w:p>
    <w:p w14:paraId="428B6705" w14:textId="04C69161" w:rsidR="00AC25DD" w:rsidRPr="00B40238" w:rsidRDefault="00AC25DD" w:rsidP="007B4A5C">
      <w:pPr>
        <w:pStyle w:val="1e"/>
      </w:pPr>
      <w:r w:rsidRPr="00B40238">
        <w:t>网络信息：</w:t>
      </w:r>
    </w:p>
    <w:p w14:paraId="48B1DE44" w14:textId="65C00833" w:rsidR="00AC25DD" w:rsidRPr="00B40238" w:rsidRDefault="00AC25DD" w:rsidP="007B4A5C">
      <w:pPr>
        <w:pStyle w:val="1e"/>
      </w:pPr>
      <w:r w:rsidRPr="00B40238">
        <w:rPr>
          <w:noProof/>
        </w:rPr>
        <w:lastRenderedPageBreak/>
        <w:drawing>
          <wp:inline distT="0" distB="0" distL="0" distR="0" wp14:anchorId="13077535" wp14:editId="7253F309">
            <wp:extent cx="5400000" cy="1387819"/>
            <wp:effectExtent l="19050" t="19050" r="10795" b="222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781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C3E06C" w14:textId="42374F06" w:rsidR="00AC25DD" w:rsidRPr="00B40238" w:rsidRDefault="00AC25DD" w:rsidP="007B4A5C">
      <w:pPr>
        <w:pStyle w:val="1e"/>
      </w:pPr>
      <w:r w:rsidRPr="00B40238">
        <w:t>计费信息：</w:t>
      </w:r>
    </w:p>
    <w:p w14:paraId="7C61388D" w14:textId="3B671B2E" w:rsidR="00AC25DD" w:rsidRPr="00B40238" w:rsidRDefault="00AC25DD" w:rsidP="007B4A5C">
      <w:pPr>
        <w:pStyle w:val="1e"/>
      </w:pPr>
      <w:r w:rsidRPr="00B40238">
        <w:rPr>
          <w:noProof/>
        </w:rPr>
        <w:drawing>
          <wp:inline distT="0" distB="0" distL="0" distR="0" wp14:anchorId="7D8A8095" wp14:editId="1A04A8EA">
            <wp:extent cx="5400000" cy="622474"/>
            <wp:effectExtent l="19050" t="19050" r="10795" b="254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247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DF77F6" w14:textId="5BE8F327" w:rsidR="00AC25DD" w:rsidRPr="00B40238" w:rsidRDefault="00AC25DD" w:rsidP="007B4A5C">
      <w:pPr>
        <w:pStyle w:val="1e"/>
      </w:pPr>
      <w:r w:rsidRPr="00B40238">
        <w:t>存储</w:t>
      </w:r>
      <w:r w:rsidRPr="00B40238">
        <w:t>/</w:t>
      </w:r>
      <w:r w:rsidRPr="00B40238">
        <w:t>备份空间：</w:t>
      </w:r>
    </w:p>
    <w:p w14:paraId="4F6A7FD5" w14:textId="295DD5BA" w:rsidR="00AC25DD" w:rsidRPr="00B40238" w:rsidRDefault="00AC25DD" w:rsidP="007B4A5C">
      <w:pPr>
        <w:pStyle w:val="1e"/>
      </w:pPr>
      <w:r w:rsidRPr="00B40238">
        <w:rPr>
          <w:noProof/>
        </w:rPr>
        <w:drawing>
          <wp:inline distT="0" distB="0" distL="0" distR="0" wp14:anchorId="0FDD176A" wp14:editId="4CC7EE9A">
            <wp:extent cx="2453075" cy="2286899"/>
            <wp:effectExtent l="19050" t="19050" r="23495" b="184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16" cy="231518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3A5993" w14:textId="5663F79C" w:rsidR="00AC25DD" w:rsidRPr="00B40238" w:rsidRDefault="002E241E" w:rsidP="00AC25DD">
      <w:pPr>
        <w:pStyle w:val="3"/>
        <w:rPr>
          <w:rFonts w:ascii="Huawei Sans" w:hAnsi="Huawei Sans" w:cs="Huawei Sans"/>
        </w:rPr>
      </w:pPr>
      <w:bookmarkStart w:id="45" w:name="_Toc53478880"/>
      <w:r w:rsidRPr="00B40238">
        <w:rPr>
          <w:rFonts w:ascii="Huawei Sans" w:hAnsi="Huawei Sans" w:cs="Huawei Sans"/>
        </w:rPr>
        <w:t>查看节点信息</w:t>
      </w:r>
      <w:bookmarkEnd w:id="45"/>
    </w:p>
    <w:p w14:paraId="5D75A8C7" w14:textId="5528A98B" w:rsidR="002E241E" w:rsidRPr="00B40238" w:rsidRDefault="002E241E" w:rsidP="007B4A5C">
      <w:pPr>
        <w:pStyle w:val="1e"/>
      </w:pPr>
      <w:r w:rsidRPr="00B40238">
        <w:t>在</w:t>
      </w:r>
      <w:r w:rsidRPr="00B40238">
        <w:t>“</w:t>
      </w:r>
      <w:r w:rsidRPr="00B40238">
        <w:t>基本信息</w:t>
      </w:r>
      <w:r w:rsidRPr="00B40238">
        <w:t>-</w:t>
      </w:r>
      <w:r w:rsidRPr="00B40238">
        <w:t>节点信息</w:t>
      </w:r>
      <w:r w:rsidRPr="00B40238">
        <w:t>”</w:t>
      </w:r>
      <w:r w:rsidRPr="00B40238">
        <w:t>中，</w:t>
      </w:r>
      <w:r w:rsidR="002D4E51" w:rsidRPr="00B40238">
        <w:t>查看当前节点状态。</w:t>
      </w:r>
    </w:p>
    <w:p w14:paraId="13FD11EA" w14:textId="4ABF5D79" w:rsidR="002D4E51" w:rsidRPr="00B40238" w:rsidRDefault="002D4E51" w:rsidP="007B4A5C">
      <w:pPr>
        <w:pStyle w:val="1e"/>
      </w:pPr>
      <w:r w:rsidRPr="00B40238">
        <w:rPr>
          <w:noProof/>
        </w:rPr>
        <w:drawing>
          <wp:inline distT="0" distB="0" distL="0" distR="0" wp14:anchorId="2A71D894" wp14:editId="40585BBD">
            <wp:extent cx="5400000" cy="833140"/>
            <wp:effectExtent l="19050" t="19050" r="10795" b="2413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331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C52B2D" w14:textId="1D03AD2E" w:rsidR="002D4E51" w:rsidRPr="00B40238" w:rsidRDefault="002D4E51" w:rsidP="002D4E51">
      <w:pPr>
        <w:pStyle w:val="4"/>
        <w:rPr>
          <w:rFonts w:ascii="Huawei Sans" w:hAnsi="Huawei Sans" w:cs="Huawei Sans" w:hint="default"/>
        </w:rPr>
      </w:pPr>
      <w:r w:rsidRPr="00B40238">
        <w:rPr>
          <w:rFonts w:ascii="Huawei Sans" w:hAnsi="Huawei Sans" w:cs="Huawei Sans" w:hint="default"/>
        </w:rPr>
        <w:t>将只读节点升为主节点</w:t>
      </w:r>
    </w:p>
    <w:p w14:paraId="34A18107" w14:textId="679C0631" w:rsidR="002D4E51" w:rsidRPr="00B40238" w:rsidRDefault="002D4E51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基本信息</w:t>
      </w:r>
      <w:r w:rsidRPr="00B40238">
        <w:t>-</w:t>
      </w:r>
      <w:r w:rsidRPr="00B40238">
        <w:t>节点信息</w:t>
      </w:r>
      <w:r w:rsidRPr="00B40238">
        <w:t>”</w:t>
      </w:r>
      <w:r w:rsidRPr="00B40238">
        <w:t>中，在只读节点操作栏中选择</w:t>
      </w:r>
      <w:r w:rsidRPr="00B40238">
        <w:t>“</w:t>
      </w:r>
      <w:r w:rsidRPr="00B40238">
        <w:t>只读升主</w:t>
      </w:r>
      <w:r w:rsidRPr="00B40238">
        <w:t>”</w:t>
      </w:r>
      <w:r w:rsidRPr="00B40238">
        <w:t>。</w:t>
      </w:r>
    </w:p>
    <w:p w14:paraId="67A662C9" w14:textId="11E1AD41" w:rsidR="002D4E51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FFE23E" wp14:editId="2428648E">
                <wp:simplePos x="0" y="0"/>
                <wp:positionH relativeFrom="column">
                  <wp:posOffset>5594310</wp:posOffset>
                </wp:positionH>
                <wp:positionV relativeFrom="paragraph">
                  <wp:posOffset>685585</wp:posOffset>
                </wp:positionV>
                <wp:extent cx="296760" cy="158400"/>
                <wp:effectExtent l="19050" t="19050" r="27305" b="1333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760" cy="158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5C048" id="矩形 21" o:spid="_x0000_s1026" style="position:absolute;left:0;text-align:left;margin-left:440.5pt;margin-top:54pt;width:23.35pt;height:12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" filled="f" strokecolor="#c7000b" strokeweight="2.25pt"/>
            </w:pict>
          </mc:Fallback>
        </mc:AlternateContent>
      </w:r>
      <w:r w:rsidR="002D4E51" w:rsidRPr="00B40238">
        <w:rPr>
          <w:noProof/>
        </w:rPr>
        <w:drawing>
          <wp:inline distT="0" distB="0" distL="0" distR="0" wp14:anchorId="65D66264" wp14:editId="19C05388">
            <wp:extent cx="5400000" cy="847707"/>
            <wp:effectExtent l="19050" t="19050" r="10795" b="1016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770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B95943" w14:textId="69671C11" w:rsidR="002D4E51" w:rsidRPr="00B40238" w:rsidRDefault="00C65124" w:rsidP="007B4A5C">
      <w:pPr>
        <w:pStyle w:val="30"/>
        <w:rPr>
          <w:rFonts w:hint="eastAsia"/>
        </w:rPr>
      </w:pPr>
      <w:r w:rsidRPr="00B40238">
        <w:lastRenderedPageBreak/>
        <w:t>在弹出对话框中，点击</w:t>
      </w:r>
      <w:r w:rsidRPr="00B40238">
        <w:t>“</w:t>
      </w:r>
      <w:r w:rsidRPr="00B40238">
        <w:t>是</w:t>
      </w:r>
      <w:r w:rsidRPr="00B40238">
        <w:t>”</w:t>
      </w:r>
      <w:r w:rsidRPr="00B40238">
        <w:t>确认只读升主操作。</w:t>
      </w:r>
    </w:p>
    <w:p w14:paraId="33AC9EB7" w14:textId="08F9B895" w:rsidR="00C65124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13F4E3" wp14:editId="4897406A">
                <wp:simplePos x="0" y="0"/>
                <wp:positionH relativeFrom="column">
                  <wp:posOffset>2123910</wp:posOffset>
                </wp:positionH>
                <wp:positionV relativeFrom="paragraph">
                  <wp:posOffset>1322060</wp:posOffset>
                </wp:positionV>
                <wp:extent cx="453185" cy="229890"/>
                <wp:effectExtent l="19050" t="19050" r="23495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185" cy="229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4A048" id="矩形 22" o:spid="_x0000_s1026" style="position:absolute;left:0;text-align:left;margin-left:167.25pt;margin-top:104.1pt;width:35.7pt;height:18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" filled="f" strokecolor="#c7000b" strokeweight="2.25pt"/>
            </w:pict>
          </mc:Fallback>
        </mc:AlternateContent>
      </w:r>
      <w:r w:rsidR="00C65124" w:rsidRPr="00B40238">
        <w:rPr>
          <w:noProof/>
        </w:rPr>
        <w:drawing>
          <wp:inline distT="0" distB="0" distL="0" distR="0" wp14:anchorId="5A1584FE" wp14:editId="6F2AE9A4">
            <wp:extent cx="3752491" cy="1609214"/>
            <wp:effectExtent l="19050" t="19050" r="19685" b="1016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821" cy="16145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FD3621" w14:textId="51657EBB" w:rsidR="00C65124" w:rsidRPr="00B40238" w:rsidRDefault="00C65124" w:rsidP="007B4A5C">
      <w:pPr>
        <w:pStyle w:val="30"/>
        <w:rPr>
          <w:rFonts w:hint="eastAsia"/>
        </w:rPr>
      </w:pPr>
      <w:r w:rsidRPr="00B40238">
        <w:t>查看只读升主结果。</w:t>
      </w:r>
    </w:p>
    <w:p w14:paraId="3DBBC013" w14:textId="5F8413BC" w:rsidR="00C65124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20AEC7" wp14:editId="462BB557">
                <wp:simplePos x="0" y="0"/>
                <wp:positionH relativeFrom="column">
                  <wp:posOffset>3499110</wp:posOffset>
                </wp:positionH>
                <wp:positionV relativeFrom="paragraph">
                  <wp:posOffset>372190</wp:posOffset>
                </wp:positionV>
                <wp:extent cx="633505" cy="489175"/>
                <wp:effectExtent l="19050" t="19050" r="14605" b="254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505" cy="489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45751" id="矩形 23" o:spid="_x0000_s1026" style="position:absolute;left:0;text-align:left;margin-left:275.5pt;margin-top:29.3pt;width:49.9pt;height:3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" filled="f" strokecolor="#c7000b" strokeweight="2.25pt"/>
            </w:pict>
          </mc:Fallback>
        </mc:AlternateContent>
      </w:r>
      <w:r w:rsidR="00C65124" w:rsidRPr="00B40238">
        <w:rPr>
          <w:noProof/>
        </w:rPr>
        <w:drawing>
          <wp:inline distT="0" distB="0" distL="0" distR="0" wp14:anchorId="03EC4435" wp14:editId="68F60CE7">
            <wp:extent cx="5400000" cy="886927"/>
            <wp:effectExtent l="19050" t="19050" r="10795" b="279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8692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1EF403" w14:textId="7CF99E77" w:rsidR="002E241E" w:rsidRPr="00B40238" w:rsidRDefault="00C65124" w:rsidP="00AC25DD">
      <w:pPr>
        <w:pStyle w:val="3"/>
        <w:rPr>
          <w:rFonts w:ascii="Huawei Sans" w:hAnsi="Huawei Sans" w:cs="Huawei Sans"/>
        </w:rPr>
      </w:pPr>
      <w:bookmarkStart w:id="46" w:name="_Toc53478881"/>
      <w:r w:rsidRPr="00B40238">
        <w:rPr>
          <w:rFonts w:ascii="Huawei Sans" w:hAnsi="Huawei Sans" w:cs="Huawei Sans"/>
        </w:rPr>
        <w:t>集群备份恢复</w:t>
      </w:r>
      <w:bookmarkEnd w:id="46"/>
    </w:p>
    <w:p w14:paraId="0F41312C" w14:textId="7DBA52BB" w:rsidR="00C65124" w:rsidRPr="00B40238" w:rsidRDefault="00600E34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备份恢复</w:t>
      </w:r>
      <w:r w:rsidRPr="00B40238">
        <w:t>-</w:t>
      </w:r>
      <w:r w:rsidRPr="00B40238">
        <w:t>创建备份</w:t>
      </w:r>
      <w:r w:rsidRPr="00B40238">
        <w:t>”</w:t>
      </w:r>
      <w:r w:rsidRPr="00B40238">
        <w:t>页面，点击</w:t>
      </w:r>
      <w:r w:rsidRPr="00B40238">
        <w:t>“</w:t>
      </w:r>
      <w:r w:rsidRPr="00B40238">
        <w:t>创建备份</w:t>
      </w:r>
      <w:r w:rsidRPr="00B40238">
        <w:t>”</w:t>
      </w:r>
      <w:r w:rsidRPr="00B40238">
        <w:t>。</w:t>
      </w:r>
    </w:p>
    <w:p w14:paraId="7004DD8C" w14:textId="3B6894F6" w:rsidR="00600E34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54C4A8" wp14:editId="5C88D330">
                <wp:simplePos x="0" y="0"/>
                <wp:positionH relativeFrom="column">
                  <wp:posOffset>698310</wp:posOffset>
                </wp:positionH>
                <wp:positionV relativeFrom="paragraph">
                  <wp:posOffset>40335</wp:posOffset>
                </wp:positionV>
                <wp:extent cx="460785" cy="172710"/>
                <wp:effectExtent l="19050" t="19050" r="15875" b="1841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85" cy="172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EAED5" id="矩形 24" o:spid="_x0000_s1026" style="position:absolute;left:0;text-align:left;margin-left:55pt;margin-top:3.2pt;width:36.3pt;height:1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" filled="f" strokecolor="#c7000b" strokeweight="2.25pt"/>
            </w:pict>
          </mc:Fallback>
        </mc:AlternateContent>
      </w:r>
      <w:r w:rsidR="00600E34" w:rsidRPr="00B40238">
        <w:rPr>
          <w:noProof/>
        </w:rPr>
        <w:drawing>
          <wp:inline distT="0" distB="0" distL="0" distR="0" wp14:anchorId="24A56C3C" wp14:editId="72119821">
            <wp:extent cx="5400000" cy="1074621"/>
            <wp:effectExtent l="19050" t="19050" r="10795" b="1143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462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1ADD99" w14:textId="22B48140" w:rsidR="00600E34" w:rsidRPr="00B40238" w:rsidRDefault="00600E34" w:rsidP="007B4A5C">
      <w:pPr>
        <w:pStyle w:val="30"/>
        <w:rPr>
          <w:rFonts w:hint="eastAsia"/>
        </w:rPr>
      </w:pPr>
      <w:r w:rsidRPr="00B40238">
        <w:t>输入备份名称，点击</w:t>
      </w:r>
      <w:r w:rsidRPr="00B40238">
        <w:t>“</w:t>
      </w:r>
      <w:r w:rsidRPr="00B40238">
        <w:t>确定</w:t>
      </w:r>
      <w:r w:rsidRPr="00B40238">
        <w:t>”</w:t>
      </w:r>
      <w:r w:rsidRPr="00B40238">
        <w:t>。</w:t>
      </w:r>
      <w:r w:rsidR="00382C8C" w:rsidRPr="00382C8C">
        <w:rPr>
          <w:noProof/>
        </w:rPr>
        <w:t xml:space="preserve"> </w:t>
      </w:r>
    </w:p>
    <w:p w14:paraId="0CD55237" w14:textId="01CF30F2" w:rsidR="00600E34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E82BF1" wp14:editId="537FC75A">
                <wp:simplePos x="0" y="0"/>
                <wp:positionH relativeFrom="column">
                  <wp:posOffset>806310</wp:posOffset>
                </wp:positionH>
                <wp:positionV relativeFrom="paragraph">
                  <wp:posOffset>1099865</wp:posOffset>
                </wp:positionV>
                <wp:extent cx="2296800" cy="244710"/>
                <wp:effectExtent l="19050" t="19050" r="27305" b="2222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800" cy="244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F5772" id="矩形 25" o:spid="_x0000_s1026" style="position:absolute;left:0;text-align:left;margin-left:63.5pt;margin-top:86.6pt;width:180.85pt;height:1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" filled="f" strokecolor="#c7000b" strokeweight="2.25pt"/>
            </w:pict>
          </mc:Fallback>
        </mc:AlternateContent>
      </w:r>
      <w:r w:rsidR="00600E34" w:rsidRPr="00B40238">
        <w:rPr>
          <w:noProof/>
        </w:rPr>
        <w:drawing>
          <wp:inline distT="0" distB="0" distL="0" distR="0" wp14:anchorId="4D77E9A5" wp14:editId="49E8262B">
            <wp:extent cx="2919879" cy="2382148"/>
            <wp:effectExtent l="19050" t="19050" r="13970" b="184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03" cy="239179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32CBD6" w14:textId="77777777" w:rsidR="0061398A" w:rsidRPr="00B40238" w:rsidRDefault="0061398A" w:rsidP="007B4A5C">
      <w:pPr>
        <w:pStyle w:val="1e"/>
      </w:pPr>
    </w:p>
    <w:p w14:paraId="7592588C" w14:textId="7B7545AF" w:rsidR="00600E34" w:rsidRPr="00B40238" w:rsidRDefault="00600E34" w:rsidP="007B4A5C">
      <w:pPr>
        <w:pStyle w:val="30"/>
        <w:rPr>
          <w:rFonts w:hint="eastAsia"/>
        </w:rPr>
      </w:pPr>
      <w:r w:rsidRPr="00B40238">
        <w:lastRenderedPageBreak/>
        <w:t>查看备份</w:t>
      </w:r>
      <w:r w:rsidR="009A2D60" w:rsidRPr="00B40238">
        <w:t>列表。</w:t>
      </w:r>
    </w:p>
    <w:p w14:paraId="5CFF36FE" w14:textId="52200F2A" w:rsidR="009A2D60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277A40" wp14:editId="03CD37A0">
                <wp:simplePos x="0" y="0"/>
                <wp:positionH relativeFrom="column">
                  <wp:posOffset>734310</wp:posOffset>
                </wp:positionH>
                <wp:positionV relativeFrom="paragraph">
                  <wp:posOffset>450861</wp:posOffset>
                </wp:positionV>
                <wp:extent cx="5313600" cy="252000"/>
                <wp:effectExtent l="19050" t="19050" r="20955" b="152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3600" cy="25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D6A38" id="矩形 26" o:spid="_x0000_s1026" style="position:absolute;left:0;text-align:left;margin-left:57.8pt;margin-top:35.5pt;width:418.4pt;height:19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" filled="f" strokecolor="#c7000b" strokeweight="2.25pt"/>
            </w:pict>
          </mc:Fallback>
        </mc:AlternateContent>
      </w:r>
      <w:r w:rsidR="009A2D60" w:rsidRPr="00B40238">
        <w:rPr>
          <w:noProof/>
        </w:rPr>
        <w:drawing>
          <wp:inline distT="0" distB="0" distL="0" distR="0" wp14:anchorId="172DDDDA" wp14:editId="32F296C0">
            <wp:extent cx="5400000" cy="1653393"/>
            <wp:effectExtent l="19050" t="19050" r="10795" b="2349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5339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A1A1B3" w14:textId="329421B4" w:rsidR="009A2D60" w:rsidRPr="00B40238" w:rsidRDefault="009A2D60" w:rsidP="007B4A5C">
      <w:pPr>
        <w:pStyle w:val="30"/>
        <w:rPr>
          <w:rFonts w:hint="eastAsia"/>
        </w:rPr>
      </w:pPr>
      <w:r w:rsidRPr="00B40238">
        <w:t>点击</w:t>
      </w:r>
      <w:r w:rsidRPr="00B40238">
        <w:t>“</w:t>
      </w:r>
      <w:r w:rsidRPr="00B40238">
        <w:t>修改备份策略</w:t>
      </w:r>
      <w:r w:rsidRPr="00B40238">
        <w:t>”</w:t>
      </w:r>
      <w:r w:rsidRPr="00B40238">
        <w:t>，进行备份策略修改。</w:t>
      </w:r>
    </w:p>
    <w:p w14:paraId="526A21AF" w14:textId="77DDBC4C" w:rsidR="009A2D60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508B1A" wp14:editId="65D80BED">
                <wp:simplePos x="0" y="0"/>
                <wp:positionH relativeFrom="column">
                  <wp:posOffset>1267110</wp:posOffset>
                </wp:positionH>
                <wp:positionV relativeFrom="paragraph">
                  <wp:posOffset>41440</wp:posOffset>
                </wp:positionV>
                <wp:extent cx="734400" cy="208075"/>
                <wp:effectExtent l="19050" t="19050" r="27940" b="2095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400" cy="208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2A933" id="矩形 27" o:spid="_x0000_s1026" style="position:absolute;left:0;text-align:left;margin-left:99.75pt;margin-top:3.25pt;width:57.85pt;height:16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" filled="f" strokecolor="#c7000b" strokeweight="2.25pt"/>
            </w:pict>
          </mc:Fallback>
        </mc:AlternateContent>
      </w:r>
      <w:r w:rsidR="009A2D60" w:rsidRPr="00B40238">
        <w:rPr>
          <w:noProof/>
        </w:rPr>
        <w:drawing>
          <wp:inline distT="0" distB="0" distL="0" distR="0" wp14:anchorId="7480186C" wp14:editId="5D763535">
            <wp:extent cx="5400000" cy="1554783"/>
            <wp:effectExtent l="19050" t="19050" r="10795" b="266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547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E63A2D" w14:textId="0476AFCA" w:rsidR="009A2D60" w:rsidRPr="00B40238" w:rsidRDefault="009A2D60" w:rsidP="007B4A5C">
      <w:pPr>
        <w:pStyle w:val="30"/>
        <w:rPr>
          <w:rFonts w:hint="eastAsia"/>
        </w:rPr>
      </w:pPr>
      <w:r w:rsidRPr="00B40238">
        <w:t>根据实际业务需求，选择参数，点击</w:t>
      </w:r>
      <w:r w:rsidRPr="00B40238">
        <w:t>“</w:t>
      </w:r>
      <w:r w:rsidRPr="00B40238">
        <w:t>确定</w:t>
      </w:r>
      <w:r w:rsidRPr="00B40238">
        <w:t>”</w:t>
      </w:r>
      <w:r w:rsidRPr="00B40238">
        <w:t>，完成备份策略修改。</w:t>
      </w:r>
    </w:p>
    <w:p w14:paraId="58429646" w14:textId="6CDE0ED6" w:rsidR="009A2D60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69912A" wp14:editId="2CCF3578">
                <wp:simplePos x="0" y="0"/>
                <wp:positionH relativeFrom="column">
                  <wp:posOffset>2786310</wp:posOffset>
                </wp:positionH>
                <wp:positionV relativeFrom="paragraph">
                  <wp:posOffset>3463435</wp:posOffset>
                </wp:positionV>
                <wp:extent cx="597330" cy="266400"/>
                <wp:effectExtent l="19050" t="19050" r="12700" b="1968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330" cy="26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E463D" id="矩形 28" o:spid="_x0000_s1026" style="position:absolute;left:0;text-align:left;margin-left:219.4pt;margin-top:272.7pt;width:47.05pt;height:2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" filled="f" strokecolor="#c7000b" strokeweight="2.25pt"/>
            </w:pict>
          </mc:Fallback>
        </mc:AlternateContent>
      </w:r>
      <w:r w:rsidR="009A2D60" w:rsidRPr="00B40238">
        <w:rPr>
          <w:noProof/>
        </w:rPr>
        <w:drawing>
          <wp:inline distT="0" distB="0" distL="0" distR="0" wp14:anchorId="6D816314" wp14:editId="1DEC277F">
            <wp:extent cx="5400000" cy="3801515"/>
            <wp:effectExtent l="19050" t="19050" r="10795" b="2794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2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0151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DE06E0" w14:textId="5692B47F" w:rsidR="009A2D60" w:rsidRPr="00B40238" w:rsidRDefault="009A2D60" w:rsidP="007B4A5C">
      <w:pPr>
        <w:pStyle w:val="30"/>
        <w:rPr>
          <w:rFonts w:hint="eastAsia"/>
        </w:rPr>
      </w:pPr>
      <w:r w:rsidRPr="00B40238">
        <w:lastRenderedPageBreak/>
        <w:t>点击</w:t>
      </w:r>
      <w:r w:rsidRPr="00B40238">
        <w:t>“</w:t>
      </w:r>
      <w:r w:rsidRPr="00B40238">
        <w:t>恢复到制定时间点</w:t>
      </w:r>
      <w:r w:rsidRPr="00B40238">
        <w:t>”</w:t>
      </w:r>
      <w:r w:rsidRPr="00B40238">
        <w:t>，进行数据恢复。</w:t>
      </w:r>
    </w:p>
    <w:p w14:paraId="55234347" w14:textId="016387D1" w:rsidR="009A2D60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F7BD94" wp14:editId="7B64DBE2">
                <wp:simplePos x="0" y="0"/>
                <wp:positionH relativeFrom="column">
                  <wp:posOffset>1987110</wp:posOffset>
                </wp:positionH>
                <wp:positionV relativeFrom="paragraph">
                  <wp:posOffset>47660</wp:posOffset>
                </wp:positionV>
                <wp:extent cx="849425" cy="201600"/>
                <wp:effectExtent l="19050" t="19050" r="27305" b="2730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425" cy="201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BF7EF" id="矩形 29" o:spid="_x0000_s1026" style="position:absolute;left:0;text-align:left;margin-left:156.45pt;margin-top:3.75pt;width:66.9pt;height:15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" filled="f" strokecolor="#c7000b" strokeweight="2.25pt"/>
            </w:pict>
          </mc:Fallback>
        </mc:AlternateContent>
      </w:r>
      <w:r w:rsidR="009A2D60" w:rsidRPr="00B40238">
        <w:rPr>
          <w:noProof/>
        </w:rPr>
        <w:drawing>
          <wp:inline distT="0" distB="0" distL="0" distR="0" wp14:anchorId="71F1ECE4" wp14:editId="625E151F">
            <wp:extent cx="5400000" cy="1493152"/>
            <wp:effectExtent l="19050" t="19050" r="10795" b="1206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9315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6A13E1" w14:textId="35DC205C" w:rsidR="00801F57" w:rsidRPr="00B40238" w:rsidRDefault="00801F57" w:rsidP="007B4A5C">
      <w:pPr>
        <w:pStyle w:val="30"/>
        <w:rPr>
          <w:rFonts w:hint="eastAsia"/>
        </w:rPr>
      </w:pPr>
      <w:r w:rsidRPr="00B40238">
        <w:t>设置时间点，点击</w:t>
      </w:r>
      <w:r w:rsidRPr="00B40238">
        <w:t>“</w:t>
      </w:r>
      <w:r w:rsidRPr="00B40238">
        <w:t>确定</w:t>
      </w:r>
      <w:r w:rsidRPr="00B40238">
        <w:t>”</w:t>
      </w:r>
      <w:r w:rsidRPr="00B40238">
        <w:t>，完成恢复。</w:t>
      </w:r>
    </w:p>
    <w:p w14:paraId="58D2364C" w14:textId="46FB4465" w:rsidR="00801F57" w:rsidRPr="00B40238" w:rsidRDefault="00801F57" w:rsidP="007B4A5C">
      <w:pPr>
        <w:pStyle w:val="1e"/>
      </w:pPr>
      <w:r w:rsidRPr="00B40238">
        <w:rPr>
          <w:noProof/>
        </w:rPr>
        <w:drawing>
          <wp:inline distT="0" distB="0" distL="0" distR="0" wp14:anchorId="307BB0D5" wp14:editId="2183FAA0">
            <wp:extent cx="5400000" cy="2465242"/>
            <wp:effectExtent l="19050" t="19050" r="10795" b="1143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3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6524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D82182" w14:textId="4308D5B4" w:rsidR="002767A6" w:rsidRPr="00B40238" w:rsidRDefault="002767A6" w:rsidP="007B4A5C">
      <w:pPr>
        <w:pStyle w:val="1e"/>
      </w:pPr>
      <w:r w:rsidRPr="00B40238">
        <w:t>注意：此处需要创建新实例。</w:t>
      </w:r>
    </w:p>
    <w:p w14:paraId="4D7D2EA5" w14:textId="4A1D4C1D" w:rsidR="00801F57" w:rsidRPr="00B40238" w:rsidRDefault="00801F57" w:rsidP="007B4A5C">
      <w:pPr>
        <w:pStyle w:val="30"/>
        <w:rPr>
          <w:rFonts w:hint="eastAsia"/>
        </w:rPr>
      </w:pPr>
      <w:r w:rsidRPr="00B40238">
        <w:t>点击</w:t>
      </w:r>
      <w:r w:rsidRPr="00B40238">
        <w:t>“</w:t>
      </w:r>
      <w:r w:rsidRPr="00B40238">
        <w:t>导出</w:t>
      </w:r>
      <w:r w:rsidRPr="00B40238">
        <w:t>”</w:t>
      </w:r>
      <w:r w:rsidRPr="00B40238">
        <w:t>，导出备份信息。</w:t>
      </w:r>
    </w:p>
    <w:p w14:paraId="45D7F406" w14:textId="60FDCC6D" w:rsidR="00801F57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3CAC49" wp14:editId="17C5B0BA">
                <wp:simplePos x="0" y="0"/>
                <wp:positionH relativeFrom="column">
                  <wp:posOffset>2923110</wp:posOffset>
                </wp:positionH>
                <wp:positionV relativeFrom="paragraph">
                  <wp:posOffset>33510</wp:posOffset>
                </wp:positionV>
                <wp:extent cx="424610" cy="193880"/>
                <wp:effectExtent l="19050" t="19050" r="13970" b="158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610" cy="193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0B4DC" id="矩形 30" o:spid="_x0000_s1026" style="position:absolute;left:0;text-align:left;margin-left:230.15pt;margin-top:2.65pt;width:33.45pt;height:15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" filled="f" strokecolor="#c7000b" strokeweight="2.25pt"/>
            </w:pict>
          </mc:Fallback>
        </mc:AlternateContent>
      </w:r>
      <w:r w:rsidR="00801F57" w:rsidRPr="00B40238">
        <w:rPr>
          <w:noProof/>
        </w:rPr>
        <w:drawing>
          <wp:inline distT="0" distB="0" distL="0" distR="0" wp14:anchorId="1C1FF14D" wp14:editId="06218320">
            <wp:extent cx="5400000" cy="1492032"/>
            <wp:effectExtent l="19050" t="19050" r="10795" b="133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3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9203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232519" w14:textId="63F0CDB5" w:rsidR="00C65124" w:rsidRPr="00B40238" w:rsidRDefault="00C65124" w:rsidP="00C65124">
      <w:pPr>
        <w:pStyle w:val="3"/>
        <w:rPr>
          <w:rFonts w:ascii="Huawei Sans" w:hAnsi="Huawei Sans" w:cs="Huawei Sans"/>
        </w:rPr>
      </w:pPr>
      <w:bookmarkStart w:id="47" w:name="_Toc53478882"/>
      <w:r w:rsidRPr="00B40238">
        <w:rPr>
          <w:rFonts w:ascii="Huawei Sans" w:hAnsi="Huawei Sans" w:cs="Huawei Sans"/>
        </w:rPr>
        <w:t>日志管理</w:t>
      </w:r>
      <w:bookmarkEnd w:id="47"/>
    </w:p>
    <w:p w14:paraId="281076A4" w14:textId="45855A6B" w:rsidR="00C65124" w:rsidRPr="00B40238" w:rsidRDefault="00600E34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错误日志</w:t>
      </w:r>
      <w:r w:rsidRPr="00B40238">
        <w:t>”</w:t>
      </w:r>
      <w:r w:rsidRPr="00B40238">
        <w:t>页面中，</w:t>
      </w:r>
      <w:r w:rsidR="00C65124" w:rsidRPr="00B40238">
        <w:t>查看错误日志</w:t>
      </w:r>
      <w:r w:rsidRPr="00B40238">
        <w:t>。</w:t>
      </w:r>
    </w:p>
    <w:p w14:paraId="431C72AF" w14:textId="6B2FF49E" w:rsidR="00600E34" w:rsidRPr="00B40238" w:rsidRDefault="00600E34" w:rsidP="007B4A5C">
      <w:pPr>
        <w:pStyle w:val="1e"/>
      </w:pPr>
      <w:r w:rsidRPr="00B40238">
        <w:rPr>
          <w:noProof/>
        </w:rPr>
        <w:lastRenderedPageBreak/>
        <w:drawing>
          <wp:inline distT="0" distB="0" distL="0" distR="0" wp14:anchorId="29C842C4" wp14:editId="0D89590F">
            <wp:extent cx="5400000" cy="2209193"/>
            <wp:effectExtent l="19050" t="19050" r="10795" b="196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0919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05A703" w14:textId="7999D0E2" w:rsidR="00600E34" w:rsidRPr="00B40238" w:rsidRDefault="00600E34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慢日志</w:t>
      </w:r>
      <w:r w:rsidRPr="00B40238">
        <w:t>”</w:t>
      </w:r>
      <w:r w:rsidRPr="00B40238">
        <w:t>页面中，查看慢日志。</w:t>
      </w:r>
    </w:p>
    <w:p w14:paraId="1CEF79C5" w14:textId="00544A8D" w:rsidR="00600E34" w:rsidRPr="00B40238" w:rsidRDefault="00600E34" w:rsidP="007B4A5C">
      <w:pPr>
        <w:pStyle w:val="1e"/>
      </w:pPr>
      <w:r w:rsidRPr="00B40238">
        <w:rPr>
          <w:noProof/>
        </w:rPr>
        <w:drawing>
          <wp:inline distT="0" distB="0" distL="0" distR="0" wp14:anchorId="3CBCB580" wp14:editId="16F656AF">
            <wp:extent cx="5400000" cy="1592322"/>
            <wp:effectExtent l="19050" t="19050" r="10795" b="273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9232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5C204A" w14:textId="5AC85F56" w:rsidR="00C65124" w:rsidRPr="00B40238" w:rsidRDefault="00C65124" w:rsidP="00C65124">
      <w:pPr>
        <w:pStyle w:val="3"/>
        <w:rPr>
          <w:rFonts w:ascii="Huawei Sans" w:hAnsi="Huawei Sans" w:cs="Huawei Sans"/>
        </w:rPr>
      </w:pPr>
      <w:bookmarkStart w:id="48" w:name="_Toc53478883"/>
      <w:r w:rsidRPr="00B40238">
        <w:rPr>
          <w:rFonts w:ascii="Huawei Sans" w:hAnsi="Huawei Sans" w:cs="Huawei Sans"/>
        </w:rPr>
        <w:t>参数修改</w:t>
      </w:r>
      <w:bookmarkEnd w:id="48"/>
    </w:p>
    <w:p w14:paraId="53FE445A" w14:textId="7D481870" w:rsidR="00C65124" w:rsidRPr="00B40238" w:rsidRDefault="00C65124" w:rsidP="007B4A5C">
      <w:pPr>
        <w:pStyle w:val="30"/>
        <w:rPr>
          <w:rFonts w:hint="eastAsia"/>
        </w:rPr>
      </w:pPr>
      <w:r w:rsidRPr="00B40238">
        <w:t>在</w:t>
      </w:r>
      <w:r w:rsidR="00600E34" w:rsidRPr="00B40238">
        <w:t>“</w:t>
      </w:r>
      <w:r w:rsidR="00600E34" w:rsidRPr="00B40238">
        <w:t>参数</w:t>
      </w:r>
      <w:r w:rsidR="00600E34" w:rsidRPr="00B40238">
        <w:t>”</w:t>
      </w:r>
      <w:r w:rsidRPr="00B40238">
        <w:t>页面中</w:t>
      </w:r>
      <w:r w:rsidR="00600E34" w:rsidRPr="00B40238">
        <w:t>修改参数，以修改</w:t>
      </w:r>
      <w:r w:rsidR="00600E34" w:rsidRPr="00B40238">
        <w:t>“long_query_time”</w:t>
      </w:r>
      <w:r w:rsidR="00600E34" w:rsidRPr="00B40238">
        <w:t>为例，在搜索栏中查询该参数。</w:t>
      </w:r>
    </w:p>
    <w:p w14:paraId="65D74CA1" w14:textId="22BCE04C" w:rsidR="00801F57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E4A819" wp14:editId="5D60EB38">
                <wp:simplePos x="0" y="0"/>
                <wp:positionH relativeFrom="column">
                  <wp:posOffset>2584710</wp:posOffset>
                </wp:positionH>
                <wp:positionV relativeFrom="paragraph">
                  <wp:posOffset>665290</wp:posOffset>
                </wp:positionV>
                <wp:extent cx="1605290" cy="201305"/>
                <wp:effectExtent l="19050" t="19050" r="13970" b="2730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90" cy="2013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23D23" id="矩形 31" o:spid="_x0000_s1026" style="position:absolute;left:0;text-align:left;margin-left:203.5pt;margin-top:52.4pt;width:126.4pt;height:15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" filled="f" strokecolor="#c7000b" strokeweight="2.25pt"/>
            </w:pict>
          </mc:Fallback>
        </mc:AlternateContent>
      </w:r>
      <w:r w:rsidR="00801F57" w:rsidRPr="00B40238">
        <w:rPr>
          <w:noProof/>
        </w:rPr>
        <w:drawing>
          <wp:inline distT="0" distB="0" distL="0" distR="0" wp14:anchorId="581E8FDF" wp14:editId="51C93B0B">
            <wp:extent cx="5400000" cy="900934"/>
            <wp:effectExtent l="19050" t="19050" r="10795" b="139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3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0093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DE7BB8" w14:textId="31D7113B" w:rsidR="00600E34" w:rsidRPr="00B40238" w:rsidRDefault="00600E34" w:rsidP="007B4A5C">
      <w:pPr>
        <w:pStyle w:val="30"/>
        <w:rPr>
          <w:rFonts w:hint="eastAsia"/>
        </w:rPr>
      </w:pPr>
      <w:r w:rsidRPr="00B40238">
        <w:t>修改完参数后，点击</w:t>
      </w:r>
      <w:r w:rsidRPr="00B40238">
        <w:t>“</w:t>
      </w:r>
      <w:r w:rsidRPr="00B40238">
        <w:t>保存</w:t>
      </w:r>
      <w:r w:rsidRPr="00B40238">
        <w:t>”</w:t>
      </w:r>
      <w:r w:rsidRPr="00B40238">
        <w:t>，完成数据更改。</w:t>
      </w:r>
    </w:p>
    <w:p w14:paraId="01DE27B4" w14:textId="418A7024" w:rsidR="00801F57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E76F026" wp14:editId="2D069297">
                <wp:simplePos x="0" y="0"/>
                <wp:positionH relativeFrom="column">
                  <wp:posOffset>712710</wp:posOffset>
                </wp:positionH>
                <wp:positionV relativeFrom="paragraph">
                  <wp:posOffset>347635</wp:posOffset>
                </wp:positionV>
                <wp:extent cx="503565" cy="222660"/>
                <wp:effectExtent l="19050" t="19050" r="10795" b="2540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65" cy="222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15E69" id="矩形 32" o:spid="_x0000_s1026" style="position:absolute;left:0;text-align:left;margin-left:56.1pt;margin-top:27.35pt;width:39.65pt;height:17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" filled="f" strokecolor="#c7000b" strokeweight="2.25pt"/>
            </w:pict>
          </mc:Fallback>
        </mc:AlternateContent>
      </w:r>
      <w:r w:rsidR="00801F57" w:rsidRPr="00B40238">
        <w:rPr>
          <w:noProof/>
        </w:rPr>
        <w:drawing>
          <wp:inline distT="0" distB="0" distL="0" distR="0" wp14:anchorId="02D9CF50" wp14:editId="76FCE420">
            <wp:extent cx="5400000" cy="1157543"/>
            <wp:effectExtent l="19050" t="19050" r="10795" b="2413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3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575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8CF9A1" w14:textId="4B24DF17" w:rsidR="00801F57" w:rsidRPr="00B40238" w:rsidRDefault="00382C8C" w:rsidP="007B4A5C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AC94CFA" wp14:editId="71187EB0">
                <wp:simplePos x="0" y="0"/>
                <wp:positionH relativeFrom="column">
                  <wp:posOffset>1526310</wp:posOffset>
                </wp:positionH>
                <wp:positionV relativeFrom="paragraph">
                  <wp:posOffset>647865</wp:posOffset>
                </wp:positionV>
                <wp:extent cx="395790" cy="259100"/>
                <wp:effectExtent l="19050" t="19050" r="23495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90" cy="25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54BD3" id="矩形 33" o:spid="_x0000_s1026" style="position:absolute;left:0;text-align:left;margin-left:120.2pt;margin-top:51pt;width:31.15pt;height:20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" filled="f" strokecolor="#c7000b" strokeweight="2.25pt"/>
            </w:pict>
          </mc:Fallback>
        </mc:AlternateContent>
      </w:r>
      <w:r w:rsidR="00801F57" w:rsidRPr="00B40238">
        <w:rPr>
          <w:noProof/>
        </w:rPr>
        <w:drawing>
          <wp:inline distT="0" distB="0" distL="0" distR="0" wp14:anchorId="1E599476" wp14:editId="608F5915">
            <wp:extent cx="2466731" cy="1017917"/>
            <wp:effectExtent l="19050" t="19050" r="10160" b="1079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3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937" cy="102171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A3AB0" w14:textId="4DE8C01D" w:rsidR="00600E34" w:rsidRPr="00B40238" w:rsidRDefault="00600E34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参数修改历史</w:t>
      </w:r>
      <w:r w:rsidRPr="00B40238">
        <w:t>”</w:t>
      </w:r>
      <w:r w:rsidRPr="00B40238">
        <w:t>页面中查看数据修改历史。</w:t>
      </w:r>
    </w:p>
    <w:p w14:paraId="2F3A834F" w14:textId="3007017E" w:rsidR="00801F57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FB91A1" wp14:editId="61F13A31">
                <wp:simplePos x="0" y="0"/>
                <wp:positionH relativeFrom="column">
                  <wp:posOffset>1094310</wp:posOffset>
                </wp:positionH>
                <wp:positionV relativeFrom="paragraph">
                  <wp:posOffset>43111</wp:posOffset>
                </wp:positionV>
                <wp:extent cx="589905" cy="144000"/>
                <wp:effectExtent l="19050" t="19050" r="20320" b="2794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05" cy="14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B7062" id="矩形 34" o:spid="_x0000_s1026" style="position:absolute;left:0;text-align:left;margin-left:86.15pt;margin-top:3.4pt;width:46.45pt;height:11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" filled="f" strokecolor="#c7000b" strokeweight="2.25pt"/>
            </w:pict>
          </mc:Fallback>
        </mc:AlternateContent>
      </w:r>
      <w:r w:rsidR="00712757" w:rsidRPr="00B40238">
        <w:rPr>
          <w:noProof/>
        </w:rPr>
        <w:drawing>
          <wp:inline distT="0" distB="0" distL="0" distR="0" wp14:anchorId="6C769A97" wp14:editId="50E0E6D9">
            <wp:extent cx="5400000" cy="840423"/>
            <wp:effectExtent l="19050" t="19050" r="10795" b="171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3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042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16CF9" w14:textId="6D033B4E" w:rsidR="00712757" w:rsidRPr="00B40238" w:rsidRDefault="007979B7" w:rsidP="007979B7">
      <w:pPr>
        <w:pStyle w:val="2"/>
        <w:rPr>
          <w:rFonts w:ascii="Huawei Sans" w:hAnsi="Huawei Sans" w:cs="Huawei Sans"/>
        </w:rPr>
      </w:pPr>
      <w:bookmarkStart w:id="49" w:name="_Toc53478884"/>
      <w:r w:rsidRPr="00B40238">
        <w:rPr>
          <w:rFonts w:ascii="Huawei Sans" w:hAnsi="Huawei Sans" w:cs="Huawei Sans"/>
        </w:rPr>
        <w:t>其它功能</w:t>
      </w:r>
      <w:bookmarkEnd w:id="49"/>
    </w:p>
    <w:p w14:paraId="191307CB" w14:textId="58521D66" w:rsidR="007979B7" w:rsidRPr="00B40238" w:rsidRDefault="007979B7" w:rsidP="007979B7">
      <w:pPr>
        <w:pStyle w:val="3"/>
        <w:rPr>
          <w:rFonts w:ascii="Huawei Sans" w:hAnsi="Huawei Sans" w:cs="Huawei Sans"/>
          <w:lang w:eastAsia="en-US"/>
        </w:rPr>
      </w:pPr>
      <w:bookmarkStart w:id="50" w:name="_Toc53478885"/>
      <w:r w:rsidRPr="00B40238">
        <w:rPr>
          <w:rFonts w:ascii="Huawei Sans" w:hAnsi="Huawei Sans" w:cs="Huawei Sans"/>
          <w:lang w:eastAsia="en-US"/>
        </w:rPr>
        <w:t>性能监控</w:t>
      </w:r>
      <w:bookmarkEnd w:id="50"/>
    </w:p>
    <w:p w14:paraId="613EC2BF" w14:textId="14A31BC0" w:rsidR="007979B7" w:rsidRPr="00B40238" w:rsidRDefault="007979B7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基本信息</w:t>
      </w:r>
      <w:r w:rsidRPr="00B40238">
        <w:t>-</w:t>
      </w:r>
      <w:r w:rsidRPr="00B40238">
        <w:t>节点信息</w:t>
      </w:r>
      <w:r w:rsidRPr="00B40238">
        <w:t>”</w:t>
      </w:r>
      <w:r w:rsidRPr="00B40238">
        <w:t>页面，在节点操作栏中点击</w:t>
      </w:r>
      <w:r w:rsidRPr="00B40238">
        <w:t>“</w:t>
      </w:r>
      <w:r w:rsidRPr="00B40238">
        <w:t>查看监控</w:t>
      </w:r>
      <w:r w:rsidRPr="00B40238">
        <w:t>”</w:t>
      </w:r>
      <w:r w:rsidRPr="00B40238">
        <w:t>。</w:t>
      </w:r>
    </w:p>
    <w:p w14:paraId="506C5C61" w14:textId="4E2F1CED" w:rsidR="007979B7" w:rsidRPr="00B40238" w:rsidRDefault="00382C8C" w:rsidP="007B4A5C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74D429" wp14:editId="243C2263">
                <wp:simplePos x="0" y="0"/>
                <wp:positionH relativeFrom="column">
                  <wp:posOffset>5104710</wp:posOffset>
                </wp:positionH>
                <wp:positionV relativeFrom="paragraph">
                  <wp:posOffset>405940</wp:posOffset>
                </wp:positionV>
                <wp:extent cx="367200" cy="158400"/>
                <wp:effectExtent l="19050" t="19050" r="13970" b="133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0" cy="158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2082D" id="矩形 35" o:spid="_x0000_s1026" style="position:absolute;left:0;text-align:left;margin-left:401.95pt;margin-top:31.95pt;width:28.9pt;height:12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" filled="f" strokecolor="#c7000b" strokeweight="2.25pt"/>
            </w:pict>
          </mc:Fallback>
        </mc:AlternateContent>
      </w:r>
      <w:r w:rsidR="007979B7" w:rsidRPr="00B40238">
        <w:rPr>
          <w:noProof/>
        </w:rPr>
        <w:drawing>
          <wp:inline distT="0" distB="0" distL="0" distR="0" wp14:anchorId="37B63B47" wp14:editId="00759495">
            <wp:extent cx="5400000" cy="754700"/>
            <wp:effectExtent l="19050" t="19050" r="10795" b="266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3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547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09DE96" w14:textId="2FEB6B29" w:rsidR="00712757" w:rsidRPr="00B40238" w:rsidRDefault="007979B7" w:rsidP="007B4A5C">
      <w:pPr>
        <w:pStyle w:val="30"/>
        <w:rPr>
          <w:rFonts w:hint="eastAsia"/>
        </w:rPr>
      </w:pPr>
      <w:r w:rsidRPr="00B40238">
        <w:t>查看性能监控。</w:t>
      </w:r>
    </w:p>
    <w:p w14:paraId="757AC501" w14:textId="13C0A79B" w:rsidR="007979B7" w:rsidRPr="00B40238" w:rsidRDefault="007979B7" w:rsidP="007B4A5C">
      <w:pPr>
        <w:pStyle w:val="1e"/>
      </w:pPr>
      <w:r w:rsidRPr="00B40238">
        <w:rPr>
          <w:noProof/>
        </w:rPr>
        <w:drawing>
          <wp:inline distT="0" distB="0" distL="0" distR="0" wp14:anchorId="60EAA466" wp14:editId="6DBB4659">
            <wp:extent cx="5400000" cy="2236647"/>
            <wp:effectExtent l="19050" t="19050" r="10795" b="1143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3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366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E4FF63" w14:textId="7585EF47" w:rsidR="007979B7" w:rsidRPr="00B40238" w:rsidRDefault="007979B7" w:rsidP="007979B7">
      <w:pPr>
        <w:pStyle w:val="3"/>
        <w:rPr>
          <w:rFonts w:ascii="Huawei Sans" w:hAnsi="Huawei Sans" w:cs="Huawei Sans"/>
        </w:rPr>
      </w:pPr>
      <w:bookmarkStart w:id="51" w:name="_Toc53478886"/>
      <w:r w:rsidRPr="00B40238">
        <w:rPr>
          <w:rFonts w:ascii="Huawei Sans" w:hAnsi="Huawei Sans" w:cs="Huawei Sans"/>
        </w:rPr>
        <w:t>性能调优</w:t>
      </w:r>
      <w:bookmarkEnd w:id="51"/>
    </w:p>
    <w:p w14:paraId="1A7C3527" w14:textId="39EE668D" w:rsidR="007979B7" w:rsidRPr="00B40238" w:rsidRDefault="007979B7" w:rsidP="007B4A5C">
      <w:pPr>
        <w:pStyle w:val="30"/>
        <w:rPr>
          <w:rFonts w:hint="eastAsia"/>
        </w:rPr>
      </w:pPr>
      <w:r w:rsidRPr="00B40238">
        <w:t>通过</w:t>
      </w:r>
      <w:r w:rsidRPr="00B40238">
        <w:t>DAS</w:t>
      </w:r>
      <w:r w:rsidRPr="00B40238">
        <w:t>登录</w:t>
      </w:r>
      <w:r w:rsidR="009A4530" w:rsidRPr="00B40238">
        <w:t>数据库，在</w:t>
      </w:r>
      <w:r w:rsidR="009A4530" w:rsidRPr="00B40238">
        <w:t>“</w:t>
      </w:r>
      <w:r w:rsidR="009A4530" w:rsidRPr="00B40238">
        <w:t>云</w:t>
      </w:r>
      <w:r w:rsidR="009A4530" w:rsidRPr="00B40238">
        <w:t>DBA</w:t>
      </w:r>
      <w:r w:rsidR="009A4530" w:rsidRPr="00B40238">
        <w:t>服务</w:t>
      </w:r>
      <w:r w:rsidR="009A4530" w:rsidRPr="00B40238">
        <w:t>”</w:t>
      </w:r>
      <w:r w:rsidR="009A4530" w:rsidRPr="00B40238">
        <w:t>下拉菜单中选择</w:t>
      </w:r>
      <w:r w:rsidR="009A4530" w:rsidRPr="00B40238">
        <w:t>“SQL</w:t>
      </w:r>
      <w:r w:rsidR="009A4530" w:rsidRPr="00B40238">
        <w:t>诊断</w:t>
      </w:r>
      <w:r w:rsidR="009A4530" w:rsidRPr="00B40238">
        <w:t>”</w:t>
      </w:r>
      <w:r w:rsidR="009A4530" w:rsidRPr="00B40238">
        <w:t>。</w:t>
      </w:r>
    </w:p>
    <w:p w14:paraId="09E10F96" w14:textId="2476F307" w:rsidR="009A4530" w:rsidRPr="00B40238" w:rsidRDefault="00382C8C" w:rsidP="007B4A5C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7A2411" wp14:editId="34FB1FAA">
                <wp:simplePos x="0" y="0"/>
                <wp:positionH relativeFrom="column">
                  <wp:posOffset>5335109</wp:posOffset>
                </wp:positionH>
                <wp:positionV relativeFrom="paragraph">
                  <wp:posOffset>691065</wp:posOffset>
                </wp:positionV>
                <wp:extent cx="720000" cy="194400"/>
                <wp:effectExtent l="19050" t="19050" r="23495" b="1524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20000" cy="194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E67D7" id="矩形 36" o:spid="_x0000_s1026" style="position:absolute;left:0;text-align:left;margin-left:420.1pt;margin-top:54.4pt;width:56.7pt;height:15.3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" filled="f" strokecolor="#c7000b" strokeweight="2.25pt"/>
            </w:pict>
          </mc:Fallback>
        </mc:AlternateContent>
      </w:r>
      <w:r w:rsidR="009A4530" w:rsidRPr="00B40238">
        <w:rPr>
          <w:noProof/>
        </w:rPr>
        <w:drawing>
          <wp:inline distT="0" distB="0" distL="0" distR="0" wp14:anchorId="4387383F" wp14:editId="02560E11">
            <wp:extent cx="5400000" cy="1106557"/>
            <wp:effectExtent l="19050" t="19050" r="10795" b="177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3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655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927862" w14:textId="21EDA858" w:rsidR="009A4530" w:rsidRPr="00B40238" w:rsidRDefault="009A4530" w:rsidP="007B4A5C">
      <w:pPr>
        <w:pStyle w:val="30"/>
        <w:rPr>
          <w:rFonts w:hint="eastAsia"/>
        </w:rPr>
      </w:pPr>
      <w:r w:rsidRPr="00B40238">
        <w:t>在</w:t>
      </w:r>
      <w:r w:rsidRPr="00B40238">
        <w:t>“SQL</w:t>
      </w:r>
      <w:r w:rsidRPr="00B40238">
        <w:t>诊断</w:t>
      </w:r>
      <w:r w:rsidRPr="00B40238">
        <w:t>”</w:t>
      </w:r>
      <w:r w:rsidRPr="00B40238">
        <w:t>页面中，点击</w:t>
      </w:r>
      <w:r w:rsidRPr="00B40238">
        <w:t>“</w:t>
      </w:r>
      <w:r w:rsidRPr="00B40238">
        <w:t>新增</w:t>
      </w:r>
      <w:r w:rsidRPr="00B40238">
        <w:t>SQL</w:t>
      </w:r>
      <w:r w:rsidRPr="00B40238">
        <w:t>性能诊断</w:t>
      </w:r>
      <w:r w:rsidRPr="00B40238">
        <w:t>”</w:t>
      </w:r>
      <w:r w:rsidRPr="00B40238">
        <w:t>。</w:t>
      </w:r>
    </w:p>
    <w:p w14:paraId="355FEB25" w14:textId="45618442" w:rsidR="009A4530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D5043D" wp14:editId="2A9627CE">
                <wp:simplePos x="0" y="0"/>
                <wp:positionH relativeFrom="column">
                  <wp:posOffset>734310</wp:posOffset>
                </wp:positionH>
                <wp:positionV relativeFrom="paragraph">
                  <wp:posOffset>358260</wp:posOffset>
                </wp:positionV>
                <wp:extent cx="928800" cy="213810"/>
                <wp:effectExtent l="19050" t="19050" r="24130" b="152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800" cy="2138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0A780" id="矩形 37" o:spid="_x0000_s1026" style="position:absolute;left:0;text-align:left;margin-left:57.8pt;margin-top:28.2pt;width:73.15pt;height:16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" filled="f" strokecolor="#c7000b" strokeweight="2.25pt"/>
            </w:pict>
          </mc:Fallback>
        </mc:AlternateContent>
      </w:r>
      <w:r w:rsidR="009A4530" w:rsidRPr="00B40238">
        <w:rPr>
          <w:noProof/>
        </w:rPr>
        <w:drawing>
          <wp:inline distT="0" distB="0" distL="0" distR="0" wp14:anchorId="0F64A5C4" wp14:editId="491BBB68">
            <wp:extent cx="3916392" cy="1183866"/>
            <wp:effectExtent l="19050" t="19050" r="27305" b="165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39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802" cy="119215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DCDBE" w14:textId="18FE9B4B" w:rsidR="009A4530" w:rsidRPr="00B40238" w:rsidRDefault="009A4530" w:rsidP="007B4A5C">
      <w:pPr>
        <w:pStyle w:val="30"/>
        <w:rPr>
          <w:rFonts w:hint="eastAsia"/>
        </w:rPr>
      </w:pPr>
      <w:r w:rsidRPr="00B40238">
        <w:t>在</w:t>
      </w:r>
      <w:r w:rsidRPr="00B40238">
        <w:t>“</w:t>
      </w:r>
      <w:r w:rsidRPr="00B40238">
        <w:t>新增</w:t>
      </w:r>
      <w:r w:rsidRPr="00B40238">
        <w:t>SQL</w:t>
      </w:r>
      <w:r w:rsidRPr="00B40238">
        <w:t>性能诊断</w:t>
      </w:r>
      <w:r w:rsidRPr="00B40238">
        <w:t>”</w:t>
      </w:r>
      <w:r w:rsidRPr="00B40238">
        <w:t>对话框中选择数据库，并输入</w:t>
      </w:r>
      <w:r w:rsidRPr="00B40238">
        <w:t>SQL</w:t>
      </w:r>
      <w:r w:rsidRPr="00B40238">
        <w:t>语句，完成后点击</w:t>
      </w:r>
      <w:r w:rsidRPr="00B40238">
        <w:t>“</w:t>
      </w:r>
      <w:r w:rsidRPr="00B40238">
        <w:t>确定</w:t>
      </w:r>
      <w:r w:rsidRPr="00B40238">
        <w:t>”</w:t>
      </w:r>
      <w:r w:rsidRPr="00B40238">
        <w:t>。</w:t>
      </w:r>
    </w:p>
    <w:p w14:paraId="7A983AA0" w14:textId="53FFF5D9" w:rsidR="009A4530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E89C58" wp14:editId="3B7E6018">
                <wp:simplePos x="0" y="0"/>
                <wp:positionH relativeFrom="column">
                  <wp:posOffset>1382310</wp:posOffset>
                </wp:positionH>
                <wp:positionV relativeFrom="paragraph">
                  <wp:posOffset>1087490</wp:posOffset>
                </wp:positionV>
                <wp:extent cx="1165870" cy="187100"/>
                <wp:effectExtent l="19050" t="19050" r="15240" b="2286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70" cy="187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5B8DE" id="矩形 45" o:spid="_x0000_s1026" style="position:absolute;left:0;text-align:left;margin-left:108.85pt;margin-top:85.65pt;width:91.8pt;height:14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676845" wp14:editId="5296601D">
                <wp:simplePos x="0" y="0"/>
                <wp:positionH relativeFrom="column">
                  <wp:posOffset>1339110</wp:posOffset>
                </wp:positionH>
                <wp:positionV relativeFrom="paragraph">
                  <wp:posOffset>461090</wp:posOffset>
                </wp:positionV>
                <wp:extent cx="1742400" cy="194400"/>
                <wp:effectExtent l="19050" t="19050" r="10795" b="1524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400" cy="194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9863C" id="矩形 38" o:spid="_x0000_s1026" style="position:absolute;left:0;text-align:left;margin-left:105.45pt;margin-top:36.3pt;width:137.2pt;height:15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" filled="f" strokecolor="#c7000b" strokeweight="2.25pt"/>
            </w:pict>
          </mc:Fallback>
        </mc:AlternateContent>
      </w:r>
      <w:r w:rsidR="009A4530" w:rsidRPr="00B40238">
        <w:rPr>
          <w:noProof/>
        </w:rPr>
        <w:drawing>
          <wp:inline distT="0" distB="0" distL="0" distR="0" wp14:anchorId="70807F83" wp14:editId="1D877434">
            <wp:extent cx="3709358" cy="2478165"/>
            <wp:effectExtent l="19050" t="19050" r="24765" b="177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4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879" cy="248719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11569" w14:textId="2D2AEBB2" w:rsidR="009A4530" w:rsidRPr="00B40238" w:rsidRDefault="002A0F9F" w:rsidP="007B4A5C">
      <w:pPr>
        <w:pStyle w:val="30"/>
        <w:rPr>
          <w:rFonts w:hint="eastAsia"/>
        </w:rPr>
      </w:pPr>
      <w:r w:rsidRPr="00B40238">
        <w:t>任务诊断成功后，点击</w:t>
      </w:r>
      <w:r w:rsidRPr="00B40238">
        <w:t>“</w:t>
      </w:r>
      <w:r w:rsidRPr="00B40238">
        <w:t>查看任务详情</w:t>
      </w:r>
      <w:r w:rsidRPr="00B40238">
        <w:t>”</w:t>
      </w:r>
      <w:r w:rsidRPr="00B40238">
        <w:t>查看。</w:t>
      </w:r>
    </w:p>
    <w:p w14:paraId="62A0E8A6" w14:textId="0F9E3594" w:rsidR="002A0F9F" w:rsidRPr="00B40238" w:rsidRDefault="00382C8C" w:rsidP="007B4A5C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B0EEAB" wp14:editId="49481281">
                <wp:simplePos x="0" y="0"/>
                <wp:positionH relativeFrom="column">
                  <wp:posOffset>5399910</wp:posOffset>
                </wp:positionH>
                <wp:positionV relativeFrom="paragraph">
                  <wp:posOffset>218285</wp:posOffset>
                </wp:positionV>
                <wp:extent cx="417600" cy="114925"/>
                <wp:effectExtent l="19050" t="19050" r="20955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114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C67BE" id="矩形 46" o:spid="_x0000_s1026" style="position:absolute;left:0;text-align:left;margin-left:425.2pt;margin-top:17.2pt;width:32.9pt;height:9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" filled="f" strokecolor="#c7000b" strokeweight="2.25pt"/>
            </w:pict>
          </mc:Fallback>
        </mc:AlternateContent>
      </w:r>
      <w:r w:rsidR="002A0F9F" w:rsidRPr="00B40238">
        <w:rPr>
          <w:noProof/>
        </w:rPr>
        <w:drawing>
          <wp:inline distT="0" distB="0" distL="0" distR="0" wp14:anchorId="416EC855" wp14:editId="7677355B">
            <wp:extent cx="5400000" cy="354098"/>
            <wp:effectExtent l="19050" t="19050" r="10795" b="273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4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409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5DB613" w14:textId="5E737D63" w:rsidR="002A0F9F" w:rsidRPr="00B40238" w:rsidRDefault="002A0F9F" w:rsidP="007B4A5C">
      <w:pPr>
        <w:pStyle w:val="30"/>
        <w:rPr>
          <w:rFonts w:hint="eastAsia"/>
        </w:rPr>
      </w:pPr>
      <w:r w:rsidRPr="00B40238">
        <w:t>点击</w:t>
      </w:r>
      <w:r w:rsidRPr="00B40238">
        <w:t>“</w:t>
      </w:r>
      <w:r w:rsidRPr="00B40238">
        <w:t>查看诊断结果详情</w:t>
      </w:r>
      <w:r w:rsidRPr="00B40238">
        <w:t>”</w:t>
      </w:r>
      <w:r w:rsidRPr="00B40238">
        <w:t>，查看诊断结果。</w:t>
      </w:r>
    </w:p>
    <w:p w14:paraId="3B23DBC7" w14:textId="2A719F41" w:rsidR="002A0F9F" w:rsidRPr="00B40238" w:rsidRDefault="00E5408D" w:rsidP="007B4A5C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5B4BD4" wp14:editId="2F6168E4">
                <wp:simplePos x="0" y="0"/>
                <wp:positionH relativeFrom="column">
                  <wp:posOffset>5032710</wp:posOffset>
                </wp:positionH>
                <wp:positionV relativeFrom="paragraph">
                  <wp:posOffset>1411065</wp:posOffset>
                </wp:positionV>
                <wp:extent cx="517935" cy="151120"/>
                <wp:effectExtent l="19050" t="19050" r="15875" b="2095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35" cy="151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BFCC2" id="矩形 47" o:spid="_x0000_s1026" style="position:absolute;left:0;text-align:left;margin-left:396.3pt;margin-top:111.1pt;width:40.8pt;height:11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" filled="f" strokecolor="#c7000b" strokeweight="2.25pt"/>
            </w:pict>
          </mc:Fallback>
        </mc:AlternateContent>
      </w:r>
      <w:r w:rsidR="002A0F9F" w:rsidRPr="00B40238">
        <w:rPr>
          <w:noProof/>
        </w:rPr>
        <w:drawing>
          <wp:inline distT="0" distB="0" distL="0" distR="0" wp14:anchorId="7468F13C" wp14:editId="63F739B5">
            <wp:extent cx="5400000" cy="1745839"/>
            <wp:effectExtent l="19050" t="19050" r="10795" b="260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4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458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3108E2" w14:textId="5D798952" w:rsidR="002A0F9F" w:rsidRPr="00B40238" w:rsidRDefault="002A0F9F" w:rsidP="007B4A5C">
      <w:pPr>
        <w:pStyle w:val="30"/>
        <w:rPr>
          <w:rFonts w:hint="eastAsia"/>
        </w:rPr>
      </w:pPr>
      <w:r w:rsidRPr="00B40238">
        <w:t>查看诊断详情，根据诊断结果进行优化，即可完成调优。</w:t>
      </w:r>
    </w:p>
    <w:p w14:paraId="1A960148" w14:textId="1AD48A47" w:rsidR="002A0F9F" w:rsidRPr="00B40238" w:rsidRDefault="002A0F9F" w:rsidP="007B4A5C">
      <w:pPr>
        <w:pStyle w:val="1e"/>
      </w:pPr>
      <w:r w:rsidRPr="00B40238">
        <w:rPr>
          <w:noProof/>
        </w:rPr>
        <w:drawing>
          <wp:inline distT="0" distB="0" distL="0" distR="0" wp14:anchorId="66C982C8" wp14:editId="0718B1F4">
            <wp:extent cx="5400000" cy="2885453"/>
            <wp:effectExtent l="19050" t="19050" r="10795" b="1016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4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545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11"/>
    </w:p>
    <w:p w14:paraId="505B9AA0" w14:textId="6984B91C" w:rsidR="003E2067" w:rsidRPr="00B40238" w:rsidRDefault="00B90C6A" w:rsidP="007B4A5C">
      <w:pPr>
        <w:pStyle w:val="1e"/>
      </w:pPr>
      <w:r w:rsidRPr="00B40238">
        <w:t>此</w:t>
      </w:r>
      <w:r w:rsidR="003E2067" w:rsidRPr="00B40238">
        <w:t>实验结束。</w:t>
      </w:r>
    </w:p>
    <w:sectPr w:rsidR="003E2067" w:rsidRPr="00B40238" w:rsidSect="00033B54">
      <w:headerReference w:type="default" r:id="rId6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B46BEF" w14:textId="77777777" w:rsidR="00215254" w:rsidRDefault="00215254" w:rsidP="00940D2A">
      <w:pPr>
        <w:spacing w:before="0" w:after="0" w:line="240" w:lineRule="auto"/>
      </w:pPr>
      <w:r>
        <w:separator/>
      </w:r>
    </w:p>
  </w:endnote>
  <w:endnote w:type="continuationSeparator" w:id="0">
    <w:p w14:paraId="197FF06F" w14:textId="77777777" w:rsidR="00215254" w:rsidRDefault="00215254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62E46F" w14:textId="77777777" w:rsidR="00215254" w:rsidRDefault="00215254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39D7EC8" w14:textId="77777777" w:rsidR="00215254" w:rsidRDefault="00215254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7D7E8B" w:rsidRPr="00B3672F" w:rsidRDefault="007D7E8B" w:rsidP="00033B54">
    <w:pPr>
      <w:pStyle w:val="a6"/>
      <w:rPr>
        <w:rFonts w:ascii="HuaweiSans-Regular" w:eastAsia="方正兰亭黑简体" w:hAnsi="HuaweiSans-Regular" w:hint="eastAsia"/>
      </w:rPr>
    </w:pPr>
  </w:p>
  <w:p w14:paraId="6619D47F" w14:textId="77777777" w:rsidR="007D7E8B" w:rsidRPr="00B3672F" w:rsidRDefault="007D7E8B" w:rsidP="00033B54">
    <w:pPr>
      <w:pStyle w:val="a6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D7E8B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D7E8B" w:rsidRPr="00B3672F" w:rsidRDefault="007D7E8B" w:rsidP="00854769">
          <w:pPr>
            <w:pStyle w:val="afff9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D7E8B" w:rsidRPr="00B3672F" w:rsidRDefault="007D7E8B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6F83C157" w:rsidR="007D7E8B" w:rsidRPr="00B3672F" w:rsidRDefault="007D7E8B" w:rsidP="00FF7BDE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  <w:r w:rsidRPr="00682AE7">
            <w:rPr>
              <w:rFonts w:ascii="HuaweiSans-Regular" w:eastAsia="方正兰亭黑简体" w:hAnsi="HuaweiSans-Regular"/>
              <w:noProof/>
            </w:rPr>
            <w:t xml:space="preserve">GaussDB(for MySQL) </w:t>
          </w:r>
          <w:r>
            <w:rPr>
              <w:rFonts w:ascii="HuaweiSans-Regular" w:eastAsia="方正兰亭黑简体" w:hAnsi="HuaweiSans-Regular"/>
              <w:noProof/>
            </w:rPr>
            <w:t>数据库</w:t>
          </w:r>
          <w:r w:rsidR="00FF7BDE">
            <w:rPr>
              <w:rFonts w:ascii="HuaweiSans-Regular" w:eastAsia="方正兰亭黑简体" w:hAnsi="HuaweiSans-Regular" w:hint="eastAsia"/>
              <w:noProof/>
            </w:rPr>
            <w:t>维护管理</w:t>
          </w:r>
          <w:r w:rsidR="00323C01">
            <w:rPr>
              <w:rFonts w:ascii="Huawei Sans" w:eastAsia="方正兰亭黑简体" w:hAnsi="Huawei Sans" w:hint="eastAsia"/>
              <w:noProof/>
            </w:rPr>
            <w:t>指导手册</w:t>
          </w:r>
          <w:r w:rsidRPr="00682AE7">
            <w:rPr>
              <w:rFonts w:ascii="HuaweiSans-Regular" w:eastAsia="方正兰亭黑简体" w:hAnsi="HuaweiSans-Regular"/>
              <w:noProof/>
            </w:rPr>
            <w:t>（基于</w:t>
          </w:r>
          <w:r w:rsidRPr="00682AE7">
            <w:rPr>
              <w:rFonts w:ascii="HuaweiSans-Regular" w:eastAsia="方正兰亭黑简体" w:hAnsi="HuaweiSans-Regular"/>
              <w:noProof/>
            </w:rPr>
            <w:t>DAS</w:t>
          </w:r>
          <w:r w:rsidRPr="00682AE7">
            <w:rPr>
              <w:rFonts w:ascii="HuaweiSans-Regular" w:eastAsia="方正兰亭黑简体" w:hAnsi="HuaweiSans-Regular"/>
              <w:noProof/>
            </w:rPr>
            <w:t>工具）</w:t>
          </w:r>
        </w:p>
      </w:tc>
      <w:tc>
        <w:tcPr>
          <w:tcW w:w="1134" w:type="dxa"/>
          <w:vAlign w:val="bottom"/>
        </w:tcPr>
        <w:p w14:paraId="279C3BBC" w14:textId="1A924E70" w:rsidR="007D7E8B" w:rsidRPr="00B3672F" w:rsidRDefault="007D7E8B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1E2E9A">
            <w:rPr>
              <w:rFonts w:ascii="HuaweiSans-Regular" w:eastAsia="方正兰亭黑简体" w:hAnsi="HuaweiSans-Regular" w:hint="eastAsia"/>
              <w:noProof/>
            </w:rPr>
            <w:t>9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D7E8B" w:rsidRPr="00B3672F" w:rsidRDefault="007D7E8B" w:rsidP="00033B54">
    <w:pPr>
      <w:pStyle w:val="a6"/>
      <w:rPr>
        <w:rFonts w:ascii="HuaweiSans-Regular" w:eastAsia="方正兰亭黑简体" w:hAnsi="HuaweiSans-Regular" w:hint="eastAsia"/>
      </w:rPr>
    </w:pPr>
  </w:p>
  <w:p w14:paraId="76432B8F" w14:textId="77777777" w:rsidR="007D7E8B" w:rsidRPr="00B3672F" w:rsidRDefault="007D7E8B" w:rsidP="00033B54">
    <w:pPr>
      <w:pStyle w:val="a6"/>
      <w:rPr>
        <w:rFonts w:ascii="HuaweiSans-Regular" w:eastAsia="方正兰亭黑简体" w:hAnsi="HuaweiSans-Regular" w:hint="eastAsia"/>
      </w:rPr>
    </w:pPr>
  </w:p>
  <w:p w14:paraId="2CCE42D9" w14:textId="77777777" w:rsidR="007D7E8B" w:rsidRPr="00B3672F" w:rsidRDefault="007D7E8B">
    <w:pPr>
      <w:pStyle w:val="a6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689EE31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B87D62"/>
    <w:multiLevelType w:val="hybridMultilevel"/>
    <w:tmpl w:val="F6EEB79E"/>
    <w:lvl w:ilvl="0" w:tplc="C804DDA0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7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9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 w15:restartNumberingAfterBreak="0">
    <w:nsid w:val="7E0E3B0E"/>
    <w:multiLevelType w:val="multilevel"/>
    <w:tmpl w:val="E62EF8F2"/>
    <w:lvl w:ilvl="0">
      <w:start w:val="1"/>
      <w:numFmt w:val="none"/>
      <w:pStyle w:val="renwu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3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1"/>
  </w:num>
  <w:num w:numId="2">
    <w:abstractNumId w:val="11"/>
  </w:num>
  <w:num w:numId="3">
    <w:abstractNumId w:val="5"/>
  </w:num>
  <w:num w:numId="4">
    <w:abstractNumId w:val="7"/>
  </w:num>
  <w:num w:numId="5">
    <w:abstractNumId w:val="14"/>
  </w:num>
  <w:num w:numId="6">
    <w:abstractNumId w:val="22"/>
  </w:num>
  <w:num w:numId="7">
    <w:abstractNumId w:val="2"/>
  </w:num>
  <w:num w:numId="8">
    <w:abstractNumId w:val="2"/>
  </w:num>
  <w:num w:numId="9">
    <w:abstractNumId w:val="13"/>
  </w:num>
  <w:num w:numId="10">
    <w:abstractNumId w:val="23"/>
  </w:num>
  <w:num w:numId="11">
    <w:abstractNumId w:val="4"/>
  </w:num>
  <w:num w:numId="12">
    <w:abstractNumId w:val="1"/>
  </w:num>
  <w:num w:numId="13">
    <w:abstractNumId w:val="10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15"/>
  </w:num>
  <w:num w:numId="20">
    <w:abstractNumId w:val="12"/>
  </w:num>
  <w:num w:numId="21">
    <w:abstractNumId w:val="12"/>
  </w:num>
  <w:num w:numId="22">
    <w:abstractNumId w:val="17"/>
  </w:num>
  <w:num w:numId="23">
    <w:abstractNumId w:val="17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17"/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18"/>
  </w:num>
  <w:num w:numId="41">
    <w:abstractNumId w:val="19"/>
  </w:num>
  <w:num w:numId="42">
    <w:abstractNumId w:val="2"/>
  </w:num>
  <w:num w:numId="43">
    <w:abstractNumId w:val="6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 w:numId="48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568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17F9F"/>
    <w:rsid w:val="000210D2"/>
    <w:rsid w:val="0002214D"/>
    <w:rsid w:val="0002276F"/>
    <w:rsid w:val="00023670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37C93"/>
    <w:rsid w:val="00041545"/>
    <w:rsid w:val="00041907"/>
    <w:rsid w:val="00043B1A"/>
    <w:rsid w:val="00044BAB"/>
    <w:rsid w:val="000502C1"/>
    <w:rsid w:val="00050311"/>
    <w:rsid w:val="000504DB"/>
    <w:rsid w:val="0005157D"/>
    <w:rsid w:val="00051A7C"/>
    <w:rsid w:val="00051CA2"/>
    <w:rsid w:val="00052608"/>
    <w:rsid w:val="000535E5"/>
    <w:rsid w:val="000548C8"/>
    <w:rsid w:val="00054DE4"/>
    <w:rsid w:val="0005588B"/>
    <w:rsid w:val="00062A99"/>
    <w:rsid w:val="00064F80"/>
    <w:rsid w:val="0006678D"/>
    <w:rsid w:val="0006684D"/>
    <w:rsid w:val="00066A44"/>
    <w:rsid w:val="00066F4D"/>
    <w:rsid w:val="00067953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3D84"/>
    <w:rsid w:val="00084AB9"/>
    <w:rsid w:val="00084BE0"/>
    <w:rsid w:val="0008503A"/>
    <w:rsid w:val="000854EA"/>
    <w:rsid w:val="000862CE"/>
    <w:rsid w:val="00087B38"/>
    <w:rsid w:val="0009129A"/>
    <w:rsid w:val="00091B19"/>
    <w:rsid w:val="00091B70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A32"/>
    <w:rsid w:val="000A7FBA"/>
    <w:rsid w:val="000B1E79"/>
    <w:rsid w:val="000B1F79"/>
    <w:rsid w:val="000B245B"/>
    <w:rsid w:val="000B279C"/>
    <w:rsid w:val="000B4AFB"/>
    <w:rsid w:val="000B5EE1"/>
    <w:rsid w:val="000B6384"/>
    <w:rsid w:val="000B6ABD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497C"/>
    <w:rsid w:val="000D57E7"/>
    <w:rsid w:val="000D601E"/>
    <w:rsid w:val="000D79DE"/>
    <w:rsid w:val="000D7BB6"/>
    <w:rsid w:val="000D7C8A"/>
    <w:rsid w:val="000E12FE"/>
    <w:rsid w:val="000E16AA"/>
    <w:rsid w:val="000E3396"/>
    <w:rsid w:val="000E3DAC"/>
    <w:rsid w:val="000E3FA8"/>
    <w:rsid w:val="000E48ED"/>
    <w:rsid w:val="000E5818"/>
    <w:rsid w:val="000E5B3B"/>
    <w:rsid w:val="000F1382"/>
    <w:rsid w:val="000F1619"/>
    <w:rsid w:val="000F21A1"/>
    <w:rsid w:val="000F443B"/>
    <w:rsid w:val="000F4683"/>
    <w:rsid w:val="000F5184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27DB5"/>
    <w:rsid w:val="0013012F"/>
    <w:rsid w:val="00131CAC"/>
    <w:rsid w:val="00134805"/>
    <w:rsid w:val="00135B97"/>
    <w:rsid w:val="00135C53"/>
    <w:rsid w:val="00136221"/>
    <w:rsid w:val="00137C3F"/>
    <w:rsid w:val="00141351"/>
    <w:rsid w:val="0014145E"/>
    <w:rsid w:val="0014154F"/>
    <w:rsid w:val="0014223E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412"/>
    <w:rsid w:val="00150967"/>
    <w:rsid w:val="00154ACF"/>
    <w:rsid w:val="00156F51"/>
    <w:rsid w:val="00160269"/>
    <w:rsid w:val="00160729"/>
    <w:rsid w:val="00161BC3"/>
    <w:rsid w:val="00163D02"/>
    <w:rsid w:val="001666C5"/>
    <w:rsid w:val="00172027"/>
    <w:rsid w:val="00172E55"/>
    <w:rsid w:val="00172F8A"/>
    <w:rsid w:val="0017327A"/>
    <w:rsid w:val="0017401C"/>
    <w:rsid w:val="0017451A"/>
    <w:rsid w:val="00176B45"/>
    <w:rsid w:val="00180259"/>
    <w:rsid w:val="0018080D"/>
    <w:rsid w:val="00180E3E"/>
    <w:rsid w:val="00181143"/>
    <w:rsid w:val="001838DB"/>
    <w:rsid w:val="001841C5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46F2"/>
    <w:rsid w:val="001955B0"/>
    <w:rsid w:val="001964B5"/>
    <w:rsid w:val="00196C9F"/>
    <w:rsid w:val="00197385"/>
    <w:rsid w:val="001A14C4"/>
    <w:rsid w:val="001A24AF"/>
    <w:rsid w:val="001A28C0"/>
    <w:rsid w:val="001A320B"/>
    <w:rsid w:val="001A3936"/>
    <w:rsid w:val="001A42A4"/>
    <w:rsid w:val="001A4A7A"/>
    <w:rsid w:val="001A7817"/>
    <w:rsid w:val="001B071A"/>
    <w:rsid w:val="001B0FF2"/>
    <w:rsid w:val="001B155F"/>
    <w:rsid w:val="001B18BF"/>
    <w:rsid w:val="001B20C3"/>
    <w:rsid w:val="001B38FF"/>
    <w:rsid w:val="001B3964"/>
    <w:rsid w:val="001B3B2E"/>
    <w:rsid w:val="001B3CDA"/>
    <w:rsid w:val="001B4094"/>
    <w:rsid w:val="001B41FA"/>
    <w:rsid w:val="001B4737"/>
    <w:rsid w:val="001B5D02"/>
    <w:rsid w:val="001B6FAC"/>
    <w:rsid w:val="001B70B6"/>
    <w:rsid w:val="001B7D5C"/>
    <w:rsid w:val="001C04E2"/>
    <w:rsid w:val="001C0851"/>
    <w:rsid w:val="001C0E12"/>
    <w:rsid w:val="001C0F7A"/>
    <w:rsid w:val="001C3D41"/>
    <w:rsid w:val="001C3F12"/>
    <w:rsid w:val="001C4487"/>
    <w:rsid w:val="001C5E33"/>
    <w:rsid w:val="001D001D"/>
    <w:rsid w:val="001D0149"/>
    <w:rsid w:val="001D0278"/>
    <w:rsid w:val="001D18DC"/>
    <w:rsid w:val="001D669F"/>
    <w:rsid w:val="001D6842"/>
    <w:rsid w:val="001D7530"/>
    <w:rsid w:val="001D7DDA"/>
    <w:rsid w:val="001E2E9A"/>
    <w:rsid w:val="001E30B9"/>
    <w:rsid w:val="001E382D"/>
    <w:rsid w:val="001E5A03"/>
    <w:rsid w:val="001E5B72"/>
    <w:rsid w:val="001E6211"/>
    <w:rsid w:val="001E6ABB"/>
    <w:rsid w:val="001E71BD"/>
    <w:rsid w:val="001F1D00"/>
    <w:rsid w:val="001F3661"/>
    <w:rsid w:val="001F54BE"/>
    <w:rsid w:val="001F6E72"/>
    <w:rsid w:val="001F760D"/>
    <w:rsid w:val="002004D8"/>
    <w:rsid w:val="00200836"/>
    <w:rsid w:val="002013D1"/>
    <w:rsid w:val="0020153C"/>
    <w:rsid w:val="00202EB4"/>
    <w:rsid w:val="00203E5B"/>
    <w:rsid w:val="002044DD"/>
    <w:rsid w:val="00210AA0"/>
    <w:rsid w:val="002116A0"/>
    <w:rsid w:val="0021235C"/>
    <w:rsid w:val="002134C0"/>
    <w:rsid w:val="0021362D"/>
    <w:rsid w:val="00213E96"/>
    <w:rsid w:val="0021449A"/>
    <w:rsid w:val="002148FC"/>
    <w:rsid w:val="00215254"/>
    <w:rsid w:val="00215F94"/>
    <w:rsid w:val="00216D88"/>
    <w:rsid w:val="00217D84"/>
    <w:rsid w:val="00220C70"/>
    <w:rsid w:val="002213B8"/>
    <w:rsid w:val="002226E2"/>
    <w:rsid w:val="002245F2"/>
    <w:rsid w:val="0022479A"/>
    <w:rsid w:val="002247BC"/>
    <w:rsid w:val="00225DA0"/>
    <w:rsid w:val="002315E3"/>
    <w:rsid w:val="00231D75"/>
    <w:rsid w:val="0023220D"/>
    <w:rsid w:val="00232D1D"/>
    <w:rsid w:val="00234CC4"/>
    <w:rsid w:val="002352DE"/>
    <w:rsid w:val="00236A73"/>
    <w:rsid w:val="00236BFC"/>
    <w:rsid w:val="0023755F"/>
    <w:rsid w:val="002375BA"/>
    <w:rsid w:val="002376A5"/>
    <w:rsid w:val="00242D9E"/>
    <w:rsid w:val="00243C20"/>
    <w:rsid w:val="00244036"/>
    <w:rsid w:val="00244EA6"/>
    <w:rsid w:val="002457D8"/>
    <w:rsid w:val="002461C9"/>
    <w:rsid w:val="00246E3D"/>
    <w:rsid w:val="00250E51"/>
    <w:rsid w:val="002512A2"/>
    <w:rsid w:val="00251FCE"/>
    <w:rsid w:val="00252D4B"/>
    <w:rsid w:val="00253234"/>
    <w:rsid w:val="00253B8B"/>
    <w:rsid w:val="002541B3"/>
    <w:rsid w:val="00257718"/>
    <w:rsid w:val="002605B0"/>
    <w:rsid w:val="00260775"/>
    <w:rsid w:val="002616FB"/>
    <w:rsid w:val="0026200E"/>
    <w:rsid w:val="00262636"/>
    <w:rsid w:val="00263DF1"/>
    <w:rsid w:val="00264059"/>
    <w:rsid w:val="002652D5"/>
    <w:rsid w:val="002658D5"/>
    <w:rsid w:val="0026607D"/>
    <w:rsid w:val="002711F9"/>
    <w:rsid w:val="00271653"/>
    <w:rsid w:val="0027280F"/>
    <w:rsid w:val="00273757"/>
    <w:rsid w:val="00273DF1"/>
    <w:rsid w:val="00274DC5"/>
    <w:rsid w:val="002767A6"/>
    <w:rsid w:val="0027689A"/>
    <w:rsid w:val="00276B83"/>
    <w:rsid w:val="00276BD2"/>
    <w:rsid w:val="002819BC"/>
    <w:rsid w:val="002821F2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0C94"/>
    <w:rsid w:val="00292365"/>
    <w:rsid w:val="002935E0"/>
    <w:rsid w:val="00294C23"/>
    <w:rsid w:val="00296E4D"/>
    <w:rsid w:val="002978F8"/>
    <w:rsid w:val="00297AEF"/>
    <w:rsid w:val="002A09D3"/>
    <w:rsid w:val="002A0F9F"/>
    <w:rsid w:val="002A1B3F"/>
    <w:rsid w:val="002A2995"/>
    <w:rsid w:val="002A2E79"/>
    <w:rsid w:val="002A2F8F"/>
    <w:rsid w:val="002A31BC"/>
    <w:rsid w:val="002A33AF"/>
    <w:rsid w:val="002A39A2"/>
    <w:rsid w:val="002A3B1A"/>
    <w:rsid w:val="002A486C"/>
    <w:rsid w:val="002A56BC"/>
    <w:rsid w:val="002A571E"/>
    <w:rsid w:val="002A5CEF"/>
    <w:rsid w:val="002A5DEE"/>
    <w:rsid w:val="002A7E08"/>
    <w:rsid w:val="002B0014"/>
    <w:rsid w:val="002B12E7"/>
    <w:rsid w:val="002B1FD4"/>
    <w:rsid w:val="002B3A45"/>
    <w:rsid w:val="002B43D4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E68"/>
    <w:rsid w:val="002C3278"/>
    <w:rsid w:val="002C3365"/>
    <w:rsid w:val="002C3AB1"/>
    <w:rsid w:val="002C48D7"/>
    <w:rsid w:val="002C5BEE"/>
    <w:rsid w:val="002C5EE9"/>
    <w:rsid w:val="002C6505"/>
    <w:rsid w:val="002D10F5"/>
    <w:rsid w:val="002D1728"/>
    <w:rsid w:val="002D489E"/>
    <w:rsid w:val="002D4E51"/>
    <w:rsid w:val="002D5BF8"/>
    <w:rsid w:val="002D6C54"/>
    <w:rsid w:val="002E0191"/>
    <w:rsid w:val="002E0734"/>
    <w:rsid w:val="002E241E"/>
    <w:rsid w:val="002E48D0"/>
    <w:rsid w:val="002E4ED5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6BCF"/>
    <w:rsid w:val="002F723A"/>
    <w:rsid w:val="002F7B08"/>
    <w:rsid w:val="00300685"/>
    <w:rsid w:val="00301FC4"/>
    <w:rsid w:val="00302245"/>
    <w:rsid w:val="003036E5"/>
    <w:rsid w:val="00303D9D"/>
    <w:rsid w:val="003041A0"/>
    <w:rsid w:val="00305BEB"/>
    <w:rsid w:val="00305FB3"/>
    <w:rsid w:val="00306280"/>
    <w:rsid w:val="00306677"/>
    <w:rsid w:val="00307DBA"/>
    <w:rsid w:val="00311171"/>
    <w:rsid w:val="00312DF1"/>
    <w:rsid w:val="003141CC"/>
    <w:rsid w:val="00314574"/>
    <w:rsid w:val="003162AE"/>
    <w:rsid w:val="0031692E"/>
    <w:rsid w:val="00316C8E"/>
    <w:rsid w:val="00317E33"/>
    <w:rsid w:val="00320117"/>
    <w:rsid w:val="00320283"/>
    <w:rsid w:val="00321154"/>
    <w:rsid w:val="00322063"/>
    <w:rsid w:val="00323C01"/>
    <w:rsid w:val="00325029"/>
    <w:rsid w:val="00325598"/>
    <w:rsid w:val="003267BB"/>
    <w:rsid w:val="00327963"/>
    <w:rsid w:val="00327A89"/>
    <w:rsid w:val="003344D9"/>
    <w:rsid w:val="00334DAA"/>
    <w:rsid w:val="003350A3"/>
    <w:rsid w:val="003372EA"/>
    <w:rsid w:val="003379F5"/>
    <w:rsid w:val="00337A16"/>
    <w:rsid w:val="00337B1D"/>
    <w:rsid w:val="00340C4B"/>
    <w:rsid w:val="00342110"/>
    <w:rsid w:val="0034219D"/>
    <w:rsid w:val="0034232F"/>
    <w:rsid w:val="003449B6"/>
    <w:rsid w:val="00345758"/>
    <w:rsid w:val="00345CA8"/>
    <w:rsid w:val="003460BF"/>
    <w:rsid w:val="003461B0"/>
    <w:rsid w:val="003471BB"/>
    <w:rsid w:val="0034741F"/>
    <w:rsid w:val="003474E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1F4E"/>
    <w:rsid w:val="00362546"/>
    <w:rsid w:val="003629CB"/>
    <w:rsid w:val="00362BAD"/>
    <w:rsid w:val="00362ECF"/>
    <w:rsid w:val="00362FE3"/>
    <w:rsid w:val="0036631D"/>
    <w:rsid w:val="003667C0"/>
    <w:rsid w:val="00366E4B"/>
    <w:rsid w:val="00367EDA"/>
    <w:rsid w:val="00370DC3"/>
    <w:rsid w:val="00373B2C"/>
    <w:rsid w:val="00375EAD"/>
    <w:rsid w:val="00382427"/>
    <w:rsid w:val="00382C74"/>
    <w:rsid w:val="00382C8C"/>
    <w:rsid w:val="00383C67"/>
    <w:rsid w:val="00384F48"/>
    <w:rsid w:val="00385B0B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791"/>
    <w:rsid w:val="003A5BE8"/>
    <w:rsid w:val="003A5FE1"/>
    <w:rsid w:val="003A7260"/>
    <w:rsid w:val="003A7C9C"/>
    <w:rsid w:val="003B0C21"/>
    <w:rsid w:val="003B1CDC"/>
    <w:rsid w:val="003B22E9"/>
    <w:rsid w:val="003B2A8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C5F2A"/>
    <w:rsid w:val="003D2573"/>
    <w:rsid w:val="003D2786"/>
    <w:rsid w:val="003D3B19"/>
    <w:rsid w:val="003E06CC"/>
    <w:rsid w:val="003E115D"/>
    <w:rsid w:val="003E1CCE"/>
    <w:rsid w:val="003E1F44"/>
    <w:rsid w:val="003E2067"/>
    <w:rsid w:val="003E20B8"/>
    <w:rsid w:val="003E211E"/>
    <w:rsid w:val="003E3A83"/>
    <w:rsid w:val="003E5019"/>
    <w:rsid w:val="003E5313"/>
    <w:rsid w:val="003E63EC"/>
    <w:rsid w:val="003E7FEC"/>
    <w:rsid w:val="003F0AFB"/>
    <w:rsid w:val="003F0B45"/>
    <w:rsid w:val="003F0F18"/>
    <w:rsid w:val="003F123E"/>
    <w:rsid w:val="003F26A7"/>
    <w:rsid w:val="003F2934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354E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635"/>
    <w:rsid w:val="00441D72"/>
    <w:rsid w:val="004439B1"/>
    <w:rsid w:val="00445B69"/>
    <w:rsid w:val="00447103"/>
    <w:rsid w:val="0044762D"/>
    <w:rsid w:val="00450E12"/>
    <w:rsid w:val="00451CF6"/>
    <w:rsid w:val="00451CFA"/>
    <w:rsid w:val="0045366D"/>
    <w:rsid w:val="004547B4"/>
    <w:rsid w:val="00455497"/>
    <w:rsid w:val="00456D26"/>
    <w:rsid w:val="00457348"/>
    <w:rsid w:val="004601F1"/>
    <w:rsid w:val="00460EE5"/>
    <w:rsid w:val="004622AB"/>
    <w:rsid w:val="00462D8E"/>
    <w:rsid w:val="0046363A"/>
    <w:rsid w:val="00463820"/>
    <w:rsid w:val="00464E48"/>
    <w:rsid w:val="00466677"/>
    <w:rsid w:val="0046676C"/>
    <w:rsid w:val="00466E8E"/>
    <w:rsid w:val="004709E5"/>
    <w:rsid w:val="00470A8F"/>
    <w:rsid w:val="004722EF"/>
    <w:rsid w:val="00473CB2"/>
    <w:rsid w:val="00473FEF"/>
    <w:rsid w:val="00476FB1"/>
    <w:rsid w:val="00476FB5"/>
    <w:rsid w:val="00477927"/>
    <w:rsid w:val="004821F6"/>
    <w:rsid w:val="0048308E"/>
    <w:rsid w:val="004832FC"/>
    <w:rsid w:val="0048347D"/>
    <w:rsid w:val="00483F9A"/>
    <w:rsid w:val="0048572D"/>
    <w:rsid w:val="00486E75"/>
    <w:rsid w:val="00487A1C"/>
    <w:rsid w:val="00487E35"/>
    <w:rsid w:val="00490EDD"/>
    <w:rsid w:val="00491A2E"/>
    <w:rsid w:val="004933CE"/>
    <w:rsid w:val="004957AB"/>
    <w:rsid w:val="0049632C"/>
    <w:rsid w:val="00496E4C"/>
    <w:rsid w:val="004972A2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386"/>
    <w:rsid w:val="004C7563"/>
    <w:rsid w:val="004D26B5"/>
    <w:rsid w:val="004D2AC9"/>
    <w:rsid w:val="004D2AE8"/>
    <w:rsid w:val="004D2C13"/>
    <w:rsid w:val="004D38B7"/>
    <w:rsid w:val="004D4DFE"/>
    <w:rsid w:val="004D5CF1"/>
    <w:rsid w:val="004D5DC8"/>
    <w:rsid w:val="004D643F"/>
    <w:rsid w:val="004D69D2"/>
    <w:rsid w:val="004E058B"/>
    <w:rsid w:val="004E0672"/>
    <w:rsid w:val="004E1362"/>
    <w:rsid w:val="004E1ABB"/>
    <w:rsid w:val="004E2024"/>
    <w:rsid w:val="004E2448"/>
    <w:rsid w:val="004E2A1E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8CD"/>
    <w:rsid w:val="004F3C7C"/>
    <w:rsid w:val="004F3E1C"/>
    <w:rsid w:val="004F4507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533D"/>
    <w:rsid w:val="0050614A"/>
    <w:rsid w:val="00507E2A"/>
    <w:rsid w:val="005135D9"/>
    <w:rsid w:val="005136EB"/>
    <w:rsid w:val="005154D1"/>
    <w:rsid w:val="005158C7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1EDE"/>
    <w:rsid w:val="00533708"/>
    <w:rsid w:val="005350A0"/>
    <w:rsid w:val="00536900"/>
    <w:rsid w:val="00536D4D"/>
    <w:rsid w:val="00537472"/>
    <w:rsid w:val="005375DF"/>
    <w:rsid w:val="00543953"/>
    <w:rsid w:val="00543A76"/>
    <w:rsid w:val="00543FDE"/>
    <w:rsid w:val="00545A3D"/>
    <w:rsid w:val="005476F7"/>
    <w:rsid w:val="00547873"/>
    <w:rsid w:val="00553EC6"/>
    <w:rsid w:val="0055520C"/>
    <w:rsid w:val="0055595D"/>
    <w:rsid w:val="00556DB2"/>
    <w:rsid w:val="005578B6"/>
    <w:rsid w:val="005607FC"/>
    <w:rsid w:val="00562E3E"/>
    <w:rsid w:val="00563999"/>
    <w:rsid w:val="005706B5"/>
    <w:rsid w:val="0057087E"/>
    <w:rsid w:val="00571B40"/>
    <w:rsid w:val="00573192"/>
    <w:rsid w:val="00573C39"/>
    <w:rsid w:val="0057476C"/>
    <w:rsid w:val="0057502B"/>
    <w:rsid w:val="005750C8"/>
    <w:rsid w:val="00577A5F"/>
    <w:rsid w:val="00577A8B"/>
    <w:rsid w:val="00577CDF"/>
    <w:rsid w:val="0058075E"/>
    <w:rsid w:val="00581446"/>
    <w:rsid w:val="00581962"/>
    <w:rsid w:val="00581A67"/>
    <w:rsid w:val="00585E01"/>
    <w:rsid w:val="00586D12"/>
    <w:rsid w:val="0059074F"/>
    <w:rsid w:val="00592EA9"/>
    <w:rsid w:val="00594091"/>
    <w:rsid w:val="00596A92"/>
    <w:rsid w:val="005A0AAD"/>
    <w:rsid w:val="005A1A80"/>
    <w:rsid w:val="005A1E6F"/>
    <w:rsid w:val="005A2537"/>
    <w:rsid w:val="005A26CE"/>
    <w:rsid w:val="005A348F"/>
    <w:rsid w:val="005A423E"/>
    <w:rsid w:val="005A4779"/>
    <w:rsid w:val="005A53D7"/>
    <w:rsid w:val="005A5A71"/>
    <w:rsid w:val="005A751D"/>
    <w:rsid w:val="005B0647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276"/>
    <w:rsid w:val="005D2A15"/>
    <w:rsid w:val="005D2DB6"/>
    <w:rsid w:val="005D4160"/>
    <w:rsid w:val="005D419D"/>
    <w:rsid w:val="005D499C"/>
    <w:rsid w:val="005D4B94"/>
    <w:rsid w:val="005D4C6C"/>
    <w:rsid w:val="005D654D"/>
    <w:rsid w:val="005D713C"/>
    <w:rsid w:val="005E004F"/>
    <w:rsid w:val="005E0257"/>
    <w:rsid w:val="005E08C3"/>
    <w:rsid w:val="005E2A17"/>
    <w:rsid w:val="005E2BA8"/>
    <w:rsid w:val="005E2DD2"/>
    <w:rsid w:val="005E4B56"/>
    <w:rsid w:val="005E5310"/>
    <w:rsid w:val="005E70A4"/>
    <w:rsid w:val="005F0970"/>
    <w:rsid w:val="005F10B1"/>
    <w:rsid w:val="005F26D0"/>
    <w:rsid w:val="005F2A85"/>
    <w:rsid w:val="005F5536"/>
    <w:rsid w:val="005F66A9"/>
    <w:rsid w:val="00600E34"/>
    <w:rsid w:val="00600FA3"/>
    <w:rsid w:val="0060106F"/>
    <w:rsid w:val="006014A4"/>
    <w:rsid w:val="006016F9"/>
    <w:rsid w:val="00602B73"/>
    <w:rsid w:val="00606353"/>
    <w:rsid w:val="006072A9"/>
    <w:rsid w:val="00607A81"/>
    <w:rsid w:val="00610C3F"/>
    <w:rsid w:val="006120E1"/>
    <w:rsid w:val="006137CA"/>
    <w:rsid w:val="0061398A"/>
    <w:rsid w:val="00613D31"/>
    <w:rsid w:val="00614715"/>
    <w:rsid w:val="006174FF"/>
    <w:rsid w:val="0061787C"/>
    <w:rsid w:val="00620B4A"/>
    <w:rsid w:val="00621B0C"/>
    <w:rsid w:val="00621FE8"/>
    <w:rsid w:val="00622AD7"/>
    <w:rsid w:val="00622FF8"/>
    <w:rsid w:val="00623396"/>
    <w:rsid w:val="00624F47"/>
    <w:rsid w:val="006259EC"/>
    <w:rsid w:val="00627321"/>
    <w:rsid w:val="0062799A"/>
    <w:rsid w:val="00630C42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48B6"/>
    <w:rsid w:val="006468D2"/>
    <w:rsid w:val="00651814"/>
    <w:rsid w:val="006521BE"/>
    <w:rsid w:val="00652A23"/>
    <w:rsid w:val="00652FDB"/>
    <w:rsid w:val="00655365"/>
    <w:rsid w:val="00656D35"/>
    <w:rsid w:val="00656DFB"/>
    <w:rsid w:val="006611CD"/>
    <w:rsid w:val="00661235"/>
    <w:rsid w:val="00661D4D"/>
    <w:rsid w:val="00661DA1"/>
    <w:rsid w:val="00662E2B"/>
    <w:rsid w:val="00662FD8"/>
    <w:rsid w:val="006646A8"/>
    <w:rsid w:val="006651F6"/>
    <w:rsid w:val="00665B0E"/>
    <w:rsid w:val="00672951"/>
    <w:rsid w:val="00674A4C"/>
    <w:rsid w:val="006765F5"/>
    <w:rsid w:val="00676C2A"/>
    <w:rsid w:val="00680302"/>
    <w:rsid w:val="00680585"/>
    <w:rsid w:val="00680B76"/>
    <w:rsid w:val="00681061"/>
    <w:rsid w:val="00682226"/>
    <w:rsid w:val="00682AE7"/>
    <w:rsid w:val="00683636"/>
    <w:rsid w:val="00683953"/>
    <w:rsid w:val="0068422F"/>
    <w:rsid w:val="006852DA"/>
    <w:rsid w:val="00685D8F"/>
    <w:rsid w:val="00691C48"/>
    <w:rsid w:val="00691CA6"/>
    <w:rsid w:val="0069554C"/>
    <w:rsid w:val="006959AF"/>
    <w:rsid w:val="00695D19"/>
    <w:rsid w:val="00697D2C"/>
    <w:rsid w:val="006A144A"/>
    <w:rsid w:val="006A1739"/>
    <w:rsid w:val="006A22A1"/>
    <w:rsid w:val="006A25D7"/>
    <w:rsid w:val="006A39FD"/>
    <w:rsid w:val="006A458E"/>
    <w:rsid w:val="006A739E"/>
    <w:rsid w:val="006A7AB4"/>
    <w:rsid w:val="006B08AB"/>
    <w:rsid w:val="006B58EE"/>
    <w:rsid w:val="006B5E98"/>
    <w:rsid w:val="006B6A79"/>
    <w:rsid w:val="006C1E0B"/>
    <w:rsid w:val="006C425F"/>
    <w:rsid w:val="006C4329"/>
    <w:rsid w:val="006C47F6"/>
    <w:rsid w:val="006C559F"/>
    <w:rsid w:val="006C65AA"/>
    <w:rsid w:val="006C756C"/>
    <w:rsid w:val="006D0AF4"/>
    <w:rsid w:val="006D0B05"/>
    <w:rsid w:val="006D3376"/>
    <w:rsid w:val="006D46A5"/>
    <w:rsid w:val="006D622A"/>
    <w:rsid w:val="006E0331"/>
    <w:rsid w:val="006E0824"/>
    <w:rsid w:val="006E17E3"/>
    <w:rsid w:val="006E2DF2"/>
    <w:rsid w:val="006E2F9F"/>
    <w:rsid w:val="006E66F1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6F724D"/>
    <w:rsid w:val="006F7BD8"/>
    <w:rsid w:val="00700E45"/>
    <w:rsid w:val="00701070"/>
    <w:rsid w:val="007029D0"/>
    <w:rsid w:val="0070345E"/>
    <w:rsid w:val="0070376F"/>
    <w:rsid w:val="007042AA"/>
    <w:rsid w:val="007043C1"/>
    <w:rsid w:val="00704E84"/>
    <w:rsid w:val="00705017"/>
    <w:rsid w:val="0070636C"/>
    <w:rsid w:val="00707281"/>
    <w:rsid w:val="00707F57"/>
    <w:rsid w:val="007117AB"/>
    <w:rsid w:val="00711AA7"/>
    <w:rsid w:val="0071275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4F7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6952"/>
    <w:rsid w:val="007476D8"/>
    <w:rsid w:val="00750768"/>
    <w:rsid w:val="007511A0"/>
    <w:rsid w:val="007511FB"/>
    <w:rsid w:val="007513EB"/>
    <w:rsid w:val="00752B9C"/>
    <w:rsid w:val="0075561F"/>
    <w:rsid w:val="00755E44"/>
    <w:rsid w:val="0075691C"/>
    <w:rsid w:val="00756FCA"/>
    <w:rsid w:val="00757266"/>
    <w:rsid w:val="007578B3"/>
    <w:rsid w:val="00760AD1"/>
    <w:rsid w:val="00762127"/>
    <w:rsid w:val="007638B2"/>
    <w:rsid w:val="00765F00"/>
    <w:rsid w:val="0076676F"/>
    <w:rsid w:val="00766FFB"/>
    <w:rsid w:val="0076735B"/>
    <w:rsid w:val="007673B1"/>
    <w:rsid w:val="0077088E"/>
    <w:rsid w:val="00771F53"/>
    <w:rsid w:val="00774DDB"/>
    <w:rsid w:val="007750B2"/>
    <w:rsid w:val="00775422"/>
    <w:rsid w:val="00780864"/>
    <w:rsid w:val="00781B39"/>
    <w:rsid w:val="0078266A"/>
    <w:rsid w:val="007832DE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979B7"/>
    <w:rsid w:val="007A024E"/>
    <w:rsid w:val="007A0830"/>
    <w:rsid w:val="007A0C9B"/>
    <w:rsid w:val="007A1649"/>
    <w:rsid w:val="007A20EB"/>
    <w:rsid w:val="007A2E34"/>
    <w:rsid w:val="007A40F2"/>
    <w:rsid w:val="007A4B89"/>
    <w:rsid w:val="007B1662"/>
    <w:rsid w:val="007B1E9D"/>
    <w:rsid w:val="007B2C39"/>
    <w:rsid w:val="007B43DA"/>
    <w:rsid w:val="007B4A5C"/>
    <w:rsid w:val="007B570C"/>
    <w:rsid w:val="007B5F15"/>
    <w:rsid w:val="007B656E"/>
    <w:rsid w:val="007B691F"/>
    <w:rsid w:val="007B69AF"/>
    <w:rsid w:val="007B70A6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383E"/>
    <w:rsid w:val="007D410C"/>
    <w:rsid w:val="007D64F6"/>
    <w:rsid w:val="007D6CCD"/>
    <w:rsid w:val="007D7E8B"/>
    <w:rsid w:val="007E021F"/>
    <w:rsid w:val="007E168F"/>
    <w:rsid w:val="007E1945"/>
    <w:rsid w:val="007E2B96"/>
    <w:rsid w:val="007E2F3F"/>
    <w:rsid w:val="007E30DF"/>
    <w:rsid w:val="007E4F2E"/>
    <w:rsid w:val="007E59F2"/>
    <w:rsid w:val="007E5E20"/>
    <w:rsid w:val="007E6778"/>
    <w:rsid w:val="007F0380"/>
    <w:rsid w:val="007F1CDC"/>
    <w:rsid w:val="007F287D"/>
    <w:rsid w:val="007F2ED8"/>
    <w:rsid w:val="007F349E"/>
    <w:rsid w:val="007F4602"/>
    <w:rsid w:val="007F5A96"/>
    <w:rsid w:val="007F72E4"/>
    <w:rsid w:val="007F79DF"/>
    <w:rsid w:val="007F7AA3"/>
    <w:rsid w:val="007F7C13"/>
    <w:rsid w:val="008019B8"/>
    <w:rsid w:val="00801F57"/>
    <w:rsid w:val="00802CB6"/>
    <w:rsid w:val="00803565"/>
    <w:rsid w:val="00803612"/>
    <w:rsid w:val="008054F9"/>
    <w:rsid w:val="00805AA1"/>
    <w:rsid w:val="00806486"/>
    <w:rsid w:val="00806744"/>
    <w:rsid w:val="00806BCF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2DDA"/>
    <w:rsid w:val="00823835"/>
    <w:rsid w:val="00825166"/>
    <w:rsid w:val="008251CB"/>
    <w:rsid w:val="00825757"/>
    <w:rsid w:val="00826AC1"/>
    <w:rsid w:val="00831377"/>
    <w:rsid w:val="00832F4E"/>
    <w:rsid w:val="008330FA"/>
    <w:rsid w:val="00834C58"/>
    <w:rsid w:val="00834EC0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47D73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5E4"/>
    <w:rsid w:val="008558AA"/>
    <w:rsid w:val="00856EDA"/>
    <w:rsid w:val="0086134D"/>
    <w:rsid w:val="008619CD"/>
    <w:rsid w:val="00861AD4"/>
    <w:rsid w:val="008620FC"/>
    <w:rsid w:val="00862E09"/>
    <w:rsid w:val="00864F67"/>
    <w:rsid w:val="00865C51"/>
    <w:rsid w:val="00866CFB"/>
    <w:rsid w:val="00870F0E"/>
    <w:rsid w:val="008711C0"/>
    <w:rsid w:val="008731B3"/>
    <w:rsid w:val="008734DA"/>
    <w:rsid w:val="008756D2"/>
    <w:rsid w:val="0087575D"/>
    <w:rsid w:val="0087585F"/>
    <w:rsid w:val="008763C5"/>
    <w:rsid w:val="0087789B"/>
    <w:rsid w:val="00877F78"/>
    <w:rsid w:val="008815FE"/>
    <w:rsid w:val="00883CD8"/>
    <w:rsid w:val="00883E98"/>
    <w:rsid w:val="008845C4"/>
    <w:rsid w:val="00884B45"/>
    <w:rsid w:val="00887098"/>
    <w:rsid w:val="008874FE"/>
    <w:rsid w:val="0088766E"/>
    <w:rsid w:val="00887F79"/>
    <w:rsid w:val="00890300"/>
    <w:rsid w:val="00890E6E"/>
    <w:rsid w:val="0089106F"/>
    <w:rsid w:val="00892ED7"/>
    <w:rsid w:val="008938AC"/>
    <w:rsid w:val="00894601"/>
    <w:rsid w:val="00894A07"/>
    <w:rsid w:val="00894B1A"/>
    <w:rsid w:val="00894C0F"/>
    <w:rsid w:val="0089590B"/>
    <w:rsid w:val="00896E8D"/>
    <w:rsid w:val="00897757"/>
    <w:rsid w:val="008A08C6"/>
    <w:rsid w:val="008A0CDC"/>
    <w:rsid w:val="008A288E"/>
    <w:rsid w:val="008A35DF"/>
    <w:rsid w:val="008A3B32"/>
    <w:rsid w:val="008A4ADD"/>
    <w:rsid w:val="008A4BDD"/>
    <w:rsid w:val="008A4D88"/>
    <w:rsid w:val="008A506E"/>
    <w:rsid w:val="008A5256"/>
    <w:rsid w:val="008A735E"/>
    <w:rsid w:val="008B0B21"/>
    <w:rsid w:val="008B0E3E"/>
    <w:rsid w:val="008B17EE"/>
    <w:rsid w:val="008B1ACE"/>
    <w:rsid w:val="008B34F2"/>
    <w:rsid w:val="008B39BF"/>
    <w:rsid w:val="008B4D70"/>
    <w:rsid w:val="008B5835"/>
    <w:rsid w:val="008B6D57"/>
    <w:rsid w:val="008B7B9B"/>
    <w:rsid w:val="008C0438"/>
    <w:rsid w:val="008C09F3"/>
    <w:rsid w:val="008C2E4D"/>
    <w:rsid w:val="008C30F4"/>
    <w:rsid w:val="008C4BEE"/>
    <w:rsid w:val="008C5037"/>
    <w:rsid w:val="008C7535"/>
    <w:rsid w:val="008C7F85"/>
    <w:rsid w:val="008D2C22"/>
    <w:rsid w:val="008D2E9C"/>
    <w:rsid w:val="008D609C"/>
    <w:rsid w:val="008D76B5"/>
    <w:rsid w:val="008E0285"/>
    <w:rsid w:val="008E111B"/>
    <w:rsid w:val="008E322E"/>
    <w:rsid w:val="008E6235"/>
    <w:rsid w:val="008E68BA"/>
    <w:rsid w:val="008E72B4"/>
    <w:rsid w:val="008F2081"/>
    <w:rsid w:val="008F5AE4"/>
    <w:rsid w:val="008F7FF9"/>
    <w:rsid w:val="00900AEF"/>
    <w:rsid w:val="009014E6"/>
    <w:rsid w:val="00902B2B"/>
    <w:rsid w:val="00903058"/>
    <w:rsid w:val="00903192"/>
    <w:rsid w:val="00903F93"/>
    <w:rsid w:val="009058A8"/>
    <w:rsid w:val="00907A51"/>
    <w:rsid w:val="00907F52"/>
    <w:rsid w:val="0091097E"/>
    <w:rsid w:val="00911782"/>
    <w:rsid w:val="00912A6C"/>
    <w:rsid w:val="00914937"/>
    <w:rsid w:val="009149DC"/>
    <w:rsid w:val="0091628A"/>
    <w:rsid w:val="009171BC"/>
    <w:rsid w:val="009202E1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3E4D"/>
    <w:rsid w:val="00934483"/>
    <w:rsid w:val="00937764"/>
    <w:rsid w:val="009379C2"/>
    <w:rsid w:val="00940B77"/>
    <w:rsid w:val="00940D2A"/>
    <w:rsid w:val="00941295"/>
    <w:rsid w:val="00941CE0"/>
    <w:rsid w:val="009429FB"/>
    <w:rsid w:val="00943F7A"/>
    <w:rsid w:val="00947A35"/>
    <w:rsid w:val="00950A31"/>
    <w:rsid w:val="00950AB9"/>
    <w:rsid w:val="00951F14"/>
    <w:rsid w:val="009540D2"/>
    <w:rsid w:val="00955731"/>
    <w:rsid w:val="009574FE"/>
    <w:rsid w:val="00963BC9"/>
    <w:rsid w:val="009642C5"/>
    <w:rsid w:val="00964D5C"/>
    <w:rsid w:val="00964E90"/>
    <w:rsid w:val="00965B42"/>
    <w:rsid w:val="00967337"/>
    <w:rsid w:val="00967407"/>
    <w:rsid w:val="00967511"/>
    <w:rsid w:val="0096779F"/>
    <w:rsid w:val="00970D02"/>
    <w:rsid w:val="009716C7"/>
    <w:rsid w:val="0097211B"/>
    <w:rsid w:val="009722E8"/>
    <w:rsid w:val="00972BB4"/>
    <w:rsid w:val="009761C5"/>
    <w:rsid w:val="009763A5"/>
    <w:rsid w:val="0097664E"/>
    <w:rsid w:val="00977DD6"/>
    <w:rsid w:val="00980F37"/>
    <w:rsid w:val="00982BE1"/>
    <w:rsid w:val="00983660"/>
    <w:rsid w:val="009847DA"/>
    <w:rsid w:val="00984F4D"/>
    <w:rsid w:val="0098636D"/>
    <w:rsid w:val="009863BD"/>
    <w:rsid w:val="00986B3A"/>
    <w:rsid w:val="0098700B"/>
    <w:rsid w:val="00987F76"/>
    <w:rsid w:val="0099118D"/>
    <w:rsid w:val="00991782"/>
    <w:rsid w:val="00993624"/>
    <w:rsid w:val="009948EF"/>
    <w:rsid w:val="009951C6"/>
    <w:rsid w:val="0099614E"/>
    <w:rsid w:val="00997EF2"/>
    <w:rsid w:val="009A00CC"/>
    <w:rsid w:val="009A0D55"/>
    <w:rsid w:val="009A2185"/>
    <w:rsid w:val="009A2C67"/>
    <w:rsid w:val="009A2D60"/>
    <w:rsid w:val="009A4530"/>
    <w:rsid w:val="009A65E8"/>
    <w:rsid w:val="009A6947"/>
    <w:rsid w:val="009A6B73"/>
    <w:rsid w:val="009A72CE"/>
    <w:rsid w:val="009A7644"/>
    <w:rsid w:val="009B014A"/>
    <w:rsid w:val="009B2AEB"/>
    <w:rsid w:val="009B2E12"/>
    <w:rsid w:val="009B40B0"/>
    <w:rsid w:val="009B499C"/>
    <w:rsid w:val="009B5AEE"/>
    <w:rsid w:val="009B7234"/>
    <w:rsid w:val="009B7760"/>
    <w:rsid w:val="009C1BE8"/>
    <w:rsid w:val="009C25CE"/>
    <w:rsid w:val="009C3747"/>
    <w:rsid w:val="009C3DB8"/>
    <w:rsid w:val="009C4F82"/>
    <w:rsid w:val="009C6EF4"/>
    <w:rsid w:val="009C730E"/>
    <w:rsid w:val="009C7AB0"/>
    <w:rsid w:val="009D0212"/>
    <w:rsid w:val="009D0D2A"/>
    <w:rsid w:val="009D1881"/>
    <w:rsid w:val="009D19D5"/>
    <w:rsid w:val="009D2C7C"/>
    <w:rsid w:val="009D2E61"/>
    <w:rsid w:val="009D586E"/>
    <w:rsid w:val="009D66A7"/>
    <w:rsid w:val="009D68BA"/>
    <w:rsid w:val="009D744F"/>
    <w:rsid w:val="009D7B26"/>
    <w:rsid w:val="009E05EE"/>
    <w:rsid w:val="009E0834"/>
    <w:rsid w:val="009E1B18"/>
    <w:rsid w:val="009E1CA6"/>
    <w:rsid w:val="009E1F10"/>
    <w:rsid w:val="009E2157"/>
    <w:rsid w:val="009E2C46"/>
    <w:rsid w:val="009E303E"/>
    <w:rsid w:val="009E45C8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05AC"/>
    <w:rsid w:val="00A01367"/>
    <w:rsid w:val="00A01EBD"/>
    <w:rsid w:val="00A02096"/>
    <w:rsid w:val="00A0237C"/>
    <w:rsid w:val="00A02EF3"/>
    <w:rsid w:val="00A03BF9"/>
    <w:rsid w:val="00A03D44"/>
    <w:rsid w:val="00A06748"/>
    <w:rsid w:val="00A07CC4"/>
    <w:rsid w:val="00A07EFA"/>
    <w:rsid w:val="00A07FFB"/>
    <w:rsid w:val="00A103A7"/>
    <w:rsid w:val="00A109B1"/>
    <w:rsid w:val="00A12301"/>
    <w:rsid w:val="00A13D67"/>
    <w:rsid w:val="00A142D6"/>
    <w:rsid w:val="00A20093"/>
    <w:rsid w:val="00A207D3"/>
    <w:rsid w:val="00A20DAD"/>
    <w:rsid w:val="00A22743"/>
    <w:rsid w:val="00A22BAD"/>
    <w:rsid w:val="00A23DB2"/>
    <w:rsid w:val="00A24A27"/>
    <w:rsid w:val="00A25571"/>
    <w:rsid w:val="00A27105"/>
    <w:rsid w:val="00A30296"/>
    <w:rsid w:val="00A31B2C"/>
    <w:rsid w:val="00A32195"/>
    <w:rsid w:val="00A3398E"/>
    <w:rsid w:val="00A37BAA"/>
    <w:rsid w:val="00A40B3C"/>
    <w:rsid w:val="00A42333"/>
    <w:rsid w:val="00A47302"/>
    <w:rsid w:val="00A47728"/>
    <w:rsid w:val="00A51A3C"/>
    <w:rsid w:val="00A51A89"/>
    <w:rsid w:val="00A5245A"/>
    <w:rsid w:val="00A52FFE"/>
    <w:rsid w:val="00A531D2"/>
    <w:rsid w:val="00A53288"/>
    <w:rsid w:val="00A539FD"/>
    <w:rsid w:val="00A5523D"/>
    <w:rsid w:val="00A55F0C"/>
    <w:rsid w:val="00A5728D"/>
    <w:rsid w:val="00A57961"/>
    <w:rsid w:val="00A61F42"/>
    <w:rsid w:val="00A621E5"/>
    <w:rsid w:val="00A638DC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5E87"/>
    <w:rsid w:val="00A86CB6"/>
    <w:rsid w:val="00A87702"/>
    <w:rsid w:val="00A900B8"/>
    <w:rsid w:val="00A91900"/>
    <w:rsid w:val="00A92AB8"/>
    <w:rsid w:val="00A93371"/>
    <w:rsid w:val="00A93FAC"/>
    <w:rsid w:val="00A965B7"/>
    <w:rsid w:val="00A977D3"/>
    <w:rsid w:val="00A97E4A"/>
    <w:rsid w:val="00AA0054"/>
    <w:rsid w:val="00AA16B2"/>
    <w:rsid w:val="00AA1C68"/>
    <w:rsid w:val="00AA2952"/>
    <w:rsid w:val="00AA31C3"/>
    <w:rsid w:val="00AA35BF"/>
    <w:rsid w:val="00AA3B07"/>
    <w:rsid w:val="00AA4820"/>
    <w:rsid w:val="00AA5866"/>
    <w:rsid w:val="00AA5CD8"/>
    <w:rsid w:val="00AA66AA"/>
    <w:rsid w:val="00AA695C"/>
    <w:rsid w:val="00AA76F9"/>
    <w:rsid w:val="00AB0B93"/>
    <w:rsid w:val="00AB24E5"/>
    <w:rsid w:val="00AB3B4E"/>
    <w:rsid w:val="00AB3DED"/>
    <w:rsid w:val="00AB4692"/>
    <w:rsid w:val="00AB4E49"/>
    <w:rsid w:val="00AB67F9"/>
    <w:rsid w:val="00AC0FE4"/>
    <w:rsid w:val="00AC248F"/>
    <w:rsid w:val="00AC2494"/>
    <w:rsid w:val="00AC25DD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265B"/>
    <w:rsid w:val="00AD341F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0F8C"/>
    <w:rsid w:val="00AF18DD"/>
    <w:rsid w:val="00AF2E9B"/>
    <w:rsid w:val="00AF3031"/>
    <w:rsid w:val="00AF5282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12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238"/>
    <w:rsid w:val="00B40687"/>
    <w:rsid w:val="00B40D7A"/>
    <w:rsid w:val="00B4225D"/>
    <w:rsid w:val="00B4239A"/>
    <w:rsid w:val="00B434B0"/>
    <w:rsid w:val="00B476CD"/>
    <w:rsid w:val="00B51FE4"/>
    <w:rsid w:val="00B52D8B"/>
    <w:rsid w:val="00B53096"/>
    <w:rsid w:val="00B546C4"/>
    <w:rsid w:val="00B55F9B"/>
    <w:rsid w:val="00B56EBF"/>
    <w:rsid w:val="00B579D7"/>
    <w:rsid w:val="00B602CD"/>
    <w:rsid w:val="00B60EC4"/>
    <w:rsid w:val="00B617D6"/>
    <w:rsid w:val="00B62F16"/>
    <w:rsid w:val="00B634D2"/>
    <w:rsid w:val="00B6476C"/>
    <w:rsid w:val="00B66DA1"/>
    <w:rsid w:val="00B6735C"/>
    <w:rsid w:val="00B7185A"/>
    <w:rsid w:val="00B72ACC"/>
    <w:rsid w:val="00B736C2"/>
    <w:rsid w:val="00B74DA0"/>
    <w:rsid w:val="00B752F4"/>
    <w:rsid w:val="00B75A84"/>
    <w:rsid w:val="00B77186"/>
    <w:rsid w:val="00B81DEF"/>
    <w:rsid w:val="00B82F1B"/>
    <w:rsid w:val="00B83916"/>
    <w:rsid w:val="00B83DFF"/>
    <w:rsid w:val="00B8503A"/>
    <w:rsid w:val="00B90C54"/>
    <w:rsid w:val="00B90C6A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5834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A67"/>
    <w:rsid w:val="00BC5C02"/>
    <w:rsid w:val="00BC6257"/>
    <w:rsid w:val="00BC7C8F"/>
    <w:rsid w:val="00BD0135"/>
    <w:rsid w:val="00BD0B27"/>
    <w:rsid w:val="00BD2130"/>
    <w:rsid w:val="00BD38BD"/>
    <w:rsid w:val="00BD4FC9"/>
    <w:rsid w:val="00BD6A90"/>
    <w:rsid w:val="00BD7EB2"/>
    <w:rsid w:val="00BE05AF"/>
    <w:rsid w:val="00BE1303"/>
    <w:rsid w:val="00BE174A"/>
    <w:rsid w:val="00BE194F"/>
    <w:rsid w:val="00BE1DA9"/>
    <w:rsid w:val="00BE23F8"/>
    <w:rsid w:val="00BE3B30"/>
    <w:rsid w:val="00BE5A13"/>
    <w:rsid w:val="00BE6A13"/>
    <w:rsid w:val="00BE7E41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02D7"/>
    <w:rsid w:val="00C010B6"/>
    <w:rsid w:val="00C01CD5"/>
    <w:rsid w:val="00C02734"/>
    <w:rsid w:val="00C03A93"/>
    <w:rsid w:val="00C05792"/>
    <w:rsid w:val="00C060BC"/>
    <w:rsid w:val="00C066BC"/>
    <w:rsid w:val="00C06F68"/>
    <w:rsid w:val="00C07C21"/>
    <w:rsid w:val="00C07E2F"/>
    <w:rsid w:val="00C07E78"/>
    <w:rsid w:val="00C109AC"/>
    <w:rsid w:val="00C11E5E"/>
    <w:rsid w:val="00C12345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01BD"/>
    <w:rsid w:val="00C30E1C"/>
    <w:rsid w:val="00C315D5"/>
    <w:rsid w:val="00C32D87"/>
    <w:rsid w:val="00C330D6"/>
    <w:rsid w:val="00C36590"/>
    <w:rsid w:val="00C36C3C"/>
    <w:rsid w:val="00C36EDB"/>
    <w:rsid w:val="00C40614"/>
    <w:rsid w:val="00C41742"/>
    <w:rsid w:val="00C41B58"/>
    <w:rsid w:val="00C445BE"/>
    <w:rsid w:val="00C44E38"/>
    <w:rsid w:val="00C460DE"/>
    <w:rsid w:val="00C46510"/>
    <w:rsid w:val="00C46E2F"/>
    <w:rsid w:val="00C50344"/>
    <w:rsid w:val="00C514A5"/>
    <w:rsid w:val="00C52321"/>
    <w:rsid w:val="00C5274C"/>
    <w:rsid w:val="00C5363D"/>
    <w:rsid w:val="00C54293"/>
    <w:rsid w:val="00C56CFD"/>
    <w:rsid w:val="00C57360"/>
    <w:rsid w:val="00C57AA7"/>
    <w:rsid w:val="00C57E7D"/>
    <w:rsid w:val="00C602AF"/>
    <w:rsid w:val="00C63397"/>
    <w:rsid w:val="00C63EE5"/>
    <w:rsid w:val="00C65124"/>
    <w:rsid w:val="00C67061"/>
    <w:rsid w:val="00C672C6"/>
    <w:rsid w:val="00C71844"/>
    <w:rsid w:val="00C72048"/>
    <w:rsid w:val="00C72410"/>
    <w:rsid w:val="00C72E0B"/>
    <w:rsid w:val="00C7376F"/>
    <w:rsid w:val="00C75C41"/>
    <w:rsid w:val="00C764E4"/>
    <w:rsid w:val="00C82BCB"/>
    <w:rsid w:val="00C82FB3"/>
    <w:rsid w:val="00C84622"/>
    <w:rsid w:val="00C84841"/>
    <w:rsid w:val="00C85E9D"/>
    <w:rsid w:val="00C87587"/>
    <w:rsid w:val="00C9043E"/>
    <w:rsid w:val="00C91381"/>
    <w:rsid w:val="00C919E6"/>
    <w:rsid w:val="00C91D8E"/>
    <w:rsid w:val="00C92BC4"/>
    <w:rsid w:val="00C95961"/>
    <w:rsid w:val="00C964EE"/>
    <w:rsid w:val="00C96DE6"/>
    <w:rsid w:val="00CA29F8"/>
    <w:rsid w:val="00CA332F"/>
    <w:rsid w:val="00CA3C1C"/>
    <w:rsid w:val="00CA563B"/>
    <w:rsid w:val="00CA5672"/>
    <w:rsid w:val="00CA5B38"/>
    <w:rsid w:val="00CA64E4"/>
    <w:rsid w:val="00CA67EE"/>
    <w:rsid w:val="00CB00A4"/>
    <w:rsid w:val="00CB043F"/>
    <w:rsid w:val="00CB12B5"/>
    <w:rsid w:val="00CB32ED"/>
    <w:rsid w:val="00CB472C"/>
    <w:rsid w:val="00CB76A4"/>
    <w:rsid w:val="00CC0FB5"/>
    <w:rsid w:val="00CC5335"/>
    <w:rsid w:val="00CC7F17"/>
    <w:rsid w:val="00CD1F3E"/>
    <w:rsid w:val="00CD4100"/>
    <w:rsid w:val="00CD510E"/>
    <w:rsid w:val="00CD55E9"/>
    <w:rsid w:val="00CD5637"/>
    <w:rsid w:val="00CD5F35"/>
    <w:rsid w:val="00CD5FCA"/>
    <w:rsid w:val="00CD6A02"/>
    <w:rsid w:val="00CD7055"/>
    <w:rsid w:val="00CD7875"/>
    <w:rsid w:val="00CE31C9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CF6AC6"/>
    <w:rsid w:val="00D002F3"/>
    <w:rsid w:val="00D00B2D"/>
    <w:rsid w:val="00D0104C"/>
    <w:rsid w:val="00D01EA7"/>
    <w:rsid w:val="00D02D23"/>
    <w:rsid w:val="00D03357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17D92"/>
    <w:rsid w:val="00D20D88"/>
    <w:rsid w:val="00D216A1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2D89"/>
    <w:rsid w:val="00D33A85"/>
    <w:rsid w:val="00D34627"/>
    <w:rsid w:val="00D3574A"/>
    <w:rsid w:val="00D36AE0"/>
    <w:rsid w:val="00D372D9"/>
    <w:rsid w:val="00D40258"/>
    <w:rsid w:val="00D40356"/>
    <w:rsid w:val="00D409D6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4C2B"/>
    <w:rsid w:val="00D65514"/>
    <w:rsid w:val="00D65689"/>
    <w:rsid w:val="00D65C31"/>
    <w:rsid w:val="00D661A8"/>
    <w:rsid w:val="00D66D85"/>
    <w:rsid w:val="00D67D46"/>
    <w:rsid w:val="00D705F1"/>
    <w:rsid w:val="00D7074F"/>
    <w:rsid w:val="00D711C3"/>
    <w:rsid w:val="00D72DB1"/>
    <w:rsid w:val="00D7434C"/>
    <w:rsid w:val="00D747A4"/>
    <w:rsid w:val="00D754BE"/>
    <w:rsid w:val="00D7687D"/>
    <w:rsid w:val="00D76A65"/>
    <w:rsid w:val="00D77148"/>
    <w:rsid w:val="00D831FC"/>
    <w:rsid w:val="00D84170"/>
    <w:rsid w:val="00D844BA"/>
    <w:rsid w:val="00D84AC2"/>
    <w:rsid w:val="00D84ACF"/>
    <w:rsid w:val="00D8581C"/>
    <w:rsid w:val="00D8584C"/>
    <w:rsid w:val="00D858B9"/>
    <w:rsid w:val="00D85B3A"/>
    <w:rsid w:val="00D87A93"/>
    <w:rsid w:val="00D87F8D"/>
    <w:rsid w:val="00D90059"/>
    <w:rsid w:val="00D9006B"/>
    <w:rsid w:val="00D90198"/>
    <w:rsid w:val="00D916B4"/>
    <w:rsid w:val="00D919AA"/>
    <w:rsid w:val="00D91CEE"/>
    <w:rsid w:val="00D924C0"/>
    <w:rsid w:val="00D93007"/>
    <w:rsid w:val="00D9304A"/>
    <w:rsid w:val="00D9376B"/>
    <w:rsid w:val="00D94261"/>
    <w:rsid w:val="00D94299"/>
    <w:rsid w:val="00D94588"/>
    <w:rsid w:val="00D95167"/>
    <w:rsid w:val="00DA23CF"/>
    <w:rsid w:val="00DA2D71"/>
    <w:rsid w:val="00DA37A8"/>
    <w:rsid w:val="00DA3CE9"/>
    <w:rsid w:val="00DA58B2"/>
    <w:rsid w:val="00DA58E1"/>
    <w:rsid w:val="00DA649B"/>
    <w:rsid w:val="00DA7B74"/>
    <w:rsid w:val="00DB2748"/>
    <w:rsid w:val="00DB53C2"/>
    <w:rsid w:val="00DB5C14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8AA"/>
    <w:rsid w:val="00DD0CF7"/>
    <w:rsid w:val="00DD12E4"/>
    <w:rsid w:val="00DD2D28"/>
    <w:rsid w:val="00DD370A"/>
    <w:rsid w:val="00DD3ABB"/>
    <w:rsid w:val="00DD50B1"/>
    <w:rsid w:val="00DD5B11"/>
    <w:rsid w:val="00DD7BE0"/>
    <w:rsid w:val="00DD7EA6"/>
    <w:rsid w:val="00DE0474"/>
    <w:rsid w:val="00DE26CF"/>
    <w:rsid w:val="00DE2AF4"/>
    <w:rsid w:val="00DE2D12"/>
    <w:rsid w:val="00DE3E92"/>
    <w:rsid w:val="00DE428D"/>
    <w:rsid w:val="00DE48C8"/>
    <w:rsid w:val="00DE584A"/>
    <w:rsid w:val="00DE58FA"/>
    <w:rsid w:val="00DE6573"/>
    <w:rsid w:val="00DE6816"/>
    <w:rsid w:val="00DF0619"/>
    <w:rsid w:val="00DF0AB9"/>
    <w:rsid w:val="00DF39A6"/>
    <w:rsid w:val="00DF493C"/>
    <w:rsid w:val="00DF588F"/>
    <w:rsid w:val="00DF6479"/>
    <w:rsid w:val="00DF7819"/>
    <w:rsid w:val="00E00406"/>
    <w:rsid w:val="00E00FE7"/>
    <w:rsid w:val="00E01D44"/>
    <w:rsid w:val="00E01F77"/>
    <w:rsid w:val="00E02ED6"/>
    <w:rsid w:val="00E03537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4EDC"/>
    <w:rsid w:val="00E165B0"/>
    <w:rsid w:val="00E17315"/>
    <w:rsid w:val="00E17752"/>
    <w:rsid w:val="00E219D5"/>
    <w:rsid w:val="00E2309E"/>
    <w:rsid w:val="00E24B11"/>
    <w:rsid w:val="00E260FB"/>
    <w:rsid w:val="00E263D0"/>
    <w:rsid w:val="00E3083B"/>
    <w:rsid w:val="00E30FD8"/>
    <w:rsid w:val="00E31ED1"/>
    <w:rsid w:val="00E31F8F"/>
    <w:rsid w:val="00E32B18"/>
    <w:rsid w:val="00E330A8"/>
    <w:rsid w:val="00E33631"/>
    <w:rsid w:val="00E3459F"/>
    <w:rsid w:val="00E35274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08D"/>
    <w:rsid w:val="00E54273"/>
    <w:rsid w:val="00E54FB1"/>
    <w:rsid w:val="00E55241"/>
    <w:rsid w:val="00E609C5"/>
    <w:rsid w:val="00E63113"/>
    <w:rsid w:val="00E65C68"/>
    <w:rsid w:val="00E66289"/>
    <w:rsid w:val="00E66356"/>
    <w:rsid w:val="00E66978"/>
    <w:rsid w:val="00E66A56"/>
    <w:rsid w:val="00E670C2"/>
    <w:rsid w:val="00E70255"/>
    <w:rsid w:val="00E70BB0"/>
    <w:rsid w:val="00E74316"/>
    <w:rsid w:val="00E7444B"/>
    <w:rsid w:val="00E75636"/>
    <w:rsid w:val="00E75EA5"/>
    <w:rsid w:val="00E8074C"/>
    <w:rsid w:val="00E80D7D"/>
    <w:rsid w:val="00E81439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6914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A0D"/>
    <w:rsid w:val="00EC4C81"/>
    <w:rsid w:val="00EC4EA2"/>
    <w:rsid w:val="00EC7F1D"/>
    <w:rsid w:val="00ED23AD"/>
    <w:rsid w:val="00ED330C"/>
    <w:rsid w:val="00ED5A32"/>
    <w:rsid w:val="00ED6254"/>
    <w:rsid w:val="00ED68EE"/>
    <w:rsid w:val="00ED6C19"/>
    <w:rsid w:val="00ED6CF5"/>
    <w:rsid w:val="00EE2196"/>
    <w:rsid w:val="00EE2404"/>
    <w:rsid w:val="00EE2DF2"/>
    <w:rsid w:val="00EE36FF"/>
    <w:rsid w:val="00EE51F2"/>
    <w:rsid w:val="00EE7077"/>
    <w:rsid w:val="00EE73CE"/>
    <w:rsid w:val="00EE7C55"/>
    <w:rsid w:val="00EF01E6"/>
    <w:rsid w:val="00EF0B3B"/>
    <w:rsid w:val="00EF2632"/>
    <w:rsid w:val="00EF2F73"/>
    <w:rsid w:val="00EF539A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3B6"/>
    <w:rsid w:val="00F12554"/>
    <w:rsid w:val="00F15E32"/>
    <w:rsid w:val="00F16396"/>
    <w:rsid w:val="00F20933"/>
    <w:rsid w:val="00F211EE"/>
    <w:rsid w:val="00F21A7A"/>
    <w:rsid w:val="00F22DAE"/>
    <w:rsid w:val="00F22E0F"/>
    <w:rsid w:val="00F239B6"/>
    <w:rsid w:val="00F2439C"/>
    <w:rsid w:val="00F24FB1"/>
    <w:rsid w:val="00F2765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8D1"/>
    <w:rsid w:val="00F45FC0"/>
    <w:rsid w:val="00F46D70"/>
    <w:rsid w:val="00F47143"/>
    <w:rsid w:val="00F50371"/>
    <w:rsid w:val="00F5170C"/>
    <w:rsid w:val="00F53A66"/>
    <w:rsid w:val="00F53ACE"/>
    <w:rsid w:val="00F54CD2"/>
    <w:rsid w:val="00F552F8"/>
    <w:rsid w:val="00F557AB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1C44"/>
    <w:rsid w:val="00F7283C"/>
    <w:rsid w:val="00F7304E"/>
    <w:rsid w:val="00F73117"/>
    <w:rsid w:val="00F73215"/>
    <w:rsid w:val="00F738F5"/>
    <w:rsid w:val="00F739A7"/>
    <w:rsid w:val="00F73C0D"/>
    <w:rsid w:val="00F73F7D"/>
    <w:rsid w:val="00F749B0"/>
    <w:rsid w:val="00F75204"/>
    <w:rsid w:val="00F7529E"/>
    <w:rsid w:val="00F75C29"/>
    <w:rsid w:val="00F77032"/>
    <w:rsid w:val="00F77175"/>
    <w:rsid w:val="00F807D1"/>
    <w:rsid w:val="00F8338E"/>
    <w:rsid w:val="00F83AA3"/>
    <w:rsid w:val="00F84623"/>
    <w:rsid w:val="00F85AF1"/>
    <w:rsid w:val="00F90BA4"/>
    <w:rsid w:val="00F9115F"/>
    <w:rsid w:val="00F936A3"/>
    <w:rsid w:val="00F9409E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29D"/>
    <w:rsid w:val="00FA54D3"/>
    <w:rsid w:val="00FA5508"/>
    <w:rsid w:val="00FA5CD5"/>
    <w:rsid w:val="00FA7295"/>
    <w:rsid w:val="00FB1380"/>
    <w:rsid w:val="00FB1848"/>
    <w:rsid w:val="00FB346D"/>
    <w:rsid w:val="00FB3A49"/>
    <w:rsid w:val="00FB4062"/>
    <w:rsid w:val="00FB494A"/>
    <w:rsid w:val="00FB5073"/>
    <w:rsid w:val="00FC188E"/>
    <w:rsid w:val="00FC2D66"/>
    <w:rsid w:val="00FC2E70"/>
    <w:rsid w:val="00FC3250"/>
    <w:rsid w:val="00FC3AAC"/>
    <w:rsid w:val="00FC41DA"/>
    <w:rsid w:val="00FC5E37"/>
    <w:rsid w:val="00FC7574"/>
    <w:rsid w:val="00FC77D7"/>
    <w:rsid w:val="00FC7B31"/>
    <w:rsid w:val="00FC7B61"/>
    <w:rsid w:val="00FD0ED5"/>
    <w:rsid w:val="00FD15DD"/>
    <w:rsid w:val="00FD3373"/>
    <w:rsid w:val="00FD4090"/>
    <w:rsid w:val="00FD450C"/>
    <w:rsid w:val="00FD4FAE"/>
    <w:rsid w:val="00FD599E"/>
    <w:rsid w:val="00FD66F5"/>
    <w:rsid w:val="00FD6CD0"/>
    <w:rsid w:val="00FD733D"/>
    <w:rsid w:val="00FD73EA"/>
    <w:rsid w:val="00FD7A39"/>
    <w:rsid w:val="00FE0230"/>
    <w:rsid w:val="00FE0867"/>
    <w:rsid w:val="00FE5E39"/>
    <w:rsid w:val="00FE71DC"/>
    <w:rsid w:val="00FE74C3"/>
    <w:rsid w:val="00FE74CD"/>
    <w:rsid w:val="00FF08F9"/>
    <w:rsid w:val="00FF0D35"/>
    <w:rsid w:val="00FF4540"/>
    <w:rsid w:val="00FF580D"/>
    <w:rsid w:val="00FF70BC"/>
    <w:rsid w:val="00FF7757"/>
    <w:rsid w:val="00FF7BDE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5D2276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382C74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382C74"/>
    <w:pPr>
      <w:keepNext/>
      <w:keepLines/>
      <w:numPr>
        <w:ilvl w:val="1"/>
        <w:numId w:val="30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382C74"/>
    <w:pPr>
      <w:keepNext/>
      <w:keepLines/>
      <w:numPr>
        <w:ilvl w:val="2"/>
        <w:numId w:val="30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DB53C2"/>
    <w:pPr>
      <w:keepNext/>
      <w:keepLines/>
      <w:numPr>
        <w:ilvl w:val="3"/>
        <w:numId w:val="30"/>
      </w:numPr>
      <w:outlineLvl w:val="3"/>
    </w:pPr>
    <w:rPr>
      <w:rFonts w:ascii="HuaweiSans-Regular" w:eastAsia="方正兰亭黑简体" w:hAnsi="HuaweiSans-Regular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30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31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41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52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60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70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semiHidden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3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3"/>
    <w:link w:val="afffb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c">
    <w:name w:val="样式 蓝色"/>
    <w:basedOn w:val="a3"/>
    <w:semiHidden/>
    <w:rsid w:val="00D9006B"/>
    <w:rPr>
      <w:color w:val="0000FF"/>
    </w:rPr>
  </w:style>
  <w:style w:type="character" w:customStyle="1" w:styleId="afffd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e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0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3"/>
    <w:link w:val="affff1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2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7B4A5C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7B4A5C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F54CD2"/>
    <w:pPr>
      <w:spacing w:before="40" w:after="40"/>
      <w:ind w:left="1021"/>
    </w:pPr>
    <w:rPr>
      <w:rFonts w:ascii="HuaweiSans-Regular" w:eastAsia="方正兰亭黑简体" w:hAnsi="HuaweiSans-Regular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F54CD2"/>
    <w:rPr>
      <w:rFonts w:ascii="HuaweiSans-Regular" w:eastAsia="方正兰亭黑简体" w:hAnsi="HuaweiSans-Regular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7B4A5C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a">
    <w:name w:val="4.任务"/>
    <w:basedOn w:val="ItemList"/>
    <w:link w:val="4b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B40238"/>
    <w:pPr>
      <w:autoSpaceDE w:val="0"/>
      <w:autoSpaceDN w:val="0"/>
    </w:pPr>
    <w:rPr>
      <w:rFonts w:ascii="Huawei Sans" w:eastAsia="方正兰亭黑简体" w:hAnsi="Huawei Sans" w:cs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B40238"/>
    <w:rPr>
      <w:rFonts w:ascii="Huawei Sans" w:eastAsia="方正兰亭黑简体" w:hAnsi="Huawei Sans" w:cs="Huawei Sans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73F7D"/>
  </w:style>
  <w:style w:type="paragraph" w:customStyle="1" w:styleId="74">
    <w:name w:val="7.简介标题"/>
    <w:basedOn w:val="a2"/>
    <w:link w:val="75"/>
    <w:autoRedefine/>
    <w:qFormat/>
    <w:rsid w:val="00F73F7D"/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73F7D"/>
    <w:rPr>
      <w:noProof/>
    </w:rPr>
  </w:style>
  <w:style w:type="character" w:customStyle="1" w:styleId="2Char">
    <w:name w:val="标题 2 Char"/>
    <w:aliases w:val="ALT+2 Char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7B4A5C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C11E5E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C11E5E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3"/>
    <w:link w:val="affff7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3"/>
    <w:link w:val="affff8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affffc">
    <w:name w:val="边框代码"/>
    <w:basedOn w:val="a2"/>
    <w:link w:val="Char7"/>
    <w:qFormat/>
    <w:rsid w:val="009D2E6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7">
    <w:name w:val="边框代码 Char"/>
    <w:basedOn w:val="a3"/>
    <w:link w:val="affffc"/>
    <w:rsid w:val="009D2E61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  <w:style w:type="table" w:styleId="affffd">
    <w:name w:val="Grid Table Light"/>
    <w:basedOn w:val="a4"/>
    <w:uiPriority w:val="40"/>
    <w:rsid w:val="00F8462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renwu">
    <w:name w:val="renwu"/>
    <w:basedOn w:val="a2"/>
    <w:link w:val="renwuChar"/>
    <w:qFormat/>
    <w:rsid w:val="00F9409E"/>
    <w:pPr>
      <w:numPr>
        <w:numId w:val="6"/>
      </w:numPr>
      <w:topLinePunct w:val="0"/>
      <w:ind w:left="1446"/>
    </w:pPr>
    <w:rPr>
      <w:kern w:val="2"/>
      <w:sz w:val="21"/>
      <w:szCs w:val="21"/>
    </w:rPr>
  </w:style>
  <w:style w:type="character" w:customStyle="1" w:styleId="renwuChar">
    <w:name w:val="renwu Char"/>
    <w:basedOn w:val="a3"/>
    <w:link w:val="renwu"/>
    <w:rsid w:val="00F9409E"/>
    <w:rPr>
      <w:rFonts w:ascii="微软雅黑" w:eastAsia="微软雅黑" w:hAnsi="微软雅黑" w:cs="微软雅黑"/>
      <w:kern w:val="2"/>
      <w:sz w:val="21"/>
      <w:szCs w:val="21"/>
    </w:rPr>
  </w:style>
  <w:style w:type="paragraph" w:customStyle="1" w:styleId="affffe">
    <w:name w:val="代码"/>
    <w:basedOn w:val="1e"/>
    <w:link w:val="Char8"/>
    <w:qFormat/>
    <w:rsid w:val="006448B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eastAsia="Huawei Sans"/>
    </w:rPr>
  </w:style>
  <w:style w:type="character" w:customStyle="1" w:styleId="Char8">
    <w:name w:val="代码 Char"/>
    <w:basedOn w:val="1f"/>
    <w:link w:val="affffe"/>
    <w:rsid w:val="006448B6"/>
    <w:rPr>
      <w:rFonts w:ascii="HuaweiSans-Regular" w:eastAsia="Huawei Sans" w:hAnsi="HuaweiSans-Regular" w:cs="微软雅黑"/>
      <w:sz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1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customXml" Target="../customXml/item4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hyperlink" Target="https://www.huaweicloud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9732909-5614-4048-86A6-CDD55F50F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156</TotalTime>
  <Pages>20</Pages>
  <Words>588</Words>
  <Characters>3352</Characters>
  <Application>Microsoft Office Word</Application>
  <DocSecurity>0</DocSecurity>
  <Lines>27</Lines>
  <Paragraphs>7</Paragraphs>
  <ScaleCrop>false</ScaleCrop>
  <Company>Huawei Technologies Co.,Ltd.</Company>
  <LinksUpToDate>false</LinksUpToDate>
  <CharactersWithSpaces>3933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xizhiping</cp:lastModifiedBy>
  <cp:revision>110</cp:revision>
  <cp:lastPrinted>2016-11-21T02:33:00Z</cp:lastPrinted>
  <dcterms:created xsi:type="dcterms:W3CDTF">2020-07-21T13:21:00Z</dcterms:created>
  <dcterms:modified xsi:type="dcterms:W3CDTF">2021-01-12T06:43:00Z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(3)sAxLZquuDkO1fd1g+jZYBi/GSok/McUY500E3TxPxCmFOy0jxnIN3EJizp4c3IdyF0YdW9Wj
2uDipP3jmIas3QJqRMAnXqtxKRYKovJv4aoFhhxKhnK7yRRP53FqQ51CUDhYxZCY5z6yM5Qj
Gm6MVI54tOcfv8nwrn/n//4kZVWG4L8mx59UlAuZmJemw1fIAkugXQp0ZVvBNNfAj/2NeYV+
8W4Me112xjPRJ270xo</vt:lpwstr>
  </property>
  <property fmtid="{D5CDD505-2E9C-101B-9397-08002B2CF9AE}" pid="15" name="_2015_ms_pID_7253431">
    <vt:lpwstr>S3M/dPM01Bqdypq+lsupNLe0MS+yepSRlcvs5TNW5j4Njgf+vlInCQ
165oEa8b56W689AA3uyaddQoPSB+XHGVeNKrv1idjkrjPnZ8KyWpa3AGGfaQXbPu8irzFWP+
Pg4toNC8oNd70oQhyTDspoHbcNtvlf8CJ/Q+CCi58xQpwV8yIXiLn+NJgqtRQ213hZWwGv3R
UCucdkBTAl489JOsOPCLngA/dT74F1Ah/4CH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5w==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1610432947</vt:lpwstr>
  </property>
</Properties>
</file>
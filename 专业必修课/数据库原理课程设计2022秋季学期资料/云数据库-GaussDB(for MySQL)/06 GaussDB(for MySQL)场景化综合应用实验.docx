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0AA9F" w14:textId="77777777" w:rsidR="0020153C" w:rsidRPr="00336CBE" w:rsidRDefault="0020153C" w:rsidP="0020153C">
      <w:pPr>
        <w:pStyle w:val="Cover2"/>
        <w:rPr>
          <w:rFonts w:ascii="Huawei Sans" w:eastAsia="方正兰亭黑简体" w:hAnsi="Huawei Sans" w:cs="Huawei Sans"/>
          <w:lang w:eastAsia="zh-CN"/>
        </w:rPr>
      </w:pPr>
    </w:p>
    <w:p w14:paraId="6A128FAC" w14:textId="77777777" w:rsidR="00B02320" w:rsidRPr="00336CBE" w:rsidRDefault="00B02320" w:rsidP="0020153C">
      <w:pPr>
        <w:pStyle w:val="Cover2"/>
        <w:rPr>
          <w:rFonts w:ascii="Huawei Sans" w:eastAsia="方正兰亭黑简体" w:hAnsi="Huawei Sans" w:cs="Huawei Sans"/>
          <w:lang w:eastAsia="zh-CN"/>
        </w:rPr>
      </w:pPr>
    </w:p>
    <w:p w14:paraId="651EA168" w14:textId="77777777" w:rsidR="00B02320" w:rsidRPr="00336CBE" w:rsidRDefault="00B02320" w:rsidP="0020153C">
      <w:pPr>
        <w:pStyle w:val="Cover2"/>
        <w:rPr>
          <w:rFonts w:ascii="Huawei Sans" w:eastAsia="方正兰亭黑简体" w:hAnsi="Huawei Sans" w:cs="Huawei Sans"/>
          <w:lang w:eastAsia="zh-CN"/>
        </w:rPr>
      </w:pPr>
    </w:p>
    <w:p w14:paraId="63231082" w14:textId="77777777" w:rsidR="00B02320" w:rsidRPr="00336CBE" w:rsidRDefault="00B02320" w:rsidP="0020153C">
      <w:pPr>
        <w:pStyle w:val="Cover2"/>
        <w:rPr>
          <w:rFonts w:ascii="Huawei Sans" w:eastAsia="方正兰亭黑简体" w:hAnsi="Huawei Sans" w:cs="Huawei Sans"/>
          <w:lang w:eastAsia="zh-CN"/>
        </w:rPr>
      </w:pPr>
    </w:p>
    <w:p w14:paraId="533D437C" w14:textId="77777777" w:rsidR="00B02320" w:rsidRPr="00336CBE" w:rsidRDefault="00B02320" w:rsidP="0020153C">
      <w:pPr>
        <w:pStyle w:val="Cover2"/>
        <w:rPr>
          <w:rFonts w:ascii="Huawei Sans" w:eastAsia="方正兰亭黑简体" w:hAnsi="Huawei Sans" w:cs="Huawei Sans"/>
          <w:lang w:eastAsia="zh-CN"/>
        </w:rPr>
      </w:pPr>
    </w:p>
    <w:p w14:paraId="0C946DDC" w14:textId="66F9089F" w:rsidR="00D84D0F" w:rsidRPr="00336CBE" w:rsidRDefault="00D84D0F" w:rsidP="00D84D0F">
      <w:pPr>
        <w:topLinePunct w:val="0"/>
        <w:spacing w:before="0" w:after="0" w:line="240" w:lineRule="auto"/>
        <w:ind w:left="0"/>
        <w:jc w:val="center"/>
        <w:rPr>
          <w:rFonts w:ascii="Huawei Sans" w:eastAsia="方正兰亭黑简体" w:hAnsi="Huawei Sans" w:cs="Huawei Sans"/>
          <w:noProof/>
          <w:sz w:val="72"/>
          <w:szCs w:val="72"/>
        </w:rPr>
      </w:pPr>
      <w:r w:rsidRPr="00336CBE">
        <w:rPr>
          <w:rFonts w:ascii="Huawei Sans" w:eastAsia="方正兰亭黑简体" w:hAnsi="Huawei Sans" w:cs="Huawei Sans"/>
          <w:noProof/>
          <w:sz w:val="72"/>
          <w:szCs w:val="72"/>
        </w:rPr>
        <w:t>《数据库》</w:t>
      </w:r>
    </w:p>
    <w:p w14:paraId="35474812" w14:textId="3F6C7120" w:rsidR="00D84D0F" w:rsidRPr="00336CBE" w:rsidRDefault="00D84D0F" w:rsidP="00D84D0F">
      <w:pPr>
        <w:topLinePunct w:val="0"/>
        <w:spacing w:before="0" w:after="0" w:line="240" w:lineRule="auto"/>
        <w:ind w:left="0"/>
        <w:jc w:val="center"/>
        <w:rPr>
          <w:rFonts w:ascii="Huawei Sans" w:eastAsia="方正兰亭黑简体" w:hAnsi="Huawei Sans" w:cs="Huawei Sans"/>
          <w:noProof/>
          <w:sz w:val="72"/>
          <w:szCs w:val="72"/>
        </w:rPr>
      </w:pPr>
      <w:r w:rsidRPr="00336CBE">
        <w:rPr>
          <w:rFonts w:ascii="Huawei Sans" w:eastAsia="方正兰亭黑简体" w:hAnsi="Huawei Sans" w:cs="Huawei Sans"/>
          <w:noProof/>
          <w:sz w:val="72"/>
          <w:szCs w:val="72"/>
        </w:rPr>
        <w:t>GaussDB(for MySQL)</w:t>
      </w:r>
      <w:r w:rsidRPr="00336CBE">
        <w:rPr>
          <w:rFonts w:ascii="Huawei Sans" w:eastAsia="方正兰亭黑简体" w:hAnsi="Huawei Sans" w:cs="Huawei Sans"/>
          <w:noProof/>
          <w:sz w:val="72"/>
          <w:szCs w:val="72"/>
        </w:rPr>
        <w:t>场景化</w:t>
      </w:r>
      <w:r w:rsidR="00B814FD">
        <w:rPr>
          <w:rFonts w:ascii="Huawei Sans" w:eastAsia="方正兰亭黑简体" w:hAnsi="Huawei Sans" w:cs="Huawei Sans" w:hint="eastAsia"/>
          <w:noProof/>
          <w:sz w:val="72"/>
          <w:szCs w:val="72"/>
        </w:rPr>
        <w:t>综合应用</w:t>
      </w:r>
      <w:r w:rsidR="00B814FD">
        <w:rPr>
          <w:rFonts w:ascii="Huawei Sans" w:eastAsia="方正兰亭黑简体" w:hAnsi="Huawei Sans" w:cs="Huawei Sans"/>
          <w:noProof/>
          <w:sz w:val="72"/>
          <w:szCs w:val="72"/>
        </w:rPr>
        <w:t>实验</w:t>
      </w:r>
    </w:p>
    <w:p w14:paraId="22520186" w14:textId="77777777" w:rsidR="0020153C" w:rsidRPr="00336CBE" w:rsidRDefault="0020153C" w:rsidP="0020153C">
      <w:pPr>
        <w:pStyle w:val="Cover2"/>
        <w:rPr>
          <w:rFonts w:ascii="Huawei Sans" w:eastAsia="方正兰亭黑简体" w:hAnsi="Huawei Sans" w:cs="Huawei Sans"/>
          <w:lang w:eastAsia="zh-CN"/>
        </w:rPr>
      </w:pPr>
    </w:p>
    <w:p w14:paraId="3F112442" w14:textId="77777777" w:rsidR="0020153C" w:rsidRPr="00336CBE" w:rsidRDefault="0020153C" w:rsidP="0020153C">
      <w:pPr>
        <w:pStyle w:val="Cover2"/>
        <w:rPr>
          <w:rFonts w:ascii="Huawei Sans" w:eastAsia="方正兰亭黑简体" w:hAnsi="Huawei Sans" w:cs="Huawei Sans"/>
          <w:lang w:eastAsia="zh-CN"/>
        </w:rPr>
      </w:pPr>
    </w:p>
    <w:p w14:paraId="0FA8C2C2" w14:textId="77777777" w:rsidR="0020153C" w:rsidRPr="00336CBE" w:rsidRDefault="0020153C" w:rsidP="0020153C">
      <w:pPr>
        <w:pStyle w:val="Cover2"/>
        <w:rPr>
          <w:rFonts w:ascii="Huawei Sans" w:eastAsia="方正兰亭黑简体" w:hAnsi="Huawei Sans" w:cs="Huawei Sans"/>
          <w:lang w:eastAsia="zh-CN"/>
        </w:rPr>
      </w:pPr>
    </w:p>
    <w:p w14:paraId="58444A97" w14:textId="77777777" w:rsidR="0020153C" w:rsidRPr="00336CBE" w:rsidRDefault="0020153C" w:rsidP="0020153C">
      <w:pPr>
        <w:pStyle w:val="Cover2"/>
        <w:rPr>
          <w:rFonts w:ascii="Huawei Sans" w:eastAsia="方正兰亭黑简体" w:hAnsi="Huawei Sans" w:cs="Huawei Sans"/>
          <w:lang w:eastAsia="zh-CN"/>
        </w:rPr>
      </w:pPr>
    </w:p>
    <w:p w14:paraId="4EEE72F3" w14:textId="77777777" w:rsidR="0020153C" w:rsidRPr="00336CBE" w:rsidRDefault="0020153C" w:rsidP="0020153C">
      <w:pPr>
        <w:pStyle w:val="Cover2"/>
        <w:rPr>
          <w:rFonts w:ascii="Huawei Sans" w:eastAsia="方正兰亭黑简体" w:hAnsi="Huawei Sans" w:cs="Huawei Sans"/>
          <w:lang w:eastAsia="zh-CN"/>
        </w:rPr>
      </w:pPr>
    </w:p>
    <w:p w14:paraId="62ED3664" w14:textId="414C8387" w:rsidR="00213E96" w:rsidRPr="00336CBE" w:rsidRDefault="00213E96" w:rsidP="0020153C">
      <w:pPr>
        <w:pStyle w:val="Cover2"/>
        <w:rPr>
          <w:rFonts w:ascii="Huawei Sans" w:eastAsia="方正兰亭黑简体" w:hAnsi="Huawei Sans" w:cs="Huawei Sans"/>
          <w:lang w:eastAsia="zh-CN"/>
        </w:rPr>
      </w:pPr>
    </w:p>
    <w:p w14:paraId="2F5EACC8" w14:textId="5E174D38" w:rsidR="00213E96" w:rsidRPr="00336CBE" w:rsidRDefault="00213E96" w:rsidP="0020153C">
      <w:pPr>
        <w:pStyle w:val="Cover2"/>
        <w:rPr>
          <w:rFonts w:ascii="Huawei Sans" w:eastAsia="方正兰亭黑简体" w:hAnsi="Huawei Sans" w:cs="Huawei Sans"/>
          <w:lang w:eastAsia="zh-CN"/>
        </w:rPr>
      </w:pPr>
    </w:p>
    <w:p w14:paraId="3EFA5202" w14:textId="2428E973" w:rsidR="00213E96" w:rsidRPr="00336CBE" w:rsidRDefault="00213E96" w:rsidP="0020153C">
      <w:pPr>
        <w:pStyle w:val="Cover2"/>
        <w:rPr>
          <w:rFonts w:ascii="Huawei Sans" w:eastAsia="方正兰亭黑简体" w:hAnsi="Huawei Sans" w:cs="Huawei Sans"/>
          <w:lang w:eastAsia="zh-CN"/>
        </w:rPr>
      </w:pPr>
    </w:p>
    <w:p w14:paraId="5090A8A2" w14:textId="1B7B2006" w:rsidR="00213E96" w:rsidRPr="00336CBE" w:rsidRDefault="00213E96" w:rsidP="0020153C">
      <w:pPr>
        <w:pStyle w:val="Cover2"/>
        <w:rPr>
          <w:rFonts w:ascii="Huawei Sans" w:eastAsia="方正兰亭黑简体" w:hAnsi="Huawei Sans" w:cs="Huawei Sans"/>
          <w:lang w:eastAsia="zh-CN"/>
        </w:rPr>
      </w:pPr>
    </w:p>
    <w:p w14:paraId="7CB96A1D" w14:textId="77777777" w:rsidR="00213E96" w:rsidRPr="00336CBE" w:rsidRDefault="00213E96" w:rsidP="00213E96">
      <w:pPr>
        <w:pStyle w:val="Cover2"/>
        <w:jc w:val="left"/>
        <w:rPr>
          <w:rFonts w:ascii="Huawei Sans" w:eastAsia="方正兰亭黑简体" w:hAnsi="Huawei Sans" w:cs="Huawei Sans"/>
          <w:lang w:eastAsia="zh-CN"/>
        </w:rPr>
      </w:pPr>
    </w:p>
    <w:p w14:paraId="6A48373C" w14:textId="7052DA57" w:rsidR="00213E96" w:rsidRPr="00336CBE" w:rsidRDefault="00342110" w:rsidP="00B02320">
      <w:pPr>
        <w:pStyle w:val="cover--"/>
        <w:rPr>
          <w:rFonts w:ascii="Huawei Sans" w:eastAsia="方正兰亭黑简体" w:hAnsi="Huawei Sans" w:cs="Huawei Sans"/>
          <w:noProof/>
        </w:rPr>
      </w:pPr>
      <w:r w:rsidRPr="00336CBE">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r w:rsidR="00213E96" w:rsidRPr="00336CBE">
        <w:rPr>
          <w:rFonts w:ascii="Huawei Sans" w:eastAsia="方正兰亭黑简体" w:hAnsi="Huawei Sans" w:cs="Huawei Sans"/>
          <w:caps/>
        </w:rPr>
        <w:fldChar w:fldCharType="begin"/>
      </w:r>
      <w:r w:rsidR="00213E96" w:rsidRPr="00336CBE">
        <w:rPr>
          <w:rFonts w:ascii="Huawei Sans" w:eastAsia="方正兰亭黑简体" w:hAnsi="Huawei Sans" w:cs="Huawei Sans"/>
          <w:caps/>
        </w:rPr>
        <w:instrText xml:space="preserve"> DOCPROPERTY  Confidential </w:instrText>
      </w:r>
      <w:r w:rsidR="00213E96" w:rsidRPr="00336CBE">
        <w:rPr>
          <w:rFonts w:ascii="Huawei Sans" w:eastAsia="方正兰亭黑简体" w:hAnsi="Huawei Sans" w:cs="Huawei Sans"/>
          <w:caps/>
        </w:rPr>
        <w:fldChar w:fldCharType="end"/>
      </w:r>
    </w:p>
    <w:p w14:paraId="6F7BEF1B" w14:textId="77777777" w:rsidR="00213E96" w:rsidRPr="00336CBE" w:rsidRDefault="00213E96" w:rsidP="00213E96">
      <w:pPr>
        <w:pStyle w:val="Cover2"/>
        <w:rPr>
          <w:rFonts w:ascii="Huawei Sans" w:eastAsia="方正兰亭黑简体" w:hAnsi="Huawei Sans" w:cs="Huawei Sans"/>
          <w:lang w:eastAsia="zh-CN"/>
        </w:rPr>
      </w:pPr>
      <w:r w:rsidRPr="00336CBE">
        <w:rPr>
          <w:rFonts w:ascii="Huawei Sans" w:eastAsia="方正兰亭黑简体" w:hAnsi="Huawei Sans" w:cs="Huawei Sans"/>
          <w:lang w:eastAsia="zh-CN"/>
        </w:rPr>
        <w:t>华为技术有限公司</w:t>
      </w:r>
    </w:p>
    <w:p w14:paraId="4C0703B4" w14:textId="77777777" w:rsidR="00033B54" w:rsidRPr="00336CBE" w:rsidRDefault="00033B54">
      <w:pPr>
        <w:topLinePunct w:val="0"/>
        <w:adjustRightInd/>
        <w:snapToGrid/>
        <w:spacing w:before="0" w:after="0" w:line="240" w:lineRule="auto"/>
        <w:ind w:left="0"/>
        <w:rPr>
          <w:rFonts w:ascii="Huawei Sans" w:eastAsia="方正兰亭黑简体" w:hAnsi="Huawei Sans" w:cs="Huawei Sans"/>
        </w:rPr>
        <w:sectPr w:rsidR="00033B54" w:rsidRPr="00336CBE" w:rsidSect="006A0A2D">
          <w:pgSz w:w="11906" w:h="16838" w:code="9"/>
          <w:pgMar w:top="1701" w:right="1134" w:bottom="1701" w:left="1134" w:header="567" w:footer="567" w:gutter="0"/>
          <w:pgNumType w:start="1"/>
          <w:cols w:space="425"/>
          <w:docGrid w:linePitch="312"/>
        </w:sectPr>
      </w:pPr>
      <w:r w:rsidRPr="00336CBE">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336CBE" w:rsidRDefault="0020153C" w:rsidP="00FD6CD0">
          <w:pPr>
            <w:pStyle w:val="Contents"/>
            <w:rPr>
              <w:rFonts w:cs="Huawei Sans"/>
            </w:rPr>
          </w:pPr>
          <w:r w:rsidRPr="00336CBE">
            <w:rPr>
              <w:rFonts w:cs="Huawei Sans"/>
              <w:lang w:val="zh-CN"/>
            </w:rPr>
            <w:t>目录</w:t>
          </w:r>
        </w:p>
        <w:p w14:paraId="58CE73D7" w14:textId="77777777" w:rsidR="00D06102" w:rsidRDefault="001B1484">
          <w:pPr>
            <w:pStyle w:val="12"/>
            <w:tabs>
              <w:tab w:val="right" w:leader="dot" w:pos="9628"/>
            </w:tabs>
            <w:rPr>
              <w:rFonts w:asciiTheme="minorHAnsi" w:eastAsiaTheme="minorEastAsia" w:hAnsiTheme="minorHAnsi" w:cstheme="minorBidi"/>
              <w:b w:val="0"/>
              <w:bCs w:val="0"/>
              <w:noProof/>
              <w:kern w:val="2"/>
              <w:sz w:val="21"/>
              <w:szCs w:val="22"/>
            </w:rPr>
          </w:pPr>
          <w:r w:rsidRPr="00336CBE">
            <w:rPr>
              <w:rFonts w:cs="Huawei Sans"/>
              <w:b w:val="0"/>
              <w:bCs w:val="0"/>
              <w:noProof/>
            </w:rPr>
            <w:fldChar w:fldCharType="begin"/>
          </w:r>
          <w:r w:rsidRPr="00336CBE">
            <w:rPr>
              <w:rFonts w:cs="Huawei Sans"/>
              <w:b w:val="0"/>
              <w:bCs w:val="0"/>
              <w:noProof/>
            </w:rPr>
            <w:instrText xml:space="preserve"> TOC \o "1-3" \h \z \u </w:instrText>
          </w:r>
          <w:r w:rsidRPr="00336CBE">
            <w:rPr>
              <w:rFonts w:cs="Huawei Sans"/>
              <w:b w:val="0"/>
              <w:bCs w:val="0"/>
              <w:noProof/>
            </w:rPr>
            <w:fldChar w:fldCharType="separate"/>
          </w:r>
          <w:hyperlink w:anchor="_Toc51336536" w:history="1">
            <w:r w:rsidR="00D06102" w:rsidRPr="00B804B9">
              <w:rPr>
                <w:rStyle w:val="ad"/>
                <w:rFonts w:cs="Huawei Sans" w:hint="eastAsia"/>
                <w:noProof/>
              </w:rPr>
              <w:t>前</w:t>
            </w:r>
            <w:r w:rsidR="00D06102" w:rsidRPr="00B804B9">
              <w:rPr>
                <w:rStyle w:val="ad"/>
                <w:rFonts w:cs="Huawei Sans"/>
                <w:noProof/>
              </w:rPr>
              <w:t xml:space="preserve">  </w:t>
            </w:r>
            <w:r w:rsidR="00D06102" w:rsidRPr="00B804B9">
              <w:rPr>
                <w:rStyle w:val="ad"/>
                <w:rFonts w:cs="Huawei Sans" w:hint="eastAsia"/>
                <w:noProof/>
              </w:rPr>
              <w:t>言</w:t>
            </w:r>
            <w:r w:rsidR="00D06102">
              <w:rPr>
                <w:noProof/>
                <w:webHidden/>
              </w:rPr>
              <w:tab/>
            </w:r>
            <w:r w:rsidR="00D06102">
              <w:rPr>
                <w:noProof/>
                <w:webHidden/>
              </w:rPr>
              <w:fldChar w:fldCharType="begin"/>
            </w:r>
            <w:r w:rsidR="00D06102">
              <w:rPr>
                <w:noProof/>
                <w:webHidden/>
              </w:rPr>
              <w:instrText xml:space="preserve"> PAGEREF _Toc51336536 \h </w:instrText>
            </w:r>
            <w:r w:rsidR="00D06102">
              <w:rPr>
                <w:noProof/>
                <w:webHidden/>
              </w:rPr>
            </w:r>
            <w:r w:rsidR="00D06102">
              <w:rPr>
                <w:noProof/>
                <w:webHidden/>
              </w:rPr>
              <w:fldChar w:fldCharType="separate"/>
            </w:r>
            <w:r w:rsidR="00D06102">
              <w:rPr>
                <w:noProof/>
                <w:webHidden/>
              </w:rPr>
              <w:t>2</w:t>
            </w:r>
            <w:r w:rsidR="00D06102">
              <w:rPr>
                <w:noProof/>
                <w:webHidden/>
              </w:rPr>
              <w:fldChar w:fldCharType="end"/>
            </w:r>
          </w:hyperlink>
        </w:p>
        <w:p w14:paraId="033EECE1" w14:textId="77777777" w:rsidR="00D06102" w:rsidRDefault="00145186">
          <w:pPr>
            <w:pStyle w:val="20"/>
            <w:tabs>
              <w:tab w:val="right" w:leader="dot" w:pos="9628"/>
            </w:tabs>
            <w:rPr>
              <w:rFonts w:asciiTheme="minorHAnsi" w:eastAsiaTheme="minorEastAsia" w:hAnsiTheme="minorHAnsi" w:cstheme="minorBidi"/>
              <w:kern w:val="2"/>
              <w:sz w:val="21"/>
              <w:szCs w:val="22"/>
            </w:rPr>
          </w:pPr>
          <w:hyperlink w:anchor="_Toc51336537" w:history="1">
            <w:r w:rsidR="00D06102" w:rsidRPr="00B804B9">
              <w:rPr>
                <w:rStyle w:val="ad"/>
                <w:rFonts w:cs="Huawei Sans" w:hint="eastAsia"/>
              </w:rPr>
              <w:t>简介</w:t>
            </w:r>
            <w:r w:rsidR="00D06102">
              <w:rPr>
                <w:webHidden/>
              </w:rPr>
              <w:tab/>
            </w:r>
            <w:r w:rsidR="00D06102">
              <w:rPr>
                <w:webHidden/>
              </w:rPr>
              <w:fldChar w:fldCharType="begin"/>
            </w:r>
            <w:r w:rsidR="00D06102">
              <w:rPr>
                <w:webHidden/>
              </w:rPr>
              <w:instrText xml:space="preserve"> PAGEREF _Toc51336537 \h </w:instrText>
            </w:r>
            <w:r w:rsidR="00D06102">
              <w:rPr>
                <w:webHidden/>
              </w:rPr>
            </w:r>
            <w:r w:rsidR="00D06102">
              <w:rPr>
                <w:webHidden/>
              </w:rPr>
              <w:fldChar w:fldCharType="separate"/>
            </w:r>
            <w:r w:rsidR="00D06102">
              <w:rPr>
                <w:webHidden/>
              </w:rPr>
              <w:t>2</w:t>
            </w:r>
            <w:r w:rsidR="00D06102">
              <w:rPr>
                <w:webHidden/>
              </w:rPr>
              <w:fldChar w:fldCharType="end"/>
            </w:r>
          </w:hyperlink>
        </w:p>
        <w:p w14:paraId="20122B30" w14:textId="77777777" w:rsidR="00D06102" w:rsidRDefault="00145186">
          <w:pPr>
            <w:pStyle w:val="20"/>
            <w:tabs>
              <w:tab w:val="right" w:leader="dot" w:pos="9628"/>
            </w:tabs>
            <w:rPr>
              <w:rFonts w:asciiTheme="minorHAnsi" w:eastAsiaTheme="minorEastAsia" w:hAnsiTheme="minorHAnsi" w:cstheme="minorBidi"/>
              <w:kern w:val="2"/>
              <w:sz w:val="21"/>
              <w:szCs w:val="22"/>
            </w:rPr>
          </w:pPr>
          <w:hyperlink w:anchor="_Toc51336538" w:history="1">
            <w:r w:rsidR="00D06102" w:rsidRPr="00B804B9">
              <w:rPr>
                <w:rStyle w:val="ad"/>
                <w:rFonts w:cs="Huawei Sans" w:hint="eastAsia"/>
              </w:rPr>
              <w:t>内容描述</w:t>
            </w:r>
            <w:r w:rsidR="00D06102">
              <w:rPr>
                <w:webHidden/>
              </w:rPr>
              <w:tab/>
            </w:r>
            <w:r w:rsidR="00D06102">
              <w:rPr>
                <w:webHidden/>
              </w:rPr>
              <w:fldChar w:fldCharType="begin"/>
            </w:r>
            <w:r w:rsidR="00D06102">
              <w:rPr>
                <w:webHidden/>
              </w:rPr>
              <w:instrText xml:space="preserve"> PAGEREF _Toc51336538 \h </w:instrText>
            </w:r>
            <w:r w:rsidR="00D06102">
              <w:rPr>
                <w:webHidden/>
              </w:rPr>
            </w:r>
            <w:r w:rsidR="00D06102">
              <w:rPr>
                <w:webHidden/>
              </w:rPr>
              <w:fldChar w:fldCharType="separate"/>
            </w:r>
            <w:r w:rsidR="00D06102">
              <w:rPr>
                <w:webHidden/>
              </w:rPr>
              <w:t>2</w:t>
            </w:r>
            <w:r w:rsidR="00D06102">
              <w:rPr>
                <w:webHidden/>
              </w:rPr>
              <w:fldChar w:fldCharType="end"/>
            </w:r>
          </w:hyperlink>
        </w:p>
        <w:p w14:paraId="740F93CC" w14:textId="77777777" w:rsidR="00D06102" w:rsidRDefault="00145186">
          <w:pPr>
            <w:pStyle w:val="20"/>
            <w:tabs>
              <w:tab w:val="right" w:leader="dot" w:pos="9628"/>
            </w:tabs>
            <w:rPr>
              <w:rFonts w:asciiTheme="minorHAnsi" w:eastAsiaTheme="minorEastAsia" w:hAnsiTheme="minorHAnsi" w:cstheme="minorBidi"/>
              <w:kern w:val="2"/>
              <w:sz w:val="21"/>
              <w:szCs w:val="22"/>
            </w:rPr>
          </w:pPr>
          <w:hyperlink w:anchor="_Toc51336539" w:history="1">
            <w:r w:rsidR="00D06102" w:rsidRPr="00B804B9">
              <w:rPr>
                <w:rStyle w:val="ad"/>
                <w:rFonts w:cs="Huawei Sans" w:hint="eastAsia"/>
              </w:rPr>
              <w:t>实验环境说明</w:t>
            </w:r>
            <w:r w:rsidR="00D06102">
              <w:rPr>
                <w:webHidden/>
              </w:rPr>
              <w:tab/>
            </w:r>
            <w:r w:rsidR="00D06102">
              <w:rPr>
                <w:webHidden/>
              </w:rPr>
              <w:fldChar w:fldCharType="begin"/>
            </w:r>
            <w:r w:rsidR="00D06102">
              <w:rPr>
                <w:webHidden/>
              </w:rPr>
              <w:instrText xml:space="preserve"> PAGEREF _Toc51336539 \h </w:instrText>
            </w:r>
            <w:r w:rsidR="00D06102">
              <w:rPr>
                <w:webHidden/>
              </w:rPr>
            </w:r>
            <w:r w:rsidR="00D06102">
              <w:rPr>
                <w:webHidden/>
              </w:rPr>
              <w:fldChar w:fldCharType="separate"/>
            </w:r>
            <w:r w:rsidR="00D06102">
              <w:rPr>
                <w:webHidden/>
              </w:rPr>
              <w:t>2</w:t>
            </w:r>
            <w:r w:rsidR="00D06102">
              <w:rPr>
                <w:webHidden/>
              </w:rPr>
              <w:fldChar w:fldCharType="end"/>
            </w:r>
          </w:hyperlink>
        </w:p>
        <w:p w14:paraId="14A5F545" w14:textId="77777777" w:rsidR="00D06102" w:rsidRDefault="00145186">
          <w:pPr>
            <w:pStyle w:val="20"/>
            <w:tabs>
              <w:tab w:val="right" w:leader="dot" w:pos="9628"/>
            </w:tabs>
            <w:rPr>
              <w:rFonts w:asciiTheme="minorHAnsi" w:eastAsiaTheme="minorEastAsia" w:hAnsiTheme="minorHAnsi" w:cstheme="minorBidi"/>
              <w:kern w:val="2"/>
              <w:sz w:val="21"/>
              <w:szCs w:val="22"/>
            </w:rPr>
          </w:pPr>
          <w:hyperlink w:anchor="_Toc51336540" w:history="1">
            <w:r w:rsidR="00D06102" w:rsidRPr="00B804B9">
              <w:rPr>
                <w:rStyle w:val="ad"/>
                <w:rFonts w:hint="eastAsia"/>
              </w:rPr>
              <w:t>实验概览</w:t>
            </w:r>
            <w:r w:rsidR="00D06102">
              <w:rPr>
                <w:webHidden/>
              </w:rPr>
              <w:tab/>
            </w:r>
            <w:r w:rsidR="00D06102">
              <w:rPr>
                <w:webHidden/>
              </w:rPr>
              <w:fldChar w:fldCharType="begin"/>
            </w:r>
            <w:r w:rsidR="00D06102">
              <w:rPr>
                <w:webHidden/>
              </w:rPr>
              <w:instrText xml:space="preserve"> PAGEREF _Toc51336540 \h </w:instrText>
            </w:r>
            <w:r w:rsidR="00D06102">
              <w:rPr>
                <w:webHidden/>
              </w:rPr>
            </w:r>
            <w:r w:rsidR="00D06102">
              <w:rPr>
                <w:webHidden/>
              </w:rPr>
              <w:fldChar w:fldCharType="separate"/>
            </w:r>
            <w:r w:rsidR="00D06102">
              <w:rPr>
                <w:webHidden/>
              </w:rPr>
              <w:t>3</w:t>
            </w:r>
            <w:r w:rsidR="00D06102">
              <w:rPr>
                <w:webHidden/>
              </w:rPr>
              <w:fldChar w:fldCharType="end"/>
            </w:r>
          </w:hyperlink>
        </w:p>
        <w:p w14:paraId="3DBF0ACB" w14:textId="77777777" w:rsidR="00D06102" w:rsidRDefault="00145186">
          <w:pPr>
            <w:pStyle w:val="12"/>
            <w:tabs>
              <w:tab w:val="right" w:leader="dot" w:pos="9628"/>
            </w:tabs>
            <w:rPr>
              <w:rFonts w:asciiTheme="minorHAnsi" w:eastAsiaTheme="minorEastAsia" w:hAnsiTheme="minorHAnsi" w:cstheme="minorBidi"/>
              <w:b w:val="0"/>
              <w:bCs w:val="0"/>
              <w:noProof/>
              <w:kern w:val="2"/>
              <w:sz w:val="21"/>
              <w:szCs w:val="22"/>
            </w:rPr>
          </w:pPr>
          <w:hyperlink w:anchor="_Toc51336541" w:history="1">
            <w:r w:rsidR="00D06102" w:rsidRPr="00B804B9">
              <w:rPr>
                <w:rStyle w:val="ad"/>
                <w:rFonts w:cs="Huawei Sans"/>
                <w:noProof/>
              </w:rPr>
              <w:t>1</w:t>
            </w:r>
            <w:r w:rsidR="00D06102" w:rsidRPr="00B804B9">
              <w:rPr>
                <w:rStyle w:val="ad"/>
                <w:rFonts w:cs="Huawei Sans" w:hint="eastAsia"/>
                <w:noProof/>
              </w:rPr>
              <w:t xml:space="preserve"> </w:t>
            </w:r>
            <w:r w:rsidR="00D06102" w:rsidRPr="00B804B9">
              <w:rPr>
                <w:rStyle w:val="ad"/>
                <w:rFonts w:cs="Huawei Sans" w:hint="eastAsia"/>
                <w:noProof/>
              </w:rPr>
              <w:t>金融场景化实验</w:t>
            </w:r>
            <w:r w:rsidR="00D06102">
              <w:rPr>
                <w:noProof/>
                <w:webHidden/>
              </w:rPr>
              <w:tab/>
            </w:r>
            <w:r w:rsidR="00D06102">
              <w:rPr>
                <w:noProof/>
                <w:webHidden/>
              </w:rPr>
              <w:fldChar w:fldCharType="begin"/>
            </w:r>
            <w:r w:rsidR="00D06102">
              <w:rPr>
                <w:noProof/>
                <w:webHidden/>
              </w:rPr>
              <w:instrText xml:space="preserve"> PAGEREF _Toc51336541 \h </w:instrText>
            </w:r>
            <w:r w:rsidR="00D06102">
              <w:rPr>
                <w:noProof/>
                <w:webHidden/>
              </w:rPr>
            </w:r>
            <w:r w:rsidR="00D06102">
              <w:rPr>
                <w:noProof/>
                <w:webHidden/>
              </w:rPr>
              <w:fldChar w:fldCharType="separate"/>
            </w:r>
            <w:r w:rsidR="00D06102">
              <w:rPr>
                <w:noProof/>
                <w:webHidden/>
              </w:rPr>
              <w:t>4</w:t>
            </w:r>
            <w:r w:rsidR="00D06102">
              <w:rPr>
                <w:noProof/>
                <w:webHidden/>
              </w:rPr>
              <w:fldChar w:fldCharType="end"/>
            </w:r>
          </w:hyperlink>
        </w:p>
        <w:p w14:paraId="650DE676" w14:textId="77777777" w:rsidR="00D06102" w:rsidRDefault="00145186">
          <w:pPr>
            <w:pStyle w:val="20"/>
            <w:tabs>
              <w:tab w:val="right" w:leader="dot" w:pos="9628"/>
            </w:tabs>
            <w:rPr>
              <w:rFonts w:asciiTheme="minorHAnsi" w:eastAsiaTheme="minorEastAsia" w:hAnsiTheme="minorHAnsi" w:cstheme="minorBidi"/>
              <w:kern w:val="2"/>
              <w:sz w:val="21"/>
              <w:szCs w:val="22"/>
            </w:rPr>
          </w:pPr>
          <w:hyperlink w:anchor="_Toc51336542" w:history="1">
            <w:r w:rsidR="00D06102" w:rsidRPr="00B804B9">
              <w:rPr>
                <w:rStyle w:val="ad"/>
                <w:rFonts w:cs="Huawei Sans"/>
                <w:snapToGrid w:val="0"/>
              </w:rPr>
              <w:t>1.1</w:t>
            </w:r>
            <w:r w:rsidR="00D06102" w:rsidRPr="00B804B9">
              <w:rPr>
                <w:rStyle w:val="ad"/>
                <w:rFonts w:cs="Huawei Sans" w:hint="eastAsia"/>
              </w:rPr>
              <w:t xml:space="preserve"> </w:t>
            </w:r>
            <w:r w:rsidR="00D06102" w:rsidRPr="00B804B9">
              <w:rPr>
                <w:rStyle w:val="ad"/>
                <w:rFonts w:cs="Huawei Sans" w:hint="eastAsia"/>
              </w:rPr>
              <w:t>金融数据模型</w:t>
            </w:r>
            <w:r w:rsidR="00D06102">
              <w:rPr>
                <w:webHidden/>
              </w:rPr>
              <w:tab/>
            </w:r>
            <w:r w:rsidR="00D06102">
              <w:rPr>
                <w:webHidden/>
              </w:rPr>
              <w:fldChar w:fldCharType="begin"/>
            </w:r>
            <w:r w:rsidR="00D06102">
              <w:rPr>
                <w:webHidden/>
              </w:rPr>
              <w:instrText xml:space="preserve"> PAGEREF _Toc51336542 \h </w:instrText>
            </w:r>
            <w:r w:rsidR="00D06102">
              <w:rPr>
                <w:webHidden/>
              </w:rPr>
            </w:r>
            <w:r w:rsidR="00D06102">
              <w:rPr>
                <w:webHidden/>
              </w:rPr>
              <w:fldChar w:fldCharType="separate"/>
            </w:r>
            <w:r w:rsidR="00D06102">
              <w:rPr>
                <w:webHidden/>
              </w:rPr>
              <w:t>4</w:t>
            </w:r>
            <w:r w:rsidR="00D06102">
              <w:rPr>
                <w:webHidden/>
              </w:rPr>
              <w:fldChar w:fldCharType="end"/>
            </w:r>
          </w:hyperlink>
        </w:p>
        <w:p w14:paraId="614F191A"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43" w:history="1">
            <w:r w:rsidR="00D06102" w:rsidRPr="00B804B9">
              <w:rPr>
                <w:rStyle w:val="ad"/>
                <w:rFonts w:cs="Huawei Sans"/>
                <w:bCs/>
                <w:snapToGrid w:val="0"/>
              </w:rPr>
              <w:t>1.1.1</w:t>
            </w:r>
            <w:r w:rsidR="00D06102" w:rsidRPr="00B804B9">
              <w:rPr>
                <w:rStyle w:val="ad"/>
                <w:rFonts w:cs="Huawei Sans"/>
              </w:rPr>
              <w:t xml:space="preserve"> ER</w:t>
            </w:r>
            <w:r w:rsidR="00D06102" w:rsidRPr="00B804B9">
              <w:rPr>
                <w:rStyle w:val="ad"/>
                <w:rFonts w:cs="Huawei Sans" w:hint="eastAsia"/>
              </w:rPr>
              <w:t>图</w:t>
            </w:r>
            <w:r w:rsidR="00D06102">
              <w:rPr>
                <w:webHidden/>
              </w:rPr>
              <w:tab/>
            </w:r>
            <w:r w:rsidR="00D06102">
              <w:rPr>
                <w:webHidden/>
              </w:rPr>
              <w:fldChar w:fldCharType="begin"/>
            </w:r>
            <w:r w:rsidR="00D06102">
              <w:rPr>
                <w:webHidden/>
              </w:rPr>
              <w:instrText xml:space="preserve"> PAGEREF _Toc51336543 \h </w:instrText>
            </w:r>
            <w:r w:rsidR="00D06102">
              <w:rPr>
                <w:webHidden/>
              </w:rPr>
            </w:r>
            <w:r w:rsidR="00D06102">
              <w:rPr>
                <w:webHidden/>
              </w:rPr>
              <w:fldChar w:fldCharType="separate"/>
            </w:r>
            <w:r w:rsidR="00D06102">
              <w:rPr>
                <w:webHidden/>
              </w:rPr>
              <w:t>4</w:t>
            </w:r>
            <w:r w:rsidR="00D06102">
              <w:rPr>
                <w:webHidden/>
              </w:rPr>
              <w:fldChar w:fldCharType="end"/>
            </w:r>
          </w:hyperlink>
        </w:p>
        <w:p w14:paraId="3282EB4A"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44" w:history="1">
            <w:r w:rsidR="00D06102" w:rsidRPr="00B804B9">
              <w:rPr>
                <w:rStyle w:val="ad"/>
                <w:rFonts w:cs="Huawei Sans"/>
                <w:bCs/>
                <w:snapToGrid w:val="0"/>
              </w:rPr>
              <w:t>1.1.2</w:t>
            </w:r>
            <w:r w:rsidR="00D06102" w:rsidRPr="00B804B9">
              <w:rPr>
                <w:rStyle w:val="ad"/>
                <w:rFonts w:cs="Huawei Sans" w:hint="eastAsia"/>
              </w:rPr>
              <w:t xml:space="preserve"> </w:t>
            </w:r>
            <w:r w:rsidR="00D06102" w:rsidRPr="00B804B9">
              <w:rPr>
                <w:rStyle w:val="ad"/>
                <w:rFonts w:cs="Huawei Sans" w:hint="eastAsia"/>
              </w:rPr>
              <w:t>关系模式</w:t>
            </w:r>
            <w:r w:rsidR="00D06102">
              <w:rPr>
                <w:webHidden/>
              </w:rPr>
              <w:tab/>
            </w:r>
            <w:r w:rsidR="00D06102">
              <w:rPr>
                <w:webHidden/>
              </w:rPr>
              <w:fldChar w:fldCharType="begin"/>
            </w:r>
            <w:r w:rsidR="00D06102">
              <w:rPr>
                <w:webHidden/>
              </w:rPr>
              <w:instrText xml:space="preserve"> PAGEREF _Toc51336544 \h </w:instrText>
            </w:r>
            <w:r w:rsidR="00D06102">
              <w:rPr>
                <w:webHidden/>
              </w:rPr>
            </w:r>
            <w:r w:rsidR="00D06102">
              <w:rPr>
                <w:webHidden/>
              </w:rPr>
              <w:fldChar w:fldCharType="separate"/>
            </w:r>
            <w:r w:rsidR="00D06102">
              <w:rPr>
                <w:webHidden/>
              </w:rPr>
              <w:t>5</w:t>
            </w:r>
            <w:r w:rsidR="00D06102">
              <w:rPr>
                <w:webHidden/>
              </w:rPr>
              <w:fldChar w:fldCharType="end"/>
            </w:r>
          </w:hyperlink>
        </w:p>
        <w:p w14:paraId="63893E7D" w14:textId="77777777" w:rsidR="00D06102" w:rsidRDefault="00145186">
          <w:pPr>
            <w:pStyle w:val="20"/>
            <w:tabs>
              <w:tab w:val="right" w:leader="dot" w:pos="9628"/>
            </w:tabs>
            <w:rPr>
              <w:rFonts w:asciiTheme="minorHAnsi" w:eastAsiaTheme="minorEastAsia" w:hAnsiTheme="minorHAnsi" w:cstheme="minorBidi"/>
              <w:kern w:val="2"/>
              <w:sz w:val="21"/>
              <w:szCs w:val="22"/>
            </w:rPr>
          </w:pPr>
          <w:hyperlink w:anchor="_Toc51336545" w:history="1">
            <w:r w:rsidR="00D06102" w:rsidRPr="00B804B9">
              <w:rPr>
                <w:rStyle w:val="ad"/>
                <w:rFonts w:cs="Huawei Sans"/>
                <w:snapToGrid w:val="0"/>
              </w:rPr>
              <w:t>1.2</w:t>
            </w:r>
            <w:r w:rsidR="00D06102" w:rsidRPr="00B804B9">
              <w:rPr>
                <w:rStyle w:val="ad"/>
                <w:rFonts w:cs="Huawei Sans"/>
              </w:rPr>
              <w:t xml:space="preserve"> GaussDB(for MySQL)</w:t>
            </w:r>
            <w:r w:rsidR="00D06102" w:rsidRPr="00B804B9">
              <w:rPr>
                <w:rStyle w:val="ad"/>
                <w:rFonts w:cs="Huawei Sans" w:hint="eastAsia"/>
              </w:rPr>
              <w:t>数据模型表操作</w:t>
            </w:r>
            <w:r w:rsidR="00D06102">
              <w:rPr>
                <w:webHidden/>
              </w:rPr>
              <w:tab/>
            </w:r>
            <w:r w:rsidR="00D06102">
              <w:rPr>
                <w:webHidden/>
              </w:rPr>
              <w:fldChar w:fldCharType="begin"/>
            </w:r>
            <w:r w:rsidR="00D06102">
              <w:rPr>
                <w:webHidden/>
              </w:rPr>
              <w:instrText xml:space="preserve"> PAGEREF _Toc51336545 \h </w:instrText>
            </w:r>
            <w:r w:rsidR="00D06102">
              <w:rPr>
                <w:webHidden/>
              </w:rPr>
            </w:r>
            <w:r w:rsidR="00D06102">
              <w:rPr>
                <w:webHidden/>
              </w:rPr>
              <w:fldChar w:fldCharType="separate"/>
            </w:r>
            <w:r w:rsidR="00D06102">
              <w:rPr>
                <w:webHidden/>
              </w:rPr>
              <w:t>6</w:t>
            </w:r>
            <w:r w:rsidR="00D06102">
              <w:rPr>
                <w:webHidden/>
              </w:rPr>
              <w:fldChar w:fldCharType="end"/>
            </w:r>
          </w:hyperlink>
        </w:p>
        <w:p w14:paraId="232F1BA0"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46" w:history="1">
            <w:r w:rsidR="00D06102" w:rsidRPr="00B804B9">
              <w:rPr>
                <w:rStyle w:val="ad"/>
                <w:rFonts w:cs="Huawei Sans"/>
                <w:bCs/>
                <w:snapToGrid w:val="0"/>
              </w:rPr>
              <w:t>1.2.1</w:t>
            </w:r>
            <w:r w:rsidR="00D06102" w:rsidRPr="00B804B9">
              <w:rPr>
                <w:rStyle w:val="ad"/>
                <w:rFonts w:cs="Huawei Sans" w:hint="eastAsia"/>
              </w:rPr>
              <w:t xml:space="preserve"> </w:t>
            </w:r>
            <w:r w:rsidR="00D06102" w:rsidRPr="00B804B9">
              <w:rPr>
                <w:rStyle w:val="ad"/>
                <w:rFonts w:cs="Huawei Sans" w:hint="eastAsia"/>
              </w:rPr>
              <w:t>初始化数据库</w:t>
            </w:r>
            <w:r w:rsidR="00D06102">
              <w:rPr>
                <w:webHidden/>
              </w:rPr>
              <w:tab/>
            </w:r>
            <w:r w:rsidR="00D06102">
              <w:rPr>
                <w:webHidden/>
              </w:rPr>
              <w:fldChar w:fldCharType="begin"/>
            </w:r>
            <w:r w:rsidR="00D06102">
              <w:rPr>
                <w:webHidden/>
              </w:rPr>
              <w:instrText xml:space="preserve"> PAGEREF _Toc51336546 \h </w:instrText>
            </w:r>
            <w:r w:rsidR="00D06102">
              <w:rPr>
                <w:webHidden/>
              </w:rPr>
            </w:r>
            <w:r w:rsidR="00D06102">
              <w:rPr>
                <w:webHidden/>
              </w:rPr>
              <w:fldChar w:fldCharType="separate"/>
            </w:r>
            <w:r w:rsidR="00D06102">
              <w:rPr>
                <w:webHidden/>
              </w:rPr>
              <w:t>6</w:t>
            </w:r>
            <w:r w:rsidR="00D06102">
              <w:rPr>
                <w:webHidden/>
              </w:rPr>
              <w:fldChar w:fldCharType="end"/>
            </w:r>
          </w:hyperlink>
        </w:p>
        <w:p w14:paraId="61439746"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47" w:history="1">
            <w:r w:rsidR="00D06102" w:rsidRPr="00B804B9">
              <w:rPr>
                <w:rStyle w:val="ad"/>
                <w:rFonts w:cs="Huawei Sans"/>
                <w:bCs/>
                <w:snapToGrid w:val="0"/>
              </w:rPr>
              <w:t>1.2.2</w:t>
            </w:r>
            <w:r w:rsidR="00D06102" w:rsidRPr="00B804B9">
              <w:rPr>
                <w:rStyle w:val="ad"/>
                <w:rFonts w:cs="Huawei Sans" w:hint="eastAsia"/>
              </w:rPr>
              <w:t xml:space="preserve"> </w:t>
            </w:r>
            <w:r w:rsidR="00D06102" w:rsidRPr="00B804B9">
              <w:rPr>
                <w:rStyle w:val="ad"/>
                <w:rFonts w:cs="Huawei Sans" w:hint="eastAsia"/>
              </w:rPr>
              <w:t>表的创建</w:t>
            </w:r>
            <w:r w:rsidR="00D06102">
              <w:rPr>
                <w:webHidden/>
              </w:rPr>
              <w:tab/>
            </w:r>
            <w:r w:rsidR="00D06102">
              <w:rPr>
                <w:webHidden/>
              </w:rPr>
              <w:fldChar w:fldCharType="begin"/>
            </w:r>
            <w:r w:rsidR="00D06102">
              <w:rPr>
                <w:webHidden/>
              </w:rPr>
              <w:instrText xml:space="preserve"> PAGEREF _Toc51336547 \h </w:instrText>
            </w:r>
            <w:r w:rsidR="00D06102">
              <w:rPr>
                <w:webHidden/>
              </w:rPr>
            </w:r>
            <w:r w:rsidR="00D06102">
              <w:rPr>
                <w:webHidden/>
              </w:rPr>
              <w:fldChar w:fldCharType="separate"/>
            </w:r>
            <w:r w:rsidR="00D06102">
              <w:rPr>
                <w:webHidden/>
              </w:rPr>
              <w:t>9</w:t>
            </w:r>
            <w:r w:rsidR="00D06102">
              <w:rPr>
                <w:webHidden/>
              </w:rPr>
              <w:fldChar w:fldCharType="end"/>
            </w:r>
          </w:hyperlink>
        </w:p>
        <w:p w14:paraId="790F4393"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48" w:history="1">
            <w:r w:rsidR="00D06102" w:rsidRPr="00B804B9">
              <w:rPr>
                <w:rStyle w:val="ad"/>
                <w:rFonts w:cs="Huawei Sans"/>
                <w:bCs/>
                <w:snapToGrid w:val="0"/>
              </w:rPr>
              <w:t>1.2.3</w:t>
            </w:r>
            <w:r w:rsidR="00D06102" w:rsidRPr="00B804B9">
              <w:rPr>
                <w:rStyle w:val="ad"/>
                <w:rFonts w:cs="Huawei Sans" w:hint="eastAsia"/>
              </w:rPr>
              <w:t xml:space="preserve"> </w:t>
            </w:r>
            <w:r w:rsidR="00D06102" w:rsidRPr="00B804B9">
              <w:rPr>
                <w:rStyle w:val="ad"/>
                <w:rFonts w:cs="Huawei Sans" w:hint="eastAsia"/>
              </w:rPr>
              <w:t>表数据的插入</w:t>
            </w:r>
            <w:r w:rsidR="00D06102">
              <w:rPr>
                <w:webHidden/>
              </w:rPr>
              <w:tab/>
            </w:r>
            <w:r w:rsidR="00D06102">
              <w:rPr>
                <w:webHidden/>
              </w:rPr>
              <w:fldChar w:fldCharType="begin"/>
            </w:r>
            <w:r w:rsidR="00D06102">
              <w:rPr>
                <w:webHidden/>
              </w:rPr>
              <w:instrText xml:space="preserve"> PAGEREF _Toc51336548 \h </w:instrText>
            </w:r>
            <w:r w:rsidR="00D06102">
              <w:rPr>
                <w:webHidden/>
              </w:rPr>
            </w:r>
            <w:r w:rsidR="00D06102">
              <w:rPr>
                <w:webHidden/>
              </w:rPr>
              <w:fldChar w:fldCharType="separate"/>
            </w:r>
            <w:r w:rsidR="00D06102">
              <w:rPr>
                <w:webHidden/>
              </w:rPr>
              <w:t>11</w:t>
            </w:r>
            <w:r w:rsidR="00D06102">
              <w:rPr>
                <w:webHidden/>
              </w:rPr>
              <w:fldChar w:fldCharType="end"/>
            </w:r>
          </w:hyperlink>
        </w:p>
        <w:p w14:paraId="59A054DD"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49" w:history="1">
            <w:r w:rsidR="00D06102" w:rsidRPr="00B804B9">
              <w:rPr>
                <w:rStyle w:val="ad"/>
                <w:rFonts w:cs="Huawei Sans"/>
                <w:bCs/>
                <w:snapToGrid w:val="0"/>
              </w:rPr>
              <w:t>1.2.4</w:t>
            </w:r>
            <w:r w:rsidR="00D06102" w:rsidRPr="00B804B9">
              <w:rPr>
                <w:rStyle w:val="ad"/>
                <w:rFonts w:cs="Huawei Sans" w:hint="eastAsia"/>
              </w:rPr>
              <w:t xml:space="preserve"> </w:t>
            </w:r>
            <w:r w:rsidR="00D06102" w:rsidRPr="00B804B9">
              <w:rPr>
                <w:rStyle w:val="ad"/>
                <w:rFonts w:cs="Huawei Sans" w:hint="eastAsia"/>
              </w:rPr>
              <w:t>手工插入一条数据</w:t>
            </w:r>
            <w:r w:rsidR="00D06102">
              <w:rPr>
                <w:webHidden/>
              </w:rPr>
              <w:tab/>
            </w:r>
            <w:r w:rsidR="00D06102">
              <w:rPr>
                <w:webHidden/>
              </w:rPr>
              <w:fldChar w:fldCharType="begin"/>
            </w:r>
            <w:r w:rsidR="00D06102">
              <w:rPr>
                <w:webHidden/>
              </w:rPr>
              <w:instrText xml:space="preserve"> PAGEREF _Toc51336549 \h </w:instrText>
            </w:r>
            <w:r w:rsidR="00D06102">
              <w:rPr>
                <w:webHidden/>
              </w:rPr>
            </w:r>
            <w:r w:rsidR="00D06102">
              <w:rPr>
                <w:webHidden/>
              </w:rPr>
              <w:fldChar w:fldCharType="separate"/>
            </w:r>
            <w:r w:rsidR="00D06102">
              <w:rPr>
                <w:webHidden/>
              </w:rPr>
              <w:t>15</w:t>
            </w:r>
            <w:r w:rsidR="00D06102">
              <w:rPr>
                <w:webHidden/>
              </w:rPr>
              <w:fldChar w:fldCharType="end"/>
            </w:r>
          </w:hyperlink>
        </w:p>
        <w:p w14:paraId="76E482DD"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0" w:history="1">
            <w:r w:rsidR="00D06102" w:rsidRPr="00B804B9">
              <w:rPr>
                <w:rStyle w:val="ad"/>
                <w:rFonts w:cs="Huawei Sans"/>
                <w:bCs/>
                <w:snapToGrid w:val="0"/>
              </w:rPr>
              <w:t>1.2.5</w:t>
            </w:r>
            <w:r w:rsidR="00D06102" w:rsidRPr="00B804B9">
              <w:rPr>
                <w:rStyle w:val="ad"/>
                <w:rFonts w:cs="Huawei Sans" w:hint="eastAsia"/>
              </w:rPr>
              <w:t xml:space="preserve"> </w:t>
            </w:r>
            <w:r w:rsidR="00D06102" w:rsidRPr="00B804B9">
              <w:rPr>
                <w:rStyle w:val="ad"/>
                <w:rFonts w:cs="Huawei Sans" w:hint="eastAsia"/>
              </w:rPr>
              <w:t>添加约束</w:t>
            </w:r>
            <w:r w:rsidR="00D06102">
              <w:rPr>
                <w:webHidden/>
              </w:rPr>
              <w:tab/>
            </w:r>
            <w:r w:rsidR="00D06102">
              <w:rPr>
                <w:webHidden/>
              </w:rPr>
              <w:fldChar w:fldCharType="begin"/>
            </w:r>
            <w:r w:rsidR="00D06102">
              <w:rPr>
                <w:webHidden/>
              </w:rPr>
              <w:instrText xml:space="preserve"> PAGEREF _Toc51336550 \h </w:instrText>
            </w:r>
            <w:r w:rsidR="00D06102">
              <w:rPr>
                <w:webHidden/>
              </w:rPr>
            </w:r>
            <w:r w:rsidR="00D06102">
              <w:rPr>
                <w:webHidden/>
              </w:rPr>
              <w:fldChar w:fldCharType="separate"/>
            </w:r>
            <w:r w:rsidR="00D06102">
              <w:rPr>
                <w:webHidden/>
              </w:rPr>
              <w:t>15</w:t>
            </w:r>
            <w:r w:rsidR="00D06102">
              <w:rPr>
                <w:webHidden/>
              </w:rPr>
              <w:fldChar w:fldCharType="end"/>
            </w:r>
          </w:hyperlink>
        </w:p>
        <w:p w14:paraId="377D5DA9"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1" w:history="1">
            <w:r w:rsidR="00D06102" w:rsidRPr="00B804B9">
              <w:rPr>
                <w:rStyle w:val="ad"/>
                <w:rFonts w:cs="Huawei Sans"/>
                <w:bCs/>
                <w:snapToGrid w:val="0"/>
              </w:rPr>
              <w:t>1.2.6</w:t>
            </w:r>
            <w:r w:rsidR="00D06102" w:rsidRPr="00B804B9">
              <w:rPr>
                <w:rStyle w:val="ad"/>
                <w:rFonts w:cs="Huawei Sans" w:hint="eastAsia"/>
              </w:rPr>
              <w:t xml:space="preserve"> </w:t>
            </w:r>
            <w:r w:rsidR="00D06102" w:rsidRPr="00B804B9">
              <w:rPr>
                <w:rStyle w:val="ad"/>
                <w:rFonts w:cs="Huawei Sans" w:hint="eastAsia"/>
              </w:rPr>
              <w:t>查询数据</w:t>
            </w:r>
            <w:r w:rsidR="00D06102">
              <w:rPr>
                <w:webHidden/>
              </w:rPr>
              <w:tab/>
            </w:r>
            <w:r w:rsidR="00D06102">
              <w:rPr>
                <w:webHidden/>
              </w:rPr>
              <w:fldChar w:fldCharType="begin"/>
            </w:r>
            <w:r w:rsidR="00D06102">
              <w:rPr>
                <w:webHidden/>
              </w:rPr>
              <w:instrText xml:space="preserve"> PAGEREF _Toc51336551 \h </w:instrText>
            </w:r>
            <w:r w:rsidR="00D06102">
              <w:rPr>
                <w:webHidden/>
              </w:rPr>
            </w:r>
            <w:r w:rsidR="00D06102">
              <w:rPr>
                <w:webHidden/>
              </w:rPr>
              <w:fldChar w:fldCharType="separate"/>
            </w:r>
            <w:r w:rsidR="00D06102">
              <w:rPr>
                <w:webHidden/>
              </w:rPr>
              <w:t>16</w:t>
            </w:r>
            <w:r w:rsidR="00D06102">
              <w:rPr>
                <w:webHidden/>
              </w:rPr>
              <w:fldChar w:fldCharType="end"/>
            </w:r>
          </w:hyperlink>
        </w:p>
        <w:p w14:paraId="5F7EDC28"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2" w:history="1">
            <w:r w:rsidR="00D06102" w:rsidRPr="00B804B9">
              <w:rPr>
                <w:rStyle w:val="ad"/>
                <w:rFonts w:cs="Huawei Sans"/>
                <w:bCs/>
                <w:snapToGrid w:val="0"/>
              </w:rPr>
              <w:t>1.2.7</w:t>
            </w:r>
            <w:r w:rsidR="00D06102" w:rsidRPr="00B804B9">
              <w:rPr>
                <w:rStyle w:val="ad"/>
                <w:rFonts w:cs="Huawei Sans" w:hint="eastAsia"/>
              </w:rPr>
              <w:t xml:space="preserve"> </w:t>
            </w:r>
            <w:r w:rsidR="00D06102" w:rsidRPr="00B804B9">
              <w:rPr>
                <w:rStyle w:val="ad"/>
                <w:rFonts w:cs="Huawei Sans" w:hint="eastAsia"/>
              </w:rPr>
              <w:t>视图</w:t>
            </w:r>
            <w:r w:rsidR="00D06102">
              <w:rPr>
                <w:webHidden/>
              </w:rPr>
              <w:tab/>
            </w:r>
            <w:r w:rsidR="00D06102">
              <w:rPr>
                <w:webHidden/>
              </w:rPr>
              <w:fldChar w:fldCharType="begin"/>
            </w:r>
            <w:r w:rsidR="00D06102">
              <w:rPr>
                <w:webHidden/>
              </w:rPr>
              <w:instrText xml:space="preserve"> PAGEREF _Toc51336552 \h </w:instrText>
            </w:r>
            <w:r w:rsidR="00D06102">
              <w:rPr>
                <w:webHidden/>
              </w:rPr>
            </w:r>
            <w:r w:rsidR="00D06102">
              <w:rPr>
                <w:webHidden/>
              </w:rPr>
              <w:fldChar w:fldCharType="separate"/>
            </w:r>
            <w:r w:rsidR="00D06102">
              <w:rPr>
                <w:webHidden/>
              </w:rPr>
              <w:t>21</w:t>
            </w:r>
            <w:r w:rsidR="00D06102">
              <w:rPr>
                <w:webHidden/>
              </w:rPr>
              <w:fldChar w:fldCharType="end"/>
            </w:r>
          </w:hyperlink>
        </w:p>
        <w:p w14:paraId="20D0DA7A"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3" w:history="1">
            <w:r w:rsidR="00D06102" w:rsidRPr="00B804B9">
              <w:rPr>
                <w:rStyle w:val="ad"/>
                <w:rFonts w:cs="Huawei Sans"/>
                <w:bCs/>
                <w:snapToGrid w:val="0"/>
              </w:rPr>
              <w:t>1.2.8</w:t>
            </w:r>
            <w:r w:rsidR="00D06102" w:rsidRPr="00B804B9">
              <w:rPr>
                <w:rStyle w:val="ad"/>
                <w:rFonts w:cs="Huawei Sans" w:hint="eastAsia"/>
              </w:rPr>
              <w:t xml:space="preserve"> </w:t>
            </w:r>
            <w:r w:rsidR="00D06102" w:rsidRPr="00B804B9">
              <w:rPr>
                <w:rStyle w:val="ad"/>
                <w:rFonts w:cs="Huawei Sans" w:hint="eastAsia"/>
              </w:rPr>
              <w:t>索引</w:t>
            </w:r>
            <w:r w:rsidR="00D06102">
              <w:rPr>
                <w:webHidden/>
              </w:rPr>
              <w:tab/>
            </w:r>
            <w:r w:rsidR="00D06102">
              <w:rPr>
                <w:webHidden/>
              </w:rPr>
              <w:fldChar w:fldCharType="begin"/>
            </w:r>
            <w:r w:rsidR="00D06102">
              <w:rPr>
                <w:webHidden/>
              </w:rPr>
              <w:instrText xml:space="preserve"> PAGEREF _Toc51336553 \h </w:instrText>
            </w:r>
            <w:r w:rsidR="00D06102">
              <w:rPr>
                <w:webHidden/>
              </w:rPr>
            </w:r>
            <w:r w:rsidR="00D06102">
              <w:rPr>
                <w:webHidden/>
              </w:rPr>
              <w:fldChar w:fldCharType="separate"/>
            </w:r>
            <w:r w:rsidR="00D06102">
              <w:rPr>
                <w:webHidden/>
              </w:rPr>
              <w:t>22</w:t>
            </w:r>
            <w:r w:rsidR="00D06102">
              <w:rPr>
                <w:webHidden/>
              </w:rPr>
              <w:fldChar w:fldCharType="end"/>
            </w:r>
          </w:hyperlink>
        </w:p>
        <w:p w14:paraId="075A3C09"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4" w:history="1">
            <w:r w:rsidR="00D06102" w:rsidRPr="00B804B9">
              <w:rPr>
                <w:rStyle w:val="ad"/>
                <w:rFonts w:cs="Huawei Sans"/>
                <w:bCs/>
                <w:snapToGrid w:val="0"/>
              </w:rPr>
              <w:t>1.2.9</w:t>
            </w:r>
            <w:r w:rsidR="00D06102" w:rsidRPr="00B804B9">
              <w:rPr>
                <w:rStyle w:val="ad"/>
                <w:rFonts w:cs="Huawei Sans" w:hint="eastAsia"/>
              </w:rPr>
              <w:t xml:space="preserve"> </w:t>
            </w:r>
            <w:r w:rsidR="00D06102" w:rsidRPr="00B804B9">
              <w:rPr>
                <w:rStyle w:val="ad"/>
                <w:rFonts w:cs="Huawei Sans" w:hint="eastAsia"/>
              </w:rPr>
              <w:t>数据的修改和删除</w:t>
            </w:r>
            <w:r w:rsidR="00D06102">
              <w:rPr>
                <w:webHidden/>
              </w:rPr>
              <w:tab/>
            </w:r>
            <w:r w:rsidR="00D06102">
              <w:rPr>
                <w:webHidden/>
              </w:rPr>
              <w:fldChar w:fldCharType="begin"/>
            </w:r>
            <w:r w:rsidR="00D06102">
              <w:rPr>
                <w:webHidden/>
              </w:rPr>
              <w:instrText xml:space="preserve"> PAGEREF _Toc51336554 \h </w:instrText>
            </w:r>
            <w:r w:rsidR="00D06102">
              <w:rPr>
                <w:webHidden/>
              </w:rPr>
            </w:r>
            <w:r w:rsidR="00D06102">
              <w:rPr>
                <w:webHidden/>
              </w:rPr>
              <w:fldChar w:fldCharType="separate"/>
            </w:r>
            <w:r w:rsidR="00D06102">
              <w:rPr>
                <w:webHidden/>
              </w:rPr>
              <w:t>23</w:t>
            </w:r>
            <w:r w:rsidR="00D06102">
              <w:rPr>
                <w:webHidden/>
              </w:rPr>
              <w:fldChar w:fldCharType="end"/>
            </w:r>
          </w:hyperlink>
        </w:p>
        <w:p w14:paraId="2BBDE436"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5" w:history="1">
            <w:r w:rsidR="00D06102" w:rsidRPr="00B804B9">
              <w:rPr>
                <w:rStyle w:val="ad"/>
                <w:rFonts w:cs="Huawei Sans"/>
                <w:bCs/>
                <w:snapToGrid w:val="0"/>
              </w:rPr>
              <w:t>1.2.10</w:t>
            </w:r>
            <w:r w:rsidR="00D06102" w:rsidRPr="00B804B9">
              <w:rPr>
                <w:rStyle w:val="ad"/>
                <w:rFonts w:cs="Huawei Sans" w:hint="eastAsia"/>
              </w:rPr>
              <w:t xml:space="preserve"> </w:t>
            </w:r>
            <w:r w:rsidR="00D06102" w:rsidRPr="00B804B9">
              <w:rPr>
                <w:rStyle w:val="ad"/>
                <w:rFonts w:cs="Huawei Sans" w:hint="eastAsia"/>
              </w:rPr>
              <w:t>新用户的创建和授权</w:t>
            </w:r>
            <w:r w:rsidR="00D06102">
              <w:rPr>
                <w:webHidden/>
              </w:rPr>
              <w:tab/>
            </w:r>
            <w:r w:rsidR="00D06102">
              <w:rPr>
                <w:webHidden/>
              </w:rPr>
              <w:fldChar w:fldCharType="begin"/>
            </w:r>
            <w:r w:rsidR="00D06102">
              <w:rPr>
                <w:webHidden/>
              </w:rPr>
              <w:instrText xml:space="preserve"> PAGEREF _Toc51336555 \h </w:instrText>
            </w:r>
            <w:r w:rsidR="00D06102">
              <w:rPr>
                <w:webHidden/>
              </w:rPr>
            </w:r>
            <w:r w:rsidR="00D06102">
              <w:rPr>
                <w:webHidden/>
              </w:rPr>
              <w:fldChar w:fldCharType="separate"/>
            </w:r>
            <w:r w:rsidR="00D06102">
              <w:rPr>
                <w:webHidden/>
              </w:rPr>
              <w:t>25</w:t>
            </w:r>
            <w:r w:rsidR="00D06102">
              <w:rPr>
                <w:webHidden/>
              </w:rPr>
              <w:fldChar w:fldCharType="end"/>
            </w:r>
          </w:hyperlink>
        </w:p>
        <w:p w14:paraId="2EE8B546"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6" w:history="1">
            <w:r w:rsidR="00D06102" w:rsidRPr="00B804B9">
              <w:rPr>
                <w:rStyle w:val="ad"/>
                <w:rFonts w:cs="Huawei Sans"/>
                <w:bCs/>
                <w:snapToGrid w:val="0"/>
              </w:rPr>
              <w:t>1.2.11</w:t>
            </w:r>
            <w:r w:rsidR="00D06102" w:rsidRPr="00B804B9">
              <w:rPr>
                <w:rStyle w:val="ad"/>
                <w:rFonts w:cs="Huawei Sans" w:hint="eastAsia"/>
              </w:rPr>
              <w:t xml:space="preserve"> </w:t>
            </w:r>
            <w:r w:rsidR="00D06102" w:rsidRPr="00B804B9">
              <w:rPr>
                <w:rStyle w:val="ad"/>
                <w:rFonts w:cs="Huawei Sans" w:hint="eastAsia"/>
              </w:rPr>
              <w:t>新用户连接数据库</w:t>
            </w:r>
            <w:r w:rsidR="00D06102">
              <w:rPr>
                <w:webHidden/>
              </w:rPr>
              <w:tab/>
            </w:r>
            <w:r w:rsidR="00D06102">
              <w:rPr>
                <w:webHidden/>
              </w:rPr>
              <w:fldChar w:fldCharType="begin"/>
            </w:r>
            <w:r w:rsidR="00D06102">
              <w:rPr>
                <w:webHidden/>
              </w:rPr>
              <w:instrText xml:space="preserve"> PAGEREF _Toc51336556 \h </w:instrText>
            </w:r>
            <w:r w:rsidR="00D06102">
              <w:rPr>
                <w:webHidden/>
              </w:rPr>
            </w:r>
            <w:r w:rsidR="00D06102">
              <w:rPr>
                <w:webHidden/>
              </w:rPr>
              <w:fldChar w:fldCharType="separate"/>
            </w:r>
            <w:r w:rsidR="00D06102">
              <w:rPr>
                <w:webHidden/>
              </w:rPr>
              <w:t>25</w:t>
            </w:r>
            <w:r w:rsidR="00D06102">
              <w:rPr>
                <w:webHidden/>
              </w:rPr>
              <w:fldChar w:fldCharType="end"/>
            </w:r>
          </w:hyperlink>
        </w:p>
        <w:p w14:paraId="307F071D" w14:textId="77777777" w:rsidR="00D06102" w:rsidRDefault="00145186">
          <w:pPr>
            <w:pStyle w:val="20"/>
            <w:tabs>
              <w:tab w:val="right" w:leader="dot" w:pos="9628"/>
            </w:tabs>
            <w:rPr>
              <w:rFonts w:asciiTheme="minorHAnsi" w:eastAsiaTheme="minorEastAsia" w:hAnsiTheme="minorHAnsi" w:cstheme="minorBidi"/>
              <w:kern w:val="2"/>
              <w:sz w:val="21"/>
              <w:szCs w:val="22"/>
            </w:rPr>
          </w:pPr>
          <w:hyperlink w:anchor="_Toc51336557" w:history="1">
            <w:r w:rsidR="00D06102" w:rsidRPr="00B804B9">
              <w:rPr>
                <w:rStyle w:val="ad"/>
                <w:rFonts w:cs="Huawei Sans"/>
                <w:snapToGrid w:val="0"/>
              </w:rPr>
              <w:t>1.3</w:t>
            </w:r>
            <w:r w:rsidR="00D06102" w:rsidRPr="00B804B9">
              <w:rPr>
                <w:rStyle w:val="ad"/>
                <w:rFonts w:cs="Huawei Sans" w:hint="eastAsia"/>
              </w:rPr>
              <w:t xml:space="preserve"> </w:t>
            </w:r>
            <w:r w:rsidR="00D06102" w:rsidRPr="00B804B9">
              <w:rPr>
                <w:rStyle w:val="ad"/>
                <w:rFonts w:cs="Huawei Sans" w:hint="eastAsia"/>
              </w:rPr>
              <w:t>使用</w:t>
            </w:r>
            <w:r w:rsidR="00D06102" w:rsidRPr="00B804B9">
              <w:rPr>
                <w:rStyle w:val="ad"/>
                <w:rFonts w:cs="Huawei Sans"/>
              </w:rPr>
              <w:t>JDBC</w:t>
            </w:r>
            <w:r w:rsidR="00D06102" w:rsidRPr="00B804B9">
              <w:rPr>
                <w:rStyle w:val="ad"/>
                <w:rFonts w:cs="Huawei Sans" w:hint="eastAsia"/>
              </w:rPr>
              <w:t>连接数据库</w:t>
            </w:r>
            <w:r w:rsidR="00D06102">
              <w:rPr>
                <w:webHidden/>
              </w:rPr>
              <w:tab/>
            </w:r>
            <w:r w:rsidR="00D06102">
              <w:rPr>
                <w:webHidden/>
              </w:rPr>
              <w:fldChar w:fldCharType="begin"/>
            </w:r>
            <w:r w:rsidR="00D06102">
              <w:rPr>
                <w:webHidden/>
              </w:rPr>
              <w:instrText xml:space="preserve"> PAGEREF _Toc51336557 \h </w:instrText>
            </w:r>
            <w:r w:rsidR="00D06102">
              <w:rPr>
                <w:webHidden/>
              </w:rPr>
            </w:r>
            <w:r w:rsidR="00D06102">
              <w:rPr>
                <w:webHidden/>
              </w:rPr>
              <w:fldChar w:fldCharType="separate"/>
            </w:r>
            <w:r w:rsidR="00D06102">
              <w:rPr>
                <w:webHidden/>
              </w:rPr>
              <w:t>27</w:t>
            </w:r>
            <w:r w:rsidR="00D06102">
              <w:rPr>
                <w:webHidden/>
              </w:rPr>
              <w:fldChar w:fldCharType="end"/>
            </w:r>
          </w:hyperlink>
        </w:p>
        <w:p w14:paraId="14409E5B"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8" w:history="1">
            <w:r w:rsidR="00D06102" w:rsidRPr="00B804B9">
              <w:rPr>
                <w:rStyle w:val="ad"/>
                <w:rFonts w:cs="Huawei Sans"/>
                <w:bCs/>
                <w:snapToGrid w:val="0"/>
              </w:rPr>
              <w:t>1.3.1</w:t>
            </w:r>
            <w:r w:rsidR="00D06102" w:rsidRPr="00B804B9">
              <w:rPr>
                <w:rStyle w:val="ad"/>
                <w:rFonts w:cs="Huawei Sans" w:hint="eastAsia"/>
              </w:rPr>
              <w:t xml:space="preserve"> </w:t>
            </w:r>
            <w:r w:rsidR="00D06102" w:rsidRPr="00B804B9">
              <w:rPr>
                <w:rStyle w:val="ad"/>
                <w:rFonts w:cs="Huawei Sans" w:hint="eastAsia"/>
              </w:rPr>
              <w:t>准备连接环境</w:t>
            </w:r>
            <w:r w:rsidR="00D06102">
              <w:rPr>
                <w:webHidden/>
              </w:rPr>
              <w:tab/>
            </w:r>
            <w:r w:rsidR="00D06102">
              <w:rPr>
                <w:webHidden/>
              </w:rPr>
              <w:fldChar w:fldCharType="begin"/>
            </w:r>
            <w:r w:rsidR="00D06102">
              <w:rPr>
                <w:webHidden/>
              </w:rPr>
              <w:instrText xml:space="preserve"> PAGEREF _Toc51336558 \h </w:instrText>
            </w:r>
            <w:r w:rsidR="00D06102">
              <w:rPr>
                <w:webHidden/>
              </w:rPr>
            </w:r>
            <w:r w:rsidR="00D06102">
              <w:rPr>
                <w:webHidden/>
              </w:rPr>
              <w:fldChar w:fldCharType="separate"/>
            </w:r>
            <w:r w:rsidR="00D06102">
              <w:rPr>
                <w:webHidden/>
              </w:rPr>
              <w:t>27</w:t>
            </w:r>
            <w:r w:rsidR="00D06102">
              <w:rPr>
                <w:webHidden/>
              </w:rPr>
              <w:fldChar w:fldCharType="end"/>
            </w:r>
          </w:hyperlink>
        </w:p>
        <w:p w14:paraId="0E07D317"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59" w:history="1">
            <w:r w:rsidR="00D06102" w:rsidRPr="00B804B9">
              <w:rPr>
                <w:rStyle w:val="ad"/>
                <w:rFonts w:cs="Huawei Sans"/>
                <w:bCs/>
                <w:snapToGrid w:val="0"/>
              </w:rPr>
              <w:t>1.3.2</w:t>
            </w:r>
            <w:r w:rsidR="00D06102" w:rsidRPr="00B804B9">
              <w:rPr>
                <w:rStyle w:val="ad"/>
                <w:rFonts w:cs="Huawei Sans" w:hint="eastAsia"/>
              </w:rPr>
              <w:t xml:space="preserve"> </w:t>
            </w:r>
            <w:r w:rsidR="00D06102" w:rsidRPr="00B804B9">
              <w:rPr>
                <w:rStyle w:val="ad"/>
                <w:rFonts w:cs="Huawei Sans" w:hint="eastAsia"/>
              </w:rPr>
              <w:t>下载并安装</w:t>
            </w:r>
            <w:r w:rsidR="00D06102" w:rsidRPr="00B804B9">
              <w:rPr>
                <w:rStyle w:val="ad"/>
                <w:rFonts w:cs="Huawei Sans"/>
              </w:rPr>
              <w:t>JDK</w:t>
            </w:r>
            <w:r w:rsidR="00D06102">
              <w:rPr>
                <w:webHidden/>
              </w:rPr>
              <w:tab/>
            </w:r>
            <w:r w:rsidR="00D06102">
              <w:rPr>
                <w:webHidden/>
              </w:rPr>
              <w:fldChar w:fldCharType="begin"/>
            </w:r>
            <w:r w:rsidR="00D06102">
              <w:rPr>
                <w:webHidden/>
              </w:rPr>
              <w:instrText xml:space="preserve"> PAGEREF _Toc51336559 \h </w:instrText>
            </w:r>
            <w:r w:rsidR="00D06102">
              <w:rPr>
                <w:webHidden/>
              </w:rPr>
            </w:r>
            <w:r w:rsidR="00D06102">
              <w:rPr>
                <w:webHidden/>
              </w:rPr>
              <w:fldChar w:fldCharType="separate"/>
            </w:r>
            <w:r w:rsidR="00D06102">
              <w:rPr>
                <w:webHidden/>
              </w:rPr>
              <w:t>29</w:t>
            </w:r>
            <w:r w:rsidR="00D06102">
              <w:rPr>
                <w:webHidden/>
              </w:rPr>
              <w:fldChar w:fldCharType="end"/>
            </w:r>
          </w:hyperlink>
        </w:p>
        <w:p w14:paraId="5D39DE83"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60" w:history="1">
            <w:r w:rsidR="00D06102" w:rsidRPr="00B804B9">
              <w:rPr>
                <w:rStyle w:val="ad"/>
                <w:rFonts w:cs="Huawei Sans"/>
                <w:bCs/>
                <w:snapToGrid w:val="0"/>
              </w:rPr>
              <w:t>1.3.3</w:t>
            </w:r>
            <w:r w:rsidR="00D06102" w:rsidRPr="00B804B9">
              <w:rPr>
                <w:rStyle w:val="ad"/>
                <w:rFonts w:cs="Huawei Sans" w:hint="eastAsia"/>
              </w:rPr>
              <w:t xml:space="preserve"> </w:t>
            </w:r>
            <w:r w:rsidR="00D06102" w:rsidRPr="00B804B9">
              <w:rPr>
                <w:rStyle w:val="ad"/>
                <w:rFonts w:cs="Huawei Sans" w:hint="eastAsia"/>
              </w:rPr>
              <w:t>配置</w:t>
            </w:r>
            <w:r w:rsidR="00D06102" w:rsidRPr="00B804B9">
              <w:rPr>
                <w:rStyle w:val="ad"/>
                <w:rFonts w:cs="Huawei Sans"/>
              </w:rPr>
              <w:t>JDK</w:t>
            </w:r>
            <w:r w:rsidR="00D06102" w:rsidRPr="00B804B9">
              <w:rPr>
                <w:rStyle w:val="ad"/>
                <w:rFonts w:cs="Huawei Sans" w:hint="eastAsia"/>
              </w:rPr>
              <w:t>环境变量</w:t>
            </w:r>
            <w:r w:rsidR="00D06102">
              <w:rPr>
                <w:webHidden/>
              </w:rPr>
              <w:tab/>
            </w:r>
            <w:r w:rsidR="00D06102">
              <w:rPr>
                <w:webHidden/>
              </w:rPr>
              <w:fldChar w:fldCharType="begin"/>
            </w:r>
            <w:r w:rsidR="00D06102">
              <w:rPr>
                <w:webHidden/>
              </w:rPr>
              <w:instrText xml:space="preserve"> PAGEREF _Toc51336560 \h </w:instrText>
            </w:r>
            <w:r w:rsidR="00D06102">
              <w:rPr>
                <w:webHidden/>
              </w:rPr>
            </w:r>
            <w:r w:rsidR="00D06102">
              <w:rPr>
                <w:webHidden/>
              </w:rPr>
              <w:fldChar w:fldCharType="separate"/>
            </w:r>
            <w:r w:rsidR="00D06102">
              <w:rPr>
                <w:webHidden/>
              </w:rPr>
              <w:t>30</w:t>
            </w:r>
            <w:r w:rsidR="00D06102">
              <w:rPr>
                <w:webHidden/>
              </w:rPr>
              <w:fldChar w:fldCharType="end"/>
            </w:r>
          </w:hyperlink>
        </w:p>
        <w:p w14:paraId="101A3A88" w14:textId="77777777" w:rsidR="00D06102" w:rsidRDefault="00145186">
          <w:pPr>
            <w:pStyle w:val="31"/>
            <w:tabs>
              <w:tab w:val="right" w:leader="dot" w:pos="9628"/>
            </w:tabs>
            <w:rPr>
              <w:rFonts w:asciiTheme="minorHAnsi" w:eastAsiaTheme="minorEastAsia" w:hAnsiTheme="minorHAnsi" w:cstheme="minorBidi"/>
              <w:kern w:val="2"/>
              <w:sz w:val="21"/>
              <w:szCs w:val="22"/>
            </w:rPr>
          </w:pPr>
          <w:hyperlink w:anchor="_Toc51336561" w:history="1">
            <w:r w:rsidR="00D06102" w:rsidRPr="00B804B9">
              <w:rPr>
                <w:rStyle w:val="ad"/>
                <w:rFonts w:cs="Huawei Sans"/>
                <w:bCs/>
                <w:snapToGrid w:val="0"/>
              </w:rPr>
              <w:t>1.3.4</w:t>
            </w:r>
            <w:r w:rsidR="00D06102" w:rsidRPr="00B804B9">
              <w:rPr>
                <w:rStyle w:val="ad"/>
                <w:rFonts w:cs="Huawei Sans" w:hint="eastAsia"/>
              </w:rPr>
              <w:t xml:space="preserve"> </w:t>
            </w:r>
            <w:r w:rsidR="00D06102" w:rsidRPr="00B804B9">
              <w:rPr>
                <w:rStyle w:val="ad"/>
                <w:rFonts w:cs="Huawei Sans" w:hint="eastAsia"/>
              </w:rPr>
              <w:t>连接</w:t>
            </w:r>
            <w:r w:rsidR="00D06102" w:rsidRPr="00B804B9">
              <w:rPr>
                <w:rStyle w:val="ad"/>
                <w:rFonts w:cs="Huawei Sans"/>
              </w:rPr>
              <w:t>GaussDB(for MySQL)</w:t>
            </w:r>
            <w:r w:rsidR="00D06102" w:rsidRPr="00B804B9">
              <w:rPr>
                <w:rStyle w:val="ad"/>
                <w:rFonts w:cs="Huawei Sans" w:hint="eastAsia"/>
              </w:rPr>
              <w:t>并执行</w:t>
            </w:r>
            <w:r w:rsidR="00D06102" w:rsidRPr="00B804B9">
              <w:rPr>
                <w:rStyle w:val="ad"/>
                <w:rFonts w:cs="Huawei Sans"/>
              </w:rPr>
              <w:t>Java</w:t>
            </w:r>
            <w:r w:rsidR="00D06102" w:rsidRPr="00B804B9">
              <w:rPr>
                <w:rStyle w:val="ad"/>
                <w:rFonts w:cs="Huawei Sans" w:hint="eastAsia"/>
              </w:rPr>
              <w:t>代码</w:t>
            </w:r>
            <w:r w:rsidR="00D06102">
              <w:rPr>
                <w:webHidden/>
              </w:rPr>
              <w:tab/>
            </w:r>
            <w:r w:rsidR="00D06102">
              <w:rPr>
                <w:webHidden/>
              </w:rPr>
              <w:fldChar w:fldCharType="begin"/>
            </w:r>
            <w:r w:rsidR="00D06102">
              <w:rPr>
                <w:webHidden/>
              </w:rPr>
              <w:instrText xml:space="preserve"> PAGEREF _Toc51336561 \h </w:instrText>
            </w:r>
            <w:r w:rsidR="00D06102">
              <w:rPr>
                <w:webHidden/>
              </w:rPr>
            </w:r>
            <w:r w:rsidR="00D06102">
              <w:rPr>
                <w:webHidden/>
              </w:rPr>
              <w:fldChar w:fldCharType="separate"/>
            </w:r>
            <w:r w:rsidR="00D06102">
              <w:rPr>
                <w:webHidden/>
              </w:rPr>
              <w:t>32</w:t>
            </w:r>
            <w:r w:rsidR="00D06102">
              <w:rPr>
                <w:webHidden/>
              </w:rPr>
              <w:fldChar w:fldCharType="end"/>
            </w:r>
          </w:hyperlink>
        </w:p>
        <w:p w14:paraId="59443F4F" w14:textId="77777777" w:rsidR="00D06102" w:rsidRDefault="00145186">
          <w:pPr>
            <w:pStyle w:val="20"/>
            <w:tabs>
              <w:tab w:val="right" w:leader="dot" w:pos="9628"/>
            </w:tabs>
            <w:rPr>
              <w:rFonts w:asciiTheme="minorHAnsi" w:eastAsiaTheme="minorEastAsia" w:hAnsiTheme="minorHAnsi" w:cstheme="minorBidi"/>
              <w:kern w:val="2"/>
              <w:sz w:val="21"/>
              <w:szCs w:val="22"/>
            </w:rPr>
          </w:pPr>
          <w:hyperlink w:anchor="_Toc51336562" w:history="1">
            <w:r w:rsidR="00D06102" w:rsidRPr="00B804B9">
              <w:rPr>
                <w:rStyle w:val="ad"/>
                <w:rFonts w:cs="Huawei Sans"/>
                <w:snapToGrid w:val="0"/>
              </w:rPr>
              <w:t>1.4</w:t>
            </w:r>
            <w:r w:rsidR="00D06102" w:rsidRPr="00B804B9">
              <w:rPr>
                <w:rStyle w:val="ad"/>
                <w:rFonts w:cs="Huawei Sans" w:hint="eastAsia"/>
              </w:rPr>
              <w:t xml:space="preserve"> </w:t>
            </w:r>
            <w:r w:rsidR="00D06102" w:rsidRPr="00B804B9">
              <w:rPr>
                <w:rStyle w:val="ad"/>
                <w:rFonts w:cs="Huawei Sans" w:hint="eastAsia"/>
              </w:rPr>
              <w:t>实验小结</w:t>
            </w:r>
            <w:r w:rsidR="00D06102">
              <w:rPr>
                <w:webHidden/>
              </w:rPr>
              <w:tab/>
            </w:r>
            <w:r w:rsidR="00D06102">
              <w:rPr>
                <w:webHidden/>
              </w:rPr>
              <w:fldChar w:fldCharType="begin"/>
            </w:r>
            <w:r w:rsidR="00D06102">
              <w:rPr>
                <w:webHidden/>
              </w:rPr>
              <w:instrText xml:space="preserve"> PAGEREF _Toc51336562 \h </w:instrText>
            </w:r>
            <w:r w:rsidR="00D06102">
              <w:rPr>
                <w:webHidden/>
              </w:rPr>
            </w:r>
            <w:r w:rsidR="00D06102">
              <w:rPr>
                <w:webHidden/>
              </w:rPr>
              <w:fldChar w:fldCharType="separate"/>
            </w:r>
            <w:r w:rsidR="00D06102">
              <w:rPr>
                <w:webHidden/>
              </w:rPr>
              <w:t>35</w:t>
            </w:r>
            <w:r w:rsidR="00D06102">
              <w:rPr>
                <w:webHidden/>
              </w:rPr>
              <w:fldChar w:fldCharType="end"/>
            </w:r>
          </w:hyperlink>
        </w:p>
        <w:p w14:paraId="1A1B1C95" w14:textId="6248EB1C" w:rsidR="00B81DEF" w:rsidRPr="00336CBE" w:rsidRDefault="001B1484" w:rsidP="0020153C">
          <w:pPr>
            <w:rPr>
              <w:rFonts w:ascii="Huawei Sans" w:eastAsia="方正兰亭黑简体" w:hAnsi="Huawei Sans" w:cs="Huawei Sans"/>
              <w:lang w:val="zh-CN"/>
            </w:rPr>
          </w:pPr>
          <w:r w:rsidRPr="00336CBE">
            <w:rPr>
              <w:rFonts w:ascii="Huawei Sans" w:eastAsia="方正兰亭黑简体" w:hAnsi="Huawei Sans" w:cs="Huawei Sans"/>
              <w:b/>
              <w:bCs/>
              <w:noProof/>
              <w:sz w:val="24"/>
              <w:szCs w:val="24"/>
            </w:rPr>
            <w:fldChar w:fldCharType="end"/>
          </w:r>
        </w:p>
      </w:sdtContent>
    </w:sdt>
    <w:p w14:paraId="382C5C2C" w14:textId="77777777" w:rsidR="00D84D0F" w:rsidRPr="00336CBE" w:rsidRDefault="00002614" w:rsidP="00D84D0F">
      <w:pPr>
        <w:pStyle w:val="1e"/>
        <w:rPr>
          <w:rFonts w:cs="Huawei Sans"/>
          <w:lang w:val="zh-CN"/>
        </w:rPr>
      </w:pPr>
      <w:r w:rsidRPr="00336CBE">
        <w:rPr>
          <w:rFonts w:cs="Huawei Sans"/>
          <w:lang w:val="zh-CN"/>
        </w:rPr>
        <w:br w:type="page"/>
      </w:r>
      <w:bookmarkStart w:id="10" w:name="_Toc7361460"/>
      <w:bookmarkStart w:id="11" w:name="_Toc48143480"/>
    </w:p>
    <w:p w14:paraId="7822A4D8" w14:textId="18D8DD60" w:rsidR="004237DC" w:rsidRPr="00336CBE" w:rsidRDefault="004237DC" w:rsidP="00D84D0F">
      <w:pPr>
        <w:pStyle w:val="64"/>
        <w:rPr>
          <w:rFonts w:cs="Huawei Sans"/>
        </w:rPr>
      </w:pPr>
      <w:bookmarkStart w:id="12" w:name="_Toc51336536"/>
      <w:r w:rsidRPr="00336CBE">
        <w:rPr>
          <w:rFonts w:cs="Huawei Sans"/>
        </w:rPr>
        <w:lastRenderedPageBreak/>
        <w:t>前</w:t>
      </w:r>
      <w:r w:rsidRPr="00336CBE">
        <w:rPr>
          <w:rFonts w:cs="Huawei Sans"/>
        </w:rPr>
        <w:t xml:space="preserve">  </w:t>
      </w:r>
      <w:r w:rsidRPr="00336CBE">
        <w:rPr>
          <w:rFonts w:cs="Huawei Sans"/>
        </w:rPr>
        <w:t>言</w:t>
      </w:r>
      <w:bookmarkEnd w:id="10"/>
      <w:bookmarkEnd w:id="11"/>
      <w:bookmarkEnd w:id="12"/>
    </w:p>
    <w:p w14:paraId="641AF332" w14:textId="77777777" w:rsidR="004237DC" w:rsidRPr="00336CBE" w:rsidRDefault="004237DC" w:rsidP="004237DC">
      <w:pPr>
        <w:pStyle w:val="Heading2NoNumber"/>
        <w:rPr>
          <w:rFonts w:cs="Huawei Sans"/>
          <w:lang w:eastAsia="zh-CN"/>
        </w:rPr>
      </w:pPr>
      <w:bookmarkStart w:id="13" w:name="_Toc7361461"/>
      <w:bookmarkStart w:id="14" w:name="_Toc48143481"/>
      <w:bookmarkStart w:id="15" w:name="_Toc51336537"/>
      <w:r w:rsidRPr="00336CBE">
        <w:rPr>
          <w:rFonts w:cs="Huawei Sans"/>
          <w:lang w:eastAsia="zh-CN"/>
        </w:rPr>
        <w:t>简介</w:t>
      </w:r>
      <w:bookmarkEnd w:id="13"/>
      <w:bookmarkEnd w:id="14"/>
      <w:bookmarkEnd w:id="15"/>
    </w:p>
    <w:p w14:paraId="6C80AB0B" w14:textId="77777777" w:rsidR="00DA5283" w:rsidRDefault="00DA5283" w:rsidP="00DA5283">
      <w:pPr>
        <w:pStyle w:val="1e"/>
        <w:rPr>
          <w:rFonts w:cs="Huawei Sans"/>
        </w:rPr>
      </w:pPr>
      <w:r w:rsidRPr="00336CBE">
        <w:rPr>
          <w:rFonts w:cs="Huawei Sans"/>
        </w:rPr>
        <w:t>本实验指导书以金融数据库模型为例，主要目的是为了让读者由浅渐深的熟悉</w:t>
      </w:r>
      <w:r w:rsidRPr="00336CBE">
        <w:rPr>
          <w:rFonts w:cs="Huawei Sans"/>
        </w:rPr>
        <w:t>GaussDB(for MySQL)</w:t>
      </w:r>
      <w:r w:rsidRPr="00336CBE">
        <w:rPr>
          <w:rFonts w:cs="Huawei Sans"/>
        </w:rPr>
        <w:t>数据库。</w:t>
      </w:r>
    </w:p>
    <w:p w14:paraId="426CB6E6" w14:textId="77777777" w:rsidR="004237DC" w:rsidRPr="00336CBE" w:rsidRDefault="004237DC" w:rsidP="004237DC">
      <w:pPr>
        <w:pStyle w:val="Heading2NoNumber"/>
        <w:rPr>
          <w:rFonts w:cs="Huawei Sans"/>
          <w:lang w:eastAsia="zh-CN"/>
        </w:rPr>
      </w:pPr>
      <w:bookmarkStart w:id="16" w:name="_Toc7361462"/>
      <w:bookmarkStart w:id="17" w:name="_Toc48143482"/>
      <w:bookmarkStart w:id="18" w:name="_Toc51336538"/>
      <w:r w:rsidRPr="00336CBE">
        <w:rPr>
          <w:rFonts w:cs="Huawei Sans"/>
          <w:lang w:eastAsia="zh-CN"/>
        </w:rPr>
        <w:t>内容描述</w:t>
      </w:r>
      <w:bookmarkEnd w:id="16"/>
      <w:bookmarkEnd w:id="17"/>
      <w:bookmarkEnd w:id="18"/>
    </w:p>
    <w:p w14:paraId="0166C31D" w14:textId="632FF9B3" w:rsidR="00DA5283" w:rsidRPr="00336CBE" w:rsidRDefault="00DA5283" w:rsidP="00DA5283">
      <w:pPr>
        <w:pStyle w:val="1e"/>
        <w:rPr>
          <w:rFonts w:cs="Huawei Sans"/>
        </w:rPr>
      </w:pPr>
      <w:r w:rsidRPr="00336CBE">
        <w:rPr>
          <w:rFonts w:cs="Huawei Sans"/>
        </w:rPr>
        <w:t>本实验指导书以金融行业为场景，设计数据库模型，并使用华为云</w:t>
      </w:r>
      <w:r w:rsidRPr="00336CBE">
        <w:rPr>
          <w:rFonts w:cs="Huawei Sans"/>
        </w:rPr>
        <w:t>GaussDB(for MySQL)</w:t>
      </w:r>
      <w:r w:rsidRPr="00336CBE">
        <w:rPr>
          <w:rFonts w:cs="Huawei Sans"/>
        </w:rPr>
        <w:t>构建金融场景下的数据库，通</w:t>
      </w:r>
      <w:r w:rsidR="008B4C3B" w:rsidRPr="00336CBE">
        <w:rPr>
          <w:rFonts w:cs="Huawei Sans"/>
        </w:rPr>
        <w:t>过</w:t>
      </w:r>
      <w:r w:rsidRPr="00336CBE">
        <w:rPr>
          <w:rFonts w:cs="Huawei Sans"/>
        </w:rPr>
        <w:t>对数据库中的对象（表、约束、视图、索引等）创建，掌握基础</w:t>
      </w:r>
      <w:r w:rsidRPr="00336CBE">
        <w:rPr>
          <w:rFonts w:cs="Huawei Sans"/>
        </w:rPr>
        <w:t>SQL</w:t>
      </w:r>
      <w:r w:rsidRPr="00336CBE">
        <w:rPr>
          <w:rFonts w:cs="Huawei Sans"/>
        </w:rPr>
        <w:t>语法，并通过对表中数据的增删改查，模拟金融场景下的业务实现。</w:t>
      </w:r>
    </w:p>
    <w:p w14:paraId="6ADB10B6" w14:textId="02250E07" w:rsidR="00DA5283" w:rsidRPr="00336CBE" w:rsidRDefault="00DA5283" w:rsidP="00DA5283">
      <w:pPr>
        <w:pStyle w:val="1e"/>
        <w:rPr>
          <w:rFonts w:cs="Huawei Sans"/>
        </w:rPr>
      </w:pPr>
      <w:r w:rsidRPr="00336CBE">
        <w:rPr>
          <w:rFonts w:cs="Huawei Sans"/>
        </w:rPr>
        <w:t>本实验中的金融数据模型，主要是为了实现实验操作而构造的，若与现实场景中模型相似，纯属巧合。</w:t>
      </w:r>
    </w:p>
    <w:p w14:paraId="327BE4DA" w14:textId="20AF42DE" w:rsidR="004237DC" w:rsidRPr="00336CBE" w:rsidRDefault="004237DC" w:rsidP="004237DC">
      <w:pPr>
        <w:pStyle w:val="Heading2NoNumber"/>
        <w:rPr>
          <w:rFonts w:cs="Huawei Sans"/>
        </w:rPr>
      </w:pPr>
      <w:bookmarkStart w:id="19" w:name="_Toc7361465"/>
      <w:bookmarkStart w:id="20" w:name="_Toc48143483"/>
      <w:bookmarkStart w:id="21" w:name="_Toc51336539"/>
      <w:r w:rsidRPr="00336CBE">
        <w:rPr>
          <w:rFonts w:cs="Huawei Sans"/>
        </w:rPr>
        <w:t>实验环境说明</w:t>
      </w:r>
      <w:bookmarkEnd w:id="19"/>
      <w:bookmarkEnd w:id="20"/>
      <w:bookmarkEnd w:id="21"/>
    </w:p>
    <w:p w14:paraId="5607451A" w14:textId="77777777" w:rsidR="004237DC" w:rsidRPr="00336CBE" w:rsidRDefault="004237DC" w:rsidP="00DA5283">
      <w:pPr>
        <w:pStyle w:val="4a"/>
        <w:numPr>
          <w:ilvl w:val="0"/>
          <w:numId w:val="20"/>
        </w:numPr>
        <w:tabs>
          <w:tab w:val="num" w:pos="2126"/>
        </w:tabs>
        <w:ind w:left="1446" w:hanging="425"/>
        <w:rPr>
          <w:rFonts w:cs="Huawei Sans"/>
        </w:rPr>
      </w:pPr>
      <w:r w:rsidRPr="00336CBE">
        <w:rPr>
          <w:rFonts w:cs="Huawei Sans"/>
        </w:rPr>
        <w:t>组网说明</w:t>
      </w:r>
    </w:p>
    <w:p w14:paraId="6FF2E257" w14:textId="1E76BA1B" w:rsidR="004237DC" w:rsidRPr="00336CBE" w:rsidRDefault="004237DC" w:rsidP="004237DC">
      <w:pPr>
        <w:pStyle w:val="1e"/>
        <w:rPr>
          <w:rFonts w:cs="Huawei Sans"/>
        </w:rPr>
      </w:pPr>
      <w:r w:rsidRPr="00336CBE">
        <w:rPr>
          <w:rFonts w:cs="Huawei Sans"/>
        </w:rPr>
        <w:t>本实验环境为华为云</w:t>
      </w:r>
      <w:r w:rsidR="00D84D0F" w:rsidRPr="00336CBE">
        <w:rPr>
          <w:rFonts w:cs="Huawei Sans"/>
        </w:rPr>
        <w:t>GaussDB(for MySQL)</w:t>
      </w:r>
      <w:r w:rsidRPr="00336CBE">
        <w:rPr>
          <w:rFonts w:cs="Huawei Sans"/>
        </w:rPr>
        <w:t>数据库。</w:t>
      </w:r>
    </w:p>
    <w:p w14:paraId="53E21306" w14:textId="77777777" w:rsidR="004237DC" w:rsidRPr="00336CBE" w:rsidRDefault="004237DC" w:rsidP="00DA5283">
      <w:pPr>
        <w:pStyle w:val="4a"/>
        <w:numPr>
          <w:ilvl w:val="0"/>
          <w:numId w:val="20"/>
        </w:numPr>
        <w:tabs>
          <w:tab w:val="num" w:pos="2126"/>
        </w:tabs>
        <w:ind w:left="1446" w:hanging="425"/>
        <w:rPr>
          <w:rFonts w:cs="Huawei Sans"/>
        </w:rPr>
      </w:pPr>
      <w:r w:rsidRPr="00336CBE">
        <w:rPr>
          <w:rFonts w:cs="Huawei Sans"/>
        </w:rPr>
        <w:t>设备介绍</w:t>
      </w:r>
    </w:p>
    <w:p w14:paraId="2300AAEB" w14:textId="44150924" w:rsidR="004237DC" w:rsidRDefault="004237DC" w:rsidP="004237DC">
      <w:pPr>
        <w:pStyle w:val="1e"/>
        <w:rPr>
          <w:rFonts w:cs="Huawei Sans"/>
        </w:rPr>
      </w:pPr>
      <w:r w:rsidRPr="00336CBE">
        <w:rPr>
          <w:rFonts w:cs="Huawei Sans"/>
        </w:rPr>
        <w:t>为了满足</w:t>
      </w:r>
      <w:r w:rsidR="00DA5283" w:rsidRPr="00336CBE">
        <w:rPr>
          <w:rFonts w:cs="Huawei Sans"/>
        </w:rPr>
        <w:t>本</w:t>
      </w:r>
      <w:r w:rsidRPr="00336CBE">
        <w:rPr>
          <w:rFonts w:cs="Huawei Sans"/>
        </w:rPr>
        <w:t>实验需要，建议实验环境采用以下配置：</w:t>
      </w:r>
    </w:p>
    <w:p w14:paraId="3B915766" w14:textId="77777777" w:rsidR="008B2CE0" w:rsidRPr="007321F0" w:rsidRDefault="008B2CE0" w:rsidP="008B2CE0">
      <w:pPr>
        <w:pStyle w:val="50"/>
        <w:numPr>
          <w:ilvl w:val="0"/>
          <w:numId w:val="0"/>
        </w:numPr>
        <w:ind w:left="1021" w:firstLineChars="1450" w:firstLine="3378"/>
        <w:jc w:val="left"/>
      </w:pPr>
      <w:r w:rsidRPr="007321F0">
        <w:rPr>
          <w:rFonts w:hint="eastAsia"/>
        </w:rPr>
        <w:t>设备明细表</w:t>
      </w:r>
    </w:p>
    <w:tbl>
      <w:tblPr>
        <w:tblStyle w:val="V30"/>
        <w:tblW w:w="859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519"/>
        <w:gridCol w:w="2454"/>
        <w:gridCol w:w="4617"/>
      </w:tblGrid>
      <w:tr w:rsidR="004237DC" w:rsidRPr="00336CBE" w14:paraId="2D1041A9" w14:textId="77777777" w:rsidTr="006A0A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8AEE31D" w14:textId="77777777" w:rsidR="004237DC" w:rsidRPr="00336CBE" w:rsidRDefault="004237DC" w:rsidP="005A44AA">
            <w:pPr>
              <w:pStyle w:val="5a"/>
              <w:rPr>
                <w:rFonts w:cs="Huawei Sans"/>
              </w:rPr>
            </w:pPr>
            <w:r w:rsidRPr="00336CBE">
              <w:rPr>
                <w:rFonts w:cs="Huawei Sans"/>
              </w:rPr>
              <w:t>设备名称</w:t>
            </w:r>
          </w:p>
        </w:tc>
        <w:tc>
          <w:tcPr>
            <w:tcW w:w="2454" w:type="dxa"/>
          </w:tcPr>
          <w:p w14:paraId="184BB152" w14:textId="77777777" w:rsidR="004237DC" w:rsidRPr="00336CBE" w:rsidRDefault="004237DC" w:rsidP="005A44AA">
            <w:pPr>
              <w:pStyle w:val="5a"/>
              <w:cnfStyle w:val="100000000000" w:firstRow="1" w:lastRow="0" w:firstColumn="0" w:lastColumn="0" w:oddVBand="0" w:evenVBand="0" w:oddHBand="0" w:evenHBand="0" w:firstRowFirstColumn="0" w:firstRowLastColumn="0" w:lastRowFirstColumn="0" w:lastRowLastColumn="0"/>
              <w:rPr>
                <w:rFonts w:cs="Huawei Sans"/>
              </w:rPr>
            </w:pPr>
            <w:r w:rsidRPr="00336CBE">
              <w:rPr>
                <w:rFonts w:cs="Huawei Sans"/>
              </w:rPr>
              <w:t>设备型号</w:t>
            </w:r>
          </w:p>
        </w:tc>
        <w:tc>
          <w:tcPr>
            <w:tcW w:w="4617" w:type="dxa"/>
          </w:tcPr>
          <w:p w14:paraId="2ADE4BD7" w14:textId="77777777" w:rsidR="004237DC" w:rsidRPr="00336CBE" w:rsidRDefault="004237DC" w:rsidP="005A44AA">
            <w:pPr>
              <w:pStyle w:val="5a"/>
              <w:cnfStyle w:val="100000000000" w:firstRow="1" w:lastRow="0" w:firstColumn="0" w:lastColumn="0" w:oddVBand="0" w:evenVBand="0" w:oddHBand="0" w:evenHBand="0" w:firstRowFirstColumn="0" w:firstRowLastColumn="0" w:lastRowFirstColumn="0" w:lastRowLastColumn="0"/>
              <w:rPr>
                <w:rFonts w:cs="Huawei Sans"/>
              </w:rPr>
            </w:pPr>
            <w:r w:rsidRPr="00336CBE">
              <w:rPr>
                <w:rFonts w:cs="Huawei Sans"/>
              </w:rPr>
              <w:t>软件版本</w:t>
            </w:r>
          </w:p>
        </w:tc>
      </w:tr>
      <w:tr w:rsidR="004237DC" w:rsidRPr="00336CBE" w14:paraId="7A4C22FE" w14:textId="77777777" w:rsidTr="006A0A2D">
        <w:tc>
          <w:tcPr>
            <w:cnfStyle w:val="001000000000" w:firstRow="0" w:lastRow="0" w:firstColumn="1" w:lastColumn="0" w:oddVBand="0" w:evenVBand="0" w:oddHBand="0" w:evenHBand="0" w:firstRowFirstColumn="0" w:firstRowLastColumn="0" w:lastRowFirstColumn="0" w:lastRowLastColumn="0"/>
            <w:tcW w:w="1519" w:type="dxa"/>
          </w:tcPr>
          <w:p w14:paraId="63B3BFF7" w14:textId="77777777" w:rsidR="004237DC" w:rsidRPr="00336CBE" w:rsidRDefault="004237DC" w:rsidP="005A44AA">
            <w:pPr>
              <w:pStyle w:val="5a"/>
              <w:jc w:val="left"/>
              <w:rPr>
                <w:rFonts w:cs="Huawei Sans"/>
              </w:rPr>
            </w:pPr>
            <w:r w:rsidRPr="00336CBE">
              <w:rPr>
                <w:rFonts w:cs="Huawei Sans"/>
              </w:rPr>
              <w:t>数据库</w:t>
            </w:r>
          </w:p>
        </w:tc>
        <w:tc>
          <w:tcPr>
            <w:tcW w:w="2454" w:type="dxa"/>
          </w:tcPr>
          <w:p w14:paraId="01D86331" w14:textId="303BF6D4" w:rsidR="004237DC" w:rsidRPr="00336CBE" w:rsidRDefault="00D84D0F" w:rsidP="005A44AA">
            <w:pPr>
              <w:pStyle w:val="5a"/>
              <w:cnfStyle w:val="000000000000" w:firstRow="0" w:lastRow="0" w:firstColumn="0" w:lastColumn="0" w:oddVBand="0" w:evenVBand="0" w:oddHBand="0" w:evenHBand="0" w:firstRowFirstColumn="0" w:firstRowLastColumn="0" w:lastRowFirstColumn="0" w:lastRowLastColumn="0"/>
              <w:rPr>
                <w:rFonts w:cs="Huawei Sans"/>
              </w:rPr>
            </w:pPr>
            <w:r w:rsidRPr="00336CBE">
              <w:rPr>
                <w:rFonts w:cs="Huawei Sans"/>
              </w:rPr>
              <w:t>GaussDB(for MySQL)</w:t>
            </w:r>
            <w:r w:rsidR="005F3835">
              <w:rPr>
                <w:rFonts w:cs="Huawei Sans"/>
              </w:rPr>
              <w:t xml:space="preserve"> 8</w:t>
            </w:r>
            <w:r w:rsidR="00DA5283" w:rsidRPr="00336CBE">
              <w:rPr>
                <w:rFonts w:cs="Huawei Sans"/>
              </w:rPr>
              <w:t xml:space="preserve"> </w:t>
            </w:r>
            <w:r w:rsidR="00DA5283" w:rsidRPr="00336CBE">
              <w:rPr>
                <w:rFonts w:cs="Huawei Sans"/>
              </w:rPr>
              <w:t>核</w:t>
            </w:r>
            <w:r w:rsidR="005F3835">
              <w:rPr>
                <w:rFonts w:cs="Huawei Sans"/>
              </w:rPr>
              <w:t xml:space="preserve"> | 32</w:t>
            </w:r>
            <w:r w:rsidR="00DA5283" w:rsidRPr="00336CBE">
              <w:rPr>
                <w:rFonts w:cs="Huawei Sans"/>
              </w:rPr>
              <w:t xml:space="preserve"> GB</w:t>
            </w:r>
          </w:p>
        </w:tc>
        <w:tc>
          <w:tcPr>
            <w:tcW w:w="4617" w:type="dxa"/>
          </w:tcPr>
          <w:p w14:paraId="6561F6F6" w14:textId="723AF00E" w:rsidR="004237DC" w:rsidRPr="00336CBE" w:rsidRDefault="00DA5283" w:rsidP="005A44AA">
            <w:pPr>
              <w:pStyle w:val="5a"/>
              <w:cnfStyle w:val="000000000000" w:firstRow="0" w:lastRow="0" w:firstColumn="0" w:lastColumn="0" w:oddVBand="0" w:evenVBand="0" w:oddHBand="0" w:evenHBand="0" w:firstRowFirstColumn="0" w:firstRowLastColumn="0" w:lastRowFirstColumn="0" w:lastRowLastColumn="0"/>
              <w:rPr>
                <w:rFonts w:cs="Huawei Sans"/>
              </w:rPr>
            </w:pPr>
            <w:r w:rsidRPr="00336CBE">
              <w:rPr>
                <w:rFonts w:cs="Huawei Sans"/>
              </w:rPr>
              <w:t>GaussDB(for MySQL)</w:t>
            </w:r>
            <w:r w:rsidR="00801AA0" w:rsidRPr="00336CBE">
              <w:rPr>
                <w:rFonts w:cs="Huawei Sans"/>
              </w:rPr>
              <w:t>服务</w:t>
            </w:r>
          </w:p>
        </w:tc>
      </w:tr>
    </w:tbl>
    <w:p w14:paraId="3C560C9D" w14:textId="77777777" w:rsidR="00CC6A2B" w:rsidRDefault="00CC6A2B" w:rsidP="00CC6A2B">
      <w:pPr>
        <w:pStyle w:val="Heading2NoNumber"/>
        <w:rPr>
          <w:lang w:eastAsia="zh-CN"/>
        </w:rPr>
      </w:pPr>
      <w:bookmarkStart w:id="22" w:name="_Toc51336540"/>
      <w:r>
        <w:rPr>
          <w:rFonts w:hint="eastAsia"/>
          <w:lang w:eastAsia="zh-CN"/>
        </w:rPr>
        <w:lastRenderedPageBreak/>
        <w:t>实验概览</w:t>
      </w:r>
      <w:bookmarkEnd w:id="22"/>
    </w:p>
    <w:p w14:paraId="6AA8A50A" w14:textId="7B37812A" w:rsidR="004237DC" w:rsidRDefault="002E6900" w:rsidP="006A0A2D">
      <w:pPr>
        <w:pStyle w:val="1e"/>
        <w:rPr>
          <w:rFonts w:cs="Huawei Sans"/>
        </w:rPr>
      </w:pPr>
      <w:r>
        <w:rPr>
          <w:noProof/>
        </w:rPr>
        <w:drawing>
          <wp:inline distT="0" distB="0" distL="0" distR="0" wp14:anchorId="1B6319DA" wp14:editId="6328028C">
            <wp:extent cx="5454000" cy="3956400"/>
            <wp:effectExtent l="19050" t="19050" r="13970" b="254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4000" cy="3956400"/>
                    </a:xfrm>
                    <a:prstGeom prst="rect">
                      <a:avLst/>
                    </a:prstGeom>
                    <a:ln w="12700">
                      <a:solidFill>
                        <a:schemeClr val="bg1">
                          <a:lumMod val="85000"/>
                        </a:schemeClr>
                      </a:solidFill>
                    </a:ln>
                  </pic:spPr>
                </pic:pic>
              </a:graphicData>
            </a:graphic>
          </wp:inline>
        </w:drawing>
      </w:r>
    </w:p>
    <w:p w14:paraId="02B59995" w14:textId="00DF759A" w:rsidR="008B2CE0" w:rsidRDefault="008B2CE0" w:rsidP="008B2CE0">
      <w:pPr>
        <w:pStyle w:val="9"/>
        <w:numPr>
          <w:ilvl w:val="0"/>
          <w:numId w:val="0"/>
        </w:numPr>
        <w:ind w:left="1701" w:firstLineChars="1300" w:firstLine="3028"/>
        <w:jc w:val="left"/>
        <w:rPr>
          <w:rFonts w:cs="Huawei Sans"/>
        </w:rPr>
      </w:pPr>
      <w:r>
        <w:rPr>
          <w:rFonts w:hint="eastAsia"/>
        </w:rPr>
        <w:t>本实验概览图</w:t>
      </w:r>
    </w:p>
    <w:p w14:paraId="6A5A7419" w14:textId="2B24D4AD" w:rsidR="002E6900" w:rsidRDefault="002E6900">
      <w:pPr>
        <w:topLinePunct w:val="0"/>
        <w:adjustRightInd/>
        <w:snapToGrid/>
        <w:spacing w:before="0" w:after="0" w:line="240" w:lineRule="auto"/>
        <w:ind w:left="0"/>
        <w:rPr>
          <w:rFonts w:ascii="Huawei Sans" w:hAnsi="Huawei Sans" w:cs="Huawei Sans"/>
        </w:rPr>
      </w:pPr>
      <w:r>
        <w:rPr>
          <w:rFonts w:ascii="Huawei Sans" w:hAnsi="Huawei Sans" w:cs="Huawei Sans"/>
        </w:rPr>
        <w:br w:type="page"/>
      </w:r>
    </w:p>
    <w:p w14:paraId="62D06BD0" w14:textId="77777777" w:rsidR="004237DC" w:rsidRPr="00336CBE" w:rsidRDefault="004237DC" w:rsidP="00DA5283">
      <w:pPr>
        <w:pStyle w:val="1"/>
        <w:numPr>
          <w:ilvl w:val="0"/>
          <w:numId w:val="4"/>
        </w:numPr>
        <w:ind w:right="220"/>
        <w:rPr>
          <w:rFonts w:cs="Huawei Sans"/>
        </w:rPr>
      </w:pPr>
      <w:bookmarkStart w:id="23" w:name="_Toc48143484"/>
      <w:bookmarkStart w:id="24" w:name="_Toc51336541"/>
      <w:r w:rsidRPr="00336CBE">
        <w:rPr>
          <w:rFonts w:cs="Huawei Sans"/>
        </w:rPr>
        <w:lastRenderedPageBreak/>
        <w:t>金融场景化实验</w:t>
      </w:r>
      <w:bookmarkEnd w:id="23"/>
      <w:bookmarkEnd w:id="24"/>
    </w:p>
    <w:p w14:paraId="5C6EE42C" w14:textId="77777777" w:rsidR="004237DC" w:rsidRPr="00336CBE" w:rsidRDefault="004237DC" w:rsidP="00DA5283">
      <w:pPr>
        <w:pStyle w:val="2"/>
        <w:numPr>
          <w:ilvl w:val="1"/>
          <w:numId w:val="4"/>
        </w:numPr>
        <w:rPr>
          <w:rFonts w:cs="Huawei Sans"/>
          <w:lang w:eastAsia="zh-CN"/>
        </w:rPr>
      </w:pPr>
      <w:bookmarkStart w:id="25" w:name="_Toc19795481"/>
      <w:bookmarkStart w:id="26" w:name="_Toc45098033"/>
      <w:bookmarkStart w:id="27" w:name="_Toc48143487"/>
      <w:bookmarkStart w:id="28" w:name="_Toc51336542"/>
      <w:bookmarkStart w:id="29" w:name="_Toc16353956"/>
      <w:r w:rsidRPr="00336CBE">
        <w:rPr>
          <w:rFonts w:cs="Huawei Sans"/>
          <w:lang w:eastAsia="zh-CN"/>
        </w:rPr>
        <w:t>金融数据模型</w:t>
      </w:r>
      <w:bookmarkEnd w:id="25"/>
      <w:bookmarkEnd w:id="26"/>
      <w:bookmarkEnd w:id="27"/>
      <w:bookmarkEnd w:id="28"/>
    </w:p>
    <w:p w14:paraId="10CEF0A5" w14:textId="77777777" w:rsidR="00816D0E" w:rsidRPr="00D748B1" w:rsidRDefault="004237DC" w:rsidP="00816D0E">
      <w:pPr>
        <w:pStyle w:val="1e"/>
      </w:pPr>
      <w:r w:rsidRPr="00336CBE">
        <w:rPr>
          <w:rFonts w:cs="Huawei Sans"/>
        </w:rPr>
        <w:t>假设</w:t>
      </w:r>
      <w:r w:rsidRPr="00336CBE">
        <w:rPr>
          <w:rFonts w:cs="Huawei Sans"/>
        </w:rPr>
        <w:t>A</w:t>
      </w:r>
      <w:r w:rsidRPr="00336CBE">
        <w:rPr>
          <w:rFonts w:cs="Huawei Sans"/>
        </w:rPr>
        <w:t>市</w:t>
      </w:r>
      <w:r w:rsidRPr="00336CBE">
        <w:rPr>
          <w:rFonts w:cs="Huawei Sans"/>
        </w:rPr>
        <w:t>C</w:t>
      </w:r>
      <w:r w:rsidRPr="00336CBE">
        <w:rPr>
          <w:rFonts w:cs="Huawei Sans"/>
        </w:rPr>
        <w:t>银行为了方便对银行数据的管理和操作，引入了华为</w:t>
      </w:r>
      <w:r w:rsidRPr="00336CBE">
        <w:rPr>
          <w:rFonts w:cs="Huawei Sans"/>
        </w:rPr>
        <w:t>GaussDB(for MySQL)</w:t>
      </w:r>
      <w:r w:rsidRPr="00336CBE">
        <w:rPr>
          <w:rFonts w:cs="Huawei Sans"/>
        </w:rPr>
        <w:t>数据库。针对</w:t>
      </w:r>
      <w:r w:rsidRPr="00336CBE">
        <w:rPr>
          <w:rFonts w:cs="Huawei Sans"/>
        </w:rPr>
        <w:t>C</w:t>
      </w:r>
      <w:r w:rsidRPr="00336CBE">
        <w:rPr>
          <w:rFonts w:cs="Huawei Sans"/>
        </w:rPr>
        <w:t>银行的业务，本实验主要将对象分为客户、银行卡、理财产品、保险、基金和资产。因此，针对这些数据库对象，本实验假设</w:t>
      </w:r>
      <w:r w:rsidRPr="00336CBE">
        <w:rPr>
          <w:rFonts w:cs="Huawei Sans"/>
        </w:rPr>
        <w:t>C</w:t>
      </w:r>
      <w:r w:rsidRPr="00336CBE">
        <w:rPr>
          <w:rFonts w:cs="Huawei Sans"/>
        </w:rPr>
        <w:t>银行的金融数据库存在着以下关系：客户可以办理银行卡，同时客户可以购买不同的银行产品，如资产，理财产品，基金和保险。那么，根据</w:t>
      </w:r>
      <w:r w:rsidRPr="00336CBE">
        <w:rPr>
          <w:rFonts w:cs="Huawei Sans"/>
        </w:rPr>
        <w:t>C</w:t>
      </w:r>
      <w:r w:rsidRPr="00336CBE">
        <w:rPr>
          <w:rFonts w:cs="Huawei Sans"/>
        </w:rPr>
        <w:t>银</w:t>
      </w:r>
      <w:r w:rsidR="00816D0E" w:rsidRPr="00D748B1">
        <w:t>行的对象关系，本实验给出了相应的关系模式和</w:t>
      </w:r>
      <w:r w:rsidR="00816D0E" w:rsidRPr="00D748B1">
        <w:t>ER</w:t>
      </w:r>
      <w:r w:rsidR="00816D0E" w:rsidRPr="00D748B1">
        <w:t>图，并对其进行较为复杂的数据库操作。</w:t>
      </w:r>
    </w:p>
    <w:bookmarkStart w:id="30" w:name="_Toc16353957"/>
    <w:bookmarkStart w:id="31" w:name="_Toc19795483"/>
    <w:bookmarkStart w:id="32" w:name="_Toc45098035"/>
    <w:bookmarkStart w:id="33" w:name="_Toc55836209"/>
    <w:p w14:paraId="6DF2A50F" w14:textId="77777777" w:rsidR="00816D0E" w:rsidRPr="00D748B1" w:rsidRDefault="00816D0E" w:rsidP="00816D0E">
      <w:pPr>
        <w:pStyle w:val="3"/>
        <w:numPr>
          <w:ilvl w:val="2"/>
          <w:numId w:val="4"/>
        </w:numPr>
        <w:rPr>
          <w:rFonts w:cs="Huawei Sans"/>
        </w:rPr>
      </w:pPr>
      <w:r w:rsidRPr="00BC11AC">
        <mc:AlternateContent>
          <mc:Choice Requires="wps">
            <w:drawing>
              <wp:anchor distT="0" distB="0" distL="114300" distR="114300" simplePos="0" relativeHeight="251820032" behindDoc="0" locked="0" layoutInCell="1" allowOverlap="1" wp14:anchorId="416D55BC" wp14:editId="1A7EDB60">
                <wp:simplePos x="0" y="0"/>
                <wp:positionH relativeFrom="column">
                  <wp:posOffset>3035300</wp:posOffset>
                </wp:positionH>
                <wp:positionV relativeFrom="paragraph">
                  <wp:posOffset>323215</wp:posOffset>
                </wp:positionV>
                <wp:extent cx="594360" cy="52324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0C667FEC"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D55BC" id="_x0000_t202" coordsize="21600,21600" o:spt="202" path="m,l,21600r21600,l21600,xe">
                <v:stroke joinstyle="miter"/>
                <v:path gradientshapeok="t" o:connecttype="rect"/>
              </v:shapetype>
              <v:shape id="文本框 67" o:spid="_x0000_s1026" type="#_x0000_t202" style="position:absolute;left:0;text-align:left;margin-left:239pt;margin-top:25.45pt;width:46.8pt;height:41.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" filled="f" stroked="f" strokeweight=".5pt">
                <v:textbox>
                  <w:txbxContent>
                    <w:p w14:paraId="0C667FEC"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v:textbox>
              </v:shape>
            </w:pict>
          </mc:Fallback>
        </mc:AlternateContent>
      </w:r>
      <w:r w:rsidRPr="00BC11AC">
        <mc:AlternateContent>
          <mc:Choice Requires="wps">
            <w:drawing>
              <wp:anchor distT="0" distB="0" distL="114300" distR="114300" simplePos="0" relativeHeight="251817984" behindDoc="0" locked="0" layoutInCell="1" allowOverlap="1" wp14:anchorId="0FB2AFB2" wp14:editId="550AED85">
                <wp:simplePos x="0" y="0"/>
                <wp:positionH relativeFrom="column">
                  <wp:posOffset>2294890</wp:posOffset>
                </wp:positionH>
                <wp:positionV relativeFrom="paragraph">
                  <wp:posOffset>279400</wp:posOffset>
                </wp:positionV>
                <wp:extent cx="482600" cy="5232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5CC9E9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AFB2" id="文本框 68" o:spid="_x0000_s1027" type="#_x0000_t202" style="position:absolute;left:0;text-align:left;margin-left:180.7pt;margin-top:22pt;width:38pt;height:4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" filled="f" stroked="f" strokeweight=".5pt">
                <v:textbox>
                  <w:txbxContent>
                    <w:p w14:paraId="45CC9E9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v:textbox>
              </v:shape>
            </w:pict>
          </mc:Fallback>
        </mc:AlternateContent>
      </w:r>
      <w:r w:rsidRPr="00BC11AC">
        <mc:AlternateContent>
          <mc:Choice Requires="wps">
            <w:drawing>
              <wp:anchor distT="0" distB="0" distL="114300" distR="114300" simplePos="0" relativeHeight="251815936" behindDoc="0" locked="0" layoutInCell="1" allowOverlap="1" wp14:anchorId="1F46E774" wp14:editId="7E2A0256">
                <wp:simplePos x="0" y="0"/>
                <wp:positionH relativeFrom="column">
                  <wp:posOffset>1555750</wp:posOffset>
                </wp:positionH>
                <wp:positionV relativeFrom="paragraph">
                  <wp:posOffset>285115</wp:posOffset>
                </wp:positionV>
                <wp:extent cx="635000" cy="52324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635000" cy="523240"/>
                        </a:xfrm>
                        <a:prstGeom prst="rect">
                          <a:avLst/>
                        </a:prstGeom>
                        <a:noFill/>
                        <a:ln w="6350">
                          <a:noFill/>
                        </a:ln>
                      </wps:spPr>
                      <wps:txbx>
                        <w:txbxContent>
                          <w:p w14:paraId="25E6757C"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E774" id="文本框 69" o:spid="_x0000_s1028" type="#_x0000_t202" style="position:absolute;left:0;text-align:left;margin-left:122.5pt;margin-top:22.45pt;width:50pt;height:4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" filled="f" stroked="f" strokeweight=".5pt">
                <v:textbox>
                  <w:txbxContent>
                    <w:p w14:paraId="25E6757C"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v:textbox>
              </v:shape>
            </w:pict>
          </mc:Fallback>
        </mc:AlternateContent>
      </w:r>
      <w:r w:rsidRPr="00BC11AC">
        <mc:AlternateContent>
          <mc:Choice Requires="wps">
            <w:drawing>
              <wp:anchor distT="0" distB="0" distL="114300" distR="114300" simplePos="0" relativeHeight="251813888" behindDoc="0" locked="0" layoutInCell="1" allowOverlap="1" wp14:anchorId="2CA89C19" wp14:editId="5B79327D">
                <wp:simplePos x="0" y="0"/>
                <wp:positionH relativeFrom="column">
                  <wp:posOffset>698500</wp:posOffset>
                </wp:positionH>
                <wp:positionV relativeFrom="paragraph">
                  <wp:posOffset>327660</wp:posOffset>
                </wp:positionV>
                <wp:extent cx="482600" cy="52324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0DEED88"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89C19" id="文本框 70" o:spid="_x0000_s1029" type="#_x0000_t202" style="position:absolute;left:0;text-align:left;margin-left:55pt;margin-top:25.8pt;width:38pt;height:4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" filled="f" stroked="f" strokeweight=".5pt">
                <v:textbox>
                  <w:txbxContent>
                    <w:p w14:paraId="50DEED88"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客户编号</w:t>
                      </w:r>
                    </w:p>
                  </w:txbxContent>
                </v:textbox>
              </v:shape>
            </w:pict>
          </mc:Fallback>
        </mc:AlternateContent>
      </w:r>
      <w:r w:rsidRPr="00F74AE0">
        <mc:AlternateContent>
          <mc:Choice Requires="wps">
            <w:drawing>
              <wp:anchor distT="0" distB="0" distL="114300" distR="114300" simplePos="0" relativeHeight="251824128" behindDoc="0" locked="0" layoutInCell="1" allowOverlap="1" wp14:anchorId="5392C338" wp14:editId="40582511">
                <wp:simplePos x="0" y="0"/>
                <wp:positionH relativeFrom="column">
                  <wp:posOffset>4033520</wp:posOffset>
                </wp:positionH>
                <wp:positionV relativeFrom="paragraph">
                  <wp:posOffset>274320</wp:posOffset>
                </wp:positionV>
                <wp:extent cx="482600" cy="52324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F9A9C24"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客户邮箱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2C338" id="文本框 87" o:spid="_x0000_s1030" type="#_x0000_t202" style="position:absolute;left:0;text-align:left;margin-left:317.6pt;margin-top:21.6pt;width:38pt;height:4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" filled="f" stroked="f" strokeweight=".5pt">
                <v:textbox>
                  <w:txbxContent>
                    <w:p w14:paraId="4F9A9C24"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客户邮箱</w:t>
                      </w:r>
                    </w:p>
                  </w:txbxContent>
                </v:textbox>
              </v:shape>
            </w:pict>
          </mc:Fallback>
        </mc:AlternateContent>
      </w:r>
      <w:r w:rsidRPr="00F74AE0">
        <mc:AlternateContent>
          <mc:Choice Requires="wps">
            <w:drawing>
              <wp:anchor distT="0" distB="0" distL="114300" distR="114300" simplePos="0" relativeHeight="251823104" behindDoc="0" locked="0" layoutInCell="1" allowOverlap="1" wp14:anchorId="1092E255" wp14:editId="6E019298">
                <wp:simplePos x="0" y="0"/>
                <wp:positionH relativeFrom="column">
                  <wp:posOffset>3916680</wp:posOffset>
                </wp:positionH>
                <wp:positionV relativeFrom="paragraph">
                  <wp:posOffset>375920</wp:posOffset>
                </wp:positionV>
                <wp:extent cx="640080" cy="421640"/>
                <wp:effectExtent l="0" t="0" r="26670" b="16510"/>
                <wp:wrapNone/>
                <wp:docPr id="86" name="椭圆 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08250" id="椭圆 86" o:spid="_x0000_s1026" style="position:absolute;left:0;text-align:left;margin-left:308.4pt;margin-top:29.6pt;width:50.4pt;height:33.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9v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Z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822080" behindDoc="0" locked="0" layoutInCell="1" allowOverlap="1" wp14:anchorId="4D61C881" wp14:editId="3B55DD4C">
                <wp:simplePos x="0" y="0"/>
                <wp:positionH relativeFrom="column">
                  <wp:posOffset>4788535</wp:posOffset>
                </wp:positionH>
                <wp:positionV relativeFrom="paragraph">
                  <wp:posOffset>250825</wp:posOffset>
                </wp:positionV>
                <wp:extent cx="628146" cy="52324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628146" cy="523240"/>
                        </a:xfrm>
                        <a:prstGeom prst="rect">
                          <a:avLst/>
                        </a:prstGeom>
                        <a:noFill/>
                        <a:ln w="6350">
                          <a:noFill/>
                        </a:ln>
                      </wps:spPr>
                      <wps:txbx>
                        <w:txbxContent>
                          <w:p w14:paraId="2E2ADB57"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C881" id="文本框 85" o:spid="_x0000_s1031" type="#_x0000_t202" style="position:absolute;left:0;text-align:left;margin-left:377.05pt;margin-top:19.75pt;width:49.45pt;height:41.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" filled="f" stroked="f" strokeweight=".5pt">
                <v:textbox>
                  <w:txbxContent>
                    <w:p w14:paraId="2E2ADB57"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v:textbox>
              </v:shape>
            </w:pict>
          </mc:Fallback>
        </mc:AlternateContent>
      </w:r>
      <w:r w:rsidRPr="00BC11AC">
        <mc:AlternateContent>
          <mc:Choice Requires="wps">
            <w:drawing>
              <wp:anchor distT="0" distB="0" distL="114300" distR="114300" simplePos="0" relativeHeight="251821056" behindDoc="0" locked="0" layoutInCell="1" allowOverlap="1" wp14:anchorId="68177DAE" wp14:editId="683D6A94">
                <wp:simplePos x="0" y="0"/>
                <wp:positionH relativeFrom="column">
                  <wp:posOffset>4695190</wp:posOffset>
                </wp:positionH>
                <wp:positionV relativeFrom="paragraph">
                  <wp:posOffset>347345</wp:posOffset>
                </wp:positionV>
                <wp:extent cx="833120" cy="421640"/>
                <wp:effectExtent l="0" t="0" r="24130" b="16510"/>
                <wp:wrapNone/>
                <wp:docPr id="84" name="椭圆 84"/>
                <wp:cNvGraphicFramePr/>
                <a:graphic xmlns:a="http://schemas.openxmlformats.org/drawingml/2006/main">
                  <a:graphicData uri="http://schemas.microsoft.com/office/word/2010/wordprocessingShape">
                    <wps:wsp>
                      <wps:cNvSpPr/>
                      <wps:spPr>
                        <a:xfrm>
                          <a:off x="0" y="0"/>
                          <a:ext cx="83312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F2A6F" id="椭圆 84" o:spid="_x0000_s1026" style="position:absolute;left:0;text-align:left;margin-left:369.7pt;margin-top:27.35pt;width:65.6pt;height:33.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819008" behindDoc="0" locked="0" layoutInCell="1" allowOverlap="1" wp14:anchorId="172E9EF6" wp14:editId="72950C1F">
                <wp:simplePos x="0" y="0"/>
                <wp:positionH relativeFrom="column">
                  <wp:posOffset>2910840</wp:posOffset>
                </wp:positionH>
                <wp:positionV relativeFrom="paragraph">
                  <wp:posOffset>382905</wp:posOffset>
                </wp:positionV>
                <wp:extent cx="789024" cy="421640"/>
                <wp:effectExtent l="0" t="0" r="11430" b="16510"/>
                <wp:wrapNone/>
                <wp:docPr id="71" name="椭圆 71"/>
                <wp:cNvGraphicFramePr/>
                <a:graphic xmlns:a="http://schemas.openxmlformats.org/drawingml/2006/main">
                  <a:graphicData uri="http://schemas.microsoft.com/office/word/2010/wordprocessingShape">
                    <wps:wsp>
                      <wps:cNvSpPr/>
                      <wps:spPr>
                        <a:xfrm>
                          <a:off x="0" y="0"/>
                          <a:ext cx="789024"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5A1B6" id="椭圆 71" o:spid="_x0000_s1026" style="position:absolute;left:0;text-align:left;margin-left:229.2pt;margin-top:30.15pt;width:62.15pt;height:33.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816960" behindDoc="0" locked="0" layoutInCell="1" allowOverlap="1" wp14:anchorId="5AFEE969" wp14:editId="004D4D92">
                <wp:simplePos x="0" y="0"/>
                <wp:positionH relativeFrom="column">
                  <wp:posOffset>2219960</wp:posOffset>
                </wp:positionH>
                <wp:positionV relativeFrom="paragraph">
                  <wp:posOffset>370840</wp:posOffset>
                </wp:positionV>
                <wp:extent cx="640080" cy="421640"/>
                <wp:effectExtent l="0" t="0" r="26670" b="16510"/>
                <wp:wrapNone/>
                <wp:docPr id="72" name="椭圆 7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7D7273" id="椭圆 72" o:spid="_x0000_s1026" style="position:absolute;left:0;text-align:left;margin-left:174.8pt;margin-top:29.2pt;width:50.4pt;height:33.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tk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Z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" filled="f" strokecolor="black [3213]" strokeweight="1pt"/>
            </w:pict>
          </mc:Fallback>
        </mc:AlternateContent>
      </w:r>
      <w:r w:rsidRPr="00BC11AC">
        <mc:AlternateContent>
          <mc:Choice Requires="wps">
            <w:drawing>
              <wp:anchor distT="0" distB="0" distL="114300" distR="114300" simplePos="0" relativeHeight="251814912" behindDoc="0" locked="0" layoutInCell="1" allowOverlap="1" wp14:anchorId="30A58726" wp14:editId="593E7D9E">
                <wp:simplePos x="0" y="0"/>
                <wp:positionH relativeFrom="column">
                  <wp:posOffset>1449070</wp:posOffset>
                </wp:positionH>
                <wp:positionV relativeFrom="paragraph">
                  <wp:posOffset>372745</wp:posOffset>
                </wp:positionV>
                <wp:extent cx="716280" cy="421640"/>
                <wp:effectExtent l="0" t="0" r="26670" b="16510"/>
                <wp:wrapNone/>
                <wp:docPr id="73" name="椭圆 73"/>
                <wp:cNvGraphicFramePr/>
                <a:graphic xmlns:a="http://schemas.openxmlformats.org/drawingml/2006/main">
                  <a:graphicData uri="http://schemas.microsoft.com/office/word/2010/wordprocessingShape">
                    <wps:wsp>
                      <wps:cNvSpPr/>
                      <wps:spPr>
                        <a:xfrm>
                          <a:off x="0" y="0"/>
                          <a:ext cx="7162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9E8D4" id="椭圆 73" o:spid="_x0000_s1026" style="position:absolute;left:0;text-align:left;margin-left:114.1pt;margin-top:29.35pt;width:56.4pt;height:33.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812864" behindDoc="0" locked="0" layoutInCell="1" allowOverlap="1" wp14:anchorId="4D660332" wp14:editId="5D95651C">
                <wp:simplePos x="0" y="0"/>
                <wp:positionH relativeFrom="column">
                  <wp:posOffset>607060</wp:posOffset>
                </wp:positionH>
                <wp:positionV relativeFrom="paragraph">
                  <wp:posOffset>419100</wp:posOffset>
                </wp:positionV>
                <wp:extent cx="640080" cy="421640"/>
                <wp:effectExtent l="0" t="0" r="26670" b="16510"/>
                <wp:wrapNone/>
                <wp:docPr id="76" name="椭圆 7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F24FE" id="椭圆 76" o:spid="_x0000_s1026" style="position:absolute;left:0;text-align:left;margin-left:47.8pt;margin-top:33pt;width:50.4pt;height:3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6kO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" filled="f" strokecolor="black [3213]" strokeweight="1pt"/>
            </w:pict>
          </mc:Fallback>
        </mc:AlternateContent>
      </w:r>
      <w:r w:rsidRPr="00D748B1">
        <w:rPr>
          <w:rFonts w:cs="Huawei Sans"/>
        </w:rPr>
        <w:t>E</w:t>
      </w:r>
      <w:r>
        <w:rPr>
          <w:rFonts w:cs="Huawei Sans" w:hint="eastAsia"/>
        </w:rPr>
        <w:t>-</w:t>
      </w:r>
      <w:r w:rsidRPr="00D748B1">
        <w:rPr>
          <w:rFonts w:cs="Huawei Sans"/>
        </w:rPr>
        <w:t>R</w:t>
      </w:r>
      <w:r w:rsidRPr="00D748B1">
        <w:rPr>
          <w:rFonts w:cs="Huawei Sans"/>
        </w:rPr>
        <w:t>图</w:t>
      </w:r>
      <w:bookmarkEnd w:id="30"/>
      <w:bookmarkEnd w:id="31"/>
      <w:bookmarkEnd w:id="32"/>
      <w:bookmarkEnd w:id="33"/>
    </w:p>
    <w:p w14:paraId="10B3165B" w14:textId="77777777" w:rsidR="00816D0E" w:rsidRDefault="00816D0E" w:rsidP="00816D0E">
      <w:pPr>
        <w:pStyle w:val="1e"/>
      </w:pPr>
    </w:p>
    <w:p w14:paraId="7BF3D225" w14:textId="63A6ADCD" w:rsidR="00816D0E" w:rsidRDefault="00816D0E" w:rsidP="00816D0E">
      <w:pPr>
        <w:pStyle w:val="1e"/>
      </w:pPr>
      <w:r>
        <w:rPr>
          <w:noProof/>
        </w:rPr>
        <mc:AlternateContent>
          <mc:Choice Requires="wps">
            <w:drawing>
              <wp:anchor distT="0" distB="0" distL="114300" distR="114300" simplePos="0" relativeHeight="251744256" behindDoc="0" locked="0" layoutInCell="1" allowOverlap="1" wp14:anchorId="1334B4AF" wp14:editId="6804594A">
                <wp:simplePos x="0" y="0"/>
                <wp:positionH relativeFrom="column">
                  <wp:posOffset>2685098</wp:posOffset>
                </wp:positionH>
                <wp:positionV relativeFrom="paragraph">
                  <wp:posOffset>107633</wp:posOffset>
                </wp:positionV>
                <wp:extent cx="2190750" cy="538480"/>
                <wp:effectExtent l="0" t="0" r="19050" b="33020"/>
                <wp:wrapNone/>
                <wp:docPr id="93" name="直接连接符 93"/>
                <wp:cNvGraphicFramePr/>
                <a:graphic xmlns:a="http://schemas.openxmlformats.org/drawingml/2006/main">
                  <a:graphicData uri="http://schemas.microsoft.com/office/word/2010/wordprocessingShape">
                    <wps:wsp>
                      <wps:cNvCnPr/>
                      <wps:spPr>
                        <a:xfrm flipH="1">
                          <a:off x="0" y="0"/>
                          <a:ext cx="2190750" cy="538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54AC4" id="直接连接符 93" o:spid="_x0000_s1026" style="position:absolute;left:0;text-align:lef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45pt,8.5pt" to="383.9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43232" behindDoc="0" locked="0" layoutInCell="1" allowOverlap="1" wp14:anchorId="09E2632C" wp14:editId="4D03490E">
                <wp:simplePos x="0" y="0"/>
                <wp:positionH relativeFrom="column">
                  <wp:posOffset>2642870</wp:posOffset>
                </wp:positionH>
                <wp:positionV relativeFrom="paragraph">
                  <wp:posOffset>109855</wp:posOffset>
                </wp:positionV>
                <wp:extent cx="1391920" cy="487680"/>
                <wp:effectExtent l="0" t="0" r="17780" b="26670"/>
                <wp:wrapNone/>
                <wp:docPr id="92" name="直接连接符 92"/>
                <wp:cNvGraphicFramePr/>
                <a:graphic xmlns:a="http://schemas.openxmlformats.org/drawingml/2006/main">
                  <a:graphicData uri="http://schemas.microsoft.com/office/word/2010/wordprocessingShape">
                    <wps:wsp>
                      <wps:cNvCnPr/>
                      <wps:spPr>
                        <a:xfrm flipH="1">
                          <a:off x="0" y="0"/>
                          <a:ext cx="1391920" cy="4876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05AA0" id="直接连接符 92" o:spid="_x0000_s1026" style="position:absolute;left:0;text-align:lef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1pt,8.65pt" to="317.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&#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42208" behindDoc="0" locked="0" layoutInCell="1" allowOverlap="1" wp14:anchorId="12166F29" wp14:editId="01B33FE8">
                <wp:simplePos x="0" y="0"/>
                <wp:positionH relativeFrom="column">
                  <wp:posOffset>2520950</wp:posOffset>
                </wp:positionH>
                <wp:positionV relativeFrom="paragraph">
                  <wp:posOffset>135255</wp:posOffset>
                </wp:positionV>
                <wp:extent cx="609600" cy="472440"/>
                <wp:effectExtent l="0" t="0" r="19050" b="22860"/>
                <wp:wrapNone/>
                <wp:docPr id="91" name="直接连接符 91"/>
                <wp:cNvGraphicFramePr/>
                <a:graphic xmlns:a="http://schemas.openxmlformats.org/drawingml/2006/main">
                  <a:graphicData uri="http://schemas.microsoft.com/office/word/2010/wordprocessingShape">
                    <wps:wsp>
                      <wps:cNvCnPr/>
                      <wps:spPr>
                        <a:xfrm flipH="1">
                          <a:off x="0" y="0"/>
                          <a:ext cx="609600" cy="472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1BF75" id="直接连接符 91" o:spid="_x0000_s1026" style="position:absolute;left:0;text-align:lef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10.65pt" to="24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41184" behindDoc="0" locked="0" layoutInCell="1" allowOverlap="1" wp14:anchorId="54A749BF" wp14:editId="30C51382">
                <wp:simplePos x="0" y="0"/>
                <wp:positionH relativeFrom="column">
                  <wp:posOffset>2429510</wp:posOffset>
                </wp:positionH>
                <wp:positionV relativeFrom="paragraph">
                  <wp:posOffset>135255</wp:posOffset>
                </wp:positionV>
                <wp:extent cx="81280" cy="477520"/>
                <wp:effectExtent l="0" t="0" r="33020" b="36830"/>
                <wp:wrapNone/>
                <wp:docPr id="90" name="直接连接符 90"/>
                <wp:cNvGraphicFramePr/>
                <a:graphic xmlns:a="http://schemas.openxmlformats.org/drawingml/2006/main">
                  <a:graphicData uri="http://schemas.microsoft.com/office/word/2010/wordprocessingShape">
                    <wps:wsp>
                      <wps:cNvCnPr/>
                      <wps:spPr>
                        <a:xfrm flipH="1">
                          <a:off x="0" y="0"/>
                          <a:ext cx="812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35503" id="直接连接符 90" o:spid="_x0000_s1026" style="position:absolute;left:0;text-align:lef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10.65pt" to="197.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40160" behindDoc="0" locked="0" layoutInCell="1" allowOverlap="1" wp14:anchorId="138A3B05" wp14:editId="3906EBA9">
                <wp:simplePos x="0" y="0"/>
                <wp:positionH relativeFrom="column">
                  <wp:posOffset>1946910</wp:posOffset>
                </wp:positionH>
                <wp:positionV relativeFrom="paragraph">
                  <wp:posOffset>135255</wp:posOffset>
                </wp:positionV>
                <wp:extent cx="391160" cy="477520"/>
                <wp:effectExtent l="0" t="0" r="27940" b="36830"/>
                <wp:wrapNone/>
                <wp:docPr id="89" name="直接连接符 89"/>
                <wp:cNvGraphicFramePr/>
                <a:graphic xmlns:a="http://schemas.openxmlformats.org/drawingml/2006/main">
                  <a:graphicData uri="http://schemas.microsoft.com/office/word/2010/wordprocessingShape">
                    <wps:wsp>
                      <wps:cNvCnPr/>
                      <wps:spPr>
                        <a:xfrm>
                          <a:off x="0" y="0"/>
                          <a:ext cx="39116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301D1" id="直接连接符 89" o:spid="_x0000_s1026" style="position:absolute;left:0;text-align:lef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pt,10.65pt" to="184.1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" strokecolor="black [3213]" strokeweight="1pt"/>
            </w:pict>
          </mc:Fallback>
        </mc:AlternateContent>
      </w:r>
      <w:r>
        <w:rPr>
          <w:noProof/>
        </w:rPr>
        <mc:AlternateContent>
          <mc:Choice Requires="wps">
            <w:drawing>
              <wp:anchor distT="0" distB="0" distL="114300" distR="114300" simplePos="0" relativeHeight="251739136" behindDoc="0" locked="0" layoutInCell="1" allowOverlap="1" wp14:anchorId="598B78C0" wp14:editId="56A44D18">
                <wp:simplePos x="0" y="0"/>
                <wp:positionH relativeFrom="column">
                  <wp:posOffset>1134110</wp:posOffset>
                </wp:positionH>
                <wp:positionV relativeFrom="paragraph">
                  <wp:posOffset>135255</wp:posOffset>
                </wp:positionV>
                <wp:extent cx="1148080" cy="477520"/>
                <wp:effectExtent l="0" t="0" r="33020" b="36830"/>
                <wp:wrapNone/>
                <wp:docPr id="88" name="直接连接符 88"/>
                <wp:cNvGraphicFramePr/>
                <a:graphic xmlns:a="http://schemas.openxmlformats.org/drawingml/2006/main">
                  <a:graphicData uri="http://schemas.microsoft.com/office/word/2010/wordprocessingShape">
                    <wps:wsp>
                      <wps:cNvCnPr/>
                      <wps:spPr>
                        <a:xfrm>
                          <a:off x="0" y="0"/>
                          <a:ext cx="11480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05203" id="直接连接符 88" o:spid="_x0000_s1026" style="position:absolute;left:0;text-align:lef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pt,10.65pt" to="179.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" strokecolor="black [3213]" strokeweight="1pt"/>
            </w:pict>
          </mc:Fallback>
        </mc:AlternateContent>
      </w:r>
      <w:r>
        <w:rPr>
          <w:noProof/>
        </w:rPr>
        <mc:AlternateContent>
          <mc:Choice Requires="wps">
            <w:drawing>
              <wp:anchor distT="0" distB="0" distL="114300" distR="114300" simplePos="0" relativeHeight="251730944" behindDoc="0" locked="0" layoutInCell="1" allowOverlap="1" wp14:anchorId="782E6868" wp14:editId="2768640E">
                <wp:simplePos x="0" y="0"/>
                <wp:positionH relativeFrom="column">
                  <wp:posOffset>5045710</wp:posOffset>
                </wp:positionH>
                <wp:positionV relativeFrom="paragraph">
                  <wp:posOffset>226060</wp:posOffset>
                </wp:positionV>
                <wp:extent cx="640080" cy="421640"/>
                <wp:effectExtent l="0" t="0" r="26670" b="16510"/>
                <wp:wrapNone/>
                <wp:docPr id="74" name="椭圆 7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A5E4D" id="椭圆 74" o:spid="_x0000_s1026" style="position:absolute;left:0;text-align:left;margin-left:397.3pt;margin-top:17.8pt;width:50.4pt;height:3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A7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5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31968" behindDoc="0" locked="0" layoutInCell="1" allowOverlap="1" wp14:anchorId="6AD333BE" wp14:editId="4374E4E1">
                <wp:simplePos x="0" y="0"/>
                <wp:positionH relativeFrom="column">
                  <wp:posOffset>5126990</wp:posOffset>
                </wp:positionH>
                <wp:positionV relativeFrom="paragraph">
                  <wp:posOffset>134620</wp:posOffset>
                </wp:positionV>
                <wp:extent cx="482600" cy="52324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BF20109"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333BE" id="文本框 75" o:spid="_x0000_s1032" type="#_x0000_t202" style="position:absolute;left:0;text-align:left;margin-left:403.7pt;margin-top:10.6pt;width:38pt;height:4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" filled="f" stroked="f" strokeweight=".5pt">
                <v:textbox>
                  <w:txbxContent>
                    <w:p w14:paraId="0BF20109"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v:textbox>
              </v:shape>
            </w:pict>
          </mc:Fallback>
        </mc:AlternateContent>
      </w:r>
    </w:p>
    <w:p w14:paraId="53D1C0D0" w14:textId="77777777" w:rsidR="00816D0E" w:rsidRDefault="00816D0E" w:rsidP="00816D0E">
      <w:pPr>
        <w:pStyle w:val="1e"/>
      </w:pPr>
      <w:r>
        <w:rPr>
          <w:noProof/>
        </w:rPr>
        <mc:AlternateContent>
          <mc:Choice Requires="wps">
            <w:drawing>
              <wp:anchor distT="0" distB="0" distL="114300" distR="114300" simplePos="0" relativeHeight="251804672" behindDoc="0" locked="0" layoutInCell="1" allowOverlap="1" wp14:anchorId="767D5218" wp14:editId="40C35210">
                <wp:simplePos x="0" y="0"/>
                <wp:positionH relativeFrom="column">
                  <wp:posOffset>3801110</wp:posOffset>
                </wp:positionH>
                <wp:positionV relativeFrom="paragraph">
                  <wp:posOffset>217805</wp:posOffset>
                </wp:positionV>
                <wp:extent cx="914400" cy="3810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08C2D6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D5218" id="文本框 154" o:spid="_x0000_s1033" type="#_x0000_t202" style="position:absolute;left:0;text-align:left;margin-left:299.3pt;margin-top:17.15pt;width:1in;height:30pt;z-index:251804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" filled="f" stroked="f" strokeweight=".5pt">
                <v:textbox>
                  <w:txbxContent>
                    <w:p w14:paraId="508C2D6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203006A8" wp14:editId="6D7C2283">
                <wp:simplePos x="0" y="0"/>
                <wp:positionH relativeFrom="column">
                  <wp:posOffset>3002915</wp:posOffset>
                </wp:positionH>
                <wp:positionV relativeFrom="paragraph">
                  <wp:posOffset>217805</wp:posOffset>
                </wp:positionV>
                <wp:extent cx="914400" cy="38100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8C881EA"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006A8" id="文本框 153" o:spid="_x0000_s1034" type="#_x0000_t202" style="position:absolute;left:0;text-align:left;margin-left:236.45pt;margin-top:17.15pt;width:1in;height:30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" filled="f" stroked="f" strokeweight=".5pt">
                <v:textbox>
                  <w:txbxContent>
                    <w:p w14:paraId="68C881EA"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1</w:t>
                      </w:r>
                    </w:p>
                  </w:txbxContent>
                </v:textbox>
              </v:shape>
            </w:pict>
          </mc:Fallback>
        </mc:AlternateContent>
      </w:r>
    </w:p>
    <w:p w14:paraId="30DED0A4" w14:textId="77777777" w:rsidR="00816D0E" w:rsidRDefault="00816D0E" w:rsidP="00816D0E">
      <w:pPr>
        <w:pStyle w:val="1e"/>
      </w:pPr>
      <w:r w:rsidRPr="00DE3382">
        <w:rPr>
          <w:noProof/>
        </w:rPr>
        <mc:AlternateContent>
          <mc:Choice Requires="wps">
            <w:drawing>
              <wp:anchor distT="0" distB="0" distL="114300" distR="114300" simplePos="0" relativeHeight="251715584" behindDoc="0" locked="0" layoutInCell="1" allowOverlap="1" wp14:anchorId="4E44E05E" wp14:editId="43605BD4">
                <wp:simplePos x="0" y="0"/>
                <wp:positionH relativeFrom="column">
                  <wp:posOffset>4089400</wp:posOffset>
                </wp:positionH>
                <wp:positionV relativeFrom="paragraph">
                  <wp:posOffset>67310</wp:posOffset>
                </wp:positionV>
                <wp:extent cx="594360" cy="375920"/>
                <wp:effectExtent l="0" t="0" r="0" b="5080"/>
                <wp:wrapNone/>
                <wp:docPr id="94" name="文本框 94"/>
                <wp:cNvGraphicFramePr/>
                <a:graphic xmlns:a="http://schemas.openxmlformats.org/drawingml/2006/main">
                  <a:graphicData uri="http://schemas.microsoft.com/office/word/2010/wordprocessingShape">
                    <wps:wsp>
                      <wps:cNvSpPr txBox="1"/>
                      <wps:spPr>
                        <a:xfrm>
                          <a:off x="0" y="0"/>
                          <a:ext cx="594360" cy="375920"/>
                        </a:xfrm>
                        <a:prstGeom prst="rect">
                          <a:avLst/>
                        </a:prstGeom>
                        <a:noFill/>
                        <a:ln w="6350">
                          <a:noFill/>
                        </a:ln>
                      </wps:spPr>
                      <wps:txbx>
                        <w:txbxContent>
                          <w:p w14:paraId="26C1A190"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E05E" id="文本框 94" o:spid="_x0000_s1035" type="#_x0000_t202" style="position:absolute;left:0;text-align:left;margin-left:322pt;margin-top:5.3pt;width:46.8pt;height:29.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" filled="f" stroked="f" strokeweight=".5pt">
                <v:textbox>
                  <w:txbxContent>
                    <w:p w14:paraId="26C1A190"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2AF9A26" wp14:editId="05B97E3F">
                <wp:simplePos x="0" y="0"/>
                <wp:positionH relativeFrom="column">
                  <wp:posOffset>4664710</wp:posOffset>
                </wp:positionH>
                <wp:positionV relativeFrom="paragraph">
                  <wp:posOffset>16510</wp:posOffset>
                </wp:positionV>
                <wp:extent cx="381000" cy="187960"/>
                <wp:effectExtent l="0" t="0" r="19050" b="21590"/>
                <wp:wrapNone/>
                <wp:docPr id="102" name="直接连接符 102"/>
                <wp:cNvGraphicFramePr/>
                <a:graphic xmlns:a="http://schemas.openxmlformats.org/drawingml/2006/main">
                  <a:graphicData uri="http://schemas.microsoft.com/office/word/2010/wordprocessingShape">
                    <wps:wsp>
                      <wps:cNvCnPr/>
                      <wps:spPr>
                        <a:xfrm flipV="1">
                          <a:off x="0" y="0"/>
                          <a:ext cx="381000" cy="187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4096E" id="直接连接符 102" o:spid="_x0000_s1026" style="position:absolute;left:0;text-align:lef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1.3pt" to="39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" strokecolor="black [3213]" strokeweight="1pt"/>
            </w:pict>
          </mc:Fallback>
        </mc:AlternateContent>
      </w:r>
      <w:r w:rsidRPr="00DE3382">
        <w:rPr>
          <w:noProof/>
        </w:rPr>
        <mc:AlternateContent>
          <mc:Choice Requires="wps">
            <w:drawing>
              <wp:anchor distT="0" distB="0" distL="114300" distR="114300" simplePos="0" relativeHeight="251714560" behindDoc="0" locked="0" layoutInCell="1" allowOverlap="1" wp14:anchorId="382CF394" wp14:editId="2F89538D">
                <wp:simplePos x="0" y="0"/>
                <wp:positionH relativeFrom="column">
                  <wp:posOffset>4094480</wp:posOffset>
                </wp:positionH>
                <wp:positionV relativeFrom="paragraph">
                  <wp:posOffset>159385</wp:posOffset>
                </wp:positionV>
                <wp:extent cx="568960" cy="213360"/>
                <wp:effectExtent l="0" t="0" r="21590" b="15240"/>
                <wp:wrapNone/>
                <wp:docPr id="103" name="矩形 103"/>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F9B6A" id="矩形 103" o:spid="_x0000_s1026" style="position:absolute;left:0;text-align:left;margin-left:322.4pt;margin-top:12.55pt;width:44.8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QE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" filled="f" strokecolor="black [3213]" strokeweight="1pt"/>
            </w:pict>
          </mc:Fallback>
        </mc:AlternateContent>
      </w:r>
      <w:r>
        <w:rPr>
          <w:noProof/>
        </w:rPr>
        <mc:AlternateContent>
          <mc:Choice Requires="wps">
            <w:drawing>
              <wp:anchor distT="0" distB="0" distL="114300" distR="114300" simplePos="0" relativeHeight="251723776" behindDoc="0" locked="0" layoutInCell="1" allowOverlap="1" wp14:anchorId="42571972" wp14:editId="2278005C">
                <wp:simplePos x="0" y="0"/>
                <wp:positionH relativeFrom="column">
                  <wp:posOffset>3351530</wp:posOffset>
                </wp:positionH>
                <wp:positionV relativeFrom="paragraph">
                  <wp:posOffset>57150</wp:posOffset>
                </wp:positionV>
                <wp:extent cx="914400" cy="3810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0ADECCC"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71972" id="文本框 104" o:spid="_x0000_s1036" type="#_x0000_t202" style="position:absolute;left:0;text-align:left;margin-left:263.9pt;margin-top:4.5pt;width:1in;height:30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" filled="f" stroked="f" strokeweight=".5pt">
                <v:textbox>
                  <w:txbxContent>
                    <w:p w14:paraId="10ADECCC"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0B28A02" wp14:editId="0C655E99">
                <wp:simplePos x="0" y="0"/>
                <wp:positionH relativeFrom="column">
                  <wp:posOffset>3333750</wp:posOffset>
                </wp:positionH>
                <wp:positionV relativeFrom="paragraph">
                  <wp:posOffset>62230</wp:posOffset>
                </wp:positionV>
                <wp:extent cx="482600" cy="375920"/>
                <wp:effectExtent l="0" t="0" r="12700" b="24130"/>
                <wp:wrapNone/>
                <wp:docPr id="106" name="菱形 106"/>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A9647" id="_x0000_t4" coordsize="21600,21600" o:spt="4" path="m10800,l,10800,10800,21600,21600,10800xe">
                <v:stroke joinstyle="miter"/>
                <v:path gradientshapeok="t" o:connecttype="rect" textboxrect="5400,5400,16200,16200"/>
              </v:shapetype>
              <v:shape id="菱形 106" o:spid="_x0000_s1026" type="#_x0000_t4" style="position:absolute;left:0;text-align:left;margin-left:262.5pt;margin-top:4.9pt;width:38pt;height:29.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" filled="f" strokecolor="black [3213]" strokeweight="1pt"/>
            </w:pict>
          </mc:Fallback>
        </mc:AlternateContent>
      </w:r>
      <w:r>
        <w:rPr>
          <w:noProof/>
        </w:rPr>
        <mc:AlternateContent>
          <mc:Choice Requires="wps">
            <w:drawing>
              <wp:anchor distT="0" distB="0" distL="114300" distR="114300" simplePos="0" relativeHeight="251713536" behindDoc="0" locked="0" layoutInCell="1" allowOverlap="1" wp14:anchorId="27EACE67" wp14:editId="75FD0F72">
                <wp:simplePos x="0" y="0"/>
                <wp:positionH relativeFrom="column">
                  <wp:posOffset>2160270</wp:posOffset>
                </wp:positionH>
                <wp:positionV relativeFrom="paragraph">
                  <wp:posOffset>62230</wp:posOffset>
                </wp:positionV>
                <wp:extent cx="914400" cy="375920"/>
                <wp:effectExtent l="0" t="0" r="0" b="5080"/>
                <wp:wrapNone/>
                <wp:docPr id="107" name="文本框 10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790932FD"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ACE67" id="文本框 107" o:spid="_x0000_s1037" type="#_x0000_t202" style="position:absolute;left:0;text-align:left;margin-left:170.1pt;margin-top:4.9pt;width:1in;height:29.6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" filled="f" stroked="f" strokeweight=".5pt">
                <v:textbox>
                  <w:txbxContent>
                    <w:p w14:paraId="790932FD"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84673F1" wp14:editId="11DA8AD8">
                <wp:simplePos x="0" y="0"/>
                <wp:positionH relativeFrom="column">
                  <wp:posOffset>2104390</wp:posOffset>
                </wp:positionH>
                <wp:positionV relativeFrom="paragraph">
                  <wp:posOffset>158750</wp:posOffset>
                </wp:positionV>
                <wp:extent cx="568960" cy="213360"/>
                <wp:effectExtent l="0" t="0" r="21590" b="15240"/>
                <wp:wrapNone/>
                <wp:docPr id="108" name="矩形 108"/>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22A19" id="矩形 108" o:spid="_x0000_s1026" style="position:absolute;left:0;text-align:left;margin-left:165.7pt;margin-top:12.5pt;width:44.8pt;height:16.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9b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" filled="f" strokecolor="black [3213]" strokeweight="1pt"/>
            </w:pict>
          </mc:Fallback>
        </mc:AlternateContent>
      </w:r>
    </w:p>
    <w:p w14:paraId="6EF6FEB0" w14:textId="77777777" w:rsidR="00816D0E" w:rsidRDefault="00816D0E" w:rsidP="00816D0E">
      <w:pPr>
        <w:pStyle w:val="1e"/>
      </w:pPr>
      <w:r>
        <w:rPr>
          <w:noProof/>
        </w:rPr>
        <mc:AlternateContent>
          <mc:Choice Requires="wps">
            <w:drawing>
              <wp:anchor distT="0" distB="0" distL="114300" distR="114300" simplePos="0" relativeHeight="251807744" behindDoc="0" locked="0" layoutInCell="1" allowOverlap="1" wp14:anchorId="080D2CFB" wp14:editId="7C83489C">
                <wp:simplePos x="0" y="0"/>
                <wp:positionH relativeFrom="column">
                  <wp:posOffset>2272030</wp:posOffset>
                </wp:positionH>
                <wp:positionV relativeFrom="paragraph">
                  <wp:posOffset>211455</wp:posOffset>
                </wp:positionV>
                <wp:extent cx="914400" cy="381000"/>
                <wp:effectExtent l="0" t="0" r="0" b="0"/>
                <wp:wrapNone/>
                <wp:docPr id="157" name="文本框 15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2C5463F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0D2CFB" id="文本框 157" o:spid="_x0000_s1038" type="#_x0000_t202" style="position:absolute;left:0;text-align:left;margin-left:178.9pt;margin-top:16.65pt;width:1in;height:30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" filled="f" stroked="f" strokeweight=".5pt">
                <v:textbox>
                  <w:txbxContent>
                    <w:p w14:paraId="2C5463F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5385880D" wp14:editId="44C12C78">
                <wp:simplePos x="0" y="0"/>
                <wp:positionH relativeFrom="column">
                  <wp:posOffset>1684020</wp:posOffset>
                </wp:positionH>
                <wp:positionV relativeFrom="paragraph">
                  <wp:posOffset>90805</wp:posOffset>
                </wp:positionV>
                <wp:extent cx="914400" cy="38100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0BBA227"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5880D" id="文本框 155" o:spid="_x0000_s1039" type="#_x0000_t202" style="position:absolute;left:0;text-align:left;margin-left:132.6pt;margin-top:7.15pt;width:1in;height:30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" filled="f" stroked="f" strokeweight=".5pt">
                <v:textbox>
                  <w:txbxContent>
                    <w:p w14:paraId="30BBA227"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41D3D7F4" wp14:editId="771075BE">
                <wp:simplePos x="0" y="0"/>
                <wp:positionH relativeFrom="column">
                  <wp:posOffset>3801110</wp:posOffset>
                </wp:positionH>
                <wp:positionV relativeFrom="paragraph">
                  <wp:posOffset>23495</wp:posOffset>
                </wp:positionV>
                <wp:extent cx="274320" cy="10160"/>
                <wp:effectExtent l="0" t="0" r="30480" b="27940"/>
                <wp:wrapNone/>
                <wp:docPr id="109" name="直接连接符 109"/>
                <wp:cNvGraphicFramePr/>
                <a:graphic xmlns:a="http://schemas.openxmlformats.org/drawingml/2006/main">
                  <a:graphicData uri="http://schemas.microsoft.com/office/word/2010/wordprocessingShape">
                    <wps:wsp>
                      <wps:cNvCnPr/>
                      <wps:spPr>
                        <a:xfrm>
                          <a:off x="0" y="0"/>
                          <a:ext cx="274320" cy="10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16DF8" id="直接连接符 109"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pt,1.85pt" to="3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" strokecolor="black [3213]" strokeweight="1pt"/>
            </w:pict>
          </mc:Fallback>
        </mc:AlternateContent>
      </w:r>
      <w:r>
        <w:rPr>
          <w:noProof/>
        </w:rPr>
        <mc:AlternateContent>
          <mc:Choice Requires="wps">
            <w:drawing>
              <wp:anchor distT="0" distB="0" distL="114300" distR="114300" simplePos="0" relativeHeight="251738112" behindDoc="0" locked="0" layoutInCell="1" allowOverlap="1" wp14:anchorId="4D81EC83" wp14:editId="0C5B4C6A">
                <wp:simplePos x="0" y="0"/>
                <wp:positionH relativeFrom="column">
                  <wp:posOffset>4664710</wp:posOffset>
                </wp:positionH>
                <wp:positionV relativeFrom="paragraph">
                  <wp:posOffset>99695</wp:posOffset>
                </wp:positionV>
                <wp:extent cx="381000" cy="375920"/>
                <wp:effectExtent l="0" t="0" r="19050" b="24130"/>
                <wp:wrapNone/>
                <wp:docPr id="110" name="直接连接符 110"/>
                <wp:cNvGraphicFramePr/>
                <a:graphic xmlns:a="http://schemas.openxmlformats.org/drawingml/2006/main">
                  <a:graphicData uri="http://schemas.microsoft.com/office/word/2010/wordprocessingShape">
                    <wps:wsp>
                      <wps:cNvCnPr/>
                      <wps:spPr>
                        <a:xfrm>
                          <a:off x="0" y="0"/>
                          <a:ext cx="3810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385C5" id="直接连接符 110"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7.85pt" to="397.3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" strokecolor="black [3213]" strokeweight="1pt"/>
            </w:pict>
          </mc:Fallback>
        </mc:AlternateContent>
      </w:r>
      <w:r>
        <w:rPr>
          <w:noProof/>
        </w:rPr>
        <mc:AlternateContent>
          <mc:Choice Requires="wps">
            <w:drawing>
              <wp:anchor distT="0" distB="0" distL="114300" distR="114300" simplePos="0" relativeHeight="251735040" behindDoc="0" locked="0" layoutInCell="1" allowOverlap="1" wp14:anchorId="258F246C" wp14:editId="7F7519A0">
                <wp:simplePos x="0" y="0"/>
                <wp:positionH relativeFrom="column">
                  <wp:posOffset>2673349</wp:posOffset>
                </wp:positionH>
                <wp:positionV relativeFrom="paragraph">
                  <wp:posOffset>23495</wp:posOffset>
                </wp:positionV>
                <wp:extent cx="664845" cy="15240"/>
                <wp:effectExtent l="0" t="0" r="20955" b="22860"/>
                <wp:wrapNone/>
                <wp:docPr id="111" name="直接连接符 111"/>
                <wp:cNvGraphicFramePr/>
                <a:graphic xmlns:a="http://schemas.openxmlformats.org/drawingml/2006/main">
                  <a:graphicData uri="http://schemas.microsoft.com/office/word/2010/wordprocessingShape">
                    <wps:wsp>
                      <wps:cNvCnPr/>
                      <wps:spPr>
                        <a:xfrm flipV="1">
                          <a:off x="0" y="0"/>
                          <a:ext cx="664845"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C6806" id="直接连接符 111" o:spid="_x0000_s1026"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85pt" to="26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" strokecolor="black [3213]" strokeweight="1pt"/>
            </w:pict>
          </mc:Fallback>
        </mc:AlternateContent>
      </w:r>
      <w:r>
        <w:rPr>
          <w:noProof/>
        </w:rPr>
        <mc:AlternateContent>
          <mc:Choice Requires="wps">
            <w:drawing>
              <wp:anchor distT="0" distB="0" distL="114300" distR="114300" simplePos="0" relativeHeight="251747328" behindDoc="0" locked="0" layoutInCell="1" allowOverlap="1" wp14:anchorId="4A64F986" wp14:editId="1EC560D3">
                <wp:simplePos x="0" y="0"/>
                <wp:positionH relativeFrom="column">
                  <wp:posOffset>2571750</wp:posOffset>
                </wp:positionH>
                <wp:positionV relativeFrom="paragraph">
                  <wp:posOffset>145415</wp:posOffset>
                </wp:positionV>
                <wp:extent cx="1127760" cy="411480"/>
                <wp:effectExtent l="0" t="0" r="15240" b="26670"/>
                <wp:wrapNone/>
                <wp:docPr id="112" name="直接连接符 112"/>
                <wp:cNvGraphicFramePr/>
                <a:graphic xmlns:a="http://schemas.openxmlformats.org/drawingml/2006/main">
                  <a:graphicData uri="http://schemas.microsoft.com/office/word/2010/wordprocessingShape">
                    <wps:wsp>
                      <wps:cNvCnPr/>
                      <wps:spPr>
                        <a:xfrm flipH="1" flipV="1">
                          <a:off x="0" y="0"/>
                          <a:ext cx="112776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BAFF3" id="直接连接符 112" o:spid="_x0000_s1026" style="position:absolute;left:0;text-align:lef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45pt" to="291.3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746304" behindDoc="0" locked="0" layoutInCell="1" allowOverlap="1" wp14:anchorId="15203BA6" wp14:editId="109CFD3D">
                <wp:simplePos x="0" y="0"/>
                <wp:positionH relativeFrom="column">
                  <wp:posOffset>2378710</wp:posOffset>
                </wp:positionH>
                <wp:positionV relativeFrom="paragraph">
                  <wp:posOffset>145415</wp:posOffset>
                </wp:positionV>
                <wp:extent cx="401320" cy="416560"/>
                <wp:effectExtent l="0" t="0" r="36830" b="21590"/>
                <wp:wrapNone/>
                <wp:docPr id="113" name="直接连接符 113"/>
                <wp:cNvGraphicFramePr/>
                <a:graphic xmlns:a="http://schemas.openxmlformats.org/drawingml/2006/main">
                  <a:graphicData uri="http://schemas.microsoft.com/office/word/2010/wordprocessingShape">
                    <wps:wsp>
                      <wps:cNvCnPr/>
                      <wps:spPr>
                        <a:xfrm>
                          <a:off x="0" y="0"/>
                          <a:ext cx="40132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8CAC2" id="直接连接符 113" o:spid="_x0000_s1026" style="position:absolute;left:0;text-align:lef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3pt,11.45pt" to="218.9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745280" behindDoc="0" locked="0" layoutInCell="1" allowOverlap="1" wp14:anchorId="71ABCDE5" wp14:editId="6706C7FE">
                <wp:simplePos x="0" y="0"/>
                <wp:positionH relativeFrom="column">
                  <wp:posOffset>1611630</wp:posOffset>
                </wp:positionH>
                <wp:positionV relativeFrom="paragraph">
                  <wp:posOffset>145415</wp:posOffset>
                </wp:positionV>
                <wp:extent cx="670560" cy="426720"/>
                <wp:effectExtent l="0" t="0" r="15240" b="30480"/>
                <wp:wrapNone/>
                <wp:docPr id="114" name="直接连接符 114"/>
                <wp:cNvGraphicFramePr/>
                <a:graphic xmlns:a="http://schemas.openxmlformats.org/drawingml/2006/main">
                  <a:graphicData uri="http://schemas.microsoft.com/office/word/2010/wordprocessingShape">
                    <wps:wsp>
                      <wps:cNvCnPr/>
                      <wps:spPr>
                        <a:xfrm flipH="1">
                          <a:off x="0" y="0"/>
                          <a:ext cx="6705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56FE6" id="直接连接符 114" o:spid="_x0000_s1026" style="position:absolute;left:0;text-align:lef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1.45pt" to="179.7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" strokecolor="black [3213]" strokeweight="1pt"/>
            </w:pict>
          </mc:Fallback>
        </mc:AlternateContent>
      </w:r>
    </w:p>
    <w:p w14:paraId="1495A159" w14:textId="77777777" w:rsidR="00816D0E" w:rsidRDefault="00816D0E" w:rsidP="00816D0E">
      <w:pPr>
        <w:pStyle w:val="1e"/>
      </w:pPr>
      <w:r>
        <w:rPr>
          <w:noProof/>
        </w:rPr>
        <mc:AlternateContent>
          <mc:Choice Requires="wps">
            <w:drawing>
              <wp:anchor distT="0" distB="0" distL="114300" distR="114300" simplePos="0" relativeHeight="251808768" behindDoc="0" locked="0" layoutInCell="1" allowOverlap="1" wp14:anchorId="0A335A95" wp14:editId="6F26AA8B">
                <wp:simplePos x="0" y="0"/>
                <wp:positionH relativeFrom="column">
                  <wp:posOffset>2947670</wp:posOffset>
                </wp:positionH>
                <wp:positionV relativeFrom="paragraph">
                  <wp:posOffset>35560</wp:posOffset>
                </wp:positionV>
                <wp:extent cx="914400" cy="3810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A89EFF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35A95" id="文本框 158" o:spid="_x0000_s1040" type="#_x0000_t202" style="position:absolute;left:0;text-align:left;margin-left:232.1pt;margin-top:2.8pt;width:1in;height:30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" filled="f" stroked="f" strokeweight=".5pt">
                <v:textbox>
                  <w:txbxContent>
                    <w:p w14:paraId="5A89EFF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sidRPr="00BC11AC">
        <w:rPr>
          <w:noProof/>
        </w:rPr>
        <mc:AlternateContent>
          <mc:Choice Requires="wps">
            <w:drawing>
              <wp:anchor distT="0" distB="0" distL="114300" distR="114300" simplePos="0" relativeHeight="251734016" behindDoc="0" locked="0" layoutInCell="1" allowOverlap="1" wp14:anchorId="39697AFA" wp14:editId="1E9F92A1">
                <wp:simplePos x="0" y="0"/>
                <wp:positionH relativeFrom="column">
                  <wp:posOffset>5142230</wp:posOffset>
                </wp:positionH>
                <wp:positionV relativeFrom="paragraph">
                  <wp:posOffset>35560</wp:posOffset>
                </wp:positionV>
                <wp:extent cx="640080" cy="52324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640080" cy="523240"/>
                        </a:xfrm>
                        <a:prstGeom prst="rect">
                          <a:avLst/>
                        </a:prstGeom>
                        <a:noFill/>
                        <a:ln w="6350">
                          <a:noFill/>
                        </a:ln>
                      </wps:spPr>
                      <wps:txbx>
                        <w:txbxContent>
                          <w:p w14:paraId="7A35D3B1"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97AFA" id="文本框 115" o:spid="_x0000_s1041" type="#_x0000_t202" style="position:absolute;left:0;text-align:left;margin-left:404.9pt;margin-top:2.8pt;width:50.4pt;height:4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" filled="f" stroked="f" strokeweight=".5pt">
                <v:textbox>
                  <w:txbxContent>
                    <w:p w14:paraId="7A35D3B1"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v:textbox>
              </v:shape>
            </w:pict>
          </mc:Fallback>
        </mc:AlternateContent>
      </w:r>
      <w:r w:rsidRPr="00BC11AC">
        <w:rPr>
          <w:noProof/>
        </w:rPr>
        <mc:AlternateContent>
          <mc:Choice Requires="wps">
            <w:drawing>
              <wp:anchor distT="0" distB="0" distL="114300" distR="114300" simplePos="0" relativeHeight="251732992" behindDoc="0" locked="0" layoutInCell="1" allowOverlap="1" wp14:anchorId="6AC8DABD" wp14:editId="367C83F7">
                <wp:simplePos x="0" y="0"/>
                <wp:positionH relativeFrom="column">
                  <wp:posOffset>5030470</wp:posOffset>
                </wp:positionH>
                <wp:positionV relativeFrom="paragraph">
                  <wp:posOffset>121920</wp:posOffset>
                </wp:positionV>
                <wp:extent cx="777240" cy="421640"/>
                <wp:effectExtent l="0" t="0" r="22860" b="16510"/>
                <wp:wrapNone/>
                <wp:docPr id="116" name="椭圆 116"/>
                <wp:cNvGraphicFramePr/>
                <a:graphic xmlns:a="http://schemas.openxmlformats.org/drawingml/2006/main">
                  <a:graphicData uri="http://schemas.microsoft.com/office/word/2010/wordprocessingShape">
                    <wps:wsp>
                      <wps:cNvSpPr/>
                      <wps:spPr>
                        <a:xfrm>
                          <a:off x="0" y="0"/>
                          <a:ext cx="77724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5A518" id="椭圆 116" o:spid="_x0000_s1026" style="position:absolute;left:0;text-align:left;margin-left:396.1pt;margin-top:9.6pt;width:61.2pt;height:33.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" filled="f" strokecolor="black [3213]" strokeweight="1pt"/>
            </w:pict>
          </mc:Fallback>
        </mc:AlternateContent>
      </w:r>
    </w:p>
    <w:p w14:paraId="4B5B8D1A" w14:textId="77777777" w:rsidR="00816D0E" w:rsidRDefault="00816D0E" w:rsidP="00816D0E">
      <w:pPr>
        <w:pStyle w:val="1e"/>
      </w:pPr>
      <w:r w:rsidRPr="006128CA">
        <w:rPr>
          <w:noProof/>
        </w:rPr>
        <mc:AlternateContent>
          <mc:Choice Requires="wps">
            <w:drawing>
              <wp:anchor distT="0" distB="0" distL="114300" distR="114300" simplePos="0" relativeHeight="251727872" behindDoc="0" locked="0" layoutInCell="1" allowOverlap="1" wp14:anchorId="61DF6595" wp14:editId="5248F093">
                <wp:simplePos x="0" y="0"/>
                <wp:positionH relativeFrom="column">
                  <wp:posOffset>2545715</wp:posOffset>
                </wp:positionH>
                <wp:positionV relativeFrom="paragraph">
                  <wp:posOffset>112395</wp:posOffset>
                </wp:positionV>
                <wp:extent cx="914400" cy="3810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72589767"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F6595" id="文本框 117" o:spid="_x0000_s1042" type="#_x0000_t202" style="position:absolute;left:0;text-align:left;margin-left:200.45pt;margin-top:8.85pt;width:1in;height:30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" filled="f" stroked="f" strokeweight=".5pt">
                <v:textbox>
                  <w:txbxContent>
                    <w:p w14:paraId="72589767"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28896" behindDoc="0" locked="0" layoutInCell="1" allowOverlap="1" wp14:anchorId="53422360" wp14:editId="2B53E9E6">
                <wp:simplePos x="0" y="0"/>
                <wp:positionH relativeFrom="column">
                  <wp:posOffset>3471545</wp:posOffset>
                </wp:positionH>
                <wp:positionV relativeFrom="paragraph">
                  <wp:posOffset>107315</wp:posOffset>
                </wp:positionV>
                <wp:extent cx="482600" cy="375920"/>
                <wp:effectExtent l="0" t="0" r="12700" b="24130"/>
                <wp:wrapNone/>
                <wp:docPr id="118" name="菱形 118"/>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8EA82" id="菱形 118" o:spid="_x0000_s1026" type="#_x0000_t4" style="position:absolute;left:0;text-align:left;margin-left:273.35pt;margin-top:8.45pt;width:38pt;height:29.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" filled="f" strokecolor="black [3213]" strokeweight="1pt"/>
            </w:pict>
          </mc:Fallback>
        </mc:AlternateContent>
      </w:r>
      <w:r w:rsidRPr="006128CA">
        <w:rPr>
          <w:noProof/>
        </w:rPr>
        <mc:AlternateContent>
          <mc:Choice Requires="wps">
            <w:drawing>
              <wp:anchor distT="0" distB="0" distL="114300" distR="114300" simplePos="0" relativeHeight="251729920" behindDoc="0" locked="0" layoutInCell="1" allowOverlap="1" wp14:anchorId="4D40F618" wp14:editId="502DD2E1">
                <wp:simplePos x="0" y="0"/>
                <wp:positionH relativeFrom="column">
                  <wp:posOffset>3495675</wp:posOffset>
                </wp:positionH>
                <wp:positionV relativeFrom="paragraph">
                  <wp:posOffset>102235</wp:posOffset>
                </wp:positionV>
                <wp:extent cx="914400" cy="3810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04A08BA7"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0F618" id="文本框 119" o:spid="_x0000_s1043" type="#_x0000_t202" style="position:absolute;left:0;text-align:left;margin-left:275.25pt;margin-top:8.05pt;width:1in;height:30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" filled="f" stroked="f" strokeweight=".5pt">
                <v:textbox>
                  <w:txbxContent>
                    <w:p w14:paraId="04A08BA7"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26848" behindDoc="0" locked="0" layoutInCell="1" allowOverlap="1" wp14:anchorId="08FFEB9E" wp14:editId="5CFEB2C3">
                <wp:simplePos x="0" y="0"/>
                <wp:positionH relativeFrom="column">
                  <wp:posOffset>2546985</wp:posOffset>
                </wp:positionH>
                <wp:positionV relativeFrom="paragraph">
                  <wp:posOffset>117475</wp:posOffset>
                </wp:positionV>
                <wp:extent cx="482600" cy="375920"/>
                <wp:effectExtent l="0" t="0" r="12700" b="24130"/>
                <wp:wrapNone/>
                <wp:docPr id="120" name="菱形 120"/>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2A909" id="菱形 120" o:spid="_x0000_s1026" type="#_x0000_t4" style="position:absolute;left:0;text-align:left;margin-left:200.55pt;margin-top:9.25pt;width:38pt;height:29.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" filled="f" strokecolor="black [3213]" strokeweight="1pt"/>
            </w:pict>
          </mc:Fallback>
        </mc:AlternateContent>
      </w:r>
      <w:r w:rsidRPr="006128CA">
        <w:rPr>
          <w:noProof/>
        </w:rPr>
        <mc:AlternateContent>
          <mc:Choice Requires="wps">
            <w:drawing>
              <wp:anchor distT="0" distB="0" distL="114300" distR="114300" simplePos="0" relativeHeight="251724800" behindDoc="0" locked="0" layoutInCell="1" allowOverlap="1" wp14:anchorId="321CBCAE" wp14:editId="137F30E3">
                <wp:simplePos x="0" y="0"/>
                <wp:positionH relativeFrom="column">
                  <wp:posOffset>1363345</wp:posOffset>
                </wp:positionH>
                <wp:positionV relativeFrom="paragraph">
                  <wp:posOffset>120650</wp:posOffset>
                </wp:positionV>
                <wp:extent cx="482600" cy="375920"/>
                <wp:effectExtent l="0" t="0" r="12700" b="24130"/>
                <wp:wrapNone/>
                <wp:docPr id="121" name="菱形 121"/>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D6323" id="菱形 121" o:spid="_x0000_s1026" type="#_x0000_t4" style="position:absolute;left:0;text-align:left;margin-left:107.35pt;margin-top:9.5pt;width:38pt;height:29.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" filled="f" strokecolor="black [3213]" strokeweight="1pt"/>
            </w:pict>
          </mc:Fallback>
        </mc:AlternateContent>
      </w:r>
      <w:r w:rsidRPr="006128CA">
        <w:rPr>
          <w:noProof/>
        </w:rPr>
        <mc:AlternateContent>
          <mc:Choice Requires="wps">
            <w:drawing>
              <wp:anchor distT="0" distB="0" distL="114300" distR="114300" simplePos="0" relativeHeight="251725824" behindDoc="0" locked="0" layoutInCell="1" allowOverlap="1" wp14:anchorId="1183277F" wp14:editId="6F8EDAFF">
                <wp:simplePos x="0" y="0"/>
                <wp:positionH relativeFrom="column">
                  <wp:posOffset>1387475</wp:posOffset>
                </wp:positionH>
                <wp:positionV relativeFrom="paragraph">
                  <wp:posOffset>105410</wp:posOffset>
                </wp:positionV>
                <wp:extent cx="914400" cy="38100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CCD4C1B"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3277F" id="文本框 122" o:spid="_x0000_s1044" type="#_x0000_t202" style="position:absolute;left:0;text-align:left;margin-left:109.25pt;margin-top:8.3pt;width:1in;height:30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" filled="f" stroked="f" strokeweight=".5pt">
                <v:textbox>
                  <w:txbxContent>
                    <w:p w14:paraId="6CCD4C1B"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p>
    <w:p w14:paraId="1240FA03" w14:textId="77777777" w:rsidR="00816D0E" w:rsidRDefault="00816D0E" w:rsidP="00816D0E">
      <w:pPr>
        <w:pStyle w:val="1e"/>
      </w:pPr>
      <w:r w:rsidRPr="00DF2AA0">
        <w:rPr>
          <w:noProof/>
        </w:rPr>
        <mc:AlternateContent>
          <mc:Choice Requires="wps">
            <w:drawing>
              <wp:anchor distT="0" distB="0" distL="114300" distR="114300" simplePos="0" relativeHeight="251778048" behindDoc="0" locked="0" layoutInCell="1" allowOverlap="1" wp14:anchorId="56745AC0" wp14:editId="48CA6A2A">
                <wp:simplePos x="0" y="0"/>
                <wp:positionH relativeFrom="column">
                  <wp:posOffset>4836160</wp:posOffset>
                </wp:positionH>
                <wp:positionV relativeFrom="paragraph">
                  <wp:posOffset>179070</wp:posOffset>
                </wp:positionV>
                <wp:extent cx="482600" cy="52324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7E94892"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保险项目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45AC0" id="文本框 128" o:spid="_x0000_s1045" type="#_x0000_t202" style="position:absolute;left:0;text-align:left;margin-left:380.8pt;margin-top:14.1pt;width:38pt;height:41.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" filled="f" stroked="f" strokeweight=".5pt">
                <v:textbox>
                  <w:txbxContent>
                    <w:p w14:paraId="27E94892"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保险项目</w:t>
                      </w:r>
                    </w:p>
                  </w:txbxContent>
                </v:textbox>
              </v:shape>
            </w:pict>
          </mc:Fallback>
        </mc:AlternateContent>
      </w:r>
    </w:p>
    <w:p w14:paraId="61C3F737" w14:textId="77777777" w:rsidR="00816D0E" w:rsidRDefault="00816D0E" w:rsidP="00816D0E">
      <w:pPr>
        <w:pStyle w:val="1e"/>
      </w:pPr>
      <w:r>
        <w:rPr>
          <w:noProof/>
        </w:rPr>
        <mc:AlternateContent>
          <mc:Choice Requires="wps">
            <w:drawing>
              <wp:anchor distT="0" distB="0" distL="114300" distR="114300" simplePos="0" relativeHeight="251749376" behindDoc="0" locked="0" layoutInCell="1" allowOverlap="1" wp14:anchorId="1857B51C" wp14:editId="77CBC391">
                <wp:simplePos x="0" y="0"/>
                <wp:positionH relativeFrom="column">
                  <wp:posOffset>2780030</wp:posOffset>
                </wp:positionH>
                <wp:positionV relativeFrom="paragraph">
                  <wp:posOffset>31115</wp:posOffset>
                </wp:positionV>
                <wp:extent cx="0" cy="1397000"/>
                <wp:effectExtent l="0" t="0" r="19050" b="12700"/>
                <wp:wrapNone/>
                <wp:docPr id="123" name="直接连接符 123"/>
                <wp:cNvGraphicFramePr/>
                <a:graphic xmlns:a="http://schemas.openxmlformats.org/drawingml/2006/main">
                  <a:graphicData uri="http://schemas.microsoft.com/office/word/2010/wordprocessingShape">
                    <wps:wsp>
                      <wps:cNvCnPr/>
                      <wps:spPr>
                        <a:xfrm flipH="1" flipV="1">
                          <a:off x="0" y="0"/>
                          <a:ext cx="0" cy="1397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3DF39" id="直接连接符 123" o:spid="_x0000_s1026" style="position:absolute;left:0;text-align:lef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pt,2.45pt" to="218.9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" strokecolor="black [3213]" strokeweight="1pt"/>
            </w:pict>
          </mc:Fallback>
        </mc:AlternateContent>
      </w:r>
      <w:r>
        <w:rPr>
          <w:noProof/>
        </w:rPr>
        <mc:AlternateContent>
          <mc:Choice Requires="wps">
            <w:drawing>
              <wp:anchor distT="0" distB="0" distL="114300" distR="114300" simplePos="0" relativeHeight="251810816" behindDoc="0" locked="0" layoutInCell="1" allowOverlap="1" wp14:anchorId="5F1A8E0E" wp14:editId="18C89D02">
                <wp:simplePos x="0" y="0"/>
                <wp:positionH relativeFrom="column">
                  <wp:posOffset>3521710</wp:posOffset>
                </wp:positionH>
                <wp:positionV relativeFrom="paragraph">
                  <wp:posOffset>26035</wp:posOffset>
                </wp:positionV>
                <wp:extent cx="914400" cy="38100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175801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A8E0E" id="文本框 160" o:spid="_x0000_s1046" type="#_x0000_t202" style="position:absolute;left:0;text-align:left;margin-left:277.3pt;margin-top:2.05pt;width:1in;height:30pt;z-index:251810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" filled="f" stroked="f" strokeweight=".5pt">
                <v:textbox>
                  <w:txbxContent>
                    <w:p w14:paraId="6175801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633C1B1C" wp14:editId="13E8E2A8">
                <wp:simplePos x="0" y="0"/>
                <wp:positionH relativeFrom="column">
                  <wp:posOffset>2449830</wp:posOffset>
                </wp:positionH>
                <wp:positionV relativeFrom="paragraph">
                  <wp:posOffset>92075</wp:posOffset>
                </wp:positionV>
                <wp:extent cx="914400" cy="38100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79EA82E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C1B1C" id="文本框 159" o:spid="_x0000_s1047" type="#_x0000_t202" style="position:absolute;left:0;text-align:left;margin-left:192.9pt;margin-top:7.25pt;width:1in;height:30pt;z-index:25180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" filled="f" stroked="f" strokeweight=".5pt">
                <v:textbox>
                  <w:txbxContent>
                    <w:p w14:paraId="79EA82E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684C0691" wp14:editId="47A4EA14">
                <wp:simplePos x="0" y="0"/>
                <wp:positionH relativeFrom="column">
                  <wp:posOffset>1316990</wp:posOffset>
                </wp:positionH>
                <wp:positionV relativeFrom="paragraph">
                  <wp:posOffset>26035</wp:posOffset>
                </wp:positionV>
                <wp:extent cx="914400" cy="38100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8A0882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C0691" id="文本框 156" o:spid="_x0000_s1048" type="#_x0000_t202" style="position:absolute;left:0;text-align:left;margin-left:103.7pt;margin-top:2.05pt;width:1in;height:30pt;z-index:251806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" filled="f" stroked="f" strokeweight=".5pt">
                <v:textbox>
                  <w:txbxContent>
                    <w:p w14:paraId="58A0882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sidRPr="00DF2AA0">
        <w:rPr>
          <w:noProof/>
        </w:rPr>
        <mc:AlternateContent>
          <mc:Choice Requires="wps">
            <w:drawing>
              <wp:anchor distT="0" distB="0" distL="114300" distR="114300" simplePos="0" relativeHeight="251771904" behindDoc="0" locked="0" layoutInCell="1" allowOverlap="1" wp14:anchorId="1CB4CF58" wp14:editId="5F8320C8">
                <wp:simplePos x="0" y="0"/>
                <wp:positionH relativeFrom="column">
                  <wp:posOffset>4720590</wp:posOffset>
                </wp:positionH>
                <wp:positionV relativeFrom="paragraph">
                  <wp:posOffset>51435</wp:posOffset>
                </wp:positionV>
                <wp:extent cx="640080" cy="421640"/>
                <wp:effectExtent l="0" t="0" r="26670" b="16510"/>
                <wp:wrapNone/>
                <wp:docPr id="124" name="椭圆 12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AEAF0" id="椭圆 124" o:spid="_x0000_s1026" style="position:absolute;left:0;text-align:left;margin-left:371.7pt;margin-top:4.05pt;width:50.4pt;height:3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NlpQ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" filled="f" strokecolor="black [3213]" strokeweight="1pt"/>
            </w:pict>
          </mc:Fallback>
        </mc:AlternateContent>
      </w:r>
      <w:r>
        <w:rPr>
          <w:noProof/>
        </w:rPr>
        <mc:AlternateContent>
          <mc:Choice Requires="wps">
            <w:drawing>
              <wp:anchor distT="0" distB="0" distL="114300" distR="114300" simplePos="0" relativeHeight="251748352" behindDoc="0" locked="0" layoutInCell="1" allowOverlap="1" wp14:anchorId="448D933D" wp14:editId="06566B4C">
                <wp:simplePos x="0" y="0"/>
                <wp:positionH relativeFrom="column">
                  <wp:posOffset>3699510</wp:posOffset>
                </wp:positionH>
                <wp:positionV relativeFrom="paragraph">
                  <wp:posOffset>31115</wp:posOffset>
                </wp:positionV>
                <wp:extent cx="355600" cy="320040"/>
                <wp:effectExtent l="0" t="0" r="25400" b="22860"/>
                <wp:wrapNone/>
                <wp:docPr id="125" name="直接连接符 125"/>
                <wp:cNvGraphicFramePr/>
                <a:graphic xmlns:a="http://schemas.openxmlformats.org/drawingml/2006/main">
                  <a:graphicData uri="http://schemas.microsoft.com/office/word/2010/wordprocessingShape">
                    <wps:wsp>
                      <wps:cNvCnPr/>
                      <wps:spPr>
                        <a:xfrm flipH="1" flipV="1">
                          <a:off x="0" y="0"/>
                          <a:ext cx="355600" cy="3200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CD622" id="直接连接符 125" o:spid="_x0000_s1026" style="position:absolute;left:0;text-align:lef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2.45pt" to="319.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50400" behindDoc="0" locked="0" layoutInCell="1" allowOverlap="1" wp14:anchorId="3C5EF7CF" wp14:editId="225598B1">
                <wp:simplePos x="0" y="0"/>
                <wp:positionH relativeFrom="column">
                  <wp:posOffset>1611630</wp:posOffset>
                </wp:positionH>
                <wp:positionV relativeFrom="paragraph">
                  <wp:posOffset>51435</wp:posOffset>
                </wp:positionV>
                <wp:extent cx="0" cy="299720"/>
                <wp:effectExtent l="0" t="0" r="19050" b="24130"/>
                <wp:wrapNone/>
                <wp:docPr id="126" name="直接连接符 126"/>
                <wp:cNvGraphicFramePr/>
                <a:graphic xmlns:a="http://schemas.openxmlformats.org/drawingml/2006/main">
                  <a:graphicData uri="http://schemas.microsoft.com/office/word/2010/wordprocessingShape">
                    <wps:wsp>
                      <wps:cNvCnPr/>
                      <wps:spPr>
                        <a:xfrm flipH="1">
                          <a:off x="0" y="0"/>
                          <a:ext cx="0" cy="299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B66CB" id="直接连接符 126" o:spid="_x0000_s1026" style="position:absolute;left:0;text-align:lef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4.05pt" to="126.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" strokecolor="black [3213]" strokeweight="1pt"/>
            </w:pict>
          </mc:Fallback>
        </mc:AlternateContent>
      </w:r>
    </w:p>
    <w:p w14:paraId="35EFE6AD" w14:textId="77777777" w:rsidR="00816D0E" w:rsidRDefault="00816D0E" w:rsidP="00816D0E">
      <w:pPr>
        <w:pStyle w:val="1e"/>
      </w:pPr>
      <w:r>
        <w:rPr>
          <w:noProof/>
        </w:rPr>
        <mc:AlternateContent>
          <mc:Choice Requires="wps">
            <w:drawing>
              <wp:anchor distT="0" distB="0" distL="114300" distR="114300" simplePos="0" relativeHeight="251783168" behindDoc="0" locked="0" layoutInCell="1" allowOverlap="1" wp14:anchorId="48CF85A2" wp14:editId="5C466EB1">
                <wp:simplePos x="0" y="0"/>
                <wp:positionH relativeFrom="column">
                  <wp:posOffset>4324350</wp:posOffset>
                </wp:positionH>
                <wp:positionV relativeFrom="paragraph">
                  <wp:posOffset>210820</wp:posOffset>
                </wp:positionV>
                <wp:extent cx="513080" cy="441960"/>
                <wp:effectExtent l="0" t="0" r="20320" b="34290"/>
                <wp:wrapNone/>
                <wp:docPr id="133" name="直接连接符 133"/>
                <wp:cNvGraphicFramePr/>
                <a:graphic xmlns:a="http://schemas.openxmlformats.org/drawingml/2006/main">
                  <a:graphicData uri="http://schemas.microsoft.com/office/word/2010/wordprocessingShape">
                    <wps:wsp>
                      <wps:cNvCnPr/>
                      <wps:spPr>
                        <a:xfrm>
                          <a:off x="0" y="0"/>
                          <a:ext cx="513080" cy="441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09E32" id="直接连接符 133"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6.6pt" to="380.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784192" behindDoc="0" locked="0" layoutInCell="1" allowOverlap="1" wp14:anchorId="15116A26" wp14:editId="5821F238">
                <wp:simplePos x="0" y="0"/>
                <wp:positionH relativeFrom="column">
                  <wp:posOffset>4324350</wp:posOffset>
                </wp:positionH>
                <wp:positionV relativeFrom="paragraph">
                  <wp:posOffset>17780</wp:posOffset>
                </wp:positionV>
                <wp:extent cx="416560" cy="162560"/>
                <wp:effectExtent l="0" t="0" r="21590" b="27940"/>
                <wp:wrapNone/>
                <wp:docPr id="134" name="直接连接符 134"/>
                <wp:cNvGraphicFramePr/>
                <a:graphic xmlns:a="http://schemas.openxmlformats.org/drawingml/2006/main">
                  <a:graphicData uri="http://schemas.microsoft.com/office/word/2010/wordprocessingShape">
                    <wps:wsp>
                      <wps:cNvCnPr/>
                      <wps:spPr>
                        <a:xfrm flipV="1">
                          <a:off x="0" y="0"/>
                          <a:ext cx="416560" cy="162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2F956" id="直接连接符 134" o:spid="_x0000_s1026" style="position:absolute;left:0;text-align:lef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4pt" to="373.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" strokecolor="black [3213]" strokeweight="1pt"/>
            </w:pict>
          </mc:Fallback>
        </mc:AlternateContent>
      </w:r>
      <w:r w:rsidRPr="00DE3382">
        <w:rPr>
          <w:noProof/>
        </w:rPr>
        <mc:AlternateContent>
          <mc:Choice Requires="wps">
            <w:drawing>
              <wp:anchor distT="0" distB="0" distL="114300" distR="114300" simplePos="0" relativeHeight="251721728" behindDoc="0" locked="0" layoutInCell="1" allowOverlap="1" wp14:anchorId="295633F3" wp14:editId="6B13B071">
                <wp:simplePos x="0" y="0"/>
                <wp:positionH relativeFrom="column">
                  <wp:posOffset>3815715</wp:posOffset>
                </wp:positionH>
                <wp:positionV relativeFrom="paragraph">
                  <wp:posOffset>41275</wp:posOffset>
                </wp:positionV>
                <wp:extent cx="914400" cy="375920"/>
                <wp:effectExtent l="0" t="0" r="0" b="5080"/>
                <wp:wrapNone/>
                <wp:docPr id="127" name="文本框 12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29462606"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633F3" id="文本框 127" o:spid="_x0000_s1049" type="#_x0000_t202" style="position:absolute;left:0;text-align:left;margin-left:300.45pt;margin-top:3.25pt;width:1in;height:29.6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" filled="f" stroked="f" strokeweight=".5pt">
                <v:textbox>
                  <w:txbxContent>
                    <w:p w14:paraId="29462606"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v:textbox>
              </v:shape>
            </w:pict>
          </mc:Fallback>
        </mc:AlternateContent>
      </w:r>
      <w:r w:rsidRPr="00DE3382">
        <w:rPr>
          <w:noProof/>
        </w:rPr>
        <mc:AlternateContent>
          <mc:Choice Requires="wps">
            <w:drawing>
              <wp:anchor distT="0" distB="0" distL="114300" distR="114300" simplePos="0" relativeHeight="251720704" behindDoc="0" locked="0" layoutInCell="1" allowOverlap="1" wp14:anchorId="6D64BD9C" wp14:editId="4CCAEC80">
                <wp:simplePos x="0" y="0"/>
                <wp:positionH relativeFrom="column">
                  <wp:posOffset>3756025</wp:posOffset>
                </wp:positionH>
                <wp:positionV relativeFrom="paragraph">
                  <wp:posOffset>122555</wp:posOffset>
                </wp:positionV>
                <wp:extent cx="568960" cy="213360"/>
                <wp:effectExtent l="0" t="0" r="21590" b="15240"/>
                <wp:wrapNone/>
                <wp:docPr id="129" name="矩形 129"/>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6952D" id="矩形 129" o:spid="_x0000_s1026" style="position:absolute;left:0;text-align:left;margin-left:295.75pt;margin-top:9.65pt;width:44.8pt;height:1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hKpA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" filled="f" strokecolor="black [3213]" strokeweight="1pt"/>
            </w:pict>
          </mc:Fallback>
        </mc:AlternateContent>
      </w:r>
      <w:r w:rsidRPr="00DE3382">
        <w:rPr>
          <w:noProof/>
        </w:rPr>
        <mc:AlternateContent>
          <mc:Choice Requires="wps">
            <w:drawing>
              <wp:anchor distT="0" distB="0" distL="114300" distR="114300" simplePos="0" relativeHeight="251716608" behindDoc="0" locked="0" layoutInCell="1" allowOverlap="1" wp14:anchorId="1FDFDAD2" wp14:editId="69DA687A">
                <wp:simplePos x="0" y="0"/>
                <wp:positionH relativeFrom="column">
                  <wp:posOffset>1174750</wp:posOffset>
                </wp:positionH>
                <wp:positionV relativeFrom="paragraph">
                  <wp:posOffset>124460</wp:posOffset>
                </wp:positionV>
                <wp:extent cx="792480" cy="213360"/>
                <wp:effectExtent l="0" t="0" r="26670" b="15240"/>
                <wp:wrapNone/>
                <wp:docPr id="130" name="矩形 130"/>
                <wp:cNvGraphicFramePr/>
                <a:graphic xmlns:a="http://schemas.openxmlformats.org/drawingml/2006/main">
                  <a:graphicData uri="http://schemas.microsoft.com/office/word/2010/wordprocessingShape">
                    <wps:wsp>
                      <wps:cNvSpPr/>
                      <wps:spPr>
                        <a:xfrm>
                          <a:off x="0" y="0"/>
                          <a:ext cx="79248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04242" id="矩形 130" o:spid="_x0000_s1026" style="position:absolute;left:0;text-align:left;margin-left:92.5pt;margin-top:9.8pt;width:62.4pt;height:1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" filled="f" strokecolor="black [3213]" strokeweight="1pt"/>
            </w:pict>
          </mc:Fallback>
        </mc:AlternateContent>
      </w:r>
      <w:r w:rsidRPr="00DE3382">
        <w:rPr>
          <w:noProof/>
        </w:rPr>
        <mc:AlternateContent>
          <mc:Choice Requires="wps">
            <w:drawing>
              <wp:anchor distT="0" distB="0" distL="114300" distR="114300" simplePos="0" relativeHeight="251717632" behindDoc="0" locked="0" layoutInCell="1" allowOverlap="1" wp14:anchorId="7AE70761" wp14:editId="0C130622">
                <wp:simplePos x="0" y="0"/>
                <wp:positionH relativeFrom="column">
                  <wp:posOffset>1237615</wp:posOffset>
                </wp:positionH>
                <wp:positionV relativeFrom="paragraph">
                  <wp:posOffset>44450</wp:posOffset>
                </wp:positionV>
                <wp:extent cx="914400" cy="375920"/>
                <wp:effectExtent l="0" t="0" r="0" b="5080"/>
                <wp:wrapNone/>
                <wp:docPr id="131" name="文本框 131"/>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01D433DA"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70761" id="文本框 131" o:spid="_x0000_s1050" type="#_x0000_t202" style="position:absolute;left:0;text-align:left;margin-left:97.45pt;margin-top:3.5pt;width:1in;height:29.6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YmPgIAAFs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" filled="f" stroked="f" strokeweight=".5pt">
                <v:textbox>
                  <w:txbxContent>
                    <w:p w14:paraId="01D433DA"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v:textbox>
              </v:shape>
            </w:pict>
          </mc:Fallback>
        </mc:AlternateContent>
      </w:r>
    </w:p>
    <w:p w14:paraId="4F7151B0" w14:textId="77777777" w:rsidR="00816D0E" w:rsidRDefault="00816D0E" w:rsidP="00816D0E">
      <w:pPr>
        <w:pStyle w:val="1e"/>
      </w:pPr>
      <w:r>
        <w:rPr>
          <w:noProof/>
        </w:rPr>
        <mc:AlternateContent>
          <mc:Choice Requires="wps">
            <w:drawing>
              <wp:anchor distT="0" distB="0" distL="114300" distR="114300" simplePos="0" relativeHeight="251782144" behindDoc="0" locked="0" layoutInCell="1" allowOverlap="1" wp14:anchorId="50DEFD6C" wp14:editId="15AD057C">
                <wp:simplePos x="0" y="0"/>
                <wp:positionH relativeFrom="column">
                  <wp:posOffset>4268470</wp:posOffset>
                </wp:positionH>
                <wp:positionV relativeFrom="paragraph">
                  <wp:posOffset>106680</wp:posOffset>
                </wp:positionV>
                <wp:extent cx="482600" cy="665480"/>
                <wp:effectExtent l="0" t="0" r="31750" b="20320"/>
                <wp:wrapNone/>
                <wp:docPr id="132" name="直接连接符 132"/>
                <wp:cNvGraphicFramePr/>
                <a:graphic xmlns:a="http://schemas.openxmlformats.org/drawingml/2006/main">
                  <a:graphicData uri="http://schemas.microsoft.com/office/word/2010/wordprocessingShape">
                    <wps:wsp>
                      <wps:cNvCnPr/>
                      <wps:spPr>
                        <a:xfrm>
                          <a:off x="0" y="0"/>
                          <a:ext cx="482600" cy="665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8CBE9" id="直接连接符 132"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pt,8.4pt" to="374.1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" strokecolor="black [3213]" strokeweight="1pt"/>
            </w:pict>
          </mc:Fallback>
        </mc:AlternateContent>
      </w:r>
      <w:r>
        <w:rPr>
          <w:noProof/>
        </w:rPr>
        <mc:AlternateContent>
          <mc:Choice Requires="wps">
            <w:drawing>
              <wp:anchor distT="0" distB="0" distL="114300" distR="114300" simplePos="0" relativeHeight="251781120" behindDoc="0" locked="0" layoutInCell="1" allowOverlap="1" wp14:anchorId="29B81315" wp14:editId="15C0C67A">
                <wp:simplePos x="0" y="0"/>
                <wp:positionH relativeFrom="column">
                  <wp:posOffset>4055110</wp:posOffset>
                </wp:positionH>
                <wp:positionV relativeFrom="paragraph">
                  <wp:posOffset>106680</wp:posOffset>
                </wp:positionV>
                <wp:extent cx="143510" cy="264160"/>
                <wp:effectExtent l="0" t="0" r="27940" b="21590"/>
                <wp:wrapNone/>
                <wp:docPr id="135" name="直接连接符 135"/>
                <wp:cNvGraphicFramePr/>
                <a:graphic xmlns:a="http://schemas.openxmlformats.org/drawingml/2006/main">
                  <a:graphicData uri="http://schemas.microsoft.com/office/word/2010/wordprocessingShape">
                    <wps:wsp>
                      <wps:cNvCnPr/>
                      <wps:spPr>
                        <a:xfrm flipH="1" flipV="1">
                          <a:off x="0" y="0"/>
                          <a:ext cx="143510" cy="264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6E7E4" id="直接连接符 135" o:spid="_x0000_s1026" style="position:absolute;left:0;text-align:lef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pt,8.4pt" to="330.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780096" behindDoc="0" locked="0" layoutInCell="1" allowOverlap="1" wp14:anchorId="1F8AF27D" wp14:editId="308579C8">
                <wp:simplePos x="0" y="0"/>
                <wp:positionH relativeFrom="column">
                  <wp:posOffset>3669030</wp:posOffset>
                </wp:positionH>
                <wp:positionV relativeFrom="paragraph">
                  <wp:posOffset>111760</wp:posOffset>
                </wp:positionV>
                <wp:extent cx="269240" cy="731520"/>
                <wp:effectExtent l="0" t="0" r="35560" b="30480"/>
                <wp:wrapNone/>
                <wp:docPr id="136" name="直接连接符 136"/>
                <wp:cNvGraphicFramePr/>
                <a:graphic xmlns:a="http://schemas.openxmlformats.org/drawingml/2006/main">
                  <a:graphicData uri="http://schemas.microsoft.com/office/word/2010/wordprocessingShape">
                    <wps:wsp>
                      <wps:cNvCnPr/>
                      <wps:spPr>
                        <a:xfrm flipH="1">
                          <a:off x="0" y="0"/>
                          <a:ext cx="269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731" id="直接连接符 136" o:spid="_x0000_s1026" style="position:absolute;left:0;text-align:lef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8.8pt" to="310.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779072" behindDoc="0" locked="0" layoutInCell="1" allowOverlap="1" wp14:anchorId="0B9DB55E" wp14:editId="3C43841B">
                <wp:simplePos x="0" y="0"/>
                <wp:positionH relativeFrom="column">
                  <wp:posOffset>3379470</wp:posOffset>
                </wp:positionH>
                <wp:positionV relativeFrom="paragraph">
                  <wp:posOffset>111760</wp:posOffset>
                </wp:positionV>
                <wp:extent cx="487680" cy="238760"/>
                <wp:effectExtent l="0" t="0" r="26670" b="27940"/>
                <wp:wrapNone/>
                <wp:docPr id="137" name="直接连接符 137"/>
                <wp:cNvGraphicFramePr/>
                <a:graphic xmlns:a="http://schemas.openxmlformats.org/drawingml/2006/main">
                  <a:graphicData uri="http://schemas.microsoft.com/office/word/2010/wordprocessingShape">
                    <wps:wsp>
                      <wps:cNvCnPr/>
                      <wps:spPr>
                        <a:xfrm flipH="1">
                          <a:off x="0" y="0"/>
                          <a:ext cx="487680" cy="238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224C1" id="直接连接符 137" o:spid="_x0000_s1026" style="position:absolute;left:0;text-align:lef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8.8pt" to="30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65760" behindDoc="0" locked="0" layoutInCell="1" allowOverlap="1" wp14:anchorId="052FD90D" wp14:editId="17A68804">
                <wp:simplePos x="0" y="0"/>
                <wp:positionH relativeFrom="column">
                  <wp:posOffset>1870710</wp:posOffset>
                </wp:positionH>
                <wp:positionV relativeFrom="paragraph">
                  <wp:posOffset>111760</wp:posOffset>
                </wp:positionV>
                <wp:extent cx="269240" cy="259080"/>
                <wp:effectExtent l="0" t="0" r="16510" b="26670"/>
                <wp:wrapNone/>
                <wp:docPr id="138" name="直接连接符 138"/>
                <wp:cNvGraphicFramePr/>
                <a:graphic xmlns:a="http://schemas.openxmlformats.org/drawingml/2006/main">
                  <a:graphicData uri="http://schemas.microsoft.com/office/word/2010/wordprocessingShape">
                    <wps:wsp>
                      <wps:cNvCnPr/>
                      <wps:spPr>
                        <a:xfrm flipH="1" flipV="1">
                          <a:off x="0" y="0"/>
                          <a:ext cx="269240" cy="259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0852B" id="直接连接符 138" o:spid="_x0000_s1026" style="position:absolute;left:0;text-align:lef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8.8pt" to="168.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764736" behindDoc="0" locked="0" layoutInCell="1" allowOverlap="1" wp14:anchorId="6ABCAF15" wp14:editId="6395AA38">
                <wp:simplePos x="0" y="0"/>
                <wp:positionH relativeFrom="column">
                  <wp:posOffset>1738630</wp:posOffset>
                </wp:positionH>
                <wp:positionV relativeFrom="paragraph">
                  <wp:posOffset>137160</wp:posOffset>
                </wp:positionV>
                <wp:extent cx="55880" cy="746760"/>
                <wp:effectExtent l="0" t="0" r="20320" b="15240"/>
                <wp:wrapNone/>
                <wp:docPr id="139" name="直接连接符 139"/>
                <wp:cNvGraphicFramePr/>
                <a:graphic xmlns:a="http://schemas.openxmlformats.org/drawingml/2006/main">
                  <a:graphicData uri="http://schemas.microsoft.com/office/word/2010/wordprocessingShape">
                    <wps:wsp>
                      <wps:cNvCnPr/>
                      <wps:spPr>
                        <a:xfrm flipH="1" flipV="1">
                          <a:off x="0" y="0"/>
                          <a:ext cx="55880" cy="746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96760" id="直接连接符 139" o:spid="_x0000_s1026" style="position:absolute;left:0;text-align:lef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pt,10.8pt" to="141.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" strokecolor="black [3213]" strokeweight="1pt"/>
            </w:pict>
          </mc:Fallback>
        </mc:AlternateContent>
      </w:r>
      <w:r>
        <w:rPr>
          <w:noProof/>
        </w:rPr>
        <mc:AlternateContent>
          <mc:Choice Requires="wps">
            <w:drawing>
              <wp:anchor distT="0" distB="0" distL="114300" distR="114300" simplePos="0" relativeHeight="251763712" behindDoc="0" locked="0" layoutInCell="1" allowOverlap="1" wp14:anchorId="7FB00E44" wp14:editId="2020446F">
                <wp:simplePos x="0" y="0"/>
                <wp:positionH relativeFrom="column">
                  <wp:posOffset>1388110</wp:posOffset>
                </wp:positionH>
                <wp:positionV relativeFrom="paragraph">
                  <wp:posOffset>111760</wp:posOffset>
                </wp:positionV>
                <wp:extent cx="0" cy="243840"/>
                <wp:effectExtent l="0" t="0" r="19050" b="22860"/>
                <wp:wrapNone/>
                <wp:docPr id="140" name="直接连接符 140"/>
                <wp:cNvGraphicFramePr/>
                <a:graphic xmlns:a="http://schemas.openxmlformats.org/drawingml/2006/main">
                  <a:graphicData uri="http://schemas.microsoft.com/office/word/2010/wordprocessingShape">
                    <wps:wsp>
                      <wps:cNvCnPr/>
                      <wps:spPr>
                        <a:xfrm flipV="1">
                          <a:off x="0" y="0"/>
                          <a:ext cx="0" cy="2438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4F3EC" id="直接连接符 140" o:spid="_x0000_s1026" style="position:absolute;left:0;text-align:lef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pt,8.8pt" to="109.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" strokecolor="black [3213]" strokeweight="1pt"/>
            </w:pict>
          </mc:Fallback>
        </mc:AlternateContent>
      </w:r>
      <w:r>
        <w:rPr>
          <w:noProof/>
        </w:rPr>
        <mc:AlternateContent>
          <mc:Choice Requires="wps">
            <w:drawing>
              <wp:anchor distT="0" distB="0" distL="114300" distR="114300" simplePos="0" relativeHeight="251762688" behindDoc="0" locked="0" layoutInCell="1" allowOverlap="1" wp14:anchorId="10EE2860" wp14:editId="1B8F9A62">
                <wp:simplePos x="0" y="0"/>
                <wp:positionH relativeFrom="column">
                  <wp:posOffset>808990</wp:posOffset>
                </wp:positionH>
                <wp:positionV relativeFrom="paragraph">
                  <wp:posOffset>111760</wp:posOffset>
                </wp:positionV>
                <wp:extent cx="523240" cy="731520"/>
                <wp:effectExtent l="0" t="0" r="29210" b="30480"/>
                <wp:wrapNone/>
                <wp:docPr id="141" name="直接连接符 141"/>
                <wp:cNvGraphicFramePr/>
                <a:graphic xmlns:a="http://schemas.openxmlformats.org/drawingml/2006/main">
                  <a:graphicData uri="http://schemas.microsoft.com/office/word/2010/wordprocessingShape">
                    <wps:wsp>
                      <wps:cNvCnPr/>
                      <wps:spPr>
                        <a:xfrm flipV="1">
                          <a:off x="0" y="0"/>
                          <a:ext cx="523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97C79" id="直接连接符 141" o:spid="_x0000_s1026"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8.8pt" to="104.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61664" behindDoc="0" locked="0" layoutInCell="1" allowOverlap="1" wp14:anchorId="6F225B38" wp14:editId="14126756">
                <wp:simplePos x="0" y="0"/>
                <wp:positionH relativeFrom="column">
                  <wp:posOffset>687070</wp:posOffset>
                </wp:positionH>
                <wp:positionV relativeFrom="paragraph">
                  <wp:posOffset>111760</wp:posOffset>
                </wp:positionV>
                <wp:extent cx="614680" cy="314960"/>
                <wp:effectExtent l="0" t="0" r="33020" b="27940"/>
                <wp:wrapNone/>
                <wp:docPr id="142" name="直接连接符 142"/>
                <wp:cNvGraphicFramePr/>
                <a:graphic xmlns:a="http://schemas.openxmlformats.org/drawingml/2006/main">
                  <a:graphicData uri="http://schemas.microsoft.com/office/word/2010/wordprocessingShape">
                    <wps:wsp>
                      <wps:cNvCnPr/>
                      <wps:spPr>
                        <a:xfrm flipV="1">
                          <a:off x="0" y="0"/>
                          <a:ext cx="614680" cy="314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27FAD" id="直接连接符 142" o:spid="_x0000_s1026" style="position:absolute;left:0;text-align:lef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8.8pt" to="10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" strokecolor="black [3213]" strokeweight="1pt"/>
            </w:pict>
          </mc:Fallback>
        </mc:AlternateContent>
      </w:r>
    </w:p>
    <w:p w14:paraId="4957BAC8" w14:textId="77777777" w:rsidR="00816D0E" w:rsidRDefault="00816D0E" w:rsidP="00816D0E">
      <w:pPr>
        <w:pStyle w:val="1e"/>
      </w:pPr>
      <w:r w:rsidRPr="00DF2AA0">
        <w:rPr>
          <w:noProof/>
        </w:rPr>
        <mc:AlternateContent>
          <mc:Choice Requires="wps">
            <w:drawing>
              <wp:anchor distT="0" distB="0" distL="114300" distR="114300" simplePos="0" relativeHeight="251774976" behindDoc="0" locked="0" layoutInCell="1" allowOverlap="1" wp14:anchorId="2113089D" wp14:editId="723E359D">
                <wp:simplePos x="0" y="0"/>
                <wp:positionH relativeFrom="column">
                  <wp:posOffset>4878070</wp:posOffset>
                </wp:positionH>
                <wp:positionV relativeFrom="paragraph">
                  <wp:posOffset>42545</wp:posOffset>
                </wp:positionV>
                <wp:extent cx="482600" cy="52324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BE48B2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3089D" id="文本框 143" o:spid="_x0000_s1051" type="#_x0000_t202" style="position:absolute;left:0;text-align:left;margin-left:384.1pt;margin-top:3.35pt;width:38pt;height:4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" filled="f" stroked="f" strokeweight=".5pt">
                <v:textbox>
                  <w:txbxContent>
                    <w:p w14:paraId="5BE48B2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保险金额</w:t>
                      </w:r>
                    </w:p>
                  </w:txbxContent>
                </v:textbox>
              </v:shape>
            </w:pict>
          </mc:Fallback>
        </mc:AlternateContent>
      </w:r>
      <w:r w:rsidRPr="00DF2AA0">
        <w:rPr>
          <w:noProof/>
        </w:rPr>
        <mc:AlternateContent>
          <mc:Choice Requires="wps">
            <w:drawing>
              <wp:anchor distT="0" distB="0" distL="114300" distR="114300" simplePos="0" relativeHeight="251773952" behindDoc="0" locked="0" layoutInCell="1" allowOverlap="1" wp14:anchorId="579BCC48" wp14:editId="0EF8D6ED">
                <wp:simplePos x="0" y="0"/>
                <wp:positionH relativeFrom="column">
                  <wp:posOffset>3963670</wp:posOffset>
                </wp:positionH>
                <wp:positionV relativeFrom="paragraph">
                  <wp:posOffset>42545</wp:posOffset>
                </wp:positionV>
                <wp:extent cx="482600" cy="52324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5C2829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BCC48" id="文本框 144" o:spid="_x0000_s1052" type="#_x0000_t202" style="position:absolute;left:0;text-align:left;margin-left:312.1pt;margin-top:3.35pt;width:38pt;height:41.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" filled="f" stroked="f" strokeweight=".5pt">
                <v:textbox>
                  <w:txbxContent>
                    <w:p w14:paraId="45C28290"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保险名称</w:t>
                      </w:r>
                    </w:p>
                  </w:txbxContent>
                </v:textbox>
              </v:shape>
            </w:pict>
          </mc:Fallback>
        </mc:AlternateContent>
      </w:r>
      <w:r w:rsidRPr="00DF2AA0">
        <w:rPr>
          <w:noProof/>
        </w:rPr>
        <mc:AlternateContent>
          <mc:Choice Requires="wps">
            <w:drawing>
              <wp:anchor distT="0" distB="0" distL="114300" distR="114300" simplePos="0" relativeHeight="251772928" behindDoc="0" locked="0" layoutInCell="1" allowOverlap="1" wp14:anchorId="7B5A03BB" wp14:editId="474E21A2">
                <wp:simplePos x="0" y="0"/>
                <wp:positionH relativeFrom="column">
                  <wp:posOffset>3074035</wp:posOffset>
                </wp:positionH>
                <wp:positionV relativeFrom="paragraph">
                  <wp:posOffset>42545</wp:posOffset>
                </wp:positionV>
                <wp:extent cx="482600" cy="52324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2D997F9"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A03BB" id="文本框 145" o:spid="_x0000_s1053" type="#_x0000_t202" style="position:absolute;left:0;text-align:left;margin-left:242.05pt;margin-top:3.35pt;width:38pt;height:4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" filled="f" stroked="f" strokeweight=".5pt">
                <v:textbox>
                  <w:txbxContent>
                    <w:p w14:paraId="72D997F9"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保险编号</w:t>
                      </w:r>
                    </w:p>
                  </w:txbxContent>
                </v:textbox>
              </v:shape>
            </w:pict>
          </mc:Fallback>
        </mc:AlternateContent>
      </w:r>
      <w:r w:rsidRPr="00DF2AA0">
        <w:rPr>
          <w:noProof/>
        </w:rPr>
        <mc:AlternateContent>
          <mc:Choice Requires="wps">
            <w:drawing>
              <wp:anchor distT="0" distB="0" distL="114300" distR="114300" simplePos="0" relativeHeight="251768832" behindDoc="0" locked="0" layoutInCell="1" allowOverlap="1" wp14:anchorId="1B6D11B4" wp14:editId="424CF5AA">
                <wp:simplePos x="0" y="0"/>
                <wp:positionH relativeFrom="column">
                  <wp:posOffset>4776470</wp:posOffset>
                </wp:positionH>
                <wp:positionV relativeFrom="paragraph">
                  <wp:posOffset>123825</wp:posOffset>
                </wp:positionV>
                <wp:extent cx="640080" cy="421640"/>
                <wp:effectExtent l="0" t="0" r="26670" b="16510"/>
                <wp:wrapNone/>
                <wp:docPr id="146" name="椭圆 14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A5DEF" id="椭圆 146" o:spid="_x0000_s1026" style="position:absolute;left:0;text-align:left;margin-left:376.1pt;margin-top:9.75pt;width:50.4pt;height:33.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SV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67808" behindDoc="0" locked="0" layoutInCell="1" allowOverlap="1" wp14:anchorId="1D795B58" wp14:editId="53B1F79D">
                <wp:simplePos x="0" y="0"/>
                <wp:positionH relativeFrom="column">
                  <wp:posOffset>3867150</wp:posOffset>
                </wp:positionH>
                <wp:positionV relativeFrom="paragraph">
                  <wp:posOffset>128905</wp:posOffset>
                </wp:positionV>
                <wp:extent cx="640080" cy="421640"/>
                <wp:effectExtent l="0" t="0" r="26670" b="16510"/>
                <wp:wrapNone/>
                <wp:docPr id="147" name="椭圆 14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00668" id="椭圆 147" o:spid="_x0000_s1026" style="position:absolute;left:0;text-align:left;margin-left:304.5pt;margin-top:10.15pt;width:50.4pt;height:3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FH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66784" behindDoc="0" locked="0" layoutInCell="1" allowOverlap="1" wp14:anchorId="6D752829" wp14:editId="42929CD6">
                <wp:simplePos x="0" y="0"/>
                <wp:positionH relativeFrom="column">
                  <wp:posOffset>3011805</wp:posOffset>
                </wp:positionH>
                <wp:positionV relativeFrom="paragraph">
                  <wp:posOffset>121285</wp:posOffset>
                </wp:positionV>
                <wp:extent cx="640080" cy="421640"/>
                <wp:effectExtent l="0" t="0" r="26670" b="16510"/>
                <wp:wrapNone/>
                <wp:docPr id="148" name="椭圆 14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BD911" id="椭圆 148" o:spid="_x0000_s1026" style="position:absolute;left:0;text-align:left;margin-left:237.15pt;margin-top:9.55pt;width:50.4pt;height:33.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c1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56544" behindDoc="0" locked="0" layoutInCell="1" allowOverlap="1" wp14:anchorId="0D97A5F9" wp14:editId="0DC6E7F9">
                <wp:simplePos x="0" y="0"/>
                <wp:positionH relativeFrom="column">
                  <wp:posOffset>1173480</wp:posOffset>
                </wp:positionH>
                <wp:positionV relativeFrom="paragraph">
                  <wp:posOffset>56515</wp:posOffset>
                </wp:positionV>
                <wp:extent cx="482600" cy="523240"/>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BC5A4F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A5F9" id="文本框 149" o:spid="_x0000_s1054" type="#_x0000_t202" style="position:absolute;left:0;text-align:left;margin-left:92.4pt;margin-top:4.45pt;width:38pt;height:41.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" filled="f" stroked="f" strokeweight=".5pt">
                <v:textbox>
                  <w:txbxContent>
                    <w:p w14:paraId="6BC5A4F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产品编号</w:t>
                      </w:r>
                    </w:p>
                  </w:txbxContent>
                </v:textbox>
              </v:shape>
            </w:pict>
          </mc:Fallback>
        </mc:AlternateContent>
      </w:r>
      <w:r w:rsidRPr="00DF2AA0">
        <w:rPr>
          <w:noProof/>
        </w:rPr>
        <mc:AlternateContent>
          <mc:Choice Requires="wps">
            <w:drawing>
              <wp:anchor distT="0" distB="0" distL="114300" distR="114300" simplePos="0" relativeHeight="251758592" behindDoc="0" locked="0" layoutInCell="1" allowOverlap="1" wp14:anchorId="22BDFCDF" wp14:editId="6D9AC070">
                <wp:simplePos x="0" y="0"/>
                <wp:positionH relativeFrom="column">
                  <wp:posOffset>193040</wp:posOffset>
                </wp:positionH>
                <wp:positionV relativeFrom="paragraph">
                  <wp:posOffset>51435</wp:posOffset>
                </wp:positionV>
                <wp:extent cx="482600" cy="523240"/>
                <wp:effectExtent l="0" t="0" r="0" b="0"/>
                <wp:wrapNone/>
                <wp:docPr id="150" name="文本框 15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C6BF449"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DFCDF" id="文本框 150" o:spid="_x0000_s1055" type="#_x0000_t202" style="position:absolute;left:0;text-align:left;margin-left:15.2pt;margin-top:4.05pt;width:38pt;height:41.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" filled="f" stroked="f" strokeweight=".5pt">
                <v:textbox>
                  <w:txbxContent>
                    <w:p w14:paraId="6C6BF449"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产品名称</w:t>
                      </w:r>
                    </w:p>
                  </w:txbxContent>
                </v:textbox>
              </v:shape>
            </w:pict>
          </mc:Fallback>
        </mc:AlternateContent>
      </w:r>
      <w:r w:rsidRPr="00DF2AA0">
        <w:rPr>
          <w:noProof/>
        </w:rPr>
        <mc:AlternateContent>
          <mc:Choice Requires="wps">
            <w:drawing>
              <wp:anchor distT="0" distB="0" distL="114300" distR="114300" simplePos="0" relativeHeight="251757568" behindDoc="0" locked="0" layoutInCell="1" allowOverlap="1" wp14:anchorId="64D58930" wp14:editId="6EFCE40E">
                <wp:simplePos x="0" y="0"/>
                <wp:positionH relativeFrom="column">
                  <wp:posOffset>121920</wp:posOffset>
                </wp:positionH>
                <wp:positionV relativeFrom="paragraph">
                  <wp:posOffset>132715</wp:posOffset>
                </wp:positionV>
                <wp:extent cx="640080" cy="421640"/>
                <wp:effectExtent l="0" t="0" r="26670" b="16510"/>
                <wp:wrapNone/>
                <wp:docPr id="151" name="椭圆 15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ADDE35" id="椭圆 151" o:spid="_x0000_s1026" style="position:absolute;left:0;text-align:left;margin-left:9.6pt;margin-top:10.45pt;width:50.4pt;height:3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8V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Die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" filled="f" strokecolor="black [3213]" strokeweight="1pt"/>
            </w:pict>
          </mc:Fallback>
        </mc:AlternateContent>
      </w:r>
      <w:r w:rsidRPr="00DF2AA0">
        <w:rPr>
          <w:noProof/>
        </w:rPr>
        <mc:AlternateContent>
          <mc:Choice Requires="wps">
            <w:drawing>
              <wp:anchor distT="0" distB="0" distL="114300" distR="114300" simplePos="0" relativeHeight="251755520" behindDoc="0" locked="0" layoutInCell="1" allowOverlap="1" wp14:anchorId="76C5E352" wp14:editId="20AEB2E8">
                <wp:simplePos x="0" y="0"/>
                <wp:positionH relativeFrom="column">
                  <wp:posOffset>1071880</wp:posOffset>
                </wp:positionH>
                <wp:positionV relativeFrom="paragraph">
                  <wp:posOffset>127635</wp:posOffset>
                </wp:positionV>
                <wp:extent cx="640080" cy="421640"/>
                <wp:effectExtent l="0" t="0" r="26670" b="16510"/>
                <wp:wrapNone/>
                <wp:docPr id="152" name="椭圆 15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E65B6" id="椭圆 152" o:spid="_x0000_s1026" style="position:absolute;left:0;text-align:left;margin-left:84.4pt;margin-top:10.05pt;width:50.4pt;height:33.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G5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Dme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59616" behindDoc="0" locked="0" layoutInCell="1" allowOverlap="1" wp14:anchorId="69123A55" wp14:editId="7B54B6BA">
                <wp:simplePos x="0" y="0"/>
                <wp:positionH relativeFrom="column">
                  <wp:posOffset>1945640</wp:posOffset>
                </wp:positionH>
                <wp:positionV relativeFrom="paragraph">
                  <wp:posOffset>132715</wp:posOffset>
                </wp:positionV>
                <wp:extent cx="640080" cy="421640"/>
                <wp:effectExtent l="0" t="0" r="26670" b="16510"/>
                <wp:wrapNone/>
                <wp:docPr id="161" name="椭圆 16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DCB90" id="椭圆 161" o:spid="_x0000_s1026" style="position:absolute;left:0;text-align:left;margin-left:153.2pt;margin-top:10.45pt;width:50.4pt;height:33.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m/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jia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" filled="f" strokecolor="black [3213]" strokeweight="1pt"/>
            </w:pict>
          </mc:Fallback>
        </mc:AlternateContent>
      </w:r>
      <w:r w:rsidRPr="00DF2AA0">
        <w:rPr>
          <w:noProof/>
        </w:rPr>
        <mc:AlternateContent>
          <mc:Choice Requires="wps">
            <w:drawing>
              <wp:anchor distT="0" distB="0" distL="114300" distR="114300" simplePos="0" relativeHeight="251760640" behindDoc="0" locked="0" layoutInCell="1" allowOverlap="1" wp14:anchorId="7BF2F454" wp14:editId="329436F9">
                <wp:simplePos x="0" y="0"/>
                <wp:positionH relativeFrom="column">
                  <wp:posOffset>2026920</wp:posOffset>
                </wp:positionH>
                <wp:positionV relativeFrom="paragraph">
                  <wp:posOffset>41275</wp:posOffset>
                </wp:positionV>
                <wp:extent cx="482600" cy="523240"/>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024F1B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产品描述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2F454" id="文本框 162" o:spid="_x0000_s1056" type="#_x0000_t202" style="position:absolute;left:0;text-align:left;margin-left:159.6pt;margin-top:3.25pt;width:38pt;height:41.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" filled="f" stroked="f" strokeweight=".5pt">
                <v:textbox>
                  <w:txbxContent>
                    <w:p w14:paraId="6024F1B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产品描述</w:t>
                      </w:r>
                    </w:p>
                  </w:txbxContent>
                </v:textbox>
              </v:shape>
            </w:pict>
          </mc:Fallback>
        </mc:AlternateContent>
      </w:r>
    </w:p>
    <w:p w14:paraId="45A56F6F" w14:textId="77777777" w:rsidR="00816D0E" w:rsidRDefault="00816D0E" w:rsidP="00816D0E">
      <w:pPr>
        <w:pStyle w:val="1e"/>
      </w:pPr>
      <w:r w:rsidRPr="00DF2AA0">
        <w:rPr>
          <w:noProof/>
        </w:rPr>
        <mc:AlternateContent>
          <mc:Choice Requires="wps">
            <w:drawing>
              <wp:anchor distT="0" distB="0" distL="114300" distR="114300" simplePos="0" relativeHeight="251777024" behindDoc="0" locked="0" layoutInCell="1" allowOverlap="1" wp14:anchorId="7B0DBD0E" wp14:editId="591AB0AE">
                <wp:simplePos x="0" y="0"/>
                <wp:positionH relativeFrom="column">
                  <wp:posOffset>4573270</wp:posOffset>
                </wp:positionH>
                <wp:positionV relativeFrom="paragraph">
                  <wp:posOffset>217170</wp:posOffset>
                </wp:positionV>
                <wp:extent cx="482600" cy="52324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0C8EAB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BD0E" id="文本框 163" o:spid="_x0000_s1057" type="#_x0000_t202" style="position:absolute;left:0;text-align:left;margin-left:360.1pt;margin-top:17.1pt;width:38pt;height:4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" filled="f" stroked="f" strokeweight=".5pt">
                <v:textbox>
                  <w:txbxContent>
                    <w:p w14:paraId="30C8EAB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v:textbox>
              </v:shape>
            </w:pict>
          </mc:Fallback>
        </mc:AlternateContent>
      </w:r>
    </w:p>
    <w:p w14:paraId="76B0DAED" w14:textId="77777777" w:rsidR="00816D0E" w:rsidRDefault="00816D0E" w:rsidP="00816D0E">
      <w:pPr>
        <w:pStyle w:val="1e"/>
      </w:pPr>
      <w:r w:rsidRPr="00DE3382">
        <w:rPr>
          <w:noProof/>
        </w:rPr>
        <mc:AlternateContent>
          <mc:Choice Requires="wps">
            <w:drawing>
              <wp:anchor distT="0" distB="0" distL="114300" distR="114300" simplePos="0" relativeHeight="251719680" behindDoc="0" locked="0" layoutInCell="1" allowOverlap="1" wp14:anchorId="6FF8E0F2" wp14:editId="39DA86AC">
                <wp:simplePos x="0" y="0"/>
                <wp:positionH relativeFrom="column">
                  <wp:posOffset>2564765</wp:posOffset>
                </wp:positionH>
                <wp:positionV relativeFrom="paragraph">
                  <wp:posOffset>204470</wp:posOffset>
                </wp:positionV>
                <wp:extent cx="914400" cy="375920"/>
                <wp:effectExtent l="0" t="0" r="0" b="5080"/>
                <wp:wrapNone/>
                <wp:docPr id="164" name="文本框 164"/>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4BB4B1FA"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8E0F2" id="文本框 164" o:spid="_x0000_s1058" type="#_x0000_t202" style="position:absolute;left:0;text-align:left;margin-left:201.95pt;margin-top:16.1pt;width:1in;height:29.6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" filled="f" stroked="f" strokeweight=".5pt">
                <v:textbox>
                  <w:txbxContent>
                    <w:p w14:paraId="4BB4B1FA" w14:textId="77777777" w:rsidR="00787798" w:rsidRPr="006128CA" w:rsidRDefault="00787798" w:rsidP="00816D0E">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v:textbox>
              </v:shape>
            </w:pict>
          </mc:Fallback>
        </mc:AlternateContent>
      </w:r>
      <w:r w:rsidRPr="00DF2AA0">
        <w:rPr>
          <w:noProof/>
        </w:rPr>
        <mc:AlternateContent>
          <mc:Choice Requires="wps">
            <w:drawing>
              <wp:anchor distT="0" distB="0" distL="114300" distR="114300" simplePos="0" relativeHeight="251770880" behindDoc="0" locked="0" layoutInCell="1" allowOverlap="1" wp14:anchorId="0F6D378C" wp14:editId="6BF8BF23">
                <wp:simplePos x="0" y="0"/>
                <wp:positionH relativeFrom="column">
                  <wp:posOffset>4486910</wp:posOffset>
                </wp:positionH>
                <wp:positionV relativeFrom="paragraph">
                  <wp:posOffset>81915</wp:posOffset>
                </wp:positionV>
                <wp:extent cx="640080" cy="421640"/>
                <wp:effectExtent l="0" t="0" r="26670" b="16510"/>
                <wp:wrapNone/>
                <wp:docPr id="165" name="椭圆 165"/>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88E4D" id="椭圆 165" o:spid="_x0000_s1026" style="position:absolute;left:0;text-align:left;margin-left:353.3pt;margin-top:6.45pt;width:50.4pt;height:33.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5D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76000" behindDoc="0" locked="0" layoutInCell="1" allowOverlap="1" wp14:anchorId="40C99448" wp14:editId="104A5DA9">
                <wp:simplePos x="0" y="0"/>
                <wp:positionH relativeFrom="column">
                  <wp:posOffset>3520440</wp:posOffset>
                </wp:positionH>
                <wp:positionV relativeFrom="paragraph">
                  <wp:posOffset>79375</wp:posOffset>
                </wp:positionV>
                <wp:extent cx="482600" cy="523240"/>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B54C88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适用人群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99448" id="文本框 166" o:spid="_x0000_s1059" type="#_x0000_t202" style="position:absolute;left:0;text-align:left;margin-left:277.2pt;margin-top:6.25pt;width:38pt;height:4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" filled="f" stroked="f" strokeweight=".5pt">
                <v:textbox>
                  <w:txbxContent>
                    <w:p w14:paraId="5B54C88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适用人群</w:t>
                      </w:r>
                    </w:p>
                  </w:txbxContent>
                </v:textbox>
              </v:shape>
            </w:pict>
          </mc:Fallback>
        </mc:AlternateContent>
      </w:r>
      <w:r w:rsidRPr="00DF2AA0">
        <w:rPr>
          <w:noProof/>
        </w:rPr>
        <mc:AlternateContent>
          <mc:Choice Requires="wps">
            <w:drawing>
              <wp:anchor distT="0" distB="0" distL="114300" distR="114300" simplePos="0" relativeHeight="251769856" behindDoc="0" locked="0" layoutInCell="1" allowOverlap="1" wp14:anchorId="0FF7C529" wp14:editId="2F53622E">
                <wp:simplePos x="0" y="0"/>
                <wp:positionH relativeFrom="column">
                  <wp:posOffset>3434080</wp:posOffset>
                </wp:positionH>
                <wp:positionV relativeFrom="paragraph">
                  <wp:posOffset>162560</wp:posOffset>
                </wp:positionV>
                <wp:extent cx="640080" cy="421640"/>
                <wp:effectExtent l="0" t="0" r="26670" b="16510"/>
                <wp:wrapNone/>
                <wp:docPr id="167" name="椭圆 16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2ED9B" id="椭圆 167" o:spid="_x0000_s1026" style="position:absolute;left:0;text-align:left;margin-left:270.4pt;margin-top:12.8pt;width:50.4pt;height:3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1U9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54496" behindDoc="0" locked="0" layoutInCell="1" allowOverlap="1" wp14:anchorId="2CEA3F9A" wp14:editId="3196B5F6">
                <wp:simplePos x="0" y="0"/>
                <wp:positionH relativeFrom="column">
                  <wp:posOffset>1656080</wp:posOffset>
                </wp:positionH>
                <wp:positionV relativeFrom="paragraph">
                  <wp:posOffset>126365</wp:posOffset>
                </wp:positionV>
                <wp:extent cx="482600" cy="52324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407B07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A3F9A" id="文本框 168" o:spid="_x0000_s1060" type="#_x0000_t202" style="position:absolute;left:0;text-align:left;margin-left:130.4pt;margin-top:9.95pt;width:38pt;height:4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" filled="f" stroked="f" strokeweight=".5pt">
                <v:textbox>
                  <w:txbxContent>
                    <w:p w14:paraId="4407B07E"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v:textbox>
              </v:shape>
            </w:pict>
          </mc:Fallback>
        </mc:AlternateContent>
      </w:r>
      <w:r w:rsidRPr="00DF2AA0">
        <w:rPr>
          <w:noProof/>
        </w:rPr>
        <mc:AlternateContent>
          <mc:Choice Requires="wps">
            <w:drawing>
              <wp:anchor distT="0" distB="0" distL="114300" distR="114300" simplePos="0" relativeHeight="251752448" behindDoc="0" locked="0" layoutInCell="1" allowOverlap="1" wp14:anchorId="7DCF6EFD" wp14:editId="19E1CAD6">
                <wp:simplePos x="0" y="0"/>
                <wp:positionH relativeFrom="column">
                  <wp:posOffset>477520</wp:posOffset>
                </wp:positionH>
                <wp:positionV relativeFrom="paragraph">
                  <wp:posOffset>95885</wp:posOffset>
                </wp:positionV>
                <wp:extent cx="482600" cy="52324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FF993A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购买金额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F6EFD" id="文本框 169" o:spid="_x0000_s1061" type="#_x0000_t202" style="position:absolute;left:0;text-align:left;margin-left:37.6pt;margin-top:7.55pt;width:38pt;height:4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" filled="f" stroked="f" strokeweight=".5pt">
                <v:textbox>
                  <w:txbxContent>
                    <w:p w14:paraId="0FF993A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购买金额</w:t>
                      </w:r>
                    </w:p>
                  </w:txbxContent>
                </v:textbox>
              </v:shape>
            </w:pict>
          </mc:Fallback>
        </mc:AlternateContent>
      </w:r>
      <w:r w:rsidRPr="00DF2AA0">
        <w:rPr>
          <w:noProof/>
        </w:rPr>
        <mc:AlternateContent>
          <mc:Choice Requires="wps">
            <w:drawing>
              <wp:anchor distT="0" distB="0" distL="114300" distR="114300" simplePos="0" relativeHeight="251753472" behindDoc="0" locked="0" layoutInCell="1" allowOverlap="1" wp14:anchorId="062F2F04" wp14:editId="5B2B5390">
                <wp:simplePos x="0" y="0"/>
                <wp:positionH relativeFrom="column">
                  <wp:posOffset>1554480</wp:posOffset>
                </wp:positionH>
                <wp:positionV relativeFrom="paragraph">
                  <wp:posOffset>202565</wp:posOffset>
                </wp:positionV>
                <wp:extent cx="640080" cy="421640"/>
                <wp:effectExtent l="0" t="0" r="26670" b="16510"/>
                <wp:wrapNone/>
                <wp:docPr id="170" name="椭圆 17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3B564" id="椭圆 170" o:spid="_x0000_s1026" style="position:absolute;left:0;text-align:left;margin-left:122.4pt;margin-top:15.95pt;width:50.4pt;height:33.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69pQ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51424" behindDoc="0" locked="0" layoutInCell="1" allowOverlap="1" wp14:anchorId="2831B479" wp14:editId="15E554C9">
                <wp:simplePos x="0" y="0"/>
                <wp:positionH relativeFrom="column">
                  <wp:posOffset>391160</wp:posOffset>
                </wp:positionH>
                <wp:positionV relativeFrom="paragraph">
                  <wp:posOffset>161925</wp:posOffset>
                </wp:positionV>
                <wp:extent cx="640080" cy="421640"/>
                <wp:effectExtent l="0" t="0" r="26670" b="16510"/>
                <wp:wrapNone/>
                <wp:docPr id="171" name="椭圆 17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4F114" id="椭圆 171" o:spid="_x0000_s1026" style="position:absolute;left:0;text-align:left;margin-left:30.8pt;margin-top:12.75pt;width:50.4pt;height:33.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" filled="f" strokecolor="black [3213]" strokeweight="1pt"/>
            </w:pict>
          </mc:Fallback>
        </mc:AlternateContent>
      </w:r>
    </w:p>
    <w:p w14:paraId="79CB9B9F" w14:textId="77777777" w:rsidR="00816D0E" w:rsidRDefault="00816D0E" w:rsidP="00816D0E">
      <w:pPr>
        <w:pStyle w:val="1e"/>
      </w:pPr>
      <w:r w:rsidRPr="00DE3382">
        <w:rPr>
          <w:noProof/>
        </w:rPr>
        <mc:AlternateContent>
          <mc:Choice Requires="wps">
            <w:drawing>
              <wp:anchor distT="0" distB="0" distL="114300" distR="114300" simplePos="0" relativeHeight="251718656" behindDoc="0" locked="0" layoutInCell="1" allowOverlap="1" wp14:anchorId="19F259CB" wp14:editId="016B921F">
                <wp:simplePos x="0" y="0"/>
                <wp:positionH relativeFrom="column">
                  <wp:posOffset>2519680</wp:posOffset>
                </wp:positionH>
                <wp:positionV relativeFrom="paragraph">
                  <wp:posOffset>65405</wp:posOffset>
                </wp:positionV>
                <wp:extent cx="568960" cy="213360"/>
                <wp:effectExtent l="0" t="0" r="21590" b="15240"/>
                <wp:wrapNone/>
                <wp:docPr id="172" name="矩形 172"/>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E2F68" id="矩形 172" o:spid="_x0000_s1026" style="position:absolute;left:0;text-align:left;margin-left:198.4pt;margin-top:5.15pt;width:44.8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" filled="f" strokecolor="black [3213]" strokeweight="1pt"/>
            </w:pict>
          </mc:Fallback>
        </mc:AlternateContent>
      </w:r>
    </w:p>
    <w:p w14:paraId="131E27C3" w14:textId="77777777" w:rsidR="00816D0E" w:rsidRDefault="00816D0E" w:rsidP="00816D0E">
      <w:pPr>
        <w:pStyle w:val="1e"/>
      </w:pPr>
      <w:r>
        <w:rPr>
          <w:noProof/>
        </w:rPr>
        <mc:AlternateContent>
          <mc:Choice Requires="wps">
            <w:drawing>
              <wp:anchor distT="0" distB="0" distL="114300" distR="114300" simplePos="0" relativeHeight="251797504" behindDoc="0" locked="0" layoutInCell="1" allowOverlap="1" wp14:anchorId="16D16CC8" wp14:editId="7B46ED00">
                <wp:simplePos x="0" y="0"/>
                <wp:positionH relativeFrom="column">
                  <wp:posOffset>1225550</wp:posOffset>
                </wp:positionH>
                <wp:positionV relativeFrom="paragraph">
                  <wp:posOffset>59690</wp:posOffset>
                </wp:positionV>
                <wp:extent cx="1346200" cy="375920"/>
                <wp:effectExtent l="0" t="0" r="25400" b="24130"/>
                <wp:wrapNone/>
                <wp:docPr id="173" name="直接连接符 173"/>
                <wp:cNvGraphicFramePr/>
                <a:graphic xmlns:a="http://schemas.openxmlformats.org/drawingml/2006/main">
                  <a:graphicData uri="http://schemas.microsoft.com/office/word/2010/wordprocessingShape">
                    <wps:wsp>
                      <wps:cNvCnPr/>
                      <wps:spPr>
                        <a:xfrm flipH="1">
                          <a:off x="0" y="0"/>
                          <a:ext cx="13462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59F79" id="直接连接符 173" o:spid="_x0000_s1026" style="position:absolute;left:0;text-align:lef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4.7pt" to="20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" strokecolor="black [3213]" strokeweight="1pt"/>
            </w:pict>
          </mc:Fallback>
        </mc:AlternateContent>
      </w:r>
      <w:r>
        <w:rPr>
          <w:noProof/>
        </w:rPr>
        <mc:AlternateContent>
          <mc:Choice Requires="wps">
            <w:drawing>
              <wp:anchor distT="0" distB="0" distL="114300" distR="114300" simplePos="0" relativeHeight="251798528" behindDoc="0" locked="0" layoutInCell="1" allowOverlap="1" wp14:anchorId="6AFF151E" wp14:editId="56DA08B9">
                <wp:simplePos x="0" y="0"/>
                <wp:positionH relativeFrom="column">
                  <wp:posOffset>2028190</wp:posOffset>
                </wp:positionH>
                <wp:positionV relativeFrom="paragraph">
                  <wp:posOffset>59690</wp:posOffset>
                </wp:positionV>
                <wp:extent cx="675640" cy="411480"/>
                <wp:effectExtent l="0" t="0" r="29210" b="26670"/>
                <wp:wrapNone/>
                <wp:docPr id="174" name="直接连接符 174"/>
                <wp:cNvGraphicFramePr/>
                <a:graphic xmlns:a="http://schemas.openxmlformats.org/drawingml/2006/main">
                  <a:graphicData uri="http://schemas.microsoft.com/office/word/2010/wordprocessingShape">
                    <wps:wsp>
                      <wps:cNvCnPr/>
                      <wps:spPr>
                        <a:xfrm flipH="1">
                          <a:off x="0" y="0"/>
                          <a:ext cx="67564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A176E" id="直接连接符 174" o:spid="_x0000_s1026" style="position:absolute;left:0;text-align:lef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4.7pt" to="212.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799552" behindDoc="0" locked="0" layoutInCell="1" allowOverlap="1" wp14:anchorId="058D7F8C" wp14:editId="2062C546">
                <wp:simplePos x="0" y="0"/>
                <wp:positionH relativeFrom="column">
                  <wp:posOffset>2546350</wp:posOffset>
                </wp:positionH>
                <wp:positionV relativeFrom="paragraph">
                  <wp:posOffset>59690</wp:posOffset>
                </wp:positionV>
                <wp:extent cx="187960" cy="335280"/>
                <wp:effectExtent l="0" t="0" r="21590" b="26670"/>
                <wp:wrapNone/>
                <wp:docPr id="175" name="直接连接符 175"/>
                <wp:cNvGraphicFramePr/>
                <a:graphic xmlns:a="http://schemas.openxmlformats.org/drawingml/2006/main">
                  <a:graphicData uri="http://schemas.microsoft.com/office/word/2010/wordprocessingShape">
                    <wps:wsp>
                      <wps:cNvCnPr/>
                      <wps:spPr>
                        <a:xfrm flipH="1">
                          <a:off x="0" y="0"/>
                          <a:ext cx="18796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AEECE" id="直接连接符 175" o:spid="_x0000_s1026" style="position:absolute;left:0;text-align:lef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4.7pt" to="215.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&#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00576" behindDoc="0" locked="0" layoutInCell="1" allowOverlap="1" wp14:anchorId="0836D6BD" wp14:editId="3AD8CF00">
                <wp:simplePos x="0" y="0"/>
                <wp:positionH relativeFrom="column">
                  <wp:posOffset>2830830</wp:posOffset>
                </wp:positionH>
                <wp:positionV relativeFrom="paragraph">
                  <wp:posOffset>59690</wp:posOffset>
                </wp:positionV>
                <wp:extent cx="243840" cy="335280"/>
                <wp:effectExtent l="0" t="0" r="22860" b="26670"/>
                <wp:wrapNone/>
                <wp:docPr id="176" name="直接连接符 176"/>
                <wp:cNvGraphicFramePr/>
                <a:graphic xmlns:a="http://schemas.openxmlformats.org/drawingml/2006/main">
                  <a:graphicData uri="http://schemas.microsoft.com/office/word/2010/wordprocessingShape">
                    <wps:wsp>
                      <wps:cNvCnPr/>
                      <wps:spPr>
                        <a:xfrm flipH="1" flipV="1">
                          <a:off x="0" y="0"/>
                          <a:ext cx="24384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5EA50" id="直接连接符 176" o:spid="_x0000_s1026" style="position:absolute;left:0;text-align:lef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4.7pt" to="242.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01600" behindDoc="0" locked="0" layoutInCell="1" allowOverlap="1" wp14:anchorId="2A8A11A3" wp14:editId="0DD35D81">
                <wp:simplePos x="0" y="0"/>
                <wp:positionH relativeFrom="column">
                  <wp:posOffset>2962910</wp:posOffset>
                </wp:positionH>
                <wp:positionV relativeFrom="paragraph">
                  <wp:posOffset>54610</wp:posOffset>
                </wp:positionV>
                <wp:extent cx="690880" cy="416560"/>
                <wp:effectExtent l="0" t="0" r="33020" b="21590"/>
                <wp:wrapNone/>
                <wp:docPr id="177" name="直接连接符 177"/>
                <wp:cNvGraphicFramePr/>
                <a:graphic xmlns:a="http://schemas.openxmlformats.org/drawingml/2006/main">
                  <a:graphicData uri="http://schemas.microsoft.com/office/word/2010/wordprocessingShape">
                    <wps:wsp>
                      <wps:cNvCnPr/>
                      <wps:spPr>
                        <a:xfrm flipH="1" flipV="1">
                          <a:off x="0" y="0"/>
                          <a:ext cx="69088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429EB" id="直接连接符 177" o:spid="_x0000_s1026" style="position:absolute;left:0;text-align:lef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3pt,4.3pt" to="287.7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02624" behindDoc="0" locked="0" layoutInCell="1" allowOverlap="1" wp14:anchorId="00B6D5B0" wp14:editId="013080C8">
                <wp:simplePos x="0" y="0"/>
                <wp:positionH relativeFrom="column">
                  <wp:posOffset>3089910</wp:posOffset>
                </wp:positionH>
                <wp:positionV relativeFrom="paragraph">
                  <wp:posOffset>8890</wp:posOffset>
                </wp:positionV>
                <wp:extent cx="1457960" cy="426720"/>
                <wp:effectExtent l="0" t="0" r="27940" b="30480"/>
                <wp:wrapNone/>
                <wp:docPr id="178" name="直接连接符 178"/>
                <wp:cNvGraphicFramePr/>
                <a:graphic xmlns:a="http://schemas.openxmlformats.org/drawingml/2006/main">
                  <a:graphicData uri="http://schemas.microsoft.com/office/word/2010/wordprocessingShape">
                    <wps:wsp>
                      <wps:cNvCnPr/>
                      <wps:spPr>
                        <a:xfrm flipH="1" flipV="1">
                          <a:off x="0" y="0"/>
                          <a:ext cx="14579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40766" id="直接连接符 178" o:spid="_x0000_s1026" style="position:absolute;left:0;text-align:lef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7pt" to="358.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" strokecolor="black [3213]" strokeweight="1pt"/>
            </w:pict>
          </mc:Fallback>
        </mc:AlternateContent>
      </w:r>
    </w:p>
    <w:p w14:paraId="06E82734" w14:textId="77777777" w:rsidR="00816D0E" w:rsidRDefault="00816D0E" w:rsidP="00816D0E">
      <w:pPr>
        <w:pStyle w:val="1e"/>
      </w:pPr>
      <w:r w:rsidRPr="00DF2AA0">
        <w:rPr>
          <w:noProof/>
        </w:rPr>
        <mc:AlternateContent>
          <mc:Choice Requires="wps">
            <w:drawing>
              <wp:anchor distT="0" distB="0" distL="114300" distR="114300" simplePos="0" relativeHeight="251796480" behindDoc="0" locked="0" layoutInCell="1" allowOverlap="1" wp14:anchorId="3CC922D8" wp14:editId="0B4A8190">
                <wp:simplePos x="0" y="0"/>
                <wp:positionH relativeFrom="column">
                  <wp:posOffset>4598670</wp:posOffset>
                </wp:positionH>
                <wp:positionV relativeFrom="paragraph">
                  <wp:posOffset>33655</wp:posOffset>
                </wp:positionV>
                <wp:extent cx="594360" cy="52324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007E519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922D8" id="文本框 179" o:spid="_x0000_s1062" type="#_x0000_t202" style="position:absolute;left:0;text-align:left;margin-left:362.1pt;margin-top:2.65pt;width:46.8pt;height:41.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" filled="f" stroked="f" strokeweight=".5pt">
                <v:textbox>
                  <w:txbxContent>
                    <w:p w14:paraId="007E519D"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v:textbox>
              </v:shape>
            </w:pict>
          </mc:Fallback>
        </mc:AlternateContent>
      </w:r>
      <w:r w:rsidRPr="00DF2AA0">
        <w:rPr>
          <w:noProof/>
        </w:rPr>
        <mc:AlternateContent>
          <mc:Choice Requires="wps">
            <w:drawing>
              <wp:anchor distT="0" distB="0" distL="114300" distR="114300" simplePos="0" relativeHeight="251795456" behindDoc="0" locked="0" layoutInCell="1" allowOverlap="1" wp14:anchorId="4459284F" wp14:editId="2B6C44FA">
                <wp:simplePos x="0" y="0"/>
                <wp:positionH relativeFrom="column">
                  <wp:posOffset>4486910</wp:posOffset>
                </wp:positionH>
                <wp:positionV relativeFrom="paragraph">
                  <wp:posOffset>94615</wp:posOffset>
                </wp:positionV>
                <wp:extent cx="772160" cy="421640"/>
                <wp:effectExtent l="0" t="0" r="27940" b="16510"/>
                <wp:wrapNone/>
                <wp:docPr id="180" name="椭圆 180"/>
                <wp:cNvGraphicFramePr/>
                <a:graphic xmlns:a="http://schemas.openxmlformats.org/drawingml/2006/main">
                  <a:graphicData uri="http://schemas.microsoft.com/office/word/2010/wordprocessingShape">
                    <wps:wsp>
                      <wps:cNvSpPr/>
                      <wps:spPr>
                        <a:xfrm>
                          <a:off x="0" y="0"/>
                          <a:ext cx="77216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1F74F" id="椭圆 180" o:spid="_x0000_s1026" style="position:absolute;left:0;text-align:left;margin-left:353.3pt;margin-top:7.45pt;width:60.8pt;height:3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" filled="f" strokecolor="black [3213]" strokeweight="1pt"/>
            </w:pict>
          </mc:Fallback>
        </mc:AlternateContent>
      </w:r>
      <w:r w:rsidRPr="00DF2AA0">
        <w:rPr>
          <w:noProof/>
        </w:rPr>
        <mc:AlternateContent>
          <mc:Choice Requires="wps">
            <w:drawing>
              <wp:anchor distT="0" distB="0" distL="114300" distR="114300" simplePos="0" relativeHeight="251794432" behindDoc="0" locked="0" layoutInCell="1" allowOverlap="1" wp14:anchorId="739F0255" wp14:editId="36297D14">
                <wp:simplePos x="0" y="0"/>
                <wp:positionH relativeFrom="column">
                  <wp:posOffset>3754120</wp:posOffset>
                </wp:positionH>
                <wp:positionV relativeFrom="paragraph">
                  <wp:posOffset>48895</wp:posOffset>
                </wp:positionV>
                <wp:extent cx="482600" cy="52324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6D500DB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风险等级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F0255" id="文本框 181" o:spid="_x0000_s1063" type="#_x0000_t202" style="position:absolute;left:0;text-align:left;margin-left:295.6pt;margin-top:3.85pt;width:38pt;height:41.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" filled="f" stroked="f" strokeweight=".5pt">
                <v:textbox>
                  <w:txbxContent>
                    <w:p w14:paraId="6D500DB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风险等级</w:t>
                      </w:r>
                    </w:p>
                  </w:txbxContent>
                </v:textbox>
              </v:shape>
            </w:pict>
          </mc:Fallback>
        </mc:AlternateContent>
      </w:r>
      <w:r w:rsidRPr="00DF2AA0">
        <w:rPr>
          <w:noProof/>
        </w:rPr>
        <mc:AlternateContent>
          <mc:Choice Requires="wps">
            <w:drawing>
              <wp:anchor distT="0" distB="0" distL="114300" distR="114300" simplePos="0" relativeHeight="251793408" behindDoc="0" locked="0" layoutInCell="1" allowOverlap="1" wp14:anchorId="70B02807" wp14:editId="30FC847D">
                <wp:simplePos x="0" y="0"/>
                <wp:positionH relativeFrom="column">
                  <wp:posOffset>3631565</wp:posOffset>
                </wp:positionH>
                <wp:positionV relativeFrom="paragraph">
                  <wp:posOffset>137160</wp:posOffset>
                </wp:positionV>
                <wp:extent cx="640080" cy="421640"/>
                <wp:effectExtent l="0" t="0" r="26670" b="16510"/>
                <wp:wrapNone/>
                <wp:docPr id="182" name="椭圆 18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3EB2F4" id="椭圆 182" o:spid="_x0000_s1026" style="position:absolute;left:0;text-align:left;margin-left:285.95pt;margin-top:10.8pt;width:50.4pt;height:33.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u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m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92384" behindDoc="0" locked="0" layoutInCell="1" allowOverlap="1" wp14:anchorId="62737145" wp14:editId="01CD574F">
                <wp:simplePos x="0" y="0"/>
                <wp:positionH relativeFrom="column">
                  <wp:posOffset>2926080</wp:posOffset>
                </wp:positionH>
                <wp:positionV relativeFrom="paragraph">
                  <wp:posOffset>77470</wp:posOffset>
                </wp:positionV>
                <wp:extent cx="482600" cy="523240"/>
                <wp:effectExtent l="0" t="0" r="0" b="0"/>
                <wp:wrapNone/>
                <wp:docPr id="183" name="文本框 18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B2A2F6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37145" id="文本框 183" o:spid="_x0000_s1064" type="#_x0000_t202" style="position:absolute;left:0;text-align:left;margin-left:230.4pt;margin-top:6.1pt;width:38pt;height:41.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" filled="f" stroked="f" strokeweight=".5pt">
                <v:textbox>
                  <w:txbxContent>
                    <w:p w14:paraId="0B2A2F61"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基金金额</w:t>
                      </w:r>
                    </w:p>
                  </w:txbxContent>
                </v:textbox>
              </v:shape>
            </w:pict>
          </mc:Fallback>
        </mc:AlternateContent>
      </w:r>
      <w:r w:rsidRPr="00DF2AA0">
        <w:rPr>
          <w:noProof/>
        </w:rPr>
        <mc:AlternateContent>
          <mc:Choice Requires="wps">
            <w:drawing>
              <wp:anchor distT="0" distB="0" distL="114300" distR="114300" simplePos="0" relativeHeight="251791360" behindDoc="0" locked="0" layoutInCell="1" allowOverlap="1" wp14:anchorId="3D9B331D" wp14:editId="0604A8F9">
                <wp:simplePos x="0" y="0"/>
                <wp:positionH relativeFrom="column">
                  <wp:posOffset>2829560</wp:posOffset>
                </wp:positionH>
                <wp:positionV relativeFrom="paragraph">
                  <wp:posOffset>175895</wp:posOffset>
                </wp:positionV>
                <wp:extent cx="640080" cy="421640"/>
                <wp:effectExtent l="0" t="0" r="26670" b="16510"/>
                <wp:wrapNone/>
                <wp:docPr id="184" name="椭圆 18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CF267" id="椭圆 184" o:spid="_x0000_s1026" style="position:absolute;left:0;text-align:left;margin-left:222.8pt;margin-top:13.85pt;width:50.4pt;height:3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Ys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u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790336" behindDoc="0" locked="0" layoutInCell="1" allowOverlap="1" wp14:anchorId="7BD2FCDE" wp14:editId="683BDB7D">
                <wp:simplePos x="0" y="0"/>
                <wp:positionH relativeFrom="column">
                  <wp:posOffset>2219960</wp:posOffset>
                </wp:positionH>
                <wp:positionV relativeFrom="paragraph">
                  <wp:posOffset>79375</wp:posOffset>
                </wp:positionV>
                <wp:extent cx="482600" cy="52324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6DB6744"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2FCDE" id="文本框 185" o:spid="_x0000_s1065" type="#_x0000_t202" style="position:absolute;left:0;text-align:left;margin-left:174.8pt;margin-top:6.25pt;width:38pt;height:41.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" filled="f" stroked="f" strokeweight=".5pt">
                <v:textbox>
                  <w:txbxContent>
                    <w:p w14:paraId="76DB6744"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基金类型</w:t>
                      </w:r>
                    </w:p>
                  </w:txbxContent>
                </v:textbox>
              </v:shape>
            </w:pict>
          </mc:Fallback>
        </mc:AlternateContent>
      </w:r>
      <w:r w:rsidRPr="00DF2AA0">
        <w:rPr>
          <w:noProof/>
        </w:rPr>
        <mc:AlternateContent>
          <mc:Choice Requires="wps">
            <w:drawing>
              <wp:anchor distT="0" distB="0" distL="114300" distR="114300" simplePos="0" relativeHeight="251789312" behindDoc="0" locked="0" layoutInCell="1" allowOverlap="1" wp14:anchorId="5B603A94" wp14:editId="15B41663">
                <wp:simplePos x="0" y="0"/>
                <wp:positionH relativeFrom="column">
                  <wp:posOffset>2138680</wp:posOffset>
                </wp:positionH>
                <wp:positionV relativeFrom="paragraph">
                  <wp:posOffset>182880</wp:posOffset>
                </wp:positionV>
                <wp:extent cx="640080" cy="421640"/>
                <wp:effectExtent l="0" t="0" r="26670" b="16510"/>
                <wp:wrapNone/>
                <wp:docPr id="186" name="椭圆 1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4E095B" id="椭圆 186" o:spid="_x0000_s1026" style="position:absolute;left:0;text-align:left;margin-left:168.4pt;margin-top:14.4pt;width:50.4pt;height:3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1S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788288" behindDoc="0" locked="0" layoutInCell="1" allowOverlap="1" wp14:anchorId="38CB868B" wp14:editId="72F54D46">
                <wp:simplePos x="0" y="0"/>
                <wp:positionH relativeFrom="column">
                  <wp:posOffset>1513840</wp:posOffset>
                </wp:positionH>
                <wp:positionV relativeFrom="paragraph">
                  <wp:posOffset>79375</wp:posOffset>
                </wp:positionV>
                <wp:extent cx="482600" cy="52324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65C0F73"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B868B" id="文本框 187" o:spid="_x0000_s1066" type="#_x0000_t202" style="position:absolute;left:0;text-align:left;margin-left:119.2pt;margin-top:6.25pt;width:38pt;height:41.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" filled="f" stroked="f" strokeweight=".5pt">
                <v:textbox>
                  <w:txbxContent>
                    <w:p w14:paraId="065C0F73"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基金编号</w:t>
                      </w:r>
                    </w:p>
                  </w:txbxContent>
                </v:textbox>
              </v:shape>
            </w:pict>
          </mc:Fallback>
        </mc:AlternateContent>
      </w:r>
      <w:r w:rsidRPr="00DF2AA0">
        <w:rPr>
          <w:noProof/>
        </w:rPr>
        <mc:AlternateContent>
          <mc:Choice Requires="wps">
            <w:drawing>
              <wp:anchor distT="0" distB="0" distL="114300" distR="114300" simplePos="0" relativeHeight="251787264" behindDoc="0" locked="0" layoutInCell="1" allowOverlap="1" wp14:anchorId="47A25AE9" wp14:editId="3A866673">
                <wp:simplePos x="0" y="0"/>
                <wp:positionH relativeFrom="column">
                  <wp:posOffset>1427480</wp:posOffset>
                </wp:positionH>
                <wp:positionV relativeFrom="paragraph">
                  <wp:posOffset>167640</wp:posOffset>
                </wp:positionV>
                <wp:extent cx="640080" cy="421640"/>
                <wp:effectExtent l="0" t="0" r="26670" b="16510"/>
                <wp:wrapNone/>
                <wp:docPr id="188" name="椭圆 18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81E02" id="椭圆 188" o:spid="_x0000_s1026" style="position:absolute;left:0;text-align:left;margin-left:112.4pt;margin-top:13.2pt;width:50.4pt;height:33.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7y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86240" behindDoc="0" locked="0" layoutInCell="1" allowOverlap="1" wp14:anchorId="51152065" wp14:editId="32889BA2">
                <wp:simplePos x="0" y="0"/>
                <wp:positionH relativeFrom="column">
                  <wp:posOffset>762000</wp:posOffset>
                </wp:positionH>
                <wp:positionV relativeFrom="paragraph">
                  <wp:posOffset>76200</wp:posOffset>
                </wp:positionV>
                <wp:extent cx="482600" cy="52324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F1E2E8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52065" id="文本框 189" o:spid="_x0000_s1067" type="#_x0000_t202" style="position:absolute;left:0;text-align:left;margin-left:60pt;margin-top:6pt;width:38pt;height:41.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" filled="f" stroked="f" strokeweight=".5pt">
                <v:textbox>
                  <w:txbxContent>
                    <w:p w14:paraId="0F1E2E85" w14:textId="77777777" w:rsidR="00787798" w:rsidRPr="006128CA" w:rsidRDefault="00787798" w:rsidP="00816D0E">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v:textbox>
              </v:shape>
            </w:pict>
          </mc:Fallback>
        </mc:AlternateContent>
      </w:r>
      <w:r w:rsidRPr="00DF2AA0">
        <w:rPr>
          <w:noProof/>
        </w:rPr>
        <mc:AlternateContent>
          <mc:Choice Requires="wps">
            <w:drawing>
              <wp:anchor distT="0" distB="0" distL="114300" distR="114300" simplePos="0" relativeHeight="251785216" behindDoc="0" locked="0" layoutInCell="1" allowOverlap="1" wp14:anchorId="3DC760A1" wp14:editId="24D2E4F8">
                <wp:simplePos x="0" y="0"/>
                <wp:positionH relativeFrom="column">
                  <wp:posOffset>660400</wp:posOffset>
                </wp:positionH>
                <wp:positionV relativeFrom="paragraph">
                  <wp:posOffset>164465</wp:posOffset>
                </wp:positionV>
                <wp:extent cx="640080" cy="421640"/>
                <wp:effectExtent l="0" t="0" r="26670" b="16510"/>
                <wp:wrapNone/>
                <wp:docPr id="190" name="椭圆 19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27A67" id="椭圆 190" o:spid="_x0000_s1026" style="position:absolute;left:0;text-align:left;margin-left:52pt;margin-top:12.95pt;width:50.4pt;height:33.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" filled="f" strokecolor="black [3213]" strokeweight="1pt"/>
            </w:pict>
          </mc:Fallback>
        </mc:AlternateContent>
      </w:r>
    </w:p>
    <w:p w14:paraId="7A607AA4" w14:textId="3478CCBE" w:rsidR="008C2087" w:rsidRDefault="008C2087" w:rsidP="008C2087">
      <w:pPr>
        <w:pStyle w:val="1e"/>
        <w:rPr>
          <w:rFonts w:cs="Huawei Sans"/>
        </w:rPr>
      </w:pPr>
    </w:p>
    <w:p w14:paraId="77174BF2" w14:textId="77777777" w:rsidR="00816D0E" w:rsidRDefault="00816D0E" w:rsidP="008C2087">
      <w:pPr>
        <w:pStyle w:val="1e"/>
        <w:rPr>
          <w:rFonts w:cs="Huawei Sans"/>
        </w:rPr>
      </w:pPr>
    </w:p>
    <w:p w14:paraId="1D8CD818" w14:textId="77777777" w:rsidR="00816D0E" w:rsidRPr="00D748B1" w:rsidRDefault="00816D0E" w:rsidP="00816D0E">
      <w:pPr>
        <w:pStyle w:val="9"/>
      </w:pPr>
      <w:r>
        <w:t>E-R</w:t>
      </w:r>
      <w:r>
        <w:t>图</w:t>
      </w:r>
    </w:p>
    <w:p w14:paraId="4D8E27C5" w14:textId="77777777" w:rsidR="008C2087" w:rsidRPr="00336CBE" w:rsidRDefault="008C2087" w:rsidP="008C2087">
      <w:pPr>
        <w:pStyle w:val="1e"/>
        <w:rPr>
          <w:rFonts w:cs="Huawei Sans"/>
        </w:rPr>
      </w:pPr>
    </w:p>
    <w:p w14:paraId="6102E5D9" w14:textId="77777777" w:rsidR="004237DC" w:rsidRPr="00336CBE" w:rsidRDefault="004237DC" w:rsidP="00DA5283">
      <w:pPr>
        <w:pStyle w:val="3"/>
        <w:numPr>
          <w:ilvl w:val="2"/>
          <w:numId w:val="4"/>
        </w:numPr>
        <w:rPr>
          <w:rFonts w:cs="Huawei Sans"/>
        </w:rPr>
      </w:pPr>
      <w:bookmarkStart w:id="34" w:name="_Toc19795482"/>
      <w:bookmarkStart w:id="35" w:name="_Toc45098034"/>
      <w:bookmarkStart w:id="36" w:name="_Toc48143488"/>
      <w:bookmarkStart w:id="37" w:name="_Toc51336544"/>
      <w:r w:rsidRPr="00336CBE">
        <w:rPr>
          <w:rFonts w:cs="Huawei Sans"/>
        </w:rPr>
        <w:lastRenderedPageBreak/>
        <w:t>关系模式</w:t>
      </w:r>
      <w:bookmarkEnd w:id="29"/>
      <w:bookmarkEnd w:id="34"/>
      <w:bookmarkEnd w:id="35"/>
      <w:bookmarkEnd w:id="36"/>
      <w:bookmarkEnd w:id="37"/>
    </w:p>
    <w:p w14:paraId="4ADFFA40" w14:textId="77777777" w:rsidR="00816D0E" w:rsidRPr="00B47379" w:rsidRDefault="00816D0E" w:rsidP="00816D0E">
      <w:pPr>
        <w:pStyle w:val="renwu"/>
        <w:rPr>
          <w:rFonts w:cs="Huawei Sans"/>
        </w:rPr>
      </w:pPr>
      <w:r w:rsidRPr="00B47379">
        <w:rPr>
          <w:rFonts w:cs="Huawei Sans" w:hint="eastAsia"/>
        </w:rPr>
        <w:t>对于</w:t>
      </w:r>
      <w:r w:rsidRPr="00B47379">
        <w:rPr>
          <w:rFonts w:cs="Huawei Sans"/>
        </w:rPr>
        <w:t>C</w:t>
      </w:r>
      <w:r w:rsidRPr="00B47379">
        <w:rPr>
          <w:rFonts w:cs="Huawei Sans"/>
        </w:rPr>
        <w:t>银行中的</w:t>
      </w:r>
      <w:r>
        <w:rPr>
          <w:rFonts w:cs="Huawei Sans"/>
        </w:rPr>
        <w:t>5</w:t>
      </w:r>
      <w:r w:rsidRPr="00B47379">
        <w:rPr>
          <w:rFonts w:cs="Huawei Sans"/>
        </w:rPr>
        <w:t>个对象，分别建立属于每个对象的属性集合，具体属性描述如下：</w:t>
      </w:r>
    </w:p>
    <w:p w14:paraId="0D904EA2" w14:textId="77777777" w:rsidR="00816D0E" w:rsidRPr="00D748B1" w:rsidRDefault="00816D0E" w:rsidP="00816D0E">
      <w:pPr>
        <w:pStyle w:val="renwu"/>
        <w:numPr>
          <w:ilvl w:val="0"/>
          <w:numId w:val="6"/>
        </w:numPr>
        <w:ind w:left="1446"/>
        <w:rPr>
          <w:rFonts w:cs="Huawei Sans"/>
        </w:rPr>
      </w:pPr>
      <w:r w:rsidRPr="00D748B1">
        <w:rPr>
          <w:rFonts w:cs="Huawei Sans"/>
        </w:rPr>
        <w:t>客户（</w:t>
      </w:r>
      <w:r w:rsidRPr="00475876">
        <w:rPr>
          <w:rFonts w:cs="Huawei Sans"/>
          <w:u w:val="single"/>
        </w:rPr>
        <w:t>客户编号</w:t>
      </w:r>
      <w:r w:rsidRPr="00D748B1">
        <w:rPr>
          <w:rFonts w:cs="Huawei Sans"/>
        </w:rPr>
        <w:t>、客户名称、客户邮箱，客户身份证，客户手机号，客户登录密码）</w:t>
      </w:r>
    </w:p>
    <w:p w14:paraId="7425471C" w14:textId="77777777" w:rsidR="00816D0E" w:rsidRPr="00D748B1" w:rsidRDefault="00816D0E" w:rsidP="00816D0E">
      <w:pPr>
        <w:pStyle w:val="renwu"/>
        <w:numPr>
          <w:ilvl w:val="0"/>
          <w:numId w:val="6"/>
        </w:numPr>
        <w:ind w:left="1446"/>
        <w:rPr>
          <w:rFonts w:cs="Huawei Sans"/>
        </w:rPr>
      </w:pPr>
      <w:r w:rsidRPr="00D748B1">
        <w:rPr>
          <w:rFonts w:cs="Huawei Sans"/>
        </w:rPr>
        <w:t>银行卡（</w:t>
      </w:r>
      <w:r w:rsidRPr="00475876">
        <w:rPr>
          <w:rFonts w:cs="Huawei Sans"/>
          <w:u w:val="single"/>
        </w:rPr>
        <w:t>银行卡号</w:t>
      </w:r>
      <w:r w:rsidRPr="00D748B1">
        <w:rPr>
          <w:rFonts w:cs="Huawei Sans"/>
        </w:rPr>
        <w:t>，银行卡类型）</w:t>
      </w:r>
    </w:p>
    <w:p w14:paraId="5525E818" w14:textId="77777777" w:rsidR="00816D0E" w:rsidRPr="00D748B1" w:rsidRDefault="00816D0E" w:rsidP="00816D0E">
      <w:pPr>
        <w:pStyle w:val="renwu"/>
        <w:numPr>
          <w:ilvl w:val="0"/>
          <w:numId w:val="6"/>
        </w:numPr>
        <w:ind w:left="1446"/>
        <w:rPr>
          <w:rFonts w:cs="Huawei Sans"/>
        </w:rPr>
      </w:pPr>
      <w:r w:rsidRPr="00D748B1">
        <w:rPr>
          <w:rFonts w:cs="Huawei Sans"/>
        </w:rPr>
        <w:t>理财产品（产品名称，</w:t>
      </w:r>
      <w:r w:rsidRPr="00475876">
        <w:rPr>
          <w:rFonts w:cs="Huawei Sans"/>
          <w:u w:val="single"/>
        </w:rPr>
        <w:t>产品编号</w:t>
      </w:r>
      <w:r w:rsidRPr="00D748B1">
        <w:rPr>
          <w:rFonts w:cs="Huawei Sans"/>
        </w:rPr>
        <w:t>，产品描述，购买金额，理财年限）</w:t>
      </w:r>
    </w:p>
    <w:p w14:paraId="2A45C25A" w14:textId="77777777" w:rsidR="00816D0E" w:rsidRPr="00D748B1" w:rsidRDefault="00816D0E" w:rsidP="00816D0E">
      <w:pPr>
        <w:pStyle w:val="renwu"/>
        <w:numPr>
          <w:ilvl w:val="0"/>
          <w:numId w:val="6"/>
        </w:numPr>
        <w:ind w:left="1446"/>
        <w:rPr>
          <w:rFonts w:cs="Huawei Sans"/>
        </w:rPr>
      </w:pPr>
      <w:r w:rsidRPr="00D748B1">
        <w:rPr>
          <w:rFonts w:cs="Huawei Sans"/>
        </w:rPr>
        <w:t>保险（保险名称，</w:t>
      </w:r>
      <w:r w:rsidRPr="00475876">
        <w:rPr>
          <w:rFonts w:cs="Huawei Sans"/>
          <w:u w:val="single"/>
        </w:rPr>
        <w:t>保险编号</w:t>
      </w:r>
      <w:r w:rsidRPr="00D748B1">
        <w:rPr>
          <w:rFonts w:cs="Huawei Sans"/>
        </w:rPr>
        <w:t>，保险金额，适用人群，保险年限，保障项目）</w:t>
      </w:r>
    </w:p>
    <w:p w14:paraId="513DC42C" w14:textId="77777777" w:rsidR="00816D0E" w:rsidRPr="00D748B1" w:rsidRDefault="00816D0E" w:rsidP="00816D0E">
      <w:pPr>
        <w:pStyle w:val="renwu"/>
        <w:numPr>
          <w:ilvl w:val="0"/>
          <w:numId w:val="6"/>
        </w:numPr>
        <w:ind w:left="1446"/>
        <w:rPr>
          <w:rFonts w:cs="Huawei Sans"/>
        </w:rPr>
      </w:pPr>
      <w:r w:rsidRPr="00D748B1">
        <w:rPr>
          <w:rFonts w:cs="Huawei Sans"/>
        </w:rPr>
        <w:t>基金（基金名称，</w:t>
      </w:r>
      <w:r w:rsidRPr="00475876">
        <w:rPr>
          <w:rFonts w:cs="Huawei Sans"/>
          <w:u w:val="single"/>
        </w:rPr>
        <w:t>基金编号</w:t>
      </w:r>
      <w:r w:rsidRPr="00D748B1">
        <w:rPr>
          <w:rFonts w:cs="Huawei Sans"/>
        </w:rPr>
        <w:t>，基金类型，基金金额，风险等级，基金管理者）</w:t>
      </w:r>
    </w:p>
    <w:p w14:paraId="499B9EC8" w14:textId="77777777" w:rsidR="00816D0E" w:rsidRPr="00B47379" w:rsidRDefault="00816D0E" w:rsidP="00816D0E">
      <w:pPr>
        <w:pStyle w:val="renwu"/>
        <w:rPr>
          <w:rFonts w:cs="Huawei Sans"/>
        </w:rPr>
      </w:pPr>
      <w:r w:rsidRPr="00B47379">
        <w:rPr>
          <w:rFonts w:cs="Huawei Sans" w:hint="eastAsia"/>
        </w:rPr>
        <w:t>对象之间的关系：</w:t>
      </w:r>
    </w:p>
    <w:p w14:paraId="72272D7A" w14:textId="77777777" w:rsidR="00816D0E" w:rsidRPr="00B47379" w:rsidRDefault="00816D0E" w:rsidP="00816D0E">
      <w:pPr>
        <w:pStyle w:val="4a"/>
      </w:pPr>
      <w:r w:rsidRPr="00B47379">
        <w:t>一个客户可以办理多张银行卡</w:t>
      </w:r>
    </w:p>
    <w:p w14:paraId="6408A4D1" w14:textId="77777777" w:rsidR="00816D0E" w:rsidRPr="00B47379" w:rsidRDefault="00816D0E" w:rsidP="00816D0E">
      <w:pPr>
        <w:pStyle w:val="4a"/>
      </w:pPr>
      <w:r w:rsidRPr="00B47379">
        <w:t>一个客户可以购买多个理财产品，同一类理财产品可由多个客户购买</w:t>
      </w:r>
    </w:p>
    <w:p w14:paraId="3AA7DDBD" w14:textId="77777777" w:rsidR="00816D0E" w:rsidRPr="00B47379" w:rsidRDefault="00816D0E" w:rsidP="00816D0E">
      <w:pPr>
        <w:pStyle w:val="4a"/>
      </w:pPr>
      <w:r w:rsidRPr="00B47379">
        <w:t>一个客户可以购买多个基金，同一类基金可由多个客户购买</w:t>
      </w:r>
    </w:p>
    <w:p w14:paraId="54F26025" w14:textId="77777777" w:rsidR="00816D0E" w:rsidRDefault="00816D0E" w:rsidP="00816D0E">
      <w:pPr>
        <w:pStyle w:val="4a"/>
      </w:pPr>
      <w:r w:rsidRPr="00B47379">
        <w:t>一个客户可以购买多个保险，同一类保险可由多个客户购买</w:t>
      </w:r>
    </w:p>
    <w:p w14:paraId="715F4607" w14:textId="77777777" w:rsidR="00816D0E" w:rsidRDefault="00816D0E" w:rsidP="00816D0E">
      <w:pPr>
        <w:pStyle w:val="1e"/>
      </w:pPr>
      <w:r>
        <w:t>根据关系分析</w:t>
      </w:r>
      <w:r>
        <w:rPr>
          <w:rFonts w:hint="eastAsia"/>
        </w:rPr>
        <w:t>，设计</w:t>
      </w:r>
      <w:r>
        <w:t>关系模式如下</w:t>
      </w:r>
      <w:r>
        <w:rPr>
          <w:rFonts w:hint="eastAsia"/>
        </w:rPr>
        <w:t>：</w:t>
      </w:r>
    </w:p>
    <w:p w14:paraId="63229D2E" w14:textId="77777777" w:rsidR="00816D0E" w:rsidRDefault="00816D0E" w:rsidP="00816D0E">
      <w:pPr>
        <w:pStyle w:val="1e"/>
      </w:pPr>
      <w:r>
        <w:rPr>
          <w:noProof/>
        </w:rPr>
        <mc:AlternateContent>
          <mc:Choice Requires="wpg">
            <w:drawing>
              <wp:anchor distT="0" distB="0" distL="114300" distR="114300" simplePos="0" relativeHeight="251826176" behindDoc="0" locked="0" layoutInCell="1" allowOverlap="1" wp14:anchorId="221AF5E1" wp14:editId="7F57847D">
                <wp:simplePos x="0" y="0"/>
                <wp:positionH relativeFrom="column">
                  <wp:posOffset>829310</wp:posOffset>
                </wp:positionH>
                <wp:positionV relativeFrom="paragraph">
                  <wp:posOffset>164465</wp:posOffset>
                </wp:positionV>
                <wp:extent cx="895350" cy="1130300"/>
                <wp:effectExtent l="0" t="0" r="19050" b="12700"/>
                <wp:wrapNone/>
                <wp:docPr id="191" name="组合 191"/>
                <wp:cNvGraphicFramePr/>
                <a:graphic xmlns:a="http://schemas.openxmlformats.org/drawingml/2006/main">
                  <a:graphicData uri="http://schemas.microsoft.com/office/word/2010/wordprocessingGroup">
                    <wpg:wgp>
                      <wpg:cNvGrpSpPr/>
                      <wpg:grpSpPr>
                        <a:xfrm>
                          <a:off x="0" y="0"/>
                          <a:ext cx="895350" cy="1130300"/>
                          <a:chOff x="0" y="0"/>
                          <a:chExt cx="895350" cy="1155700"/>
                        </a:xfrm>
                      </wpg:grpSpPr>
                      <wps:wsp>
                        <wps:cNvPr id="192" name="矩形 19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916B8" w14:textId="77777777" w:rsidR="00787798" w:rsidRPr="00EC7F2F" w:rsidRDefault="00787798" w:rsidP="00816D0E">
                              <w:pPr>
                                <w:spacing w:before="0" w:after="0" w:line="240" w:lineRule="auto"/>
                                <w:ind w:left="0"/>
                                <w:jc w:val="center"/>
                                <w:rPr>
                                  <w:color w:val="000000" w:themeColor="text1"/>
                                </w:rPr>
                              </w:pPr>
                              <w:r>
                                <w:rPr>
                                  <w:rFonts w:hint="eastAsia"/>
                                  <w:color w:val="000000" w:themeColor="text1"/>
                                </w:rPr>
                                <w:t>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BCE7B" w14:textId="77777777" w:rsidR="00787798" w:rsidRDefault="00787798" w:rsidP="00816D0E">
                              <w:pPr>
                                <w:spacing w:before="0" w:after="0" w:line="240" w:lineRule="auto"/>
                                <w:ind w:left="0"/>
                                <w:rPr>
                                  <w:color w:val="000000" w:themeColor="text1"/>
                                  <w:u w:val="single"/>
                                </w:rPr>
                              </w:pPr>
                              <w:r w:rsidRPr="00CD45BF">
                                <w:rPr>
                                  <w:rFonts w:hint="eastAsia"/>
                                  <w:color w:val="000000" w:themeColor="text1"/>
                                  <w:u w:val="single"/>
                                </w:rPr>
                                <w:t>客户编号</w:t>
                              </w:r>
                            </w:p>
                            <w:p w14:paraId="586D3573" w14:textId="77777777" w:rsidR="00787798" w:rsidRDefault="00787798" w:rsidP="00816D0E">
                              <w:pPr>
                                <w:spacing w:before="0" w:after="0" w:line="240" w:lineRule="auto"/>
                                <w:ind w:left="0"/>
                                <w:rPr>
                                  <w:rFonts w:cs="Huawei Sans"/>
                                  <w:color w:val="000000" w:themeColor="text1"/>
                                </w:rPr>
                              </w:pPr>
                              <w:r w:rsidRPr="00CD45BF">
                                <w:rPr>
                                  <w:rFonts w:cs="Huawei Sans" w:hint="eastAsia"/>
                                  <w:color w:val="000000" w:themeColor="text1"/>
                                </w:rPr>
                                <w:t>客户名称</w:t>
                              </w:r>
                            </w:p>
                            <w:p w14:paraId="70A864DA"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AF5E1" id="组合 191" o:spid="_x0000_s1068" style="position:absolute;left:0;text-align:left;margin-left:65.3pt;margin-top:12.95pt;width:70.5pt;height:89pt;z-index:251826176;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">
                <v:rect id="矩形 192" o:spid="_x0000_s1069"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VA8QA&#10;AADcAAAADwAAAGRycy9kb3ducmV2LnhtbERPS2vCQBC+F/oflin0IrrRQ6nRVYrSkkMp1MfB25gd&#10;s6nZ2ZCdavrvu4WCt/n4njNf9r5RF+piHdjAeJSBIi6DrbkysNu+Dp9BRUG22AQmAz8UYbm4v5tj&#10;bsOVP+mykUqlEI45GnAiba51LB15jKPQEifuFDqPkmBXadvhNYX7Rk+y7El7rDk1OGxp5ag8b769&#10;gUPRS/U1fpP3Mw72g8Idy4/10ZjHh/5lBkqol5v4313YNH86g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1QPEAAAA3AAAAA8AAAAAAAAAAAAAAAAAmAIAAGRycy9k&#10;b3ducmV2LnhtbFBLBQYAAAAABAAEAPUAAACJAwAAAAA=&#10;" filled="f" strokecolor="black [3213]" strokeweight="1pt">
                  <v:textbox>
                    <w:txbxContent>
                      <w:p w14:paraId="0FE916B8" w14:textId="77777777" w:rsidR="00787798" w:rsidRPr="00EC7F2F" w:rsidRDefault="00787798" w:rsidP="00816D0E">
                        <w:pPr>
                          <w:spacing w:before="0" w:after="0" w:line="240" w:lineRule="auto"/>
                          <w:ind w:left="0"/>
                          <w:jc w:val="center"/>
                          <w:rPr>
                            <w:color w:val="000000" w:themeColor="text1"/>
                          </w:rPr>
                        </w:pPr>
                        <w:r>
                          <w:rPr>
                            <w:rFonts w:hint="eastAsia"/>
                            <w:color w:val="000000" w:themeColor="text1"/>
                          </w:rPr>
                          <w:t>客户</w:t>
                        </w:r>
                      </w:p>
                    </w:txbxContent>
                  </v:textbox>
                </v:rect>
                <v:rect id="矩形 193" o:spid="_x0000_s1070"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wmMQA&#10;AADcAAAADwAAAGRycy9kb3ducmV2LnhtbERPTWvCQBC9F/oflin0IrrRQt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RcJjEAAAA3AAAAA8AAAAAAAAAAAAAAAAAmAIAAGRycy9k&#10;b3ducmV2LnhtbFBLBQYAAAAABAAEAPUAAACJAwAAAAA=&#10;" filled="f" strokecolor="black [3213]" strokeweight="1pt">
                  <v:textbox>
                    <w:txbxContent>
                      <w:p w14:paraId="733BCE7B" w14:textId="77777777" w:rsidR="00787798" w:rsidRDefault="00787798" w:rsidP="00816D0E">
                        <w:pPr>
                          <w:spacing w:before="0" w:after="0" w:line="240" w:lineRule="auto"/>
                          <w:ind w:left="0"/>
                          <w:rPr>
                            <w:color w:val="000000" w:themeColor="text1"/>
                            <w:u w:val="single"/>
                          </w:rPr>
                        </w:pPr>
                        <w:r w:rsidRPr="00CD45BF">
                          <w:rPr>
                            <w:rFonts w:hint="eastAsia"/>
                            <w:color w:val="000000" w:themeColor="text1"/>
                            <w:u w:val="single"/>
                          </w:rPr>
                          <w:t>客户编号</w:t>
                        </w:r>
                      </w:p>
                      <w:p w14:paraId="586D3573" w14:textId="77777777" w:rsidR="00787798" w:rsidRDefault="00787798" w:rsidP="00816D0E">
                        <w:pPr>
                          <w:spacing w:before="0" w:after="0" w:line="240" w:lineRule="auto"/>
                          <w:ind w:left="0"/>
                          <w:rPr>
                            <w:rFonts w:cs="Huawei Sans"/>
                            <w:color w:val="000000" w:themeColor="text1"/>
                          </w:rPr>
                        </w:pPr>
                        <w:r w:rsidRPr="00CD45BF">
                          <w:rPr>
                            <w:rFonts w:cs="Huawei Sans" w:hint="eastAsia"/>
                            <w:color w:val="000000" w:themeColor="text1"/>
                          </w:rPr>
                          <w:t>客户名称</w:t>
                        </w:r>
                      </w:p>
                      <w:p w14:paraId="70A864DA"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27200" behindDoc="0" locked="0" layoutInCell="1" allowOverlap="1" wp14:anchorId="5B82A1C0" wp14:editId="3D8423C8">
                <wp:simplePos x="0" y="0"/>
                <wp:positionH relativeFrom="column">
                  <wp:posOffset>4067810</wp:posOffset>
                </wp:positionH>
                <wp:positionV relativeFrom="paragraph">
                  <wp:posOffset>75565</wp:posOffset>
                </wp:positionV>
                <wp:extent cx="889000" cy="1155700"/>
                <wp:effectExtent l="0" t="0" r="25400" b="25400"/>
                <wp:wrapNone/>
                <wp:docPr id="194" name="组合 194"/>
                <wp:cNvGraphicFramePr/>
                <a:graphic xmlns:a="http://schemas.openxmlformats.org/drawingml/2006/main">
                  <a:graphicData uri="http://schemas.microsoft.com/office/word/2010/wordprocessingGroup">
                    <wpg:wgp>
                      <wpg:cNvGrpSpPr/>
                      <wpg:grpSpPr>
                        <a:xfrm>
                          <a:off x="0" y="0"/>
                          <a:ext cx="889000" cy="1155700"/>
                          <a:chOff x="0" y="0"/>
                          <a:chExt cx="895350" cy="1155700"/>
                        </a:xfrm>
                      </wpg:grpSpPr>
                      <wps:wsp>
                        <wps:cNvPr id="195" name="矩形 195"/>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7CC28" w14:textId="77777777" w:rsidR="00787798" w:rsidRPr="00803F0D" w:rsidRDefault="00787798" w:rsidP="00816D0E">
                              <w:pPr>
                                <w:spacing w:before="0" w:after="0" w:line="240" w:lineRule="auto"/>
                                <w:ind w:left="0"/>
                                <w:jc w:val="center"/>
                                <w:rPr>
                                  <w:color w:val="000000" w:themeColor="text1"/>
                                </w:rPr>
                              </w:pPr>
                              <w:r>
                                <w:rPr>
                                  <w:rFonts w:cs="Huawei Sans" w:hint="eastAsia"/>
                                  <w:color w:val="000000" w:themeColor="text1"/>
                                </w:rPr>
                                <w:t>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C6FCD" w14:textId="77777777" w:rsidR="00787798" w:rsidRDefault="00787798" w:rsidP="00816D0E">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0219D582" w14:textId="77777777" w:rsidR="00787798" w:rsidRDefault="00787798" w:rsidP="00816D0E">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34207B06" w14:textId="77777777" w:rsidR="00787798" w:rsidRPr="00192074" w:rsidRDefault="00787798" w:rsidP="00816D0E">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82A1C0" id="组合 194" o:spid="_x0000_s1071" style="position:absolute;left:0;text-align:left;margin-left:320.3pt;margin-top:5.95pt;width:70pt;height:91pt;z-index:251827200;mso-width-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">
                <v:rect id="矩形 195" o:spid="_x0000_s1072"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d8QA&#10;AADcAAAADwAAAGRycy9kb3ducmV2LnhtbERPTWvCQBC9F/oflin0IrpRaN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0TXfEAAAA3AAAAA8AAAAAAAAAAAAAAAAAmAIAAGRycy9k&#10;b3ducmV2LnhtbFBLBQYAAAAABAAEAPUAAACJAwAAAAA=&#10;" filled="f" strokecolor="black [3213]" strokeweight="1pt">
                  <v:textbox>
                    <w:txbxContent>
                      <w:p w14:paraId="2017CC28" w14:textId="77777777" w:rsidR="00787798" w:rsidRPr="00803F0D" w:rsidRDefault="00787798" w:rsidP="00816D0E">
                        <w:pPr>
                          <w:spacing w:before="0" w:after="0" w:line="240" w:lineRule="auto"/>
                          <w:ind w:left="0"/>
                          <w:jc w:val="center"/>
                          <w:rPr>
                            <w:color w:val="000000" w:themeColor="text1"/>
                          </w:rPr>
                        </w:pPr>
                        <w:r>
                          <w:rPr>
                            <w:rFonts w:cs="Huawei Sans" w:hint="eastAsia"/>
                            <w:color w:val="000000" w:themeColor="text1"/>
                          </w:rPr>
                          <w:t>银行卡</w:t>
                        </w:r>
                      </w:p>
                    </w:txbxContent>
                  </v:textbox>
                </v:rect>
                <v:rect id="矩形 196" o:spid="_x0000_s1073"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TAMQA&#10;AADcAAAADwAAAGRycy9kb3ducmV2LnhtbERPS2vCQBC+F/oflil4Ed3oQWp0ldLSkkMp1MfB25gd&#10;s6nZ2ZCdavrvu4WCt/n4nrNc975RF+piHdjAZJyBIi6DrbkysNu+jh5BRUG22AQmAz8UYb26v1ti&#10;bsOVP+mykUqlEI45GnAiba51LB15jOPQEifuFDqPkmBXadvhNYX7Rk+zbKY91pwaHLb07Kg8b769&#10;gUPRS/U1eZP3Mw73w8Idy4+XozGDh/5pAUqol5v4313YNH8+g79n0gV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m0wDEAAAA3AAAAA8AAAAAAAAAAAAAAAAAmAIAAGRycy9k&#10;b3ducmV2LnhtbFBLBQYAAAAABAAEAPUAAACJAwAAAAA=&#10;" filled="f" strokecolor="black [3213]" strokeweight="1pt">
                  <v:textbox>
                    <w:txbxContent>
                      <w:p w14:paraId="32BC6FCD" w14:textId="77777777" w:rsidR="00787798" w:rsidRDefault="00787798" w:rsidP="00816D0E">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0219D582" w14:textId="77777777" w:rsidR="00787798" w:rsidRDefault="00787798" w:rsidP="00816D0E">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34207B06" w14:textId="77777777" w:rsidR="00787798" w:rsidRPr="00192074" w:rsidRDefault="00787798" w:rsidP="00816D0E">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v:textbox>
                </v:rect>
              </v:group>
            </w:pict>
          </mc:Fallback>
        </mc:AlternateContent>
      </w:r>
    </w:p>
    <w:p w14:paraId="41F4CA9F" w14:textId="77777777" w:rsidR="00816D0E" w:rsidRDefault="00816D0E" w:rsidP="00816D0E">
      <w:pPr>
        <w:pStyle w:val="1e"/>
      </w:pPr>
    </w:p>
    <w:p w14:paraId="670E1897" w14:textId="77777777" w:rsidR="00816D0E" w:rsidRDefault="00816D0E" w:rsidP="00816D0E">
      <w:pPr>
        <w:pStyle w:val="1e"/>
      </w:pPr>
      <w:r>
        <w:rPr>
          <w:noProof/>
        </w:rPr>
        <mc:AlternateContent>
          <mc:Choice Requires="wps">
            <w:drawing>
              <wp:anchor distT="0" distB="0" distL="114300" distR="114300" simplePos="0" relativeHeight="251832320" behindDoc="0" locked="0" layoutInCell="1" allowOverlap="1" wp14:anchorId="115D921D" wp14:editId="4DBB2FF0">
                <wp:simplePos x="0" y="0"/>
                <wp:positionH relativeFrom="column">
                  <wp:posOffset>1724660</wp:posOffset>
                </wp:positionH>
                <wp:positionV relativeFrom="paragraph">
                  <wp:posOffset>187325</wp:posOffset>
                </wp:positionV>
                <wp:extent cx="2343150" cy="381000"/>
                <wp:effectExtent l="38100" t="57150" r="19050" b="19050"/>
                <wp:wrapNone/>
                <wp:docPr id="197" name="直接箭头连接符 197"/>
                <wp:cNvGraphicFramePr/>
                <a:graphic xmlns:a="http://schemas.openxmlformats.org/drawingml/2006/main">
                  <a:graphicData uri="http://schemas.microsoft.com/office/word/2010/wordprocessingShape">
                    <wps:wsp>
                      <wps:cNvCnPr/>
                      <wps:spPr>
                        <a:xfrm flipH="1" flipV="1">
                          <a:off x="0" y="0"/>
                          <a:ext cx="234315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146654" id="_x0000_t32" coordsize="21600,21600" o:spt="32" o:oned="t" path="m,l21600,21600e" filled="f">
                <v:path arrowok="t" fillok="f" o:connecttype="none"/>
                <o:lock v:ext="edit" shapetype="t"/>
              </v:shapetype>
              <v:shape id="直接箭头连接符 197" o:spid="_x0000_s1026" type="#_x0000_t32" style="position:absolute;left:0;text-align:left;margin-left:135.8pt;margin-top:14.75pt;width:184.5pt;height:30pt;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" strokecolor="black [3213]">
                <v:stroke endarrow="block"/>
              </v:shape>
            </w:pict>
          </mc:Fallback>
        </mc:AlternateContent>
      </w:r>
    </w:p>
    <w:p w14:paraId="22D2491A" w14:textId="77777777" w:rsidR="00816D0E" w:rsidRDefault="00816D0E" w:rsidP="00816D0E">
      <w:pPr>
        <w:pStyle w:val="1e"/>
      </w:pPr>
      <w:r>
        <w:rPr>
          <w:noProof/>
        </w:rPr>
        <mc:AlternateContent>
          <mc:Choice Requires="wps">
            <w:drawing>
              <wp:anchor distT="0" distB="0" distL="114300" distR="114300" simplePos="0" relativeHeight="251833344" behindDoc="0" locked="0" layoutInCell="1" allowOverlap="1" wp14:anchorId="212AD604" wp14:editId="03612A67">
                <wp:simplePos x="0" y="0"/>
                <wp:positionH relativeFrom="column">
                  <wp:posOffset>1724660</wp:posOffset>
                </wp:positionH>
                <wp:positionV relativeFrom="paragraph">
                  <wp:posOffset>5080</wp:posOffset>
                </wp:positionV>
                <wp:extent cx="482600" cy="882650"/>
                <wp:effectExtent l="38100" t="38100" r="31750" b="31750"/>
                <wp:wrapNone/>
                <wp:docPr id="198" name="直接箭头连接符 198"/>
                <wp:cNvGraphicFramePr/>
                <a:graphic xmlns:a="http://schemas.openxmlformats.org/drawingml/2006/main">
                  <a:graphicData uri="http://schemas.microsoft.com/office/word/2010/wordprocessingShape">
                    <wps:wsp>
                      <wps:cNvCnPr/>
                      <wps:spPr>
                        <a:xfrm flipH="1" flipV="1">
                          <a:off x="0" y="0"/>
                          <a:ext cx="482600" cy="882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8AA6B" id="直接箭头连接符 198" o:spid="_x0000_s1026" type="#_x0000_t32" style="position:absolute;left:0;text-align:left;margin-left:135.8pt;margin-top:.4pt;width:38pt;height:69.5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" strokecolor="black [3213]">
                <v:stroke endarrow="block"/>
              </v:shape>
            </w:pict>
          </mc:Fallback>
        </mc:AlternateContent>
      </w:r>
    </w:p>
    <w:p w14:paraId="784B21AA" w14:textId="77777777" w:rsidR="00816D0E" w:rsidRDefault="00816D0E" w:rsidP="00816D0E">
      <w:pPr>
        <w:pStyle w:val="1e"/>
      </w:pPr>
    </w:p>
    <w:p w14:paraId="755771F0" w14:textId="77777777" w:rsidR="00816D0E" w:rsidRDefault="00816D0E" w:rsidP="00816D0E">
      <w:pPr>
        <w:pStyle w:val="1e"/>
      </w:pPr>
      <w:r>
        <w:rPr>
          <w:noProof/>
        </w:rPr>
        <mc:AlternateContent>
          <mc:Choice Requires="wpg">
            <w:drawing>
              <wp:anchor distT="0" distB="0" distL="114300" distR="114300" simplePos="0" relativeHeight="251828224" behindDoc="0" locked="0" layoutInCell="1" allowOverlap="1" wp14:anchorId="41A467D1" wp14:editId="5B2F91D1">
                <wp:simplePos x="0" y="0"/>
                <wp:positionH relativeFrom="column">
                  <wp:posOffset>2219960</wp:posOffset>
                </wp:positionH>
                <wp:positionV relativeFrom="paragraph">
                  <wp:posOffset>97790</wp:posOffset>
                </wp:positionV>
                <wp:extent cx="1162050" cy="1803400"/>
                <wp:effectExtent l="0" t="0" r="19050" b="25400"/>
                <wp:wrapNone/>
                <wp:docPr id="199" name="组合 199"/>
                <wp:cNvGraphicFramePr/>
                <a:graphic xmlns:a="http://schemas.openxmlformats.org/drawingml/2006/main">
                  <a:graphicData uri="http://schemas.microsoft.com/office/word/2010/wordprocessingGroup">
                    <wpg:wgp>
                      <wpg:cNvGrpSpPr/>
                      <wpg:grpSpPr>
                        <a:xfrm>
                          <a:off x="0" y="0"/>
                          <a:ext cx="1162050" cy="1803400"/>
                          <a:chOff x="0" y="110756"/>
                          <a:chExt cx="842963" cy="953173"/>
                        </a:xfrm>
                      </wpg:grpSpPr>
                      <wps:wsp>
                        <wps:cNvPr id="200" name="矩形 200"/>
                        <wps:cNvSpPr/>
                        <wps:spPr>
                          <a:xfrm>
                            <a:off x="0" y="110756"/>
                            <a:ext cx="842963" cy="16864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3262" w14:textId="77777777" w:rsidR="00787798" w:rsidRPr="00192074" w:rsidRDefault="00787798" w:rsidP="00816D0E">
                              <w:pPr>
                                <w:spacing w:before="0" w:after="0" w:line="240" w:lineRule="auto"/>
                                <w:ind w:left="0"/>
                                <w:jc w:val="center"/>
                                <w:rPr>
                                  <w:b/>
                                  <w:color w:val="C00000"/>
                                </w:rPr>
                              </w:pPr>
                              <w:r>
                                <w:rPr>
                                  <w:rFonts w:cs="Huawei Sans" w:hint="eastAsia"/>
                                  <w:b/>
                                  <w:color w:val="C00000"/>
                                </w:rPr>
                                <w:t>资产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0" y="279400"/>
                            <a:ext cx="842963" cy="78452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3D73F" w14:textId="77777777" w:rsidR="00787798" w:rsidRPr="00613119" w:rsidRDefault="00787798" w:rsidP="00816D0E">
                              <w:pPr>
                                <w:spacing w:before="0" w:after="0" w:line="240" w:lineRule="auto"/>
                                <w:ind w:left="0"/>
                                <w:rPr>
                                  <w:b/>
                                  <w:color w:val="C00000"/>
                                  <w:u w:val="single"/>
                                </w:rPr>
                              </w:pPr>
                              <w:r w:rsidRPr="00613119">
                                <w:rPr>
                                  <w:rFonts w:hint="eastAsia"/>
                                  <w:b/>
                                  <w:color w:val="C00000"/>
                                  <w:u w:val="single"/>
                                </w:rPr>
                                <w:t>客户编号</w:t>
                              </w:r>
                            </w:p>
                            <w:p w14:paraId="4FA53AB7" w14:textId="77777777" w:rsidR="00787798" w:rsidRPr="00613119" w:rsidRDefault="00787798" w:rsidP="00816D0E">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10CA6C7A" w14:textId="77777777" w:rsidR="00787798" w:rsidRDefault="00787798" w:rsidP="00816D0E">
                              <w:pPr>
                                <w:spacing w:before="0" w:after="0" w:line="240" w:lineRule="auto"/>
                                <w:ind w:left="0"/>
                                <w:rPr>
                                  <w:rFonts w:cs="Huawei Sans"/>
                                  <w:color w:val="000000" w:themeColor="text1"/>
                                </w:rPr>
                              </w:pPr>
                              <w:r w:rsidRPr="00C14AF5">
                                <w:rPr>
                                  <w:rFonts w:cs="Huawei Sans" w:hint="eastAsia"/>
                                  <w:color w:val="000000" w:themeColor="text1"/>
                                </w:rPr>
                                <w:t>商品状态</w:t>
                              </w:r>
                            </w:p>
                            <w:p w14:paraId="40B050AC" w14:textId="77777777" w:rsidR="00787798" w:rsidRDefault="00787798" w:rsidP="00816D0E">
                              <w:pPr>
                                <w:spacing w:before="0" w:after="0" w:line="240" w:lineRule="auto"/>
                                <w:ind w:left="0"/>
                                <w:rPr>
                                  <w:rFonts w:cs="Huawei Sans"/>
                                  <w:color w:val="000000" w:themeColor="text1"/>
                                </w:rPr>
                              </w:pPr>
                              <w:r w:rsidRPr="00613119">
                                <w:rPr>
                                  <w:rFonts w:cs="Huawei Sans" w:hint="eastAsia"/>
                                  <w:color w:val="000000" w:themeColor="text1"/>
                                </w:rPr>
                                <w:t>商品数量</w:t>
                              </w:r>
                            </w:p>
                            <w:p w14:paraId="4713B3D8" w14:textId="77777777" w:rsidR="00787798" w:rsidRDefault="00787798" w:rsidP="00816D0E">
                              <w:pPr>
                                <w:spacing w:before="0" w:after="0" w:line="240" w:lineRule="auto"/>
                                <w:ind w:left="0"/>
                                <w:rPr>
                                  <w:color w:val="000000" w:themeColor="text1"/>
                                </w:rPr>
                              </w:pPr>
                              <w:r w:rsidRPr="00C14AF5">
                                <w:rPr>
                                  <w:rFonts w:hint="eastAsia"/>
                                  <w:color w:val="000000" w:themeColor="text1"/>
                                </w:rPr>
                                <w:t>商品收益</w:t>
                              </w:r>
                            </w:p>
                            <w:p w14:paraId="59E74BBF" w14:textId="77777777" w:rsidR="00787798" w:rsidRPr="00C14AF5" w:rsidRDefault="00787798" w:rsidP="00816D0E">
                              <w:pPr>
                                <w:spacing w:before="0" w:after="0" w:line="240" w:lineRule="auto"/>
                                <w:ind w:left="0"/>
                                <w:rPr>
                                  <w:rFonts w:cs="Huawei Sans"/>
                                  <w:color w:val="000000" w:themeColor="text1"/>
                                </w:rPr>
                              </w:pPr>
                              <w:r>
                                <w:rPr>
                                  <w:rFonts w:cs="Huawei Sans" w:hint="eastAsia"/>
                                  <w:color w:val="000000" w:themeColor="text1"/>
                                </w:rPr>
                                <w:t>购买时间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467D1" id="组合 199" o:spid="_x0000_s1074" style="position:absolute;left:0;text-align:left;margin-left:174.8pt;margin-top:7.7pt;width:91.5pt;height:142pt;z-index:251828224;mso-width-relative:margin;mso-height-relative:margin" coordorigin=",1107" coordsize="8429,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">
                <v:rect id="矩形 200" o:spid="_x0000_s1075" style="position:absolute;top:1107;width:8429;height:1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aFMUA&#10;AADcAAAADwAAAGRycy9kb3ducmV2LnhtbESPQWvCQBSE74X+h+UJXkQ39iAldRWxtOQgBbU99PbM&#10;PrPR7NuQfdX037tCocdhZr5h5sveN+pCXawDG5hOMlDEZbA1VwY+92/jZ1BRkC02gcnAL0VYLh4f&#10;5pjbcOUtXXZSqQThmKMBJ9LmWsfSkcc4CS1x8o6h8yhJdpW2HV4T3Df6Kctm2mPNacFhS2tH5Xn3&#10;4w18F71Up+m7bM44+hoV7lB+vB6MGQ761QsooV7+w3/twhpIRLifSUd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BoUxQAAANwAAAAPAAAAAAAAAAAAAAAAAJgCAABkcnMv&#10;ZG93bnJldi54bWxQSwUGAAAAAAQABAD1AAAAigMAAAAA&#10;" filled="f" strokecolor="black [3213]" strokeweight="1pt">
                  <v:textbox>
                    <w:txbxContent>
                      <w:p w14:paraId="24DF3262" w14:textId="77777777" w:rsidR="00787798" w:rsidRPr="00192074" w:rsidRDefault="00787798" w:rsidP="00816D0E">
                        <w:pPr>
                          <w:spacing w:before="0" w:after="0" w:line="240" w:lineRule="auto"/>
                          <w:ind w:left="0"/>
                          <w:jc w:val="center"/>
                          <w:rPr>
                            <w:b/>
                            <w:color w:val="C00000"/>
                          </w:rPr>
                        </w:pPr>
                        <w:r>
                          <w:rPr>
                            <w:rFonts w:cs="Huawei Sans" w:hint="eastAsia"/>
                            <w:b/>
                            <w:color w:val="C00000"/>
                          </w:rPr>
                          <w:t>资产</w:t>
                        </w:r>
                      </w:p>
                    </w:txbxContent>
                  </v:textbox>
                </v:rect>
                <v:rect id="矩形 201" o:spid="_x0000_s1076" style="position:absolute;top:2794;width:8429;height:7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j8YA&#10;AADcAAAADwAAAGRycy9kb3ducmV2LnhtbESPQWvCQBSE7wX/w/IEL6KbeCgluopYWnIQobY99PbM&#10;vmZTs29D9lXjv+8WCj0OM/MNs9oMvlUX6mMT2EA+z0ARV8E2XBt4e32aPYCKgmyxDUwGbhRhsx7d&#10;rbCw4covdDlKrRKEY4EGnEhXaB0rRx7jPHTEyfsMvUdJsq+17fGa4L7Viyy71x4bTgsOO9o5qs7H&#10;b2/goxyk/sqfZX/G6fu0dKfq8HgyZjIetktQQoP8h//apTWwyHL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C/j8YAAADcAAAADwAAAAAAAAAAAAAAAACYAgAAZHJz&#10;L2Rvd25yZXYueG1sUEsFBgAAAAAEAAQA9QAAAIsDAAAAAA==&#10;" filled="f" strokecolor="black [3213]" strokeweight="1pt">
                  <v:textbox>
                    <w:txbxContent>
                      <w:p w14:paraId="1243D73F" w14:textId="77777777" w:rsidR="00787798" w:rsidRPr="00613119" w:rsidRDefault="00787798" w:rsidP="00816D0E">
                        <w:pPr>
                          <w:spacing w:before="0" w:after="0" w:line="240" w:lineRule="auto"/>
                          <w:ind w:left="0"/>
                          <w:rPr>
                            <w:b/>
                            <w:color w:val="C00000"/>
                            <w:u w:val="single"/>
                          </w:rPr>
                        </w:pPr>
                        <w:r w:rsidRPr="00613119">
                          <w:rPr>
                            <w:rFonts w:hint="eastAsia"/>
                            <w:b/>
                            <w:color w:val="C00000"/>
                            <w:u w:val="single"/>
                          </w:rPr>
                          <w:t>客户编号</w:t>
                        </w:r>
                      </w:p>
                      <w:p w14:paraId="4FA53AB7" w14:textId="77777777" w:rsidR="00787798" w:rsidRPr="00613119" w:rsidRDefault="00787798" w:rsidP="00816D0E">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10CA6C7A" w14:textId="77777777" w:rsidR="00787798" w:rsidRDefault="00787798" w:rsidP="00816D0E">
                        <w:pPr>
                          <w:spacing w:before="0" w:after="0" w:line="240" w:lineRule="auto"/>
                          <w:ind w:left="0"/>
                          <w:rPr>
                            <w:rFonts w:cs="Huawei Sans"/>
                            <w:color w:val="000000" w:themeColor="text1"/>
                          </w:rPr>
                        </w:pPr>
                        <w:r w:rsidRPr="00C14AF5">
                          <w:rPr>
                            <w:rFonts w:cs="Huawei Sans" w:hint="eastAsia"/>
                            <w:color w:val="000000" w:themeColor="text1"/>
                          </w:rPr>
                          <w:t>商品状态</w:t>
                        </w:r>
                      </w:p>
                      <w:p w14:paraId="40B050AC" w14:textId="77777777" w:rsidR="00787798" w:rsidRDefault="00787798" w:rsidP="00816D0E">
                        <w:pPr>
                          <w:spacing w:before="0" w:after="0" w:line="240" w:lineRule="auto"/>
                          <w:ind w:left="0"/>
                          <w:rPr>
                            <w:rFonts w:cs="Huawei Sans"/>
                            <w:color w:val="000000" w:themeColor="text1"/>
                          </w:rPr>
                        </w:pPr>
                        <w:r w:rsidRPr="00613119">
                          <w:rPr>
                            <w:rFonts w:cs="Huawei Sans" w:hint="eastAsia"/>
                            <w:color w:val="000000" w:themeColor="text1"/>
                          </w:rPr>
                          <w:t>商品数量</w:t>
                        </w:r>
                      </w:p>
                      <w:p w14:paraId="4713B3D8" w14:textId="77777777" w:rsidR="00787798" w:rsidRDefault="00787798" w:rsidP="00816D0E">
                        <w:pPr>
                          <w:spacing w:before="0" w:after="0" w:line="240" w:lineRule="auto"/>
                          <w:ind w:left="0"/>
                          <w:rPr>
                            <w:color w:val="000000" w:themeColor="text1"/>
                          </w:rPr>
                        </w:pPr>
                        <w:r w:rsidRPr="00C14AF5">
                          <w:rPr>
                            <w:rFonts w:hint="eastAsia"/>
                            <w:color w:val="000000" w:themeColor="text1"/>
                          </w:rPr>
                          <w:t>商品收益</w:t>
                        </w:r>
                      </w:p>
                      <w:p w14:paraId="59E74BBF" w14:textId="77777777" w:rsidR="00787798" w:rsidRPr="00C14AF5" w:rsidRDefault="00787798" w:rsidP="00816D0E">
                        <w:pPr>
                          <w:spacing w:before="0" w:after="0" w:line="240" w:lineRule="auto"/>
                          <w:ind w:left="0"/>
                          <w:rPr>
                            <w:rFonts w:cs="Huawei Sans"/>
                            <w:color w:val="000000" w:themeColor="text1"/>
                          </w:rPr>
                        </w:pPr>
                        <w:r>
                          <w:rPr>
                            <w:rFonts w:cs="Huawei Sans" w:hint="eastAsia"/>
                            <w:color w:val="000000" w:themeColor="text1"/>
                          </w:rPr>
                          <w:t>购买时间</w:t>
                        </w:r>
                      </w:p>
                    </w:txbxContent>
                  </v:textbox>
                </v:rect>
              </v:group>
            </w:pict>
          </mc:Fallback>
        </mc:AlternateContent>
      </w:r>
    </w:p>
    <w:p w14:paraId="36BAF5B4" w14:textId="77777777" w:rsidR="00816D0E" w:rsidRDefault="00816D0E" w:rsidP="00816D0E">
      <w:pPr>
        <w:pStyle w:val="1e"/>
      </w:pPr>
    </w:p>
    <w:p w14:paraId="3D70DB6C" w14:textId="77777777" w:rsidR="00816D0E" w:rsidRDefault="00816D0E" w:rsidP="00816D0E">
      <w:pPr>
        <w:pStyle w:val="1e"/>
      </w:pPr>
    </w:p>
    <w:p w14:paraId="2D9EA0B1" w14:textId="77777777" w:rsidR="00816D0E" w:rsidRDefault="00816D0E" w:rsidP="00816D0E">
      <w:pPr>
        <w:pStyle w:val="1e"/>
      </w:pPr>
    </w:p>
    <w:p w14:paraId="398773B4" w14:textId="77777777" w:rsidR="00816D0E" w:rsidRDefault="00816D0E" w:rsidP="00816D0E">
      <w:pPr>
        <w:pStyle w:val="1e"/>
      </w:pPr>
    </w:p>
    <w:p w14:paraId="1C6E8C38" w14:textId="77777777" w:rsidR="00816D0E" w:rsidRDefault="00816D0E" w:rsidP="00816D0E">
      <w:pPr>
        <w:pStyle w:val="1e"/>
      </w:pPr>
    </w:p>
    <w:p w14:paraId="5806134A" w14:textId="77777777" w:rsidR="00816D0E" w:rsidRDefault="00816D0E" w:rsidP="00816D0E">
      <w:pPr>
        <w:pStyle w:val="1e"/>
      </w:pPr>
    </w:p>
    <w:p w14:paraId="7C1EDAA4" w14:textId="77777777" w:rsidR="00816D0E" w:rsidRDefault="00816D0E" w:rsidP="00816D0E">
      <w:pPr>
        <w:pStyle w:val="1e"/>
      </w:pPr>
    </w:p>
    <w:p w14:paraId="46B6C0D6" w14:textId="77777777" w:rsidR="00816D0E" w:rsidRDefault="00816D0E" w:rsidP="00816D0E">
      <w:pPr>
        <w:pStyle w:val="1e"/>
      </w:pPr>
      <w:r>
        <w:rPr>
          <w:noProof/>
        </w:rPr>
        <mc:AlternateContent>
          <mc:Choice Requires="wps">
            <w:drawing>
              <wp:anchor distT="0" distB="0" distL="114300" distR="114300" simplePos="0" relativeHeight="251835392" behindDoc="0" locked="0" layoutInCell="1" allowOverlap="1" wp14:anchorId="4AF9F769" wp14:editId="729553FA">
                <wp:simplePos x="0" y="0"/>
                <wp:positionH relativeFrom="column">
                  <wp:posOffset>2753360</wp:posOffset>
                </wp:positionH>
                <wp:positionV relativeFrom="paragraph">
                  <wp:posOffset>88265</wp:posOffset>
                </wp:positionV>
                <wp:extent cx="260350" cy="323850"/>
                <wp:effectExtent l="0" t="0" r="63500" b="57150"/>
                <wp:wrapNone/>
                <wp:docPr id="202" name="直接箭头连接符 202"/>
                <wp:cNvGraphicFramePr/>
                <a:graphic xmlns:a="http://schemas.openxmlformats.org/drawingml/2006/main">
                  <a:graphicData uri="http://schemas.microsoft.com/office/word/2010/wordprocessingShape">
                    <wps:wsp>
                      <wps:cNvCnPr/>
                      <wps:spPr>
                        <a:xfrm>
                          <a:off x="0" y="0"/>
                          <a:ext cx="26035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56299" id="直接箭头连接符 202" o:spid="_x0000_s1026" type="#_x0000_t32" style="position:absolute;left:0;text-align:left;margin-left:216.8pt;margin-top:6.95pt;width:20.5pt;height:2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" strokecolor="black [3213]">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65C3A00B" wp14:editId="1CDFBA83">
                <wp:simplePos x="0" y="0"/>
                <wp:positionH relativeFrom="column">
                  <wp:posOffset>2721610</wp:posOffset>
                </wp:positionH>
                <wp:positionV relativeFrom="paragraph">
                  <wp:posOffset>88265</wp:posOffset>
                </wp:positionV>
                <wp:extent cx="1758950" cy="292100"/>
                <wp:effectExtent l="0" t="0" r="69850" b="88900"/>
                <wp:wrapNone/>
                <wp:docPr id="203" name="直接箭头连接符 203"/>
                <wp:cNvGraphicFramePr/>
                <a:graphic xmlns:a="http://schemas.openxmlformats.org/drawingml/2006/main">
                  <a:graphicData uri="http://schemas.microsoft.com/office/word/2010/wordprocessingShape">
                    <wps:wsp>
                      <wps:cNvCnPr/>
                      <wps:spPr>
                        <a:xfrm>
                          <a:off x="0" y="0"/>
                          <a:ext cx="17589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55267" id="直接箭头连接符 203" o:spid="_x0000_s1026" type="#_x0000_t32" style="position:absolute;left:0;text-align:left;margin-left:214.3pt;margin-top:6.95pt;width:138.5pt;height:2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" strokecolor="black [3213]">
                <v:stroke endarrow="block"/>
              </v:shape>
            </w:pict>
          </mc:Fallback>
        </mc:AlternateContent>
      </w:r>
      <w:r>
        <w:rPr>
          <w:noProof/>
        </w:rPr>
        <mc:AlternateContent>
          <mc:Choice Requires="wps">
            <w:drawing>
              <wp:anchor distT="0" distB="0" distL="114300" distR="114300" simplePos="0" relativeHeight="251834368" behindDoc="0" locked="0" layoutInCell="1" allowOverlap="1" wp14:anchorId="4E02F860" wp14:editId="62FF4AF9">
                <wp:simplePos x="0" y="0"/>
                <wp:positionH relativeFrom="column">
                  <wp:posOffset>1762760</wp:posOffset>
                </wp:positionH>
                <wp:positionV relativeFrom="paragraph">
                  <wp:posOffset>88265</wp:posOffset>
                </wp:positionV>
                <wp:extent cx="958850" cy="292100"/>
                <wp:effectExtent l="38100" t="0" r="12700" b="69850"/>
                <wp:wrapNone/>
                <wp:docPr id="204" name="直接箭头连接符 204"/>
                <wp:cNvGraphicFramePr/>
                <a:graphic xmlns:a="http://schemas.openxmlformats.org/drawingml/2006/main">
                  <a:graphicData uri="http://schemas.microsoft.com/office/word/2010/wordprocessingShape">
                    <wps:wsp>
                      <wps:cNvCnPr/>
                      <wps:spPr>
                        <a:xfrm flipH="1">
                          <a:off x="0" y="0"/>
                          <a:ext cx="9588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05CC1" id="直接箭头连接符 204" o:spid="_x0000_s1026" type="#_x0000_t32" style="position:absolute;left:0;text-align:left;margin-left:138.8pt;margin-top:6.95pt;width:75.5pt;height:23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" strokecolor="black [3213]">
                <v:stroke endarrow="block"/>
              </v:shape>
            </w:pict>
          </mc:Fallback>
        </mc:AlternateContent>
      </w:r>
    </w:p>
    <w:p w14:paraId="6C10A3F0" w14:textId="77777777" w:rsidR="00816D0E" w:rsidRDefault="00816D0E" w:rsidP="00816D0E">
      <w:pPr>
        <w:pStyle w:val="1e"/>
      </w:pPr>
      <w:r>
        <w:rPr>
          <w:noProof/>
        </w:rPr>
        <mc:AlternateContent>
          <mc:Choice Requires="wpg">
            <w:drawing>
              <wp:anchor distT="0" distB="0" distL="114300" distR="114300" simplePos="0" relativeHeight="251831296" behindDoc="0" locked="0" layoutInCell="1" allowOverlap="1" wp14:anchorId="76EC12F6" wp14:editId="59A065C5">
                <wp:simplePos x="0" y="0"/>
                <wp:positionH relativeFrom="column">
                  <wp:posOffset>4296410</wp:posOffset>
                </wp:positionH>
                <wp:positionV relativeFrom="paragraph">
                  <wp:posOffset>185420</wp:posOffset>
                </wp:positionV>
                <wp:extent cx="1073150" cy="1091565"/>
                <wp:effectExtent l="0" t="0" r="12700" b="13335"/>
                <wp:wrapNone/>
                <wp:docPr id="205" name="组合 205"/>
                <wp:cNvGraphicFramePr/>
                <a:graphic xmlns:a="http://schemas.openxmlformats.org/drawingml/2006/main">
                  <a:graphicData uri="http://schemas.microsoft.com/office/word/2010/wordprocessingGroup">
                    <wpg:wgp>
                      <wpg:cNvGrpSpPr/>
                      <wpg:grpSpPr>
                        <a:xfrm>
                          <a:off x="0" y="0"/>
                          <a:ext cx="1073150" cy="1091565"/>
                          <a:chOff x="0" y="0"/>
                          <a:chExt cx="895350" cy="1104335"/>
                        </a:xfrm>
                      </wpg:grpSpPr>
                      <wps:wsp>
                        <wps:cNvPr id="206" name="矩形 206"/>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C3EC0" w14:textId="77777777" w:rsidR="00787798" w:rsidRPr="00EC7F2F" w:rsidRDefault="00787798" w:rsidP="00816D0E">
                              <w:pPr>
                                <w:spacing w:before="0" w:after="0" w:line="240" w:lineRule="auto"/>
                                <w:ind w:left="0"/>
                                <w:jc w:val="center"/>
                                <w:rPr>
                                  <w:color w:val="000000" w:themeColor="text1"/>
                                </w:rPr>
                              </w:pPr>
                              <w:r>
                                <w:rPr>
                                  <w:rFonts w:hint="eastAsia"/>
                                  <w:color w:val="000000" w:themeColor="text1"/>
                                </w:rPr>
                                <w:t>基金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0" y="279400"/>
                            <a:ext cx="895350" cy="8249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36E99" w14:textId="77777777" w:rsidR="00787798" w:rsidRDefault="00787798" w:rsidP="00816D0E">
                              <w:pPr>
                                <w:spacing w:before="0" w:after="0" w:line="240" w:lineRule="auto"/>
                                <w:ind w:left="0"/>
                                <w:rPr>
                                  <w:color w:val="000000" w:themeColor="text1"/>
                                  <w:u w:val="single"/>
                                </w:rPr>
                              </w:pPr>
                              <w:r>
                                <w:rPr>
                                  <w:rFonts w:hint="eastAsia"/>
                                  <w:color w:val="000000" w:themeColor="text1"/>
                                  <w:u w:val="single"/>
                                </w:rPr>
                                <w:t>基金编号</w:t>
                              </w:r>
                            </w:p>
                            <w:p w14:paraId="73F6B759"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5AE4D461"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12F6" id="组合 205" o:spid="_x0000_s1077" style="position:absolute;left:0;text-align:left;margin-left:338.3pt;margin-top:14.6pt;width:84.5pt;height:85.95pt;z-index:251831296;mso-width-relative:margin;mso-height-relative:margin" coordsize="8953,1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">
                <v:rect id="矩形 206" o:spid="_x0000_s1078"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8YA&#10;AADcAAAADwAAAGRycy9kb3ducmV2LnhtbESPQWvCQBSE74X+h+UVvIhu9CAluoq0tOQghWp78PbM&#10;PrPR7NuQfWr8991CocdhZr5hFqveN+pKXawDG5iMM1DEZbA1Vwa+dm+jZ1BRkC02gcnAnSKslo8P&#10;C8xtuPEnXbdSqQThmKMBJ9LmWsfSkcc4Di1x8o6h8yhJdpW2Hd4S3Dd6mmUz7bHmtOCwpRdH5Xl7&#10;8Qb2RS/VafIumzMOv4eFO5QfrwdjBk/9eg5KqJf/8F+7sAam2Qx+z6Qj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8YAAADcAAAADwAAAAAAAAAAAAAAAACYAgAAZHJz&#10;L2Rvd25yZXYueG1sUEsFBgAAAAAEAAQA9QAAAIsDAAAAAA==&#10;" filled="f" strokecolor="black [3213]" strokeweight="1pt">
                  <v:textbox>
                    <w:txbxContent>
                      <w:p w14:paraId="6EBC3EC0" w14:textId="77777777" w:rsidR="00787798" w:rsidRPr="00EC7F2F" w:rsidRDefault="00787798" w:rsidP="00816D0E">
                        <w:pPr>
                          <w:spacing w:before="0" w:after="0" w:line="240" w:lineRule="auto"/>
                          <w:ind w:left="0"/>
                          <w:jc w:val="center"/>
                          <w:rPr>
                            <w:color w:val="000000" w:themeColor="text1"/>
                          </w:rPr>
                        </w:pPr>
                        <w:r>
                          <w:rPr>
                            <w:rFonts w:hint="eastAsia"/>
                            <w:color w:val="000000" w:themeColor="text1"/>
                          </w:rPr>
                          <w:t>基金</w:t>
                        </w:r>
                      </w:p>
                    </w:txbxContent>
                  </v:textbox>
                </v:rect>
                <v:rect id="矩形 207" o:spid="_x0000_s1079" style="position:absolute;top:2794;width:8953;height:8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CYMYA&#10;AADcAAAADwAAAGRycy9kb3ducmV2LnhtbESPQWvCQBSE70L/w/IKvYhu9FBLdJXSouRQCrV68PbM&#10;PrOp2bch+6rpv+8WCh6HmfmGWax636gLdbEObGAyzkARl8HWXBnYfa5HT6CiIFtsApOBH4qwWt4N&#10;FpjbcOUPumylUgnCMUcDTqTNtY6lI49xHFri5J1C51GS7CptO7wmuG/0NMsetcea04LDll4cleft&#10;tzdwKHqpviYbeTvjcD8s3LF8fz0a83DfP89BCfVyC/+3C2tgms3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WCYMYAAADcAAAADwAAAAAAAAAAAAAAAACYAgAAZHJz&#10;L2Rvd25yZXYueG1sUEsFBgAAAAAEAAQA9QAAAIsDAAAAAA==&#10;" filled="f" strokecolor="black [3213]" strokeweight="1pt">
                  <v:textbox>
                    <w:txbxContent>
                      <w:p w14:paraId="56436E99" w14:textId="77777777" w:rsidR="00787798" w:rsidRDefault="00787798" w:rsidP="00816D0E">
                        <w:pPr>
                          <w:spacing w:before="0" w:after="0" w:line="240" w:lineRule="auto"/>
                          <w:ind w:left="0"/>
                          <w:rPr>
                            <w:color w:val="000000" w:themeColor="text1"/>
                            <w:u w:val="single"/>
                          </w:rPr>
                        </w:pPr>
                        <w:r>
                          <w:rPr>
                            <w:rFonts w:hint="eastAsia"/>
                            <w:color w:val="000000" w:themeColor="text1"/>
                            <w:u w:val="single"/>
                          </w:rPr>
                          <w:t>基金编号</w:t>
                        </w:r>
                      </w:p>
                      <w:p w14:paraId="73F6B759"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5AE4D461"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30272" behindDoc="0" locked="0" layoutInCell="1" allowOverlap="1" wp14:anchorId="796D20E3" wp14:editId="6A939B00">
                <wp:simplePos x="0" y="0"/>
                <wp:positionH relativeFrom="column">
                  <wp:posOffset>2753360</wp:posOffset>
                </wp:positionH>
                <wp:positionV relativeFrom="paragraph">
                  <wp:posOffset>185420</wp:posOffset>
                </wp:positionV>
                <wp:extent cx="1079500" cy="1092200"/>
                <wp:effectExtent l="0" t="0" r="25400" b="12700"/>
                <wp:wrapNone/>
                <wp:docPr id="208" name="组合 208"/>
                <wp:cNvGraphicFramePr/>
                <a:graphic xmlns:a="http://schemas.openxmlformats.org/drawingml/2006/main">
                  <a:graphicData uri="http://schemas.microsoft.com/office/word/2010/wordprocessingGroup">
                    <wpg:wgp>
                      <wpg:cNvGrpSpPr/>
                      <wpg:grpSpPr>
                        <a:xfrm>
                          <a:off x="0" y="0"/>
                          <a:ext cx="1079500" cy="1092200"/>
                          <a:chOff x="0" y="0"/>
                          <a:chExt cx="895350" cy="1155700"/>
                        </a:xfrm>
                      </wpg:grpSpPr>
                      <wps:wsp>
                        <wps:cNvPr id="209" name="矩形 209"/>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CCE29" w14:textId="77777777" w:rsidR="00787798" w:rsidRPr="00AA0FDA" w:rsidRDefault="00787798" w:rsidP="00816D0E">
                              <w:pPr>
                                <w:spacing w:before="0" w:after="0" w:line="240" w:lineRule="auto"/>
                                <w:ind w:left="0"/>
                                <w:jc w:val="center"/>
                                <w:rPr>
                                  <w:color w:val="000000" w:themeColor="text1"/>
                                </w:rPr>
                              </w:pPr>
                              <w:r>
                                <w:rPr>
                                  <w:rFonts w:cs="Huawei Sans" w:hint="eastAsia"/>
                                  <w:color w:val="000000" w:themeColor="text1"/>
                                </w:rPr>
                                <w:t>保险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DC6C6" w14:textId="77777777" w:rsidR="00787798" w:rsidRDefault="00787798" w:rsidP="00816D0E">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06FF69BB"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0F87EF92"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6D20E3" id="组合 208" o:spid="_x0000_s1080" style="position:absolute;left:0;text-align:left;margin-left:216.8pt;margin-top:14.6pt;width:85pt;height:86pt;z-index:251830272;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">
                <v:rect id="矩形 209" o:spid="_x0000_s1081"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zicYA&#10;AADcAAAADwAAAGRycy9kb3ducmV2LnhtbESPQWvCQBSE70L/w/IKvYhu9FBsdJXSouRQCrV68PbM&#10;PrOp2bch+6rpv+8WCh6HmfmGWax636gLdbEObGAyzkARl8HWXBnYfa5HM1BRkC02gcnAD0VYLe8G&#10;C8xtuPIHXbZSqQThmKMBJ9LmWsfSkcc4Di1x8k6h8yhJdpW2HV4T3Dd6mmWP2mPNacFhSy+OyvP2&#10;2xs4FL1UX5ONvJ1xuB8W7li+vx6Nebjvn+eghHq5hf/bhTUwzZ7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azicYAAADcAAAADwAAAAAAAAAAAAAAAACYAgAAZHJz&#10;L2Rvd25yZXYueG1sUEsFBgAAAAAEAAQA9QAAAIsDAAAAAA==&#10;" filled="f" strokecolor="black [3213]" strokeweight="1pt">
                  <v:textbox>
                    <w:txbxContent>
                      <w:p w14:paraId="02DCCE29" w14:textId="77777777" w:rsidR="00787798" w:rsidRPr="00AA0FDA" w:rsidRDefault="00787798" w:rsidP="00816D0E">
                        <w:pPr>
                          <w:spacing w:before="0" w:after="0" w:line="240" w:lineRule="auto"/>
                          <w:ind w:left="0"/>
                          <w:jc w:val="center"/>
                          <w:rPr>
                            <w:color w:val="000000" w:themeColor="text1"/>
                          </w:rPr>
                        </w:pPr>
                        <w:r>
                          <w:rPr>
                            <w:rFonts w:cs="Huawei Sans" w:hint="eastAsia"/>
                            <w:color w:val="000000" w:themeColor="text1"/>
                          </w:rPr>
                          <w:t>保险</w:t>
                        </w:r>
                      </w:p>
                    </w:txbxContent>
                  </v:textbox>
                </v:rect>
                <v:rect id="矩形 210" o:spid="_x0000_s1082"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MycMA&#10;AADcAAAADwAAAGRycy9kb3ducmV2LnhtbERPTWvCQBC9C/6HZQpeRDfxUCR1lVJpyaEUqu2htzE7&#10;ZlOzsyE7avrvuwfB4+N9rzaDb9WF+tgENpDPM1DEVbAN1wa+9q+zJagoyBbbwGTgjyJs1uPRCgsb&#10;rvxJl53UKoVwLNCAE+kKrWPlyGOch444ccfQe5QE+1rbHq8p3Ld6kWWP2mPDqcFhRy+OqtPu7A38&#10;lIPUv/mbvJ9w+j0t3aH62B6MmTwMz0+ghAa5i2/u0hpY5Gl+OpOO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WMycMAAADcAAAADwAAAAAAAAAAAAAAAACYAgAAZHJzL2Rv&#10;d25yZXYueG1sUEsFBgAAAAAEAAQA9QAAAIgDAAAAAA==&#10;" filled="f" strokecolor="black [3213]" strokeweight="1pt">
                  <v:textbox>
                    <w:txbxContent>
                      <w:p w14:paraId="323DC6C6" w14:textId="77777777" w:rsidR="00787798" w:rsidRDefault="00787798" w:rsidP="00816D0E">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06FF69BB"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0F87EF92"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29248" behindDoc="0" locked="0" layoutInCell="1" allowOverlap="1" wp14:anchorId="3BAE36A0" wp14:editId="257279FC">
                <wp:simplePos x="0" y="0"/>
                <wp:positionH relativeFrom="column">
                  <wp:posOffset>1000760</wp:posOffset>
                </wp:positionH>
                <wp:positionV relativeFrom="paragraph">
                  <wp:posOffset>185420</wp:posOffset>
                </wp:positionV>
                <wp:extent cx="1365250" cy="1111250"/>
                <wp:effectExtent l="0" t="0" r="25400" b="12700"/>
                <wp:wrapNone/>
                <wp:docPr id="211" name="组合 211"/>
                <wp:cNvGraphicFramePr/>
                <a:graphic xmlns:a="http://schemas.openxmlformats.org/drawingml/2006/main">
                  <a:graphicData uri="http://schemas.microsoft.com/office/word/2010/wordprocessingGroup">
                    <wpg:wgp>
                      <wpg:cNvGrpSpPr/>
                      <wpg:grpSpPr>
                        <a:xfrm>
                          <a:off x="0" y="0"/>
                          <a:ext cx="1365250" cy="1111250"/>
                          <a:chOff x="0" y="0"/>
                          <a:chExt cx="895350" cy="1155700"/>
                        </a:xfrm>
                      </wpg:grpSpPr>
                      <wps:wsp>
                        <wps:cNvPr id="212" name="矩形 21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96B46" w14:textId="77777777" w:rsidR="00787798" w:rsidRPr="00EC7F2F" w:rsidRDefault="00787798" w:rsidP="00816D0E">
                              <w:pPr>
                                <w:spacing w:before="0" w:after="0" w:line="240" w:lineRule="auto"/>
                                <w:ind w:left="0"/>
                                <w:rPr>
                                  <w:color w:val="000000" w:themeColor="text1"/>
                                </w:rPr>
                              </w:pPr>
                              <w:r>
                                <w:rPr>
                                  <w:rFonts w:hint="eastAsia"/>
                                  <w:color w:val="000000" w:themeColor="text1"/>
                                </w:rPr>
                                <w:t>理财</w:t>
                              </w:r>
                              <w:r>
                                <w:rPr>
                                  <w:color w:val="000000" w:themeColor="text1"/>
                                </w:rPr>
                                <w:t>产品</w:t>
                              </w:r>
                            </w:p>
                            <w:p w14:paraId="79655A3B" w14:textId="77777777" w:rsidR="00787798" w:rsidRPr="00EC7F2F" w:rsidRDefault="00787798" w:rsidP="00816D0E">
                              <w:pPr>
                                <w:spacing w:before="0" w:after="0" w:line="240" w:lineRule="auto"/>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矩形 21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E18583" w14:textId="77777777" w:rsidR="00787798" w:rsidRDefault="00787798" w:rsidP="00816D0E">
                              <w:pPr>
                                <w:spacing w:before="0" w:after="0" w:line="240" w:lineRule="auto"/>
                                <w:ind w:left="0"/>
                                <w:rPr>
                                  <w:color w:val="000000" w:themeColor="text1"/>
                                  <w:u w:val="single"/>
                                </w:rPr>
                              </w:pPr>
                              <w:r>
                                <w:rPr>
                                  <w:color w:val="000000" w:themeColor="text1"/>
                                  <w:u w:val="single"/>
                                </w:rPr>
                                <w:t>产品编号</w:t>
                              </w:r>
                            </w:p>
                            <w:p w14:paraId="5BCBDE09"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3711EB64"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E36A0" id="组合 211" o:spid="_x0000_s1083" style="position:absolute;left:0;text-align:left;margin-left:78.8pt;margin-top:14.6pt;width:107.5pt;height:87.5pt;z-index:251829248;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">
                <v:rect id="矩形 212" o:spid="_x0000_s1084"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3JcYA&#10;AADcAAAADwAAAGRycy9kb3ducmV2LnhtbESPQUvDQBSE74L/YXlCL8VukoNI7LaUiiWHItjWg7fX&#10;7DMbm30bsq9t/PeuIHgcZuYbZr4cfacuNMQ2sIF8loEiroNtuTFw2L/cP4KKgmyxC0wGvinCcnF7&#10;M8fShiu/0WUnjUoQjiUacCJ9qXWsHXmMs9ATJ+8zDB4lyaHRdsBrgvtOF1n2oD22nBYc9rR2VJ92&#10;Z2/goxql+co3sj3h9H1auWP9+nw0ZnI3rp5ACY3yH/5rV9ZAkRfweyY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u3JcYAAADcAAAADwAAAAAAAAAAAAAAAACYAgAAZHJz&#10;L2Rvd25yZXYueG1sUEsFBgAAAAAEAAQA9QAAAIsDAAAAAA==&#10;" filled="f" strokecolor="black [3213]" strokeweight="1pt">
                  <v:textbox>
                    <w:txbxContent>
                      <w:p w14:paraId="79096B46" w14:textId="77777777" w:rsidR="00787798" w:rsidRPr="00EC7F2F" w:rsidRDefault="00787798" w:rsidP="00816D0E">
                        <w:pPr>
                          <w:spacing w:before="0" w:after="0" w:line="240" w:lineRule="auto"/>
                          <w:ind w:left="0"/>
                          <w:rPr>
                            <w:color w:val="000000" w:themeColor="text1"/>
                          </w:rPr>
                        </w:pPr>
                        <w:r>
                          <w:rPr>
                            <w:rFonts w:hint="eastAsia"/>
                            <w:color w:val="000000" w:themeColor="text1"/>
                          </w:rPr>
                          <w:t>理财</w:t>
                        </w:r>
                        <w:r>
                          <w:rPr>
                            <w:color w:val="000000" w:themeColor="text1"/>
                          </w:rPr>
                          <w:t>产品</w:t>
                        </w:r>
                      </w:p>
                      <w:p w14:paraId="79655A3B" w14:textId="77777777" w:rsidR="00787798" w:rsidRPr="00EC7F2F" w:rsidRDefault="00787798" w:rsidP="00816D0E">
                        <w:pPr>
                          <w:spacing w:before="0" w:after="0" w:line="240" w:lineRule="auto"/>
                          <w:ind w:left="0"/>
                          <w:jc w:val="center"/>
                          <w:rPr>
                            <w:color w:val="000000" w:themeColor="text1"/>
                          </w:rPr>
                        </w:pPr>
                      </w:p>
                    </w:txbxContent>
                  </v:textbox>
                </v:rect>
                <v:rect id="矩形 213" o:spid="_x0000_s1085"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vscA&#10;AADcAAAADwAAAGRycy9kb3ducmV2LnhtbESPQUvDQBSE74L/YXmCl9JuUkEk7bYURclBBGt76O01&#10;+5pNm30bss82/ntXEHocZuYbZr4cfKvO1McmsIF8koEiroJtuDaw+XodP4GKgmyxDUwGfijCcnF7&#10;M8fChgt/0nkttUoQjgUacCJdoXWsHHmMk9ARJ+8Qeo+SZF9r2+MlwX2rp1n2qD02nBYcdvTsqDqt&#10;v72BXTlIfczf5P2Eo+2odPvq42VvzP3dsJqBEhrkGv5vl9bANH+A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nEr7HAAAA3AAAAA8AAAAAAAAAAAAAAAAAmAIAAGRy&#10;cy9kb3ducmV2LnhtbFBLBQYAAAAABAAEAPUAAACMAwAAAAA=&#10;" filled="f" strokecolor="black [3213]" strokeweight="1pt">
                  <v:textbox>
                    <w:txbxContent>
                      <w:p w14:paraId="79E18583" w14:textId="77777777" w:rsidR="00787798" w:rsidRDefault="00787798" w:rsidP="00816D0E">
                        <w:pPr>
                          <w:spacing w:before="0" w:after="0" w:line="240" w:lineRule="auto"/>
                          <w:ind w:left="0"/>
                          <w:rPr>
                            <w:color w:val="000000" w:themeColor="text1"/>
                            <w:u w:val="single"/>
                          </w:rPr>
                        </w:pPr>
                        <w:r>
                          <w:rPr>
                            <w:color w:val="000000" w:themeColor="text1"/>
                            <w:u w:val="single"/>
                          </w:rPr>
                          <w:t>产品编号</w:t>
                        </w:r>
                      </w:p>
                      <w:p w14:paraId="5BCBDE09" w14:textId="77777777" w:rsidR="00787798" w:rsidRDefault="00787798" w:rsidP="00816D0E">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3711EB64" w14:textId="77777777" w:rsidR="00787798" w:rsidRPr="00EC7F2F" w:rsidRDefault="00787798" w:rsidP="00816D0E">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p>
    <w:p w14:paraId="556E11FE" w14:textId="77777777" w:rsidR="00816D0E" w:rsidRDefault="00816D0E" w:rsidP="00816D0E">
      <w:pPr>
        <w:pStyle w:val="1e"/>
      </w:pPr>
    </w:p>
    <w:p w14:paraId="7AB51503" w14:textId="77777777" w:rsidR="00816D0E" w:rsidRDefault="00816D0E" w:rsidP="00816D0E">
      <w:pPr>
        <w:pStyle w:val="1e"/>
      </w:pPr>
    </w:p>
    <w:p w14:paraId="0FF408D5" w14:textId="77777777" w:rsidR="00816D0E" w:rsidRDefault="00816D0E" w:rsidP="00816D0E">
      <w:pPr>
        <w:pStyle w:val="1e"/>
      </w:pPr>
    </w:p>
    <w:p w14:paraId="200386DB" w14:textId="77777777" w:rsidR="00816D0E" w:rsidRDefault="00816D0E" w:rsidP="00816D0E">
      <w:pPr>
        <w:pStyle w:val="1e"/>
      </w:pPr>
    </w:p>
    <w:p w14:paraId="4259513B" w14:textId="77777777" w:rsidR="00816D0E" w:rsidRDefault="00816D0E" w:rsidP="00816D0E">
      <w:pPr>
        <w:pStyle w:val="1e"/>
      </w:pPr>
    </w:p>
    <w:p w14:paraId="778E1DD2" w14:textId="77777777" w:rsidR="00816D0E" w:rsidRDefault="00816D0E" w:rsidP="00816D0E">
      <w:pPr>
        <w:pStyle w:val="9"/>
      </w:pPr>
      <w:r>
        <w:t>金融数据</w:t>
      </w:r>
      <w:r>
        <w:rPr>
          <w:rFonts w:hint="eastAsia"/>
        </w:rPr>
        <w:t>关系模型</w:t>
      </w:r>
      <w:r>
        <w:t>设计图</w:t>
      </w:r>
    </w:p>
    <w:p w14:paraId="45661926" w14:textId="77777777" w:rsidR="00816D0E" w:rsidRDefault="00816D0E" w:rsidP="00816D0E">
      <w:pPr>
        <w:pStyle w:val="1e"/>
      </w:pPr>
    </w:p>
    <w:p w14:paraId="03A0D1AA" w14:textId="77777777" w:rsidR="00816D0E" w:rsidRDefault="00816D0E" w:rsidP="00816D0E">
      <w:pPr>
        <w:pStyle w:val="1e"/>
      </w:pPr>
      <w:r>
        <w:lastRenderedPageBreak/>
        <w:t>说明</w:t>
      </w:r>
      <w:r>
        <w:rPr>
          <w:rFonts w:hint="eastAsia"/>
        </w:rPr>
        <w:t>：</w:t>
      </w:r>
    </w:p>
    <w:p w14:paraId="4B9829E5" w14:textId="77777777" w:rsidR="00816D0E" w:rsidRDefault="00816D0E" w:rsidP="00816D0E">
      <w:pPr>
        <w:pStyle w:val="4a"/>
      </w:pPr>
      <w:r>
        <w:rPr>
          <w:rFonts w:hint="eastAsia"/>
        </w:rPr>
        <w:t>由于</w:t>
      </w:r>
      <w:r w:rsidRPr="00B47379">
        <w:t>一个客户可以办理多张银行卡</w:t>
      </w:r>
      <w:r>
        <w:rPr>
          <w:rFonts w:hint="eastAsia"/>
        </w:rPr>
        <w:t>，</w:t>
      </w:r>
      <w:r>
        <w:t>所以银行卡表</w:t>
      </w:r>
      <w:r>
        <w:rPr>
          <w:rFonts w:hint="eastAsia"/>
        </w:rPr>
        <w:t>引用客户</w:t>
      </w:r>
      <w:r>
        <w:t>表的</w:t>
      </w:r>
      <w:r>
        <w:rPr>
          <w:rFonts w:hint="eastAsia"/>
        </w:rPr>
        <w:t>客户</w:t>
      </w:r>
      <w:r>
        <w:t>编号作为外键</w:t>
      </w:r>
      <w:r>
        <w:rPr>
          <w:rFonts w:hint="eastAsia"/>
        </w:rPr>
        <w:t>。</w:t>
      </w:r>
    </w:p>
    <w:p w14:paraId="278C0671" w14:textId="77777777" w:rsidR="00816D0E" w:rsidRPr="001B5C8B" w:rsidRDefault="00816D0E" w:rsidP="00816D0E">
      <w:pPr>
        <w:pStyle w:val="4a"/>
      </w:pPr>
      <w:r>
        <w:t>由于</w:t>
      </w:r>
      <w:r w:rsidRPr="00B47379">
        <w:t>一个客户可以购买多个理财产品，同一类理财产品可由多个客户购买</w:t>
      </w:r>
      <w:r>
        <w:rPr>
          <w:rFonts w:hint="eastAsia"/>
        </w:rPr>
        <w:t>。</w:t>
      </w:r>
      <w:r>
        <w:t>所以生成关系表</w:t>
      </w:r>
      <w:r>
        <w:rPr>
          <w:rFonts w:hint="eastAsia"/>
        </w:rPr>
        <w:t>——资产</w:t>
      </w:r>
      <w:r>
        <w:t>表</w:t>
      </w:r>
      <w:r>
        <w:rPr>
          <w:rFonts w:hint="eastAsia"/>
        </w:rPr>
        <w:t>。</w:t>
      </w:r>
      <w:r>
        <w:t>资产表引用客户表的</w:t>
      </w:r>
      <w:r>
        <w:rPr>
          <w:rFonts w:hint="eastAsia"/>
        </w:rPr>
        <w:t>商品</w:t>
      </w:r>
      <w:r>
        <w:t>编号作为外键</w:t>
      </w:r>
      <w:r>
        <w:rPr>
          <w:rFonts w:hint="eastAsia"/>
        </w:rPr>
        <w:t>，</w:t>
      </w:r>
      <w:r>
        <w:t>引用理财产品</w:t>
      </w:r>
      <w:r>
        <w:rPr>
          <w:rFonts w:hint="eastAsia"/>
        </w:rPr>
        <w:t>表的产品编号</w:t>
      </w:r>
      <w:r>
        <w:t>作为外键</w:t>
      </w:r>
      <w:r>
        <w:rPr>
          <w:rFonts w:hint="eastAsia"/>
        </w:rPr>
        <w:t>，并且</w:t>
      </w:r>
      <w:r>
        <w:t>添加</w:t>
      </w:r>
      <w:r w:rsidRPr="00C14AF5">
        <w:rPr>
          <w:rFonts w:cs="Huawei Sans"/>
        </w:rPr>
        <w:t>商品状态</w:t>
      </w:r>
      <w:r w:rsidRPr="00C14AF5">
        <w:rPr>
          <w:rFonts w:cs="Huawei Sans" w:hint="eastAsia"/>
        </w:rPr>
        <w:t>、</w:t>
      </w:r>
      <w:r w:rsidRPr="00C14AF5">
        <w:rPr>
          <w:rFonts w:cs="Huawei Sans"/>
        </w:rPr>
        <w:t>商品数量</w:t>
      </w:r>
      <w:r w:rsidRPr="00C14AF5">
        <w:rPr>
          <w:rFonts w:cs="Huawei Sans" w:hint="eastAsia"/>
        </w:rPr>
        <w:t>、</w:t>
      </w:r>
      <w:r w:rsidRPr="00C14AF5">
        <w:rPr>
          <w:rFonts w:cs="Huawei Sans"/>
        </w:rPr>
        <w:t>商品收益和购买时间</w:t>
      </w:r>
      <w:r>
        <w:rPr>
          <w:rFonts w:cs="Huawei Sans" w:hint="eastAsia"/>
        </w:rPr>
        <w:t>等属性。</w:t>
      </w:r>
    </w:p>
    <w:p w14:paraId="41DFE522" w14:textId="77777777" w:rsidR="00816D0E" w:rsidRPr="00B47379" w:rsidRDefault="00816D0E" w:rsidP="00816D0E">
      <w:pPr>
        <w:pStyle w:val="4a"/>
      </w:pPr>
      <w:r>
        <w:t>客户和保险</w:t>
      </w:r>
      <w:r>
        <w:rPr>
          <w:rFonts w:hint="eastAsia"/>
        </w:rPr>
        <w:t>、</w:t>
      </w:r>
      <w:r>
        <w:t>客户和基金的关系同理</w:t>
      </w:r>
      <w:r>
        <w:rPr>
          <w:rFonts w:hint="eastAsia"/>
        </w:rPr>
        <w:t>，所以资产</w:t>
      </w:r>
      <w:r>
        <w:t>表同样作为生成的关系表</w:t>
      </w:r>
      <w:r>
        <w:rPr>
          <w:rFonts w:hint="eastAsia"/>
        </w:rPr>
        <w:t>，</w:t>
      </w:r>
      <w:r>
        <w:t>修改资产表的理财产品编号为商品编号</w:t>
      </w:r>
      <w:r>
        <w:rPr>
          <w:rFonts w:hint="eastAsia"/>
        </w:rPr>
        <w:t>，</w:t>
      </w:r>
      <w:r>
        <w:t>商品编号引用自理财产品表</w:t>
      </w:r>
      <w:r>
        <w:rPr>
          <w:rFonts w:hint="eastAsia"/>
        </w:rPr>
        <w:t>、保险和基金表的编号。</w:t>
      </w:r>
    </w:p>
    <w:p w14:paraId="10842871" w14:textId="77777777" w:rsidR="00816D0E" w:rsidRDefault="00816D0E" w:rsidP="00816D0E">
      <w:pPr>
        <w:pStyle w:val="3"/>
        <w:numPr>
          <w:ilvl w:val="2"/>
          <w:numId w:val="4"/>
        </w:numPr>
      </w:pPr>
      <w:bookmarkStart w:id="38" w:name="_Toc55836211"/>
      <w:r>
        <w:rPr>
          <w:rFonts w:hint="eastAsia"/>
        </w:rPr>
        <w:t>物理模型</w:t>
      </w:r>
      <w:bookmarkEnd w:id="38"/>
    </w:p>
    <w:p w14:paraId="391043B4" w14:textId="77777777" w:rsidR="00816D0E" w:rsidRDefault="00816D0E" w:rsidP="00816D0E">
      <w:pPr>
        <w:pStyle w:val="1e"/>
      </w:pPr>
      <w:r>
        <w:t>对象及</w:t>
      </w:r>
      <w:r w:rsidRPr="00D748B1">
        <w:t>属性对应的编号为</w:t>
      </w:r>
      <w:r>
        <w:rPr>
          <w:rFonts w:hint="eastAsia"/>
        </w:rPr>
        <w:t>：</w:t>
      </w:r>
    </w:p>
    <w:p w14:paraId="40022343" w14:textId="77777777" w:rsidR="00816D0E" w:rsidRPr="00D748B1" w:rsidRDefault="00816D0E" w:rsidP="00816D0E">
      <w:pPr>
        <w:pStyle w:val="renwu"/>
        <w:numPr>
          <w:ilvl w:val="0"/>
          <w:numId w:val="6"/>
        </w:numPr>
        <w:ind w:left="1446"/>
        <w:rPr>
          <w:rFonts w:cs="Huawei Sans"/>
        </w:rPr>
      </w:pPr>
      <w:r w:rsidRPr="00D748B1">
        <w:rPr>
          <w:rFonts w:cs="Huawei Sans"/>
        </w:rPr>
        <w:t>Client(c_id</w:t>
      </w:r>
      <w:r w:rsidRPr="00D748B1">
        <w:rPr>
          <w:rFonts w:cs="Huawei Sans"/>
        </w:rPr>
        <w:t>，</w:t>
      </w:r>
      <w:r w:rsidRPr="00D748B1">
        <w:rPr>
          <w:rFonts w:cs="Huawei Sans"/>
        </w:rPr>
        <w:t>c_name</w:t>
      </w:r>
      <w:r w:rsidRPr="00D748B1">
        <w:rPr>
          <w:rFonts w:cs="Huawei Sans"/>
        </w:rPr>
        <w:t>，</w:t>
      </w:r>
      <w:r w:rsidRPr="00D748B1">
        <w:rPr>
          <w:rFonts w:cs="Huawei Sans"/>
        </w:rPr>
        <w:t>c_mail</w:t>
      </w:r>
      <w:r w:rsidRPr="00D748B1">
        <w:rPr>
          <w:rFonts w:cs="Huawei Sans"/>
        </w:rPr>
        <w:t>，</w:t>
      </w:r>
      <w:r w:rsidRPr="00D748B1">
        <w:rPr>
          <w:rFonts w:cs="Huawei Sans"/>
        </w:rPr>
        <w:t>c_id_card</w:t>
      </w:r>
      <w:r w:rsidRPr="00D748B1">
        <w:rPr>
          <w:rFonts w:cs="Huawei Sans"/>
        </w:rPr>
        <w:t>，</w:t>
      </w:r>
      <w:r w:rsidRPr="00D748B1">
        <w:rPr>
          <w:rFonts w:cs="Huawei Sans"/>
        </w:rPr>
        <w:t>c_phone</w:t>
      </w:r>
      <w:r w:rsidRPr="00D748B1">
        <w:rPr>
          <w:rFonts w:cs="Huawei Sans"/>
        </w:rPr>
        <w:t>，</w:t>
      </w:r>
      <w:r w:rsidRPr="00D748B1">
        <w:rPr>
          <w:rFonts w:cs="Huawei Sans"/>
        </w:rPr>
        <w:t>c_password)</w:t>
      </w:r>
    </w:p>
    <w:p w14:paraId="2D0F9722" w14:textId="77777777" w:rsidR="00816D0E" w:rsidRPr="00D748B1" w:rsidRDefault="00816D0E" w:rsidP="00816D0E">
      <w:pPr>
        <w:pStyle w:val="renwu"/>
        <w:numPr>
          <w:ilvl w:val="0"/>
          <w:numId w:val="6"/>
        </w:numPr>
        <w:ind w:left="1446"/>
        <w:rPr>
          <w:rFonts w:cs="Huawei Sans"/>
        </w:rPr>
      </w:pPr>
      <w:r w:rsidRPr="00D748B1">
        <w:rPr>
          <w:rFonts w:cs="Huawei Sans"/>
        </w:rPr>
        <w:t>bank_card(b_number</w:t>
      </w:r>
      <w:r w:rsidRPr="00D748B1">
        <w:rPr>
          <w:rFonts w:cs="Huawei Sans"/>
        </w:rPr>
        <w:t>，</w:t>
      </w:r>
      <w:r w:rsidRPr="00D748B1">
        <w:rPr>
          <w:rFonts w:cs="Huawei Sans"/>
        </w:rPr>
        <w:t>b_type</w:t>
      </w:r>
      <w:r w:rsidRPr="00D748B1">
        <w:rPr>
          <w:rFonts w:cs="Huawei Sans"/>
        </w:rPr>
        <w:t>，</w:t>
      </w:r>
      <w:r w:rsidRPr="00074F08">
        <w:rPr>
          <w:rFonts w:cs="Huawei Sans"/>
          <w:b/>
          <w:color w:val="C00000"/>
        </w:rPr>
        <w:t>b_c_id</w:t>
      </w:r>
      <w:r w:rsidRPr="00D748B1">
        <w:rPr>
          <w:rFonts w:cs="Huawei Sans"/>
        </w:rPr>
        <w:t>)</w:t>
      </w:r>
    </w:p>
    <w:p w14:paraId="4A25CC5E" w14:textId="77777777" w:rsidR="00816D0E" w:rsidRPr="00D748B1" w:rsidRDefault="00816D0E" w:rsidP="00816D0E">
      <w:pPr>
        <w:pStyle w:val="renwu"/>
        <w:numPr>
          <w:ilvl w:val="0"/>
          <w:numId w:val="6"/>
        </w:numPr>
        <w:ind w:left="1446"/>
        <w:rPr>
          <w:rFonts w:cs="Huawei Sans"/>
        </w:rPr>
      </w:pPr>
      <w:r w:rsidRPr="00D748B1">
        <w:rPr>
          <w:rFonts w:cs="Huawei Sans"/>
        </w:rPr>
        <w:t>finances_product(p_name</w:t>
      </w:r>
      <w:r w:rsidRPr="00D748B1">
        <w:rPr>
          <w:rFonts w:cs="Huawei Sans"/>
        </w:rPr>
        <w:t>，</w:t>
      </w:r>
      <w:r w:rsidRPr="00D748B1">
        <w:rPr>
          <w:rFonts w:cs="Huawei Sans"/>
        </w:rPr>
        <w:t>p_id</w:t>
      </w:r>
      <w:r w:rsidRPr="00D748B1">
        <w:rPr>
          <w:rFonts w:cs="Huawei Sans"/>
        </w:rPr>
        <w:t>，</w:t>
      </w:r>
      <w:r w:rsidRPr="00D748B1">
        <w:rPr>
          <w:rFonts w:cs="Huawei Sans"/>
        </w:rPr>
        <w:t>p_description</w:t>
      </w:r>
      <w:r w:rsidRPr="00D748B1">
        <w:rPr>
          <w:rFonts w:cs="Huawei Sans"/>
        </w:rPr>
        <w:t>，</w:t>
      </w:r>
      <w:r w:rsidRPr="00D748B1">
        <w:rPr>
          <w:rFonts w:cs="Huawei Sans"/>
        </w:rPr>
        <w:t>p_amount</w:t>
      </w:r>
      <w:r w:rsidRPr="00D748B1">
        <w:rPr>
          <w:rFonts w:cs="Huawei Sans"/>
        </w:rPr>
        <w:t>，</w:t>
      </w:r>
      <w:r w:rsidRPr="00D748B1">
        <w:rPr>
          <w:rFonts w:cs="Huawei Sans"/>
        </w:rPr>
        <w:t>p_year)</w:t>
      </w:r>
    </w:p>
    <w:p w14:paraId="271E03E6" w14:textId="77777777" w:rsidR="00816D0E" w:rsidRPr="00D748B1" w:rsidRDefault="00816D0E" w:rsidP="00816D0E">
      <w:pPr>
        <w:pStyle w:val="renwu"/>
        <w:numPr>
          <w:ilvl w:val="0"/>
          <w:numId w:val="6"/>
        </w:numPr>
        <w:ind w:left="1446"/>
        <w:rPr>
          <w:rFonts w:cs="Huawei Sans"/>
        </w:rPr>
      </w:pPr>
      <w:r w:rsidRPr="00D748B1">
        <w:rPr>
          <w:rFonts w:cs="Huawei Sans"/>
        </w:rPr>
        <w:t>insurance(i_name</w:t>
      </w:r>
      <w:r w:rsidRPr="00D748B1">
        <w:rPr>
          <w:rFonts w:cs="Huawei Sans"/>
        </w:rPr>
        <w:t>，</w:t>
      </w:r>
      <w:r w:rsidRPr="00D748B1">
        <w:rPr>
          <w:rFonts w:cs="Huawei Sans"/>
        </w:rPr>
        <w:t>i_id</w:t>
      </w:r>
      <w:r w:rsidRPr="00D748B1">
        <w:rPr>
          <w:rFonts w:cs="Huawei Sans"/>
        </w:rPr>
        <w:t>，</w:t>
      </w:r>
      <w:r w:rsidRPr="00D748B1">
        <w:rPr>
          <w:rFonts w:cs="Huawei Sans"/>
        </w:rPr>
        <w:t>i_amount</w:t>
      </w:r>
      <w:r w:rsidRPr="00D748B1">
        <w:rPr>
          <w:rFonts w:cs="Huawei Sans"/>
        </w:rPr>
        <w:t>，</w:t>
      </w:r>
      <w:r w:rsidRPr="00D748B1">
        <w:rPr>
          <w:rFonts w:cs="Huawei Sans"/>
        </w:rPr>
        <w:t>i_person</w:t>
      </w:r>
      <w:r w:rsidRPr="00D748B1">
        <w:rPr>
          <w:rFonts w:cs="Huawei Sans"/>
        </w:rPr>
        <w:t>，</w:t>
      </w:r>
      <w:r w:rsidRPr="00D748B1">
        <w:rPr>
          <w:rFonts w:cs="Huawei Sans"/>
        </w:rPr>
        <w:t>i_year</w:t>
      </w:r>
      <w:r w:rsidRPr="00D748B1">
        <w:rPr>
          <w:rFonts w:cs="Huawei Sans"/>
        </w:rPr>
        <w:t>，</w:t>
      </w:r>
      <w:r w:rsidRPr="00D748B1">
        <w:rPr>
          <w:rFonts w:cs="Huawei Sans"/>
        </w:rPr>
        <w:t>i_project)</w:t>
      </w:r>
    </w:p>
    <w:p w14:paraId="4588488D" w14:textId="77777777" w:rsidR="00816D0E" w:rsidRPr="00D748B1" w:rsidRDefault="00816D0E" w:rsidP="00816D0E">
      <w:pPr>
        <w:pStyle w:val="renwu"/>
        <w:numPr>
          <w:ilvl w:val="0"/>
          <w:numId w:val="6"/>
        </w:numPr>
        <w:ind w:left="1446"/>
        <w:rPr>
          <w:rFonts w:cs="Huawei Sans"/>
        </w:rPr>
      </w:pPr>
      <w:r w:rsidRPr="00D748B1">
        <w:rPr>
          <w:rFonts w:cs="Huawei Sans"/>
        </w:rPr>
        <w:t>fund(f_name</w:t>
      </w:r>
      <w:r w:rsidRPr="00D748B1">
        <w:rPr>
          <w:rFonts w:cs="Huawei Sans"/>
        </w:rPr>
        <w:t>，</w:t>
      </w:r>
      <w:r w:rsidRPr="00D748B1">
        <w:rPr>
          <w:rFonts w:cs="Huawei Sans"/>
        </w:rPr>
        <w:t>f_id</w:t>
      </w:r>
      <w:r w:rsidRPr="00D748B1">
        <w:rPr>
          <w:rFonts w:cs="Huawei Sans"/>
        </w:rPr>
        <w:t>，</w:t>
      </w:r>
      <w:r w:rsidRPr="00D748B1">
        <w:rPr>
          <w:rFonts w:cs="Huawei Sans"/>
        </w:rPr>
        <w:t>f_type</w:t>
      </w:r>
      <w:r w:rsidRPr="00D748B1">
        <w:rPr>
          <w:rFonts w:cs="Huawei Sans"/>
        </w:rPr>
        <w:t>，</w:t>
      </w:r>
      <w:r w:rsidRPr="00D748B1">
        <w:rPr>
          <w:rFonts w:cs="Huawei Sans"/>
        </w:rPr>
        <w:t>f_amount</w:t>
      </w:r>
      <w:r w:rsidRPr="00D748B1">
        <w:rPr>
          <w:rFonts w:cs="Huawei Sans"/>
        </w:rPr>
        <w:t>，</w:t>
      </w:r>
      <w:r w:rsidRPr="00D748B1">
        <w:rPr>
          <w:rFonts w:cs="Huawei Sans"/>
        </w:rPr>
        <w:t>risk_level</w:t>
      </w:r>
      <w:r w:rsidRPr="00D748B1">
        <w:rPr>
          <w:rFonts w:cs="Huawei Sans"/>
        </w:rPr>
        <w:t>，</w:t>
      </w:r>
      <w:r w:rsidRPr="00D748B1">
        <w:rPr>
          <w:rFonts w:cs="Huawei Sans"/>
        </w:rPr>
        <w:t>f_manager)</w:t>
      </w:r>
    </w:p>
    <w:p w14:paraId="18541354" w14:textId="77777777" w:rsidR="00816D0E" w:rsidRPr="00D919C7" w:rsidRDefault="00816D0E" w:rsidP="00816D0E">
      <w:pPr>
        <w:pStyle w:val="renwu"/>
        <w:numPr>
          <w:ilvl w:val="0"/>
          <w:numId w:val="6"/>
        </w:numPr>
        <w:ind w:left="1446"/>
        <w:rPr>
          <w:rFonts w:cs="Huawei Sans"/>
          <w:color w:val="000000" w:themeColor="text1"/>
        </w:rPr>
      </w:pPr>
      <w:r w:rsidRPr="00D919C7">
        <w:rPr>
          <w:rFonts w:cs="Huawei Sans"/>
          <w:color w:val="000000" w:themeColor="text1"/>
        </w:rPr>
        <w:t>property(</w:t>
      </w:r>
      <w:r w:rsidRPr="00D919C7">
        <w:rPr>
          <w:rFonts w:cs="Huawei Sans"/>
          <w:b/>
          <w:color w:val="C00000"/>
        </w:rPr>
        <w:t>pro_id</w:t>
      </w:r>
      <w:r w:rsidRPr="00D919C7">
        <w:rPr>
          <w:rFonts w:cs="Huawei Sans"/>
          <w:color w:val="000000" w:themeColor="text1"/>
        </w:rPr>
        <w:t>,pro_c_id</w:t>
      </w:r>
      <w:r w:rsidRPr="00D919C7">
        <w:rPr>
          <w:rFonts w:cs="Huawei Sans"/>
          <w:color w:val="000000" w:themeColor="text1"/>
        </w:rPr>
        <w:t>，</w:t>
      </w:r>
      <w:r w:rsidRPr="00D919C7">
        <w:rPr>
          <w:rFonts w:cs="Huawei Sans"/>
          <w:color w:val="000000" w:themeColor="text1"/>
        </w:rPr>
        <w:t>pro_pif_id</w:t>
      </w:r>
      <w:r w:rsidRPr="00D919C7">
        <w:rPr>
          <w:rFonts w:cs="Huawei Sans"/>
          <w:color w:val="000000" w:themeColor="text1"/>
        </w:rPr>
        <w:t>，</w:t>
      </w:r>
      <w:r w:rsidRPr="00D919C7">
        <w:rPr>
          <w:rFonts w:cs="Huawei Sans" w:hint="eastAsia"/>
          <w:b/>
          <w:color w:val="C00000"/>
        </w:rPr>
        <w:t>p</w:t>
      </w:r>
      <w:r w:rsidRPr="00D919C7">
        <w:rPr>
          <w:rFonts w:cs="Huawei Sans"/>
          <w:b/>
          <w:color w:val="C00000"/>
        </w:rPr>
        <w:t>ro_type</w:t>
      </w:r>
      <w:r w:rsidRPr="00D919C7">
        <w:rPr>
          <w:rFonts w:cs="Huawei Sans" w:hint="eastAsia"/>
          <w:color w:val="000000" w:themeColor="text1"/>
        </w:rPr>
        <w:t>，</w:t>
      </w:r>
      <w:r w:rsidRPr="00D919C7">
        <w:rPr>
          <w:rFonts w:cs="Huawei Sans"/>
          <w:color w:val="000000" w:themeColor="text1"/>
        </w:rPr>
        <w:t>pro_status</w:t>
      </w:r>
      <w:r w:rsidRPr="00D919C7">
        <w:rPr>
          <w:rFonts w:cs="Huawei Sans"/>
          <w:color w:val="000000" w:themeColor="text1"/>
        </w:rPr>
        <w:t>，</w:t>
      </w:r>
      <w:r w:rsidRPr="00D919C7">
        <w:rPr>
          <w:rFonts w:cs="Huawei Sans"/>
          <w:color w:val="000000" w:themeColor="text1"/>
        </w:rPr>
        <w:t>pro_quantity</w:t>
      </w:r>
      <w:r w:rsidRPr="00D919C7">
        <w:rPr>
          <w:rFonts w:cs="Huawei Sans"/>
          <w:color w:val="000000" w:themeColor="text1"/>
        </w:rPr>
        <w:t>，</w:t>
      </w:r>
      <w:r w:rsidRPr="00D919C7">
        <w:rPr>
          <w:rFonts w:cs="Huawei Sans"/>
          <w:color w:val="000000" w:themeColor="text1"/>
        </w:rPr>
        <w:t>pro_income</w:t>
      </w:r>
      <w:r w:rsidRPr="00D919C7">
        <w:rPr>
          <w:rFonts w:cs="Huawei Sans"/>
          <w:color w:val="000000" w:themeColor="text1"/>
        </w:rPr>
        <w:t>，</w:t>
      </w:r>
      <w:r w:rsidRPr="00D919C7">
        <w:rPr>
          <w:rFonts w:cs="Huawei Sans"/>
          <w:color w:val="000000" w:themeColor="text1"/>
        </w:rPr>
        <w:t>pro_purchase_time)</w:t>
      </w:r>
    </w:p>
    <w:p w14:paraId="6C7649A4" w14:textId="77777777" w:rsidR="00816D0E" w:rsidRDefault="00816D0E" w:rsidP="00816D0E">
      <w:pPr>
        <w:pStyle w:val="1e"/>
      </w:pPr>
      <w:r>
        <w:rPr>
          <w:rFonts w:hint="eastAsia"/>
        </w:rPr>
        <w:t>说明：</w:t>
      </w:r>
    </w:p>
    <w:p w14:paraId="10F40766" w14:textId="77777777" w:rsidR="00816D0E" w:rsidRDefault="00816D0E" w:rsidP="00816D0E">
      <w:pPr>
        <w:pStyle w:val="4a"/>
      </w:pPr>
      <w:r>
        <w:t>资产表</w:t>
      </w:r>
      <w:r>
        <w:rPr>
          <w:rFonts w:hint="eastAsia"/>
        </w:rPr>
        <w:t>（</w:t>
      </w:r>
      <w:r w:rsidRPr="00C14AF5">
        <w:rPr>
          <w:rFonts w:cs="Huawei Sans"/>
          <w:color w:val="000000" w:themeColor="text1"/>
        </w:rPr>
        <w:t>property</w:t>
      </w:r>
      <w:r>
        <w:rPr>
          <w:rFonts w:hint="eastAsia"/>
        </w:rPr>
        <w:t>）中由于</w:t>
      </w:r>
      <w:r>
        <w:t>商品编号</w:t>
      </w:r>
      <w:r>
        <w:rPr>
          <w:rFonts w:hint="eastAsia"/>
        </w:rPr>
        <w:t>(</w:t>
      </w:r>
      <w:r>
        <w:t>pro</w:t>
      </w:r>
      <w:r>
        <w:rPr>
          <w:rFonts w:hint="eastAsia"/>
        </w:rPr>
        <w:t>_</w:t>
      </w:r>
      <w:r>
        <w:t>pif_id)</w:t>
      </w:r>
      <w:r>
        <w:t>字段引用自理财产品表</w:t>
      </w:r>
      <w:r>
        <w:rPr>
          <w:rFonts w:hint="eastAsia"/>
        </w:rPr>
        <w:t>、保险和基金表的</w:t>
      </w:r>
      <w:r>
        <w:rPr>
          <w:rFonts w:hint="eastAsia"/>
        </w:rPr>
        <w:t>id</w:t>
      </w:r>
      <w:r>
        <w:rPr>
          <w:rFonts w:hint="eastAsia"/>
        </w:rPr>
        <w:t>字段，为了防止三商品的</w:t>
      </w:r>
      <w:r>
        <w:rPr>
          <w:rFonts w:hint="eastAsia"/>
        </w:rPr>
        <w:t>id</w:t>
      </w:r>
      <w:r>
        <w:rPr>
          <w:rFonts w:hint="eastAsia"/>
        </w:rPr>
        <w:t>字段相互冲突，添加商品类型</w:t>
      </w:r>
      <w:r>
        <w:rPr>
          <w:rFonts w:hint="eastAsia"/>
        </w:rPr>
        <w:t>(</w:t>
      </w:r>
      <w:r>
        <w:t>pro_type)</w:t>
      </w:r>
      <w:r>
        <w:t>字段区分三种商品</w:t>
      </w:r>
      <w:r>
        <w:rPr>
          <w:rFonts w:hint="eastAsia"/>
        </w:rPr>
        <w:t>。并且资产表添加资产编号</w:t>
      </w:r>
      <w:r>
        <w:rPr>
          <w:rFonts w:hint="eastAsia"/>
        </w:rPr>
        <w:t>(</w:t>
      </w:r>
      <w:r>
        <w:t>pro_id)</w:t>
      </w:r>
      <w:r>
        <w:t>字段作为主键</w:t>
      </w:r>
      <w:r>
        <w:rPr>
          <w:rFonts w:hint="eastAsia"/>
        </w:rPr>
        <w:t>。</w:t>
      </w:r>
    </w:p>
    <w:p w14:paraId="7CCCA067" w14:textId="77777777" w:rsidR="00816D0E" w:rsidRDefault="00816D0E" w:rsidP="00816D0E">
      <w:pPr>
        <w:pStyle w:val="50"/>
      </w:pPr>
      <w:r>
        <w:t>Client</w:t>
      </w:r>
      <w:r>
        <w:rPr>
          <w:rFonts w:hint="eastAsia"/>
        </w:rPr>
        <w:t>（客户）表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816D0E" w:rsidRPr="009D4127" w14:paraId="2BE4B355"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51329324" w14:textId="77777777" w:rsidR="00816D0E" w:rsidRPr="009D4127" w:rsidRDefault="00816D0E" w:rsidP="00787798">
            <w:pPr>
              <w:pStyle w:val="5a"/>
            </w:pPr>
            <w:r>
              <w:rPr>
                <w:rFonts w:hint="eastAsia"/>
              </w:rPr>
              <w:t>字段</w:t>
            </w:r>
            <w:r>
              <w:t>名称</w:t>
            </w:r>
          </w:p>
        </w:tc>
        <w:tc>
          <w:tcPr>
            <w:tcW w:w="2628" w:type="dxa"/>
          </w:tcPr>
          <w:p w14:paraId="1C43B282"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6C23E450"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37FACF05"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16D0E" w:rsidRPr="009D4127" w14:paraId="1FEAE00D"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7FC08669" w14:textId="77777777" w:rsidR="00816D0E" w:rsidRPr="009D4127" w:rsidRDefault="00816D0E" w:rsidP="00787798">
            <w:pPr>
              <w:pStyle w:val="5a"/>
            </w:pPr>
            <w:r w:rsidRPr="00D748B1">
              <w:rPr>
                <w:rFonts w:cs="Huawei Sans"/>
              </w:rPr>
              <w:t>c_id</w:t>
            </w:r>
          </w:p>
        </w:tc>
        <w:tc>
          <w:tcPr>
            <w:tcW w:w="2628" w:type="dxa"/>
          </w:tcPr>
          <w:p w14:paraId="17F175B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253E966C"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6D1D8100"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Pr>
                <w:rFonts w:hint="eastAsia"/>
              </w:rPr>
              <w:t>客户编码</w:t>
            </w:r>
          </w:p>
        </w:tc>
      </w:tr>
      <w:tr w:rsidR="00816D0E" w:rsidRPr="009D4127" w14:paraId="3763B3F6"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10A220BA" w14:textId="77777777" w:rsidR="00816D0E" w:rsidRPr="009D4127" w:rsidRDefault="00816D0E" w:rsidP="00787798">
            <w:pPr>
              <w:pStyle w:val="5a"/>
            </w:pPr>
            <w:r w:rsidRPr="00D748B1">
              <w:rPr>
                <w:rFonts w:cs="Huawei Sans"/>
              </w:rPr>
              <w:t>c_name</w:t>
            </w:r>
          </w:p>
        </w:tc>
        <w:tc>
          <w:tcPr>
            <w:tcW w:w="2628" w:type="dxa"/>
          </w:tcPr>
          <w:p w14:paraId="36CE366B"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4021" w:type="dxa"/>
          </w:tcPr>
          <w:p w14:paraId="200A7F3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DBF1A60"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客户名称</w:t>
            </w:r>
          </w:p>
        </w:tc>
      </w:tr>
      <w:tr w:rsidR="00816D0E" w:rsidRPr="009D4127" w14:paraId="5C51239D"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6FBAB1A" w14:textId="77777777" w:rsidR="00816D0E" w:rsidRPr="009D4127" w:rsidRDefault="00816D0E" w:rsidP="00787798">
            <w:pPr>
              <w:pStyle w:val="5a"/>
            </w:pPr>
            <w:r w:rsidRPr="00D748B1">
              <w:rPr>
                <w:rFonts w:cs="Huawei Sans"/>
              </w:rPr>
              <w:t>c_mail</w:t>
            </w:r>
          </w:p>
        </w:tc>
        <w:tc>
          <w:tcPr>
            <w:tcW w:w="2628" w:type="dxa"/>
          </w:tcPr>
          <w:p w14:paraId="7FDFC9E6"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CHAR(30)</w:t>
            </w:r>
          </w:p>
        </w:tc>
        <w:tc>
          <w:tcPr>
            <w:tcW w:w="4021" w:type="dxa"/>
          </w:tcPr>
          <w:p w14:paraId="47518B5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UNIQUE</w:t>
            </w:r>
          </w:p>
        </w:tc>
        <w:tc>
          <w:tcPr>
            <w:tcW w:w="4021" w:type="dxa"/>
          </w:tcPr>
          <w:p w14:paraId="1E5C771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客户邮箱</w:t>
            </w:r>
          </w:p>
        </w:tc>
      </w:tr>
      <w:tr w:rsidR="00816D0E" w:rsidRPr="009D4127" w14:paraId="6F397FC8"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2FD026B6" w14:textId="77777777" w:rsidR="00816D0E" w:rsidRPr="009D4127" w:rsidRDefault="00816D0E" w:rsidP="00787798">
            <w:pPr>
              <w:pStyle w:val="5a"/>
            </w:pPr>
            <w:r w:rsidRPr="00D748B1">
              <w:rPr>
                <w:rFonts w:cs="Huawei Sans"/>
              </w:rPr>
              <w:t>c_id_card</w:t>
            </w:r>
          </w:p>
        </w:tc>
        <w:tc>
          <w:tcPr>
            <w:tcW w:w="2628" w:type="dxa"/>
          </w:tcPr>
          <w:p w14:paraId="5F69E470"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7C6D9219"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128ABB20"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客户身份证</w:t>
            </w:r>
          </w:p>
        </w:tc>
      </w:tr>
      <w:tr w:rsidR="00816D0E" w:rsidRPr="009D4127" w14:paraId="36EC4967"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BE80E9A" w14:textId="77777777" w:rsidR="00816D0E" w:rsidRPr="009D4127" w:rsidRDefault="00816D0E" w:rsidP="00787798">
            <w:pPr>
              <w:pStyle w:val="5a"/>
            </w:pPr>
            <w:r w:rsidRPr="00D748B1">
              <w:rPr>
                <w:rFonts w:cs="Huawei Sans"/>
              </w:rPr>
              <w:t>c_phone</w:t>
            </w:r>
          </w:p>
        </w:tc>
        <w:tc>
          <w:tcPr>
            <w:tcW w:w="2628" w:type="dxa"/>
          </w:tcPr>
          <w:p w14:paraId="6084CFA2"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621E61B3"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429706C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客户手机号</w:t>
            </w:r>
          </w:p>
        </w:tc>
      </w:tr>
      <w:tr w:rsidR="00816D0E" w:rsidRPr="009D4127" w14:paraId="4833FA8C"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21C8BBFA" w14:textId="77777777" w:rsidR="00816D0E" w:rsidRPr="009D4127" w:rsidRDefault="00816D0E" w:rsidP="00787798">
            <w:pPr>
              <w:pStyle w:val="5a"/>
            </w:pPr>
            <w:r w:rsidRPr="00D748B1">
              <w:rPr>
                <w:rFonts w:cs="Huawei Sans"/>
              </w:rPr>
              <w:t>c_password</w:t>
            </w:r>
          </w:p>
        </w:tc>
        <w:tc>
          <w:tcPr>
            <w:tcW w:w="2628" w:type="dxa"/>
          </w:tcPr>
          <w:p w14:paraId="2CE02B35"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2EE64B60"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53E6616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客户登录密码</w:t>
            </w:r>
          </w:p>
        </w:tc>
      </w:tr>
    </w:tbl>
    <w:p w14:paraId="0D1F9AF0" w14:textId="77777777" w:rsidR="00816D0E" w:rsidRPr="00AC6684" w:rsidRDefault="00816D0E" w:rsidP="00816D0E">
      <w:pPr>
        <w:pStyle w:val="1e"/>
      </w:pPr>
    </w:p>
    <w:p w14:paraId="1087A702" w14:textId="77777777" w:rsidR="00816D0E" w:rsidRPr="00AC6684" w:rsidRDefault="00816D0E" w:rsidP="00816D0E">
      <w:pPr>
        <w:pStyle w:val="50"/>
      </w:pPr>
      <w:r w:rsidRPr="00D748B1">
        <w:rPr>
          <w:rFonts w:cs="Huawei Sans"/>
        </w:rPr>
        <w:t>bank_card</w:t>
      </w:r>
      <w:r>
        <w:rPr>
          <w:rFonts w:cs="Huawei Sans" w:hint="eastAsia"/>
        </w:rPr>
        <w:t>（银行卡）表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816D0E" w:rsidRPr="009D4127" w14:paraId="6EA0E78C"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F1EA595" w14:textId="77777777" w:rsidR="00816D0E" w:rsidRPr="009D4127" w:rsidRDefault="00816D0E" w:rsidP="00787798">
            <w:pPr>
              <w:pStyle w:val="5a"/>
            </w:pPr>
            <w:r>
              <w:rPr>
                <w:rFonts w:hint="eastAsia"/>
              </w:rPr>
              <w:t>字段</w:t>
            </w:r>
            <w:r>
              <w:t>名称</w:t>
            </w:r>
          </w:p>
        </w:tc>
        <w:tc>
          <w:tcPr>
            <w:tcW w:w="2628" w:type="dxa"/>
          </w:tcPr>
          <w:p w14:paraId="15C32544"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7A7956E6"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1C07B469"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16D0E" w:rsidRPr="009D4127" w14:paraId="52FC3F52"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2DDFEA09" w14:textId="77777777" w:rsidR="00816D0E" w:rsidRPr="009D4127" w:rsidRDefault="00816D0E" w:rsidP="00787798">
            <w:pPr>
              <w:pStyle w:val="5a"/>
            </w:pPr>
            <w:r w:rsidRPr="00D748B1">
              <w:rPr>
                <w:rFonts w:cs="Huawei Sans"/>
              </w:rPr>
              <w:lastRenderedPageBreak/>
              <w:t>b_number</w:t>
            </w:r>
          </w:p>
        </w:tc>
        <w:tc>
          <w:tcPr>
            <w:tcW w:w="2628" w:type="dxa"/>
          </w:tcPr>
          <w:p w14:paraId="02221EA2"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CHAR(</w:t>
            </w:r>
            <w:r>
              <w:t>3</w:t>
            </w:r>
            <w:r w:rsidRPr="00AC6684">
              <w:t>0)</w:t>
            </w:r>
          </w:p>
        </w:tc>
        <w:tc>
          <w:tcPr>
            <w:tcW w:w="4021" w:type="dxa"/>
          </w:tcPr>
          <w:p w14:paraId="71FDEBA4"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3545D4A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银行卡号</w:t>
            </w:r>
          </w:p>
        </w:tc>
      </w:tr>
      <w:tr w:rsidR="00816D0E" w:rsidRPr="009D4127" w14:paraId="42DEBBF6"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32160428" w14:textId="77777777" w:rsidR="00816D0E" w:rsidRPr="009D4127" w:rsidRDefault="00816D0E" w:rsidP="00787798">
            <w:pPr>
              <w:pStyle w:val="5a"/>
            </w:pPr>
            <w:r w:rsidRPr="00D748B1">
              <w:rPr>
                <w:rFonts w:cs="Huawei Sans"/>
              </w:rPr>
              <w:t>b_type</w:t>
            </w:r>
          </w:p>
        </w:tc>
        <w:tc>
          <w:tcPr>
            <w:tcW w:w="2628" w:type="dxa"/>
          </w:tcPr>
          <w:p w14:paraId="11AA446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t>CHAR(2</w:t>
            </w:r>
            <w:r w:rsidRPr="00AC6684">
              <w:t>0)</w:t>
            </w:r>
          </w:p>
        </w:tc>
        <w:tc>
          <w:tcPr>
            <w:tcW w:w="4021" w:type="dxa"/>
          </w:tcPr>
          <w:p w14:paraId="4C0FF7E4"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1BA5CE0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t>银行卡类型</w:t>
            </w:r>
          </w:p>
        </w:tc>
      </w:tr>
      <w:tr w:rsidR="00816D0E" w:rsidRPr="009D4127" w14:paraId="48F05CAB"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75DDB424" w14:textId="77777777" w:rsidR="00816D0E" w:rsidRPr="009D4127" w:rsidRDefault="00816D0E" w:rsidP="00787798">
            <w:pPr>
              <w:pStyle w:val="5a"/>
            </w:pPr>
            <w:r w:rsidRPr="00D748B1">
              <w:rPr>
                <w:rFonts w:cs="Huawei Sans"/>
              </w:rPr>
              <w:t>b_c_id</w:t>
            </w:r>
          </w:p>
        </w:tc>
        <w:tc>
          <w:tcPr>
            <w:tcW w:w="2628" w:type="dxa"/>
          </w:tcPr>
          <w:p w14:paraId="5554B8DF"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2E451D2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C7C285A" w14:textId="77777777" w:rsidR="00816D0E" w:rsidRDefault="00816D0E" w:rsidP="00787798">
            <w:pPr>
              <w:pStyle w:val="5a"/>
              <w:cnfStyle w:val="000000000000" w:firstRow="0" w:lastRow="0" w:firstColumn="0" w:lastColumn="0" w:oddVBand="0" w:evenVBand="0" w:oddHBand="0" w:evenHBand="0" w:firstRowFirstColumn="0" w:firstRowLastColumn="0" w:lastRowFirstColumn="0" w:lastRowLastColumn="0"/>
            </w:pPr>
            <w:r>
              <w:t>所属客户编号</w:t>
            </w:r>
          </w:p>
          <w:p w14:paraId="3224CD9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715346">
              <w:rPr>
                <w:color w:val="C00000"/>
              </w:rPr>
              <w:t>注</w:t>
            </w:r>
            <w:r w:rsidRPr="00715346">
              <w:rPr>
                <w:rFonts w:hint="eastAsia"/>
                <w:color w:val="C00000"/>
              </w:rPr>
              <w:t>：本字段引用自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bl>
    <w:p w14:paraId="481FF026" w14:textId="77777777" w:rsidR="00816D0E" w:rsidRPr="00272A4F" w:rsidRDefault="00816D0E" w:rsidP="00816D0E">
      <w:pPr>
        <w:pStyle w:val="1e"/>
      </w:pPr>
    </w:p>
    <w:p w14:paraId="0C4CCE74" w14:textId="77777777" w:rsidR="00816D0E" w:rsidRDefault="00816D0E" w:rsidP="00816D0E">
      <w:pPr>
        <w:pStyle w:val="50"/>
      </w:pPr>
      <w:r w:rsidRPr="00D748B1">
        <w:rPr>
          <w:rFonts w:cs="Huawei Sans"/>
        </w:rPr>
        <w:t>finances_product</w:t>
      </w:r>
      <w:r>
        <w:rPr>
          <w:rFonts w:cs="Huawei Sans" w:hint="eastAsia"/>
        </w:rPr>
        <w:t>（理财产品）信息表</w:t>
      </w:r>
    </w:p>
    <w:tbl>
      <w:tblPr>
        <w:tblStyle w:val="V30"/>
        <w:tblW w:w="8590" w:type="dxa"/>
        <w:tblBorders>
          <w:bottom w:val="single" w:sz="18" w:space="0" w:color="auto"/>
        </w:tblBorders>
        <w:tblLayout w:type="fixed"/>
        <w:tblLook w:val="01E0" w:firstRow="1" w:lastRow="1" w:firstColumn="1" w:lastColumn="1" w:noHBand="0" w:noVBand="0"/>
      </w:tblPr>
      <w:tblGrid>
        <w:gridCol w:w="1516"/>
        <w:gridCol w:w="1843"/>
        <w:gridCol w:w="2514"/>
        <w:gridCol w:w="2717"/>
      </w:tblGrid>
      <w:tr w:rsidR="00816D0E" w:rsidRPr="009D4127" w14:paraId="059F5226"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998FA26" w14:textId="77777777" w:rsidR="00816D0E" w:rsidRPr="009D4127" w:rsidRDefault="00816D0E" w:rsidP="00787798">
            <w:pPr>
              <w:pStyle w:val="5a"/>
            </w:pPr>
            <w:r>
              <w:rPr>
                <w:rFonts w:hint="eastAsia"/>
              </w:rPr>
              <w:t>字段</w:t>
            </w:r>
            <w:r>
              <w:t>名称</w:t>
            </w:r>
          </w:p>
        </w:tc>
        <w:tc>
          <w:tcPr>
            <w:tcW w:w="1843" w:type="dxa"/>
          </w:tcPr>
          <w:p w14:paraId="7CC184FA"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2514" w:type="dxa"/>
          </w:tcPr>
          <w:p w14:paraId="271770B8"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Pr>
          <w:p w14:paraId="494C0D19"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p>
        </w:tc>
      </w:tr>
      <w:tr w:rsidR="00816D0E" w:rsidRPr="009D4127" w14:paraId="059EE536"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4C1F3C05" w14:textId="77777777" w:rsidR="00816D0E" w:rsidRPr="009D4127" w:rsidRDefault="00816D0E" w:rsidP="00787798">
            <w:pPr>
              <w:pStyle w:val="5a"/>
            </w:pPr>
            <w:r w:rsidRPr="00D748B1">
              <w:rPr>
                <w:rFonts w:cs="Huawei Sans"/>
              </w:rPr>
              <w:t>p_name</w:t>
            </w:r>
          </w:p>
        </w:tc>
        <w:tc>
          <w:tcPr>
            <w:tcW w:w="1843" w:type="dxa"/>
          </w:tcPr>
          <w:p w14:paraId="654E58D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2514" w:type="dxa"/>
          </w:tcPr>
          <w:p w14:paraId="09B325D2"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Pr>
          <w:p w14:paraId="38BEAA7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产品名称</w:t>
            </w:r>
          </w:p>
        </w:tc>
      </w:tr>
      <w:tr w:rsidR="00816D0E" w:rsidRPr="009D4127" w14:paraId="3378F3A7"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3BCC08C2" w14:textId="77777777" w:rsidR="00816D0E" w:rsidRPr="009D4127" w:rsidRDefault="00816D0E" w:rsidP="00787798">
            <w:pPr>
              <w:pStyle w:val="5a"/>
            </w:pPr>
            <w:r w:rsidRPr="00D748B1">
              <w:rPr>
                <w:rFonts w:cs="Huawei Sans"/>
              </w:rPr>
              <w:t>p_id</w:t>
            </w:r>
          </w:p>
        </w:tc>
        <w:tc>
          <w:tcPr>
            <w:tcW w:w="1843" w:type="dxa"/>
          </w:tcPr>
          <w:p w14:paraId="1D78C089"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3C7F1B3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Pr>
          <w:p w14:paraId="7344DA5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产品编号</w:t>
            </w:r>
          </w:p>
        </w:tc>
      </w:tr>
      <w:tr w:rsidR="00816D0E" w:rsidRPr="009D4127" w14:paraId="6988A8BD"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42282269" w14:textId="77777777" w:rsidR="00816D0E" w:rsidRPr="00D748B1" w:rsidRDefault="00816D0E" w:rsidP="00787798">
            <w:pPr>
              <w:pStyle w:val="5a"/>
              <w:rPr>
                <w:rFonts w:cs="Huawei Sans"/>
              </w:rPr>
            </w:pPr>
            <w:r w:rsidRPr="00D748B1">
              <w:rPr>
                <w:rFonts w:cs="Huawei Sans"/>
              </w:rPr>
              <w:t>p_description</w:t>
            </w:r>
          </w:p>
        </w:tc>
        <w:tc>
          <w:tcPr>
            <w:tcW w:w="1843" w:type="dxa"/>
          </w:tcPr>
          <w:p w14:paraId="18BD00B2"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VARCHAR(4000)</w:t>
            </w:r>
          </w:p>
        </w:tc>
        <w:tc>
          <w:tcPr>
            <w:tcW w:w="2514" w:type="dxa"/>
          </w:tcPr>
          <w:p w14:paraId="25D06B62"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47B4435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产品描述</w:t>
            </w:r>
          </w:p>
        </w:tc>
      </w:tr>
      <w:tr w:rsidR="00816D0E" w:rsidRPr="009D4127" w14:paraId="12E27ED4"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3ABE3AB8" w14:textId="77777777" w:rsidR="00816D0E" w:rsidRPr="00D748B1" w:rsidRDefault="00816D0E" w:rsidP="00787798">
            <w:pPr>
              <w:pStyle w:val="5a"/>
              <w:rPr>
                <w:rFonts w:cs="Huawei Sans"/>
              </w:rPr>
            </w:pPr>
            <w:r w:rsidRPr="00D748B1">
              <w:rPr>
                <w:rFonts w:cs="Huawei Sans"/>
              </w:rPr>
              <w:t>p_amount</w:t>
            </w:r>
          </w:p>
        </w:tc>
        <w:tc>
          <w:tcPr>
            <w:tcW w:w="1843" w:type="dxa"/>
          </w:tcPr>
          <w:p w14:paraId="2EDF7970"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4E429A4C"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6C2642ED"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购买金额</w:t>
            </w:r>
          </w:p>
        </w:tc>
      </w:tr>
      <w:tr w:rsidR="00816D0E" w:rsidRPr="009D4127" w14:paraId="1B2EF160" w14:textId="77777777" w:rsidTr="00787798">
        <w:tc>
          <w:tcPr>
            <w:cnfStyle w:val="001000000000" w:firstRow="0" w:lastRow="0" w:firstColumn="1" w:lastColumn="0" w:oddVBand="0" w:evenVBand="0" w:oddHBand="0" w:evenHBand="0" w:firstRowFirstColumn="0" w:firstRowLastColumn="0" w:lastRowFirstColumn="0" w:lastRowLastColumn="0"/>
            <w:tcW w:w="1516" w:type="dxa"/>
          </w:tcPr>
          <w:p w14:paraId="162840E4" w14:textId="77777777" w:rsidR="00816D0E" w:rsidRPr="009D4127" w:rsidRDefault="00816D0E" w:rsidP="00787798">
            <w:pPr>
              <w:pStyle w:val="5a"/>
            </w:pPr>
            <w:r w:rsidRPr="00D748B1">
              <w:rPr>
                <w:rFonts w:cs="Huawei Sans"/>
              </w:rPr>
              <w:t>p_year</w:t>
            </w:r>
          </w:p>
        </w:tc>
        <w:tc>
          <w:tcPr>
            <w:tcW w:w="1843" w:type="dxa"/>
          </w:tcPr>
          <w:p w14:paraId="214E354F"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505FE04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092CEA8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t>理财年限</w:t>
            </w:r>
          </w:p>
        </w:tc>
      </w:tr>
    </w:tbl>
    <w:p w14:paraId="72EEB4A8" w14:textId="77777777" w:rsidR="00816D0E" w:rsidRDefault="00816D0E" w:rsidP="00816D0E">
      <w:pPr>
        <w:pStyle w:val="1e"/>
      </w:pPr>
    </w:p>
    <w:p w14:paraId="4A95877E" w14:textId="77777777" w:rsidR="00816D0E" w:rsidRPr="00AC6684" w:rsidRDefault="00816D0E" w:rsidP="00816D0E">
      <w:pPr>
        <w:pStyle w:val="50"/>
      </w:pPr>
      <w:r w:rsidRPr="00D748B1">
        <w:rPr>
          <w:rFonts w:cs="Huawei Sans"/>
        </w:rPr>
        <w:t>insurance</w:t>
      </w:r>
      <w:r>
        <w:rPr>
          <w:rFonts w:cs="Huawei Sans" w:hint="eastAsia"/>
        </w:rPr>
        <w:t>（保险）表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816D0E" w:rsidRPr="009D4127" w14:paraId="75F65715"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657BCD5B" w14:textId="77777777" w:rsidR="00816D0E" w:rsidRPr="009D4127" w:rsidRDefault="00816D0E" w:rsidP="00787798">
            <w:pPr>
              <w:pStyle w:val="5a"/>
            </w:pPr>
            <w:r>
              <w:rPr>
                <w:rFonts w:hint="eastAsia"/>
              </w:rPr>
              <w:t>字段</w:t>
            </w:r>
            <w:r>
              <w:t>名称</w:t>
            </w:r>
          </w:p>
        </w:tc>
        <w:tc>
          <w:tcPr>
            <w:tcW w:w="2628" w:type="dxa"/>
          </w:tcPr>
          <w:p w14:paraId="5981FB11"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6A89A14D"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3CFDF6EB"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16D0E" w:rsidRPr="009D4127" w14:paraId="48406A1F"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677A5F0" w14:textId="77777777" w:rsidR="00816D0E" w:rsidRPr="009D4127" w:rsidRDefault="00816D0E" w:rsidP="00787798">
            <w:pPr>
              <w:pStyle w:val="5a"/>
            </w:pPr>
            <w:r w:rsidRPr="00CD4AE9">
              <w:rPr>
                <w:rFonts w:cs="Huawei Sans"/>
              </w:rPr>
              <w:t>i_name</w:t>
            </w:r>
          </w:p>
        </w:tc>
        <w:tc>
          <w:tcPr>
            <w:tcW w:w="2628" w:type="dxa"/>
          </w:tcPr>
          <w:p w14:paraId="37258B7B"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Pr>
          <w:p w14:paraId="3664B65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50B4EEF7"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保险名称</w:t>
            </w:r>
          </w:p>
        </w:tc>
      </w:tr>
      <w:tr w:rsidR="00816D0E" w:rsidRPr="009D4127" w14:paraId="7DC13601"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6A3412C8" w14:textId="77777777" w:rsidR="00816D0E" w:rsidRPr="009D4127" w:rsidRDefault="00816D0E" w:rsidP="00787798">
            <w:pPr>
              <w:pStyle w:val="5a"/>
            </w:pPr>
            <w:r w:rsidRPr="00CD4AE9">
              <w:rPr>
                <w:rFonts w:cs="Huawei Sans"/>
              </w:rPr>
              <w:t>i_id</w:t>
            </w:r>
          </w:p>
        </w:tc>
        <w:tc>
          <w:tcPr>
            <w:tcW w:w="2628" w:type="dxa"/>
          </w:tcPr>
          <w:p w14:paraId="6AC17598"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1AC93A7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34D580F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保险编号</w:t>
            </w:r>
          </w:p>
        </w:tc>
      </w:tr>
      <w:tr w:rsidR="00816D0E" w:rsidRPr="00AC6684" w14:paraId="1747D8DE"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7841BFFE" w14:textId="77777777" w:rsidR="00816D0E" w:rsidRPr="00D748B1" w:rsidRDefault="00816D0E" w:rsidP="00787798">
            <w:pPr>
              <w:pStyle w:val="5a"/>
              <w:rPr>
                <w:rFonts w:cs="Huawei Sans"/>
              </w:rPr>
            </w:pPr>
            <w:r w:rsidRPr="00D748B1">
              <w:rPr>
                <w:rFonts w:cs="Huawei Sans"/>
              </w:rPr>
              <w:t>i_amount</w:t>
            </w:r>
          </w:p>
        </w:tc>
        <w:tc>
          <w:tcPr>
            <w:tcW w:w="2628" w:type="dxa"/>
          </w:tcPr>
          <w:p w14:paraId="0D6F6864"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0604743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73EAF1B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保险金额</w:t>
            </w:r>
          </w:p>
        </w:tc>
      </w:tr>
      <w:tr w:rsidR="00816D0E" w:rsidRPr="00AC6684" w14:paraId="11F6FE5E"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3A5778F7" w14:textId="77777777" w:rsidR="00816D0E" w:rsidRPr="00D748B1" w:rsidRDefault="00816D0E" w:rsidP="00787798">
            <w:pPr>
              <w:pStyle w:val="5a"/>
              <w:rPr>
                <w:rFonts w:cs="Huawei Sans"/>
              </w:rPr>
            </w:pPr>
            <w:r w:rsidRPr="00D748B1">
              <w:rPr>
                <w:rFonts w:cs="Huawei Sans"/>
              </w:rPr>
              <w:t>i_person</w:t>
            </w:r>
          </w:p>
        </w:tc>
        <w:tc>
          <w:tcPr>
            <w:tcW w:w="2628" w:type="dxa"/>
          </w:tcPr>
          <w:p w14:paraId="48C87E09"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4E980519"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39086427"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适用人群</w:t>
            </w:r>
          </w:p>
        </w:tc>
      </w:tr>
      <w:tr w:rsidR="00816D0E" w:rsidRPr="00AC6684" w14:paraId="26135467"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4B891997" w14:textId="77777777" w:rsidR="00816D0E" w:rsidRPr="00D748B1" w:rsidRDefault="00816D0E" w:rsidP="00787798">
            <w:pPr>
              <w:pStyle w:val="5a"/>
              <w:rPr>
                <w:rFonts w:cs="Huawei Sans"/>
              </w:rPr>
            </w:pPr>
            <w:r w:rsidRPr="00D748B1">
              <w:rPr>
                <w:rFonts w:cs="Huawei Sans"/>
              </w:rPr>
              <w:t>i_year</w:t>
            </w:r>
          </w:p>
        </w:tc>
        <w:tc>
          <w:tcPr>
            <w:tcW w:w="2628" w:type="dxa"/>
          </w:tcPr>
          <w:p w14:paraId="65A78D98"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67EFF4F4"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7B9534B1"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保险年限</w:t>
            </w:r>
          </w:p>
        </w:tc>
      </w:tr>
      <w:tr w:rsidR="00816D0E" w:rsidRPr="009D4127" w14:paraId="166610E7"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4E99AEB0" w14:textId="77777777" w:rsidR="00816D0E" w:rsidRPr="009D4127" w:rsidRDefault="00816D0E" w:rsidP="00787798">
            <w:pPr>
              <w:pStyle w:val="5a"/>
            </w:pPr>
            <w:r w:rsidRPr="00D748B1">
              <w:rPr>
                <w:rFonts w:cs="Huawei Sans"/>
              </w:rPr>
              <w:t>i_project</w:t>
            </w:r>
          </w:p>
        </w:tc>
        <w:tc>
          <w:tcPr>
            <w:tcW w:w="2628" w:type="dxa"/>
          </w:tcPr>
          <w:p w14:paraId="78CF6369"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VARCHAR(200)</w:t>
            </w:r>
          </w:p>
        </w:tc>
        <w:tc>
          <w:tcPr>
            <w:tcW w:w="4021" w:type="dxa"/>
          </w:tcPr>
          <w:p w14:paraId="4725AC4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0B4FFB3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t>保障项目</w:t>
            </w:r>
          </w:p>
        </w:tc>
      </w:tr>
    </w:tbl>
    <w:p w14:paraId="64A33B2B" w14:textId="77777777" w:rsidR="00816D0E" w:rsidRDefault="00816D0E" w:rsidP="00816D0E">
      <w:pPr>
        <w:pStyle w:val="1e"/>
      </w:pPr>
    </w:p>
    <w:p w14:paraId="6521C4E0" w14:textId="77777777" w:rsidR="00816D0E" w:rsidRPr="00CD4AE9" w:rsidRDefault="00816D0E" w:rsidP="00816D0E">
      <w:pPr>
        <w:pStyle w:val="50"/>
      </w:pPr>
      <w:r w:rsidRPr="00D748B1">
        <w:rPr>
          <w:rFonts w:cs="Huawei Sans"/>
        </w:rPr>
        <w:t>fund</w:t>
      </w:r>
      <w:r>
        <w:rPr>
          <w:rFonts w:cs="Huawei Sans" w:hint="eastAsia"/>
        </w:rPr>
        <w:t>（基金）表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816D0E" w:rsidRPr="009D4127" w14:paraId="4441701D"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bottom w:val="single" w:sz="6" w:space="0" w:color="auto"/>
            </w:tcBorders>
          </w:tcPr>
          <w:p w14:paraId="5B8AA090" w14:textId="77777777" w:rsidR="00816D0E" w:rsidRPr="009D4127" w:rsidRDefault="00816D0E" w:rsidP="00787798">
            <w:pPr>
              <w:pStyle w:val="5a"/>
            </w:pPr>
            <w:r>
              <w:rPr>
                <w:rFonts w:hint="eastAsia"/>
              </w:rPr>
              <w:t>字段</w:t>
            </w:r>
            <w:r>
              <w:t>名称</w:t>
            </w:r>
          </w:p>
        </w:tc>
        <w:tc>
          <w:tcPr>
            <w:tcW w:w="2628" w:type="dxa"/>
            <w:tcBorders>
              <w:bottom w:val="single" w:sz="6" w:space="0" w:color="auto"/>
            </w:tcBorders>
          </w:tcPr>
          <w:p w14:paraId="703E9052"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Borders>
              <w:bottom w:val="single" w:sz="6" w:space="0" w:color="auto"/>
            </w:tcBorders>
          </w:tcPr>
          <w:p w14:paraId="2B339C17"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Borders>
              <w:bottom w:val="single" w:sz="6" w:space="0" w:color="auto"/>
            </w:tcBorders>
          </w:tcPr>
          <w:p w14:paraId="75F7F365"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16D0E" w:rsidRPr="009D4127" w14:paraId="3CC169DA" w14:textId="77777777" w:rsidTr="00787798">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6" w:space="0" w:color="auto"/>
            </w:tcBorders>
          </w:tcPr>
          <w:p w14:paraId="1D76DD48" w14:textId="77777777" w:rsidR="00816D0E" w:rsidRPr="009D4127" w:rsidRDefault="00816D0E" w:rsidP="00787798">
            <w:pPr>
              <w:pStyle w:val="5a"/>
            </w:pPr>
            <w:r w:rsidRPr="00D748B1">
              <w:rPr>
                <w:rFonts w:cs="Huawei Sans"/>
              </w:rPr>
              <w:t>f_name</w:t>
            </w:r>
          </w:p>
        </w:tc>
        <w:tc>
          <w:tcPr>
            <w:tcW w:w="2628" w:type="dxa"/>
            <w:tcBorders>
              <w:top w:val="single" w:sz="6" w:space="0" w:color="auto"/>
              <w:bottom w:val="single" w:sz="6" w:space="0" w:color="auto"/>
            </w:tcBorders>
          </w:tcPr>
          <w:p w14:paraId="7413D75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Borders>
              <w:top w:val="single" w:sz="6" w:space="0" w:color="auto"/>
              <w:bottom w:val="single" w:sz="6" w:space="0" w:color="auto"/>
            </w:tcBorders>
          </w:tcPr>
          <w:p w14:paraId="383909AF"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Borders>
              <w:top w:val="single" w:sz="6" w:space="0" w:color="auto"/>
              <w:bottom w:val="single" w:sz="6" w:space="0" w:color="auto"/>
            </w:tcBorders>
          </w:tcPr>
          <w:p w14:paraId="7F3559C2"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基金名称</w:t>
            </w:r>
          </w:p>
        </w:tc>
      </w:tr>
      <w:tr w:rsidR="00816D0E" w:rsidRPr="009D4127" w14:paraId="7E664D60" w14:textId="77777777" w:rsidTr="00787798">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4" w:space="0" w:color="auto"/>
            </w:tcBorders>
          </w:tcPr>
          <w:p w14:paraId="6306AC21" w14:textId="77777777" w:rsidR="00816D0E" w:rsidRPr="009D4127" w:rsidRDefault="00816D0E" w:rsidP="00787798">
            <w:pPr>
              <w:pStyle w:val="5a"/>
            </w:pPr>
            <w:r w:rsidRPr="00D748B1">
              <w:rPr>
                <w:rFonts w:cs="Huawei Sans"/>
              </w:rPr>
              <w:t>f_id</w:t>
            </w:r>
          </w:p>
        </w:tc>
        <w:tc>
          <w:tcPr>
            <w:tcW w:w="2628" w:type="dxa"/>
            <w:tcBorders>
              <w:top w:val="single" w:sz="6" w:space="0" w:color="auto"/>
              <w:bottom w:val="single" w:sz="4" w:space="0" w:color="auto"/>
            </w:tcBorders>
          </w:tcPr>
          <w:p w14:paraId="12066953"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Borders>
              <w:top w:val="single" w:sz="6" w:space="0" w:color="auto"/>
              <w:bottom w:val="single" w:sz="4" w:space="0" w:color="auto"/>
            </w:tcBorders>
          </w:tcPr>
          <w:p w14:paraId="1B0347E2"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Borders>
              <w:top w:val="single" w:sz="6" w:space="0" w:color="auto"/>
              <w:bottom w:val="single" w:sz="4" w:space="0" w:color="auto"/>
            </w:tcBorders>
          </w:tcPr>
          <w:p w14:paraId="67E95B74"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基金编号</w:t>
            </w:r>
          </w:p>
        </w:tc>
      </w:tr>
      <w:tr w:rsidR="00816D0E" w:rsidRPr="00AC6684" w14:paraId="461AB0CA" w14:textId="77777777" w:rsidTr="00787798">
        <w:tc>
          <w:tcPr>
            <w:cnfStyle w:val="001000000000" w:firstRow="0" w:lastRow="0" w:firstColumn="1" w:lastColumn="0" w:oddVBand="0" w:evenVBand="0" w:oddHBand="0" w:evenHBand="0" w:firstRowFirstColumn="0" w:firstRowLastColumn="0" w:lastRowFirstColumn="0" w:lastRowLastColumn="0"/>
            <w:tcW w:w="1941" w:type="dxa"/>
            <w:tcBorders>
              <w:top w:val="single" w:sz="4" w:space="0" w:color="auto"/>
            </w:tcBorders>
          </w:tcPr>
          <w:p w14:paraId="35B34CB8" w14:textId="77777777" w:rsidR="00816D0E" w:rsidRPr="00D748B1" w:rsidRDefault="00816D0E" w:rsidP="00787798">
            <w:pPr>
              <w:pStyle w:val="5a"/>
              <w:rPr>
                <w:rFonts w:cs="Huawei Sans"/>
              </w:rPr>
            </w:pPr>
            <w:r w:rsidRPr="00D748B1">
              <w:rPr>
                <w:rFonts w:cs="Huawei Sans"/>
              </w:rPr>
              <w:lastRenderedPageBreak/>
              <w:t>f_type</w:t>
            </w:r>
          </w:p>
        </w:tc>
        <w:tc>
          <w:tcPr>
            <w:tcW w:w="2628" w:type="dxa"/>
            <w:tcBorders>
              <w:top w:val="single" w:sz="4" w:space="0" w:color="auto"/>
            </w:tcBorders>
          </w:tcPr>
          <w:p w14:paraId="3A92F79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Borders>
              <w:top w:val="single" w:sz="4" w:space="0" w:color="auto"/>
            </w:tcBorders>
          </w:tcPr>
          <w:p w14:paraId="333190BC"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Borders>
              <w:top w:val="single" w:sz="4" w:space="0" w:color="auto"/>
            </w:tcBorders>
          </w:tcPr>
          <w:p w14:paraId="0F8A423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基金类型</w:t>
            </w:r>
          </w:p>
        </w:tc>
      </w:tr>
      <w:tr w:rsidR="00816D0E" w:rsidRPr="00AC6684" w14:paraId="56F41873"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8FCFE71" w14:textId="77777777" w:rsidR="00816D0E" w:rsidRPr="00D748B1" w:rsidRDefault="00816D0E" w:rsidP="00787798">
            <w:pPr>
              <w:pStyle w:val="5a"/>
              <w:rPr>
                <w:rFonts w:cs="Huawei Sans"/>
              </w:rPr>
            </w:pPr>
            <w:r w:rsidRPr="00D748B1">
              <w:rPr>
                <w:rFonts w:cs="Huawei Sans"/>
              </w:rPr>
              <w:t>f_amount</w:t>
            </w:r>
          </w:p>
        </w:tc>
        <w:tc>
          <w:tcPr>
            <w:tcW w:w="2628" w:type="dxa"/>
          </w:tcPr>
          <w:p w14:paraId="6CB9EC58"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33ACEE1F"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4021" w:type="dxa"/>
          </w:tcPr>
          <w:p w14:paraId="0C37E25F"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基金金额</w:t>
            </w:r>
          </w:p>
        </w:tc>
      </w:tr>
      <w:tr w:rsidR="00816D0E" w:rsidRPr="00AC6684" w14:paraId="0D3A44F5"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6D5AC79F" w14:textId="77777777" w:rsidR="00816D0E" w:rsidRPr="00D748B1" w:rsidRDefault="00816D0E" w:rsidP="00787798">
            <w:pPr>
              <w:pStyle w:val="5a"/>
              <w:rPr>
                <w:rFonts w:cs="Huawei Sans"/>
              </w:rPr>
            </w:pPr>
            <w:r w:rsidRPr="00D748B1">
              <w:rPr>
                <w:rFonts w:cs="Huawei Sans"/>
              </w:rPr>
              <w:t>risk_level</w:t>
            </w:r>
          </w:p>
        </w:tc>
        <w:tc>
          <w:tcPr>
            <w:tcW w:w="2628" w:type="dxa"/>
          </w:tcPr>
          <w:p w14:paraId="4EA9026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44CE8CD3"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2FD5F3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风险等级</w:t>
            </w:r>
          </w:p>
        </w:tc>
      </w:tr>
      <w:tr w:rsidR="00816D0E" w:rsidRPr="009D4127" w14:paraId="1949BE62" w14:textId="77777777" w:rsidTr="00787798">
        <w:tc>
          <w:tcPr>
            <w:cnfStyle w:val="001000000000" w:firstRow="0" w:lastRow="0" w:firstColumn="1" w:lastColumn="0" w:oddVBand="0" w:evenVBand="0" w:oddHBand="0" w:evenHBand="0" w:firstRowFirstColumn="0" w:firstRowLastColumn="0" w:lastRowFirstColumn="0" w:lastRowLastColumn="0"/>
            <w:tcW w:w="1941" w:type="dxa"/>
          </w:tcPr>
          <w:p w14:paraId="0F74102C" w14:textId="77777777" w:rsidR="00816D0E" w:rsidRPr="009D4127" w:rsidRDefault="00816D0E" w:rsidP="00787798">
            <w:pPr>
              <w:pStyle w:val="5a"/>
            </w:pPr>
            <w:r w:rsidRPr="00D748B1">
              <w:rPr>
                <w:rFonts w:cs="Huawei Sans"/>
              </w:rPr>
              <w:t>f_manager</w:t>
            </w:r>
          </w:p>
        </w:tc>
        <w:tc>
          <w:tcPr>
            <w:tcW w:w="2628" w:type="dxa"/>
          </w:tcPr>
          <w:p w14:paraId="729D1F0E"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10BD4956"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8B3156C"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t>基金管理者</w:t>
            </w:r>
          </w:p>
        </w:tc>
      </w:tr>
    </w:tbl>
    <w:p w14:paraId="3D196987" w14:textId="77777777" w:rsidR="00816D0E" w:rsidRDefault="00816D0E" w:rsidP="00816D0E">
      <w:pPr>
        <w:pStyle w:val="1e"/>
      </w:pPr>
    </w:p>
    <w:p w14:paraId="12F2352A" w14:textId="77777777" w:rsidR="00816D0E" w:rsidRPr="00CD4AE9" w:rsidRDefault="00816D0E" w:rsidP="00816D0E">
      <w:pPr>
        <w:pStyle w:val="50"/>
      </w:pPr>
      <w:r w:rsidRPr="00D748B1">
        <w:rPr>
          <w:rFonts w:cs="Huawei Sans"/>
        </w:rPr>
        <w:t>property</w:t>
      </w:r>
      <w:r>
        <w:rPr>
          <w:rFonts w:cs="Huawei Sans" w:hint="eastAsia"/>
        </w:rPr>
        <w:t>（资本）表</w:t>
      </w:r>
    </w:p>
    <w:tbl>
      <w:tblPr>
        <w:tblStyle w:val="V30"/>
        <w:tblW w:w="8590" w:type="dxa"/>
        <w:tblBorders>
          <w:bottom w:val="single" w:sz="18" w:space="0" w:color="auto"/>
        </w:tblBorders>
        <w:tblLayout w:type="fixed"/>
        <w:tblLook w:val="01E0" w:firstRow="1" w:lastRow="1" w:firstColumn="1" w:lastColumn="1" w:noHBand="0" w:noVBand="0"/>
      </w:tblPr>
      <w:tblGrid>
        <w:gridCol w:w="2083"/>
        <w:gridCol w:w="1843"/>
        <w:gridCol w:w="1947"/>
        <w:gridCol w:w="2717"/>
      </w:tblGrid>
      <w:tr w:rsidR="00816D0E" w:rsidRPr="009D4127" w14:paraId="0F1BEB73" w14:textId="77777777" w:rsidTr="0078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3" w:type="dxa"/>
            <w:tcBorders>
              <w:bottom w:val="single" w:sz="6" w:space="0" w:color="auto"/>
            </w:tcBorders>
          </w:tcPr>
          <w:p w14:paraId="70EE4CEB" w14:textId="77777777" w:rsidR="00816D0E" w:rsidRPr="009D4127" w:rsidRDefault="00816D0E" w:rsidP="00787798">
            <w:pPr>
              <w:pStyle w:val="5a"/>
            </w:pPr>
            <w:r>
              <w:rPr>
                <w:rFonts w:hint="eastAsia"/>
              </w:rPr>
              <w:t>字段</w:t>
            </w:r>
            <w:r>
              <w:t>名称</w:t>
            </w:r>
          </w:p>
        </w:tc>
        <w:tc>
          <w:tcPr>
            <w:tcW w:w="1843" w:type="dxa"/>
            <w:tcBorders>
              <w:bottom w:val="single" w:sz="6" w:space="0" w:color="auto"/>
            </w:tcBorders>
          </w:tcPr>
          <w:p w14:paraId="0109CA36"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1947" w:type="dxa"/>
            <w:tcBorders>
              <w:bottom w:val="single" w:sz="6" w:space="0" w:color="auto"/>
            </w:tcBorders>
          </w:tcPr>
          <w:p w14:paraId="6F9F3063" w14:textId="77777777" w:rsidR="00816D0E" w:rsidRPr="009D4127" w:rsidRDefault="00816D0E" w:rsidP="00787798">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Borders>
              <w:bottom w:val="single" w:sz="6" w:space="0" w:color="auto"/>
            </w:tcBorders>
          </w:tcPr>
          <w:p w14:paraId="49103DB4" w14:textId="77777777" w:rsidR="00816D0E" w:rsidRDefault="00816D0E" w:rsidP="00787798">
            <w:pPr>
              <w:pStyle w:val="5a"/>
              <w:cnfStyle w:val="100000000000" w:firstRow="1" w:lastRow="0" w:firstColumn="0" w:lastColumn="0" w:oddVBand="0" w:evenVBand="0" w:oddHBand="0" w:evenHBand="0" w:firstRowFirstColumn="0" w:firstRowLastColumn="0" w:lastRowFirstColumn="0" w:lastRowLastColumn="0"/>
            </w:pPr>
          </w:p>
        </w:tc>
      </w:tr>
      <w:tr w:rsidR="00816D0E" w:rsidRPr="009D4127" w14:paraId="791F4094"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3D245213" w14:textId="77777777" w:rsidR="00816D0E" w:rsidRPr="00D748B1" w:rsidRDefault="00816D0E" w:rsidP="00787798">
            <w:pPr>
              <w:pStyle w:val="5a"/>
              <w:rPr>
                <w:rFonts w:cs="Huawei Sans"/>
              </w:rPr>
            </w:pPr>
            <w:r>
              <w:rPr>
                <w:rFonts w:cs="Huawei Sans"/>
              </w:rPr>
              <w:t>pro_id</w:t>
            </w:r>
          </w:p>
        </w:tc>
        <w:tc>
          <w:tcPr>
            <w:tcW w:w="1843" w:type="dxa"/>
            <w:tcBorders>
              <w:top w:val="single" w:sz="6" w:space="0" w:color="auto"/>
              <w:bottom w:val="single" w:sz="6" w:space="0" w:color="auto"/>
            </w:tcBorders>
          </w:tcPr>
          <w:p w14:paraId="356D7EB1" w14:textId="77777777" w:rsidR="00816D0E" w:rsidRPr="00CD4AE9"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6" w:space="0" w:color="auto"/>
            </w:tcBorders>
          </w:tcPr>
          <w:p w14:paraId="44A21355"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Borders>
              <w:top w:val="single" w:sz="6" w:space="0" w:color="auto"/>
              <w:bottom w:val="single" w:sz="6" w:space="0" w:color="auto"/>
            </w:tcBorders>
          </w:tcPr>
          <w:p w14:paraId="18CC8537" w14:textId="77777777" w:rsidR="00816D0E" w:rsidRPr="00D748B1"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资产编号</w:t>
            </w:r>
          </w:p>
        </w:tc>
      </w:tr>
      <w:tr w:rsidR="00816D0E" w:rsidRPr="009D4127" w14:paraId="2A42A92E"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3EFD7769" w14:textId="77777777" w:rsidR="00816D0E" w:rsidRPr="009D4127" w:rsidRDefault="00816D0E" w:rsidP="00787798">
            <w:pPr>
              <w:pStyle w:val="5a"/>
            </w:pPr>
            <w:r w:rsidRPr="00D748B1">
              <w:rPr>
                <w:rFonts w:cs="Huawei Sans"/>
              </w:rPr>
              <w:t>pro_c_id</w:t>
            </w:r>
          </w:p>
        </w:tc>
        <w:tc>
          <w:tcPr>
            <w:tcW w:w="1843" w:type="dxa"/>
            <w:tcBorders>
              <w:top w:val="single" w:sz="6" w:space="0" w:color="auto"/>
              <w:bottom w:val="single" w:sz="6" w:space="0" w:color="auto"/>
            </w:tcBorders>
          </w:tcPr>
          <w:p w14:paraId="1CDAC48C"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1947" w:type="dxa"/>
            <w:tcBorders>
              <w:top w:val="single" w:sz="6" w:space="0" w:color="auto"/>
              <w:bottom w:val="single" w:sz="6" w:space="0" w:color="auto"/>
            </w:tcBorders>
          </w:tcPr>
          <w:p w14:paraId="0FB2FAB1"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6" w:space="0" w:color="auto"/>
              <w:bottom w:val="single" w:sz="6" w:space="0" w:color="auto"/>
            </w:tcBorders>
          </w:tcPr>
          <w:p w14:paraId="604804E2" w14:textId="77777777" w:rsidR="00816D0E"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客户编号</w:t>
            </w:r>
          </w:p>
          <w:p w14:paraId="45F02EDD"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715346">
              <w:rPr>
                <w:rFonts w:hint="eastAsia"/>
                <w:color w:val="C00000"/>
              </w:rPr>
              <w:t>说明：本字段引用自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r w:rsidR="00816D0E" w:rsidRPr="009D4127" w14:paraId="35195F0C"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4" w:space="0" w:color="auto"/>
            </w:tcBorders>
          </w:tcPr>
          <w:p w14:paraId="5A611BD5" w14:textId="77777777" w:rsidR="00816D0E" w:rsidRPr="009D4127" w:rsidRDefault="00816D0E" w:rsidP="00787798">
            <w:pPr>
              <w:pStyle w:val="5a"/>
            </w:pPr>
            <w:r w:rsidRPr="00D748B1">
              <w:rPr>
                <w:rFonts w:cs="Huawei Sans"/>
              </w:rPr>
              <w:t>pro_</w:t>
            </w:r>
            <w:r>
              <w:rPr>
                <w:rFonts w:cs="Huawei Sans"/>
              </w:rPr>
              <w:t>pif_</w:t>
            </w:r>
            <w:r w:rsidRPr="00D748B1">
              <w:rPr>
                <w:rFonts w:cs="Huawei Sans"/>
              </w:rPr>
              <w:t>id</w:t>
            </w:r>
          </w:p>
        </w:tc>
        <w:tc>
          <w:tcPr>
            <w:tcW w:w="1843" w:type="dxa"/>
            <w:tcBorders>
              <w:top w:val="single" w:sz="6" w:space="0" w:color="auto"/>
              <w:bottom w:val="single" w:sz="4" w:space="0" w:color="auto"/>
            </w:tcBorders>
          </w:tcPr>
          <w:p w14:paraId="5A75973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4" w:space="0" w:color="auto"/>
            </w:tcBorders>
          </w:tcPr>
          <w:p w14:paraId="6C36F4D7"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6" w:space="0" w:color="auto"/>
              <w:bottom w:val="single" w:sz="4" w:space="0" w:color="auto"/>
            </w:tcBorders>
          </w:tcPr>
          <w:p w14:paraId="135BD079" w14:textId="77777777" w:rsidR="00816D0E"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商品编号</w:t>
            </w:r>
          </w:p>
          <w:p w14:paraId="445968E1" w14:textId="77777777" w:rsidR="00816D0E" w:rsidRPr="00272A4F"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sidRPr="00272A4F">
              <w:rPr>
                <w:rFonts w:cs="Huawei Sans" w:hint="eastAsia"/>
                <w:color w:val="C00000"/>
              </w:rPr>
              <w:t>说明：</w:t>
            </w:r>
            <w:r w:rsidRPr="00715346">
              <w:rPr>
                <w:rFonts w:hint="eastAsia"/>
                <w:color w:val="C00000"/>
              </w:rPr>
              <w:t>本字段引用自</w:t>
            </w:r>
            <w:r w:rsidRPr="00715346">
              <w:rPr>
                <w:color w:val="C00000"/>
              </w:rPr>
              <w:t>finances_product</w:t>
            </w:r>
            <w:r w:rsidRPr="00715346">
              <w:rPr>
                <w:rFonts w:hint="eastAsia"/>
                <w:color w:val="C00000"/>
              </w:rPr>
              <w:t>表、</w:t>
            </w:r>
            <w:r w:rsidRPr="00715346">
              <w:rPr>
                <w:rFonts w:hint="eastAsia"/>
                <w:color w:val="C00000"/>
              </w:rPr>
              <w:t>i</w:t>
            </w:r>
            <w:r w:rsidRPr="00715346">
              <w:rPr>
                <w:color w:val="C00000"/>
              </w:rPr>
              <w:t>nsurance</w:t>
            </w:r>
            <w:r w:rsidRPr="00715346">
              <w:rPr>
                <w:rFonts w:hint="eastAsia"/>
                <w:color w:val="C00000"/>
              </w:rPr>
              <w:t>表和</w:t>
            </w:r>
            <w:r w:rsidRPr="00715346">
              <w:rPr>
                <w:color w:val="C00000"/>
              </w:rPr>
              <w:t>fund</w:t>
            </w:r>
            <w:r w:rsidRPr="00715346">
              <w:rPr>
                <w:color w:val="C00000"/>
              </w:rPr>
              <w:t>表三个表</w:t>
            </w:r>
            <w:r w:rsidRPr="00715346">
              <w:rPr>
                <w:rFonts w:hint="eastAsia"/>
                <w:color w:val="C00000"/>
              </w:rPr>
              <w:t>的</w:t>
            </w:r>
            <w:r w:rsidRPr="00715346">
              <w:rPr>
                <w:rFonts w:hint="eastAsia"/>
                <w:color w:val="C00000"/>
              </w:rPr>
              <w:t>id</w:t>
            </w:r>
            <w:r w:rsidRPr="00715346">
              <w:rPr>
                <w:rFonts w:hint="eastAsia"/>
                <w:color w:val="C00000"/>
              </w:rPr>
              <w:t>字段。</w:t>
            </w:r>
          </w:p>
        </w:tc>
      </w:tr>
      <w:tr w:rsidR="00816D0E" w:rsidRPr="00AC6684" w14:paraId="06E3D30E"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29602B00" w14:textId="77777777" w:rsidR="00816D0E" w:rsidRPr="00D748B1" w:rsidRDefault="00816D0E" w:rsidP="00787798">
            <w:pPr>
              <w:pStyle w:val="5a"/>
              <w:rPr>
                <w:rFonts w:cs="Huawei Sans"/>
              </w:rPr>
            </w:pPr>
            <w:r>
              <w:rPr>
                <w:rFonts w:cs="Huawei Sans"/>
              </w:rPr>
              <w:t>pro_type</w:t>
            </w:r>
          </w:p>
        </w:tc>
        <w:tc>
          <w:tcPr>
            <w:tcW w:w="1843" w:type="dxa"/>
            <w:tcBorders>
              <w:top w:val="single" w:sz="4" w:space="0" w:color="auto"/>
            </w:tcBorders>
          </w:tcPr>
          <w:p w14:paraId="695E5818" w14:textId="77777777" w:rsidR="00816D0E" w:rsidRPr="00CD4AE9"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4" w:space="0" w:color="auto"/>
            </w:tcBorders>
          </w:tcPr>
          <w:p w14:paraId="63667A4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4" w:space="0" w:color="auto"/>
            </w:tcBorders>
          </w:tcPr>
          <w:p w14:paraId="6D6E6676" w14:textId="77777777" w:rsidR="00816D0E"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hint="eastAsia"/>
              </w:rPr>
              <w:t>商品类型</w:t>
            </w:r>
          </w:p>
          <w:p w14:paraId="3F5DA731" w14:textId="77777777" w:rsidR="00816D0E" w:rsidRPr="00D748B1" w:rsidRDefault="00816D0E" w:rsidP="00787798">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说明</w:t>
            </w:r>
            <w:r>
              <w:rPr>
                <w:rFonts w:cs="Huawei Sans" w:hint="eastAsia"/>
              </w:rPr>
              <w:t>：</w:t>
            </w:r>
            <w:r>
              <w:rPr>
                <w:rFonts w:cs="Huawei Sans" w:hint="eastAsia"/>
              </w:rPr>
              <w:t>1</w:t>
            </w:r>
            <w:r>
              <w:rPr>
                <w:rFonts w:cs="Huawei Sans" w:hint="eastAsia"/>
              </w:rPr>
              <w:t>表示理财产品；</w:t>
            </w:r>
            <w:r>
              <w:rPr>
                <w:rFonts w:cs="Huawei Sans" w:hint="eastAsia"/>
              </w:rPr>
              <w:t>2</w:t>
            </w:r>
            <w:r>
              <w:rPr>
                <w:rFonts w:cs="Huawei Sans" w:hint="eastAsia"/>
              </w:rPr>
              <w:t>表示保险；</w:t>
            </w:r>
            <w:r>
              <w:rPr>
                <w:rFonts w:cs="Huawei Sans" w:hint="eastAsia"/>
              </w:rPr>
              <w:t>3</w:t>
            </w:r>
            <w:r>
              <w:rPr>
                <w:rFonts w:cs="Huawei Sans" w:hint="eastAsia"/>
              </w:rPr>
              <w:t>表示基金。</w:t>
            </w:r>
          </w:p>
        </w:tc>
      </w:tr>
      <w:tr w:rsidR="00816D0E" w:rsidRPr="00AC6684" w14:paraId="6AF49EB2" w14:textId="77777777" w:rsidTr="00787798">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6D2461CD" w14:textId="77777777" w:rsidR="00816D0E" w:rsidRPr="00D748B1" w:rsidRDefault="00816D0E" w:rsidP="00787798">
            <w:pPr>
              <w:pStyle w:val="5a"/>
              <w:rPr>
                <w:rFonts w:cs="Huawei Sans"/>
              </w:rPr>
            </w:pPr>
            <w:r w:rsidRPr="00D748B1">
              <w:rPr>
                <w:rFonts w:cs="Huawei Sans"/>
              </w:rPr>
              <w:t>pro_status</w:t>
            </w:r>
          </w:p>
        </w:tc>
        <w:tc>
          <w:tcPr>
            <w:tcW w:w="1843" w:type="dxa"/>
            <w:tcBorders>
              <w:top w:val="single" w:sz="4" w:space="0" w:color="auto"/>
            </w:tcBorders>
          </w:tcPr>
          <w:p w14:paraId="27C8EBA3"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1947" w:type="dxa"/>
            <w:tcBorders>
              <w:top w:val="single" w:sz="4" w:space="0" w:color="auto"/>
            </w:tcBorders>
          </w:tcPr>
          <w:p w14:paraId="620490EC"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Borders>
              <w:top w:val="single" w:sz="4" w:space="0" w:color="auto"/>
            </w:tcBorders>
          </w:tcPr>
          <w:p w14:paraId="64389D3A"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状态</w:t>
            </w:r>
          </w:p>
        </w:tc>
      </w:tr>
      <w:tr w:rsidR="00816D0E" w:rsidRPr="00AC6684" w14:paraId="6FE442A4" w14:textId="77777777" w:rsidTr="00787798">
        <w:tc>
          <w:tcPr>
            <w:cnfStyle w:val="001000000000" w:firstRow="0" w:lastRow="0" w:firstColumn="1" w:lastColumn="0" w:oddVBand="0" w:evenVBand="0" w:oddHBand="0" w:evenHBand="0" w:firstRowFirstColumn="0" w:firstRowLastColumn="0" w:lastRowFirstColumn="0" w:lastRowLastColumn="0"/>
            <w:tcW w:w="2083" w:type="dxa"/>
          </w:tcPr>
          <w:p w14:paraId="457910B2" w14:textId="77777777" w:rsidR="00816D0E" w:rsidRPr="00D748B1" w:rsidRDefault="00816D0E" w:rsidP="00787798">
            <w:pPr>
              <w:pStyle w:val="5a"/>
              <w:rPr>
                <w:rFonts w:cs="Huawei Sans"/>
              </w:rPr>
            </w:pPr>
            <w:r w:rsidRPr="00D748B1">
              <w:rPr>
                <w:rFonts w:cs="Huawei Sans"/>
              </w:rPr>
              <w:t>pro_quantity</w:t>
            </w:r>
          </w:p>
        </w:tc>
        <w:tc>
          <w:tcPr>
            <w:tcW w:w="1843" w:type="dxa"/>
          </w:tcPr>
          <w:p w14:paraId="50824438"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30800418"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3A29C7D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数量</w:t>
            </w:r>
          </w:p>
        </w:tc>
      </w:tr>
      <w:tr w:rsidR="00816D0E" w:rsidRPr="00AC6684" w14:paraId="059A4D17" w14:textId="77777777" w:rsidTr="00787798">
        <w:tc>
          <w:tcPr>
            <w:cnfStyle w:val="001000000000" w:firstRow="0" w:lastRow="0" w:firstColumn="1" w:lastColumn="0" w:oddVBand="0" w:evenVBand="0" w:oddHBand="0" w:evenHBand="0" w:firstRowFirstColumn="0" w:firstRowLastColumn="0" w:lastRowFirstColumn="0" w:lastRowLastColumn="0"/>
            <w:tcW w:w="2083" w:type="dxa"/>
          </w:tcPr>
          <w:p w14:paraId="22DD8EFB" w14:textId="77777777" w:rsidR="00816D0E" w:rsidRPr="00D748B1" w:rsidRDefault="00816D0E" w:rsidP="00787798">
            <w:pPr>
              <w:pStyle w:val="5a"/>
              <w:rPr>
                <w:rFonts w:cs="Huawei Sans"/>
              </w:rPr>
            </w:pPr>
            <w:r w:rsidRPr="00D748B1">
              <w:rPr>
                <w:rFonts w:cs="Huawei Sans"/>
              </w:rPr>
              <w:t>pro_income</w:t>
            </w:r>
          </w:p>
        </w:tc>
        <w:tc>
          <w:tcPr>
            <w:tcW w:w="1843" w:type="dxa"/>
          </w:tcPr>
          <w:p w14:paraId="28C3015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5C170506"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7A28ADA3" w14:textId="77777777" w:rsidR="00816D0E" w:rsidRPr="00AC6684"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商品收益</w:t>
            </w:r>
          </w:p>
        </w:tc>
      </w:tr>
      <w:tr w:rsidR="00816D0E" w:rsidRPr="009D4127" w14:paraId="0C2CFCBD" w14:textId="77777777" w:rsidTr="00787798">
        <w:tc>
          <w:tcPr>
            <w:cnfStyle w:val="001000000000" w:firstRow="0" w:lastRow="0" w:firstColumn="1" w:lastColumn="0" w:oddVBand="0" w:evenVBand="0" w:oddHBand="0" w:evenHBand="0" w:firstRowFirstColumn="0" w:firstRowLastColumn="0" w:lastRowFirstColumn="0" w:lastRowLastColumn="0"/>
            <w:tcW w:w="2083" w:type="dxa"/>
          </w:tcPr>
          <w:p w14:paraId="0B8C1D09" w14:textId="77777777" w:rsidR="00816D0E" w:rsidRPr="009D4127" w:rsidRDefault="00816D0E" w:rsidP="00787798">
            <w:pPr>
              <w:pStyle w:val="5a"/>
            </w:pPr>
            <w:r w:rsidRPr="00D748B1">
              <w:rPr>
                <w:rFonts w:cs="Huawei Sans"/>
              </w:rPr>
              <w:t>pro_purchase_time</w:t>
            </w:r>
          </w:p>
        </w:tc>
        <w:tc>
          <w:tcPr>
            <w:tcW w:w="1843" w:type="dxa"/>
          </w:tcPr>
          <w:p w14:paraId="1942A628"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CD4AE9">
              <w:t>DATE</w:t>
            </w:r>
          </w:p>
        </w:tc>
        <w:tc>
          <w:tcPr>
            <w:tcW w:w="1947" w:type="dxa"/>
          </w:tcPr>
          <w:p w14:paraId="2CED15BD"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p>
        </w:tc>
        <w:tc>
          <w:tcPr>
            <w:tcW w:w="2717" w:type="dxa"/>
          </w:tcPr>
          <w:p w14:paraId="1E67B8E5" w14:textId="77777777" w:rsidR="00816D0E" w:rsidRPr="009D4127" w:rsidRDefault="00816D0E" w:rsidP="00787798">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购买时间</w:t>
            </w:r>
          </w:p>
        </w:tc>
      </w:tr>
    </w:tbl>
    <w:p w14:paraId="34E8A671" w14:textId="77777777" w:rsidR="00816D0E" w:rsidRPr="00D748B1" w:rsidRDefault="00816D0E" w:rsidP="00816D0E">
      <w:pPr>
        <w:pStyle w:val="1e"/>
      </w:pPr>
      <w:r>
        <w:t>接下来进行</w:t>
      </w:r>
      <w:r w:rsidRPr="00D748B1">
        <w:t>openGauss</w:t>
      </w:r>
      <w:r w:rsidRPr="00D748B1">
        <w:t>数据模型表操作</w:t>
      </w:r>
      <w:r>
        <w:rPr>
          <w:rFonts w:hint="eastAsia"/>
        </w:rPr>
        <w:t>。</w:t>
      </w:r>
    </w:p>
    <w:p w14:paraId="6F0E6B88" w14:textId="77777777" w:rsidR="00816D0E" w:rsidRPr="00816D0E" w:rsidRDefault="00816D0E">
      <w:pPr>
        <w:topLinePunct w:val="0"/>
        <w:adjustRightInd/>
        <w:snapToGrid/>
        <w:spacing w:before="0" w:after="0" w:line="240" w:lineRule="auto"/>
        <w:ind w:left="0"/>
        <w:rPr>
          <w:rFonts w:ascii="Huawei Sans" w:hAnsi="Huawei Sans" w:cs="Huawei Sans"/>
        </w:rPr>
      </w:pPr>
    </w:p>
    <w:p w14:paraId="19519B68" w14:textId="37266301" w:rsidR="00B6330A" w:rsidRPr="00336CBE" w:rsidRDefault="00B6330A">
      <w:pPr>
        <w:topLinePunct w:val="0"/>
        <w:adjustRightInd/>
        <w:snapToGrid/>
        <w:spacing w:before="0" w:after="0" w:line="240" w:lineRule="auto"/>
        <w:ind w:left="0"/>
        <w:rPr>
          <w:rFonts w:ascii="Huawei Sans" w:eastAsia="方正兰亭黑简体" w:hAnsi="Huawei Sans" w:cs="Huawei Sans"/>
          <w:sz w:val="21"/>
        </w:rPr>
      </w:pPr>
      <w:r w:rsidRPr="00336CBE">
        <w:rPr>
          <w:rFonts w:ascii="Huawei Sans" w:hAnsi="Huawei Sans" w:cs="Huawei Sans"/>
        </w:rPr>
        <w:br w:type="page"/>
      </w:r>
    </w:p>
    <w:p w14:paraId="5C1024EA" w14:textId="77777777" w:rsidR="004237DC" w:rsidRPr="00336CBE" w:rsidRDefault="004237DC" w:rsidP="00DA5283">
      <w:pPr>
        <w:pStyle w:val="2"/>
        <w:numPr>
          <w:ilvl w:val="1"/>
          <w:numId w:val="4"/>
        </w:numPr>
        <w:rPr>
          <w:rFonts w:cs="Huawei Sans"/>
          <w:lang w:eastAsia="zh-CN"/>
        </w:rPr>
      </w:pPr>
      <w:bookmarkStart w:id="39" w:name="_Toc16353958"/>
      <w:bookmarkStart w:id="40" w:name="_Toc19795484"/>
      <w:bookmarkStart w:id="41" w:name="_Toc45098036"/>
      <w:bookmarkStart w:id="42" w:name="_Toc48143490"/>
      <w:bookmarkStart w:id="43" w:name="_Toc51336545"/>
      <w:r w:rsidRPr="00336CBE">
        <w:rPr>
          <w:rFonts w:cs="Huawei Sans"/>
          <w:lang w:eastAsia="zh-CN"/>
        </w:rPr>
        <w:lastRenderedPageBreak/>
        <w:t>GaussDB(for MySQL)</w:t>
      </w:r>
      <w:r w:rsidRPr="00336CBE">
        <w:rPr>
          <w:rFonts w:cs="Huawei Sans"/>
          <w:lang w:eastAsia="zh-CN"/>
        </w:rPr>
        <w:t>数据模型表操作</w:t>
      </w:r>
      <w:bookmarkEnd w:id="39"/>
      <w:bookmarkEnd w:id="40"/>
      <w:bookmarkEnd w:id="41"/>
      <w:bookmarkEnd w:id="42"/>
      <w:bookmarkEnd w:id="43"/>
    </w:p>
    <w:p w14:paraId="726505AA" w14:textId="77777777" w:rsidR="004237DC" w:rsidRPr="00336CBE" w:rsidRDefault="004237DC" w:rsidP="00DA5283">
      <w:pPr>
        <w:pStyle w:val="3"/>
        <w:numPr>
          <w:ilvl w:val="2"/>
          <w:numId w:val="4"/>
        </w:numPr>
        <w:rPr>
          <w:rFonts w:cs="Huawei Sans"/>
        </w:rPr>
      </w:pPr>
      <w:bookmarkStart w:id="44" w:name="_Toc48143491"/>
      <w:bookmarkStart w:id="45" w:name="_Toc51336546"/>
      <w:bookmarkStart w:id="46" w:name="_Toc16353959"/>
      <w:bookmarkStart w:id="47" w:name="_Toc19795485"/>
      <w:bookmarkStart w:id="48" w:name="_Toc45098037"/>
      <w:r w:rsidRPr="00336CBE">
        <w:rPr>
          <w:rFonts w:cs="Huawei Sans"/>
        </w:rPr>
        <w:t>初始化数据库</w:t>
      </w:r>
      <w:bookmarkEnd w:id="44"/>
      <w:bookmarkEnd w:id="45"/>
    </w:p>
    <w:p w14:paraId="289730BD" w14:textId="77777777" w:rsidR="004237DC" w:rsidRPr="00336CBE" w:rsidRDefault="004237DC" w:rsidP="00DA5283">
      <w:pPr>
        <w:pStyle w:val="4"/>
        <w:numPr>
          <w:ilvl w:val="3"/>
          <w:numId w:val="4"/>
        </w:numPr>
        <w:rPr>
          <w:rFonts w:cs="Huawei Sans" w:hint="default"/>
        </w:rPr>
      </w:pPr>
      <w:r w:rsidRPr="00336CBE">
        <w:rPr>
          <w:rFonts w:cs="Huawei Sans" w:hint="default"/>
        </w:rPr>
        <w:t>连接数据库</w:t>
      </w:r>
    </w:p>
    <w:p w14:paraId="5E3E2029" w14:textId="72AF4EE7" w:rsidR="004237DC" w:rsidRPr="00336CBE" w:rsidRDefault="004237DC" w:rsidP="006A0A2D">
      <w:pPr>
        <w:pStyle w:val="30"/>
        <w:rPr>
          <w:sz w:val="24"/>
        </w:rPr>
      </w:pPr>
      <w:r w:rsidRPr="00336CBE">
        <w:t>登陆华为云控制台，点击</w:t>
      </w:r>
      <w:r w:rsidRPr="00336CBE">
        <w:t>“</w:t>
      </w:r>
      <w:r w:rsidRPr="00336CBE">
        <w:t>服务列表</w:t>
      </w:r>
      <w:r w:rsidRPr="00336CBE">
        <w:t>”</w:t>
      </w:r>
      <w:r w:rsidRPr="00336CBE">
        <w:t>，在</w:t>
      </w:r>
      <w:r w:rsidRPr="00336CBE">
        <w:t>“</w:t>
      </w:r>
      <w:r w:rsidRPr="00336CBE">
        <w:t>服务列表中</w:t>
      </w:r>
      <w:r w:rsidRPr="00336CBE">
        <w:t>”</w:t>
      </w:r>
      <w:r w:rsidRPr="00336CBE">
        <w:t>选择</w:t>
      </w:r>
      <w:r w:rsidRPr="00336CBE">
        <w:t>“</w:t>
      </w:r>
      <w:r w:rsidRPr="00336CBE">
        <w:t>数据库</w:t>
      </w:r>
      <w:r w:rsidRPr="00336CBE">
        <w:t>”</w:t>
      </w:r>
      <w:r w:rsidRPr="00336CBE">
        <w:t>下的</w:t>
      </w:r>
      <w:r w:rsidRPr="00336CBE">
        <w:t>“</w:t>
      </w:r>
      <w:r w:rsidRPr="00336CBE">
        <w:t>云数据库</w:t>
      </w:r>
      <w:r w:rsidRPr="00336CBE">
        <w:t xml:space="preserve"> GaussDB”</w:t>
      </w:r>
      <w:r w:rsidRPr="00336CBE">
        <w:t>（如</w:t>
      </w:r>
      <w:r w:rsidR="00C52301">
        <w:rPr>
          <w:rFonts w:hint="eastAsia"/>
        </w:rPr>
        <w:t>下</w:t>
      </w:r>
      <w:r w:rsidRPr="00336CBE">
        <w:t>图）。（注：如未购买</w:t>
      </w:r>
      <w:r w:rsidRPr="00336CBE">
        <w:t>GaussDB(for MySQL)</w:t>
      </w:r>
      <w:r w:rsidRPr="00336CBE">
        <w:t>，请参照《</w:t>
      </w:r>
      <w:r w:rsidRPr="00336CBE">
        <w:t>01 GaussDB(for MySQL)</w:t>
      </w:r>
      <w:r w:rsidR="00863E4A" w:rsidRPr="00336CBE">
        <w:t>数据库实验环境搭建指导手册》进行购买</w:t>
      </w:r>
      <w:r w:rsidRPr="00336CBE">
        <w:t>）</w:t>
      </w:r>
      <w:r w:rsidR="00863E4A" w:rsidRPr="00336CBE">
        <w:t>。</w:t>
      </w:r>
    </w:p>
    <w:p w14:paraId="1064A555" w14:textId="0B34B3E6" w:rsidR="004237DC" w:rsidRPr="00336CBE" w:rsidRDefault="00C0731A" w:rsidP="004237DC">
      <w:pPr>
        <w:pStyle w:val="1e"/>
        <w:rPr>
          <w:rFonts w:cs="Huawei Sans"/>
        </w:rPr>
      </w:pPr>
      <w:r>
        <w:rPr>
          <w:rFonts w:cs="Huawei Sans"/>
          <w:noProof/>
        </w:rPr>
        <mc:AlternateContent>
          <mc:Choice Requires="wps">
            <w:drawing>
              <wp:anchor distT="0" distB="0" distL="114300" distR="114300" simplePos="0" relativeHeight="251661312" behindDoc="0" locked="0" layoutInCell="1" allowOverlap="1" wp14:anchorId="04FAFA46" wp14:editId="61689A4C">
                <wp:simplePos x="0" y="0"/>
                <wp:positionH relativeFrom="column">
                  <wp:posOffset>4904740</wp:posOffset>
                </wp:positionH>
                <wp:positionV relativeFrom="paragraph">
                  <wp:posOffset>509417</wp:posOffset>
                </wp:positionV>
                <wp:extent cx="443346" cy="127462"/>
                <wp:effectExtent l="19050" t="19050" r="13970" b="25400"/>
                <wp:wrapNone/>
                <wp:docPr id="31" name="矩形 31"/>
                <wp:cNvGraphicFramePr/>
                <a:graphic xmlns:a="http://schemas.openxmlformats.org/drawingml/2006/main">
                  <a:graphicData uri="http://schemas.microsoft.com/office/word/2010/wordprocessingShape">
                    <wps:wsp>
                      <wps:cNvSpPr/>
                      <wps:spPr>
                        <a:xfrm>
                          <a:off x="0" y="0"/>
                          <a:ext cx="443346" cy="1274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B7AF3" id="矩形 31" o:spid="_x0000_s1026" style="position:absolute;left:0;text-align:left;margin-left:386.2pt;margin-top:40.1pt;width:34.9pt;height:1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" filled="f" strokecolor="#c7000b" strokeweight="2.25pt"/>
            </w:pict>
          </mc:Fallback>
        </mc:AlternateContent>
      </w:r>
      <w:r>
        <w:rPr>
          <w:rFonts w:cs="Huawei Sans"/>
          <w:noProof/>
        </w:rPr>
        <mc:AlternateContent>
          <mc:Choice Requires="wps">
            <w:drawing>
              <wp:anchor distT="0" distB="0" distL="114300" distR="114300" simplePos="0" relativeHeight="251659264" behindDoc="0" locked="0" layoutInCell="1" allowOverlap="1" wp14:anchorId="2B3F270A" wp14:editId="53F17E61">
                <wp:simplePos x="0" y="0"/>
                <wp:positionH relativeFrom="column">
                  <wp:posOffset>670906</wp:posOffset>
                </wp:positionH>
                <wp:positionV relativeFrom="paragraph">
                  <wp:posOffset>32443</wp:posOffset>
                </wp:positionV>
                <wp:extent cx="448599" cy="144087"/>
                <wp:effectExtent l="19050" t="19050" r="27940" b="27940"/>
                <wp:wrapNone/>
                <wp:docPr id="1" name="矩形 1"/>
                <wp:cNvGraphicFramePr/>
                <a:graphic xmlns:a="http://schemas.openxmlformats.org/drawingml/2006/main">
                  <a:graphicData uri="http://schemas.microsoft.com/office/word/2010/wordprocessingShape">
                    <wps:wsp>
                      <wps:cNvSpPr/>
                      <wps:spPr>
                        <a:xfrm>
                          <a:off x="0" y="0"/>
                          <a:ext cx="448599" cy="14408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DE334" id="矩形 1" o:spid="_x0000_s1026" style="position:absolute;left:0;text-align:left;margin-left:52.85pt;margin-top:2.55pt;width:35.3pt;height:1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" filled="f" strokecolor="#c7000b" strokeweight="2.25pt"/>
            </w:pict>
          </mc:Fallback>
        </mc:AlternateContent>
      </w:r>
      <w:r w:rsidR="004237DC" w:rsidRPr="00336CBE">
        <w:rPr>
          <w:rFonts w:cs="Huawei Sans"/>
          <w:noProof/>
        </w:rPr>
        <w:drawing>
          <wp:inline distT="0" distB="0" distL="0" distR="0" wp14:anchorId="5D6FF5BE" wp14:editId="2B336E3D">
            <wp:extent cx="5220000" cy="2623538"/>
            <wp:effectExtent l="19050" t="19050" r="19050"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000" cy="2623538"/>
                    </a:xfrm>
                    <a:prstGeom prst="rect">
                      <a:avLst/>
                    </a:prstGeom>
                    <a:ln w="12700">
                      <a:solidFill>
                        <a:schemeClr val="bg1">
                          <a:lumMod val="85000"/>
                        </a:schemeClr>
                      </a:solidFill>
                    </a:ln>
                  </pic:spPr>
                </pic:pic>
              </a:graphicData>
            </a:graphic>
          </wp:inline>
        </w:drawing>
      </w:r>
    </w:p>
    <w:p w14:paraId="007E60DE" w14:textId="747660BF" w:rsidR="004237DC" w:rsidRPr="00336CBE" w:rsidRDefault="004237DC" w:rsidP="006A0A2D">
      <w:pPr>
        <w:pStyle w:val="30"/>
      </w:pPr>
      <w:r w:rsidRPr="00336CBE">
        <w:t>点击</w:t>
      </w:r>
      <w:r w:rsidRPr="00336CBE">
        <w:t>“</w:t>
      </w:r>
      <w:r w:rsidRPr="00336CBE">
        <w:t>云数据库</w:t>
      </w:r>
      <w:r w:rsidRPr="00336CBE">
        <w:t xml:space="preserve"> GaussDB”</w:t>
      </w:r>
      <w:r w:rsidRPr="00336CBE">
        <w:t>中对应的</w:t>
      </w:r>
      <w:r w:rsidR="004A3445" w:rsidRPr="00336CBE">
        <w:t>登录按钮，</w:t>
      </w:r>
      <w:r w:rsidRPr="00336CBE">
        <w:t>如</w:t>
      </w:r>
      <w:r w:rsidR="004A3445" w:rsidRPr="00336CBE">
        <w:t>下</w:t>
      </w:r>
      <w:r w:rsidRPr="00336CBE">
        <w:t>图。</w:t>
      </w:r>
    </w:p>
    <w:p w14:paraId="0B56C71F" w14:textId="5988426B" w:rsidR="004237DC" w:rsidRPr="00336CBE" w:rsidRDefault="00C0731A" w:rsidP="004237DC">
      <w:pPr>
        <w:pStyle w:val="1e"/>
        <w:rPr>
          <w:rFonts w:cs="Huawei Sans"/>
        </w:rPr>
      </w:pPr>
      <w:r>
        <w:rPr>
          <w:rFonts w:cs="Huawei Sans"/>
          <w:noProof/>
        </w:rPr>
        <mc:AlternateContent>
          <mc:Choice Requires="wps">
            <w:drawing>
              <wp:anchor distT="0" distB="0" distL="114300" distR="114300" simplePos="0" relativeHeight="251663360" behindDoc="0" locked="0" layoutInCell="1" allowOverlap="1" wp14:anchorId="75EEFF3B" wp14:editId="09A083F4">
                <wp:simplePos x="0" y="0"/>
                <wp:positionH relativeFrom="column">
                  <wp:posOffset>4987861</wp:posOffset>
                </wp:positionH>
                <wp:positionV relativeFrom="paragraph">
                  <wp:posOffset>634239</wp:posOffset>
                </wp:positionV>
                <wp:extent cx="132734" cy="113011"/>
                <wp:effectExtent l="19050" t="19050" r="19685" b="20955"/>
                <wp:wrapNone/>
                <wp:docPr id="32" name="矩形 32"/>
                <wp:cNvGraphicFramePr/>
                <a:graphic xmlns:a="http://schemas.openxmlformats.org/drawingml/2006/main">
                  <a:graphicData uri="http://schemas.microsoft.com/office/word/2010/wordprocessingShape">
                    <wps:wsp>
                      <wps:cNvSpPr/>
                      <wps:spPr>
                        <a:xfrm>
                          <a:off x="0" y="0"/>
                          <a:ext cx="132734" cy="1130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6820" id="矩形 32" o:spid="_x0000_s1026" style="position:absolute;left:0;text-align:left;margin-left:392.75pt;margin-top:49.95pt;width:10.45pt;height: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" filled="f" strokecolor="#c7000b" strokeweight="2.25pt"/>
            </w:pict>
          </mc:Fallback>
        </mc:AlternateContent>
      </w:r>
      <w:r w:rsidR="004237DC" w:rsidRPr="00336CBE">
        <w:rPr>
          <w:rFonts w:cs="Huawei Sans"/>
          <w:noProof/>
        </w:rPr>
        <w:drawing>
          <wp:inline distT="0" distB="0" distL="0" distR="0" wp14:anchorId="6F18E96F" wp14:editId="04F4519F">
            <wp:extent cx="5220000" cy="788400"/>
            <wp:effectExtent l="19050" t="19050" r="1905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000" cy="788400"/>
                    </a:xfrm>
                    <a:prstGeom prst="rect">
                      <a:avLst/>
                    </a:prstGeom>
                    <a:ln w="12700">
                      <a:solidFill>
                        <a:schemeClr val="bg1">
                          <a:lumMod val="85000"/>
                        </a:schemeClr>
                      </a:solidFill>
                    </a:ln>
                  </pic:spPr>
                </pic:pic>
              </a:graphicData>
            </a:graphic>
          </wp:inline>
        </w:drawing>
      </w:r>
    </w:p>
    <w:p w14:paraId="742B6182" w14:textId="16ABD7F3" w:rsidR="004237DC" w:rsidRPr="00336CBE" w:rsidRDefault="004237DC" w:rsidP="006A0A2D">
      <w:pPr>
        <w:pStyle w:val="30"/>
      </w:pPr>
      <w:r w:rsidRPr="00336CBE">
        <w:t>输入创建</w:t>
      </w:r>
      <w:r w:rsidRPr="00336CBE">
        <w:t>GaussDB(for MySQL)</w:t>
      </w:r>
      <w:r w:rsidRPr="00336CBE">
        <w:t>时设置的</w:t>
      </w:r>
      <w:r w:rsidRPr="00336CBE">
        <w:t>root</w:t>
      </w:r>
      <w:r w:rsidRPr="00336CBE">
        <w:t>用户密码，并勾选</w:t>
      </w:r>
      <w:r w:rsidRPr="00336CBE">
        <w:t>“</w:t>
      </w:r>
      <w:r w:rsidRPr="00336CBE">
        <w:t>记住密码</w:t>
      </w:r>
      <w:r w:rsidRPr="00336CBE">
        <w:t>”</w:t>
      </w:r>
      <w:r w:rsidRPr="00336CBE">
        <w:t>，勾选</w:t>
      </w:r>
      <w:r w:rsidRPr="00336CBE">
        <w:t>“</w:t>
      </w:r>
      <w:r w:rsidRPr="00336CBE">
        <w:t>元数据采集</w:t>
      </w:r>
      <w:r w:rsidRPr="00336CBE">
        <w:t>”</w:t>
      </w:r>
      <w:r w:rsidRPr="00336CBE">
        <w:t>和</w:t>
      </w:r>
      <w:r w:rsidRPr="00336CBE">
        <w:t xml:space="preserve"> </w:t>
      </w:r>
      <w:r w:rsidRPr="00336CBE">
        <w:t>勾选</w:t>
      </w:r>
      <w:r w:rsidRPr="00336CBE">
        <w:t>“SQL</w:t>
      </w:r>
      <w:r w:rsidRPr="00336CBE">
        <w:t>执行记录</w:t>
      </w:r>
      <w:r w:rsidRPr="00336CBE">
        <w:t>”</w:t>
      </w:r>
      <w:r w:rsidRPr="00336CBE">
        <w:t>，点击</w:t>
      </w:r>
      <w:r w:rsidRPr="00336CBE">
        <w:t>“</w:t>
      </w:r>
      <w:r w:rsidRPr="00336CBE">
        <w:t>登陆</w:t>
      </w:r>
      <w:r w:rsidRPr="00336CBE">
        <w:t>”</w:t>
      </w:r>
      <w:r w:rsidRPr="00336CBE">
        <w:t>按钮连接数据库。</w:t>
      </w:r>
    </w:p>
    <w:p w14:paraId="3F489B82" w14:textId="77777777" w:rsidR="004237DC" w:rsidRPr="00336CBE" w:rsidRDefault="004237DC" w:rsidP="004237DC">
      <w:pPr>
        <w:pStyle w:val="1e"/>
        <w:rPr>
          <w:rFonts w:cs="Huawei Sans"/>
        </w:rPr>
      </w:pPr>
      <w:r w:rsidRPr="00336CBE">
        <w:rPr>
          <w:rFonts w:cs="Huawei Sans"/>
          <w:noProof/>
        </w:rPr>
        <w:lastRenderedPageBreak/>
        <w:drawing>
          <wp:inline distT="0" distB="0" distL="0" distR="0" wp14:anchorId="4BC7CE5D" wp14:editId="4B44B2E1">
            <wp:extent cx="5220000" cy="4838168"/>
            <wp:effectExtent l="19050" t="19050" r="19050"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000" cy="4838168"/>
                    </a:xfrm>
                    <a:prstGeom prst="rect">
                      <a:avLst/>
                    </a:prstGeom>
                    <a:ln w="12700">
                      <a:solidFill>
                        <a:schemeClr val="bg1">
                          <a:lumMod val="85000"/>
                        </a:schemeClr>
                      </a:solidFill>
                    </a:ln>
                  </pic:spPr>
                </pic:pic>
              </a:graphicData>
            </a:graphic>
          </wp:inline>
        </w:drawing>
      </w:r>
    </w:p>
    <w:p w14:paraId="5F8297A0" w14:textId="77777777" w:rsidR="004237DC" w:rsidRPr="00336CBE" w:rsidRDefault="004237DC" w:rsidP="00DA5283">
      <w:pPr>
        <w:pStyle w:val="4"/>
        <w:numPr>
          <w:ilvl w:val="3"/>
          <w:numId w:val="4"/>
        </w:numPr>
        <w:rPr>
          <w:rFonts w:cs="Huawei Sans" w:hint="default"/>
        </w:rPr>
      </w:pPr>
      <w:r w:rsidRPr="00336CBE">
        <w:rPr>
          <w:rFonts w:cs="Huawei Sans" w:hint="default"/>
        </w:rPr>
        <w:t>创建数据库</w:t>
      </w:r>
    </w:p>
    <w:p w14:paraId="028E4160" w14:textId="2BD858F0" w:rsidR="004237DC" w:rsidRPr="00336CBE" w:rsidRDefault="004237DC" w:rsidP="006A0A2D">
      <w:pPr>
        <w:pStyle w:val="30"/>
      </w:pPr>
      <w:r w:rsidRPr="00336CBE">
        <w:t>进入</w:t>
      </w:r>
      <w:r w:rsidRPr="00336CBE">
        <w:t>“</w:t>
      </w:r>
      <w:r w:rsidRPr="00336CBE">
        <w:t>数据管理服务</w:t>
      </w:r>
      <w:r w:rsidRPr="00336CBE">
        <w:t xml:space="preserve"> DAS”</w:t>
      </w:r>
      <w:r w:rsidRPr="00336CBE">
        <w:t>后，点击</w:t>
      </w:r>
      <w:r w:rsidRPr="00336CBE">
        <w:t>“</w:t>
      </w:r>
      <w:r w:rsidRPr="00336CBE">
        <w:t>新建数据库</w:t>
      </w:r>
      <w:r w:rsidRPr="00336CBE">
        <w:t>”</w:t>
      </w:r>
      <w:r w:rsidRPr="00336CBE">
        <w:t>按钮。</w:t>
      </w:r>
    </w:p>
    <w:p w14:paraId="266EB646" w14:textId="4270867E" w:rsidR="004237DC" w:rsidRPr="00336CBE" w:rsidRDefault="00C0731A" w:rsidP="004237DC">
      <w:pPr>
        <w:pStyle w:val="1e"/>
        <w:rPr>
          <w:rFonts w:cs="Huawei Sans"/>
        </w:rPr>
      </w:pPr>
      <w:r>
        <w:rPr>
          <w:rFonts w:cs="Huawei Sans"/>
          <w:noProof/>
        </w:rPr>
        <mc:AlternateContent>
          <mc:Choice Requires="wps">
            <w:drawing>
              <wp:anchor distT="0" distB="0" distL="114300" distR="114300" simplePos="0" relativeHeight="251665408" behindDoc="0" locked="0" layoutInCell="1" allowOverlap="1" wp14:anchorId="1A6ACCF3" wp14:editId="33494D48">
                <wp:simplePos x="0" y="0"/>
                <wp:positionH relativeFrom="column">
                  <wp:posOffset>779780</wp:posOffset>
                </wp:positionH>
                <wp:positionV relativeFrom="paragraph">
                  <wp:posOffset>880892</wp:posOffset>
                </wp:positionV>
                <wp:extent cx="534303" cy="199578"/>
                <wp:effectExtent l="19050" t="19050" r="18415" b="10160"/>
                <wp:wrapNone/>
                <wp:docPr id="33" name="矩形 33"/>
                <wp:cNvGraphicFramePr/>
                <a:graphic xmlns:a="http://schemas.openxmlformats.org/drawingml/2006/main">
                  <a:graphicData uri="http://schemas.microsoft.com/office/word/2010/wordprocessingShape">
                    <wps:wsp>
                      <wps:cNvSpPr/>
                      <wps:spPr>
                        <a:xfrm>
                          <a:off x="0" y="0"/>
                          <a:ext cx="534303" cy="19957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28A4D" id="矩形 33" o:spid="_x0000_s1026" style="position:absolute;left:0;text-align:left;margin-left:61.4pt;margin-top:69.35pt;width:42.05pt;height:1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" filled="f" strokecolor="#c7000b" strokeweight="2.25pt"/>
            </w:pict>
          </mc:Fallback>
        </mc:AlternateContent>
      </w:r>
      <w:r w:rsidR="004237DC" w:rsidRPr="00336CBE">
        <w:rPr>
          <w:rFonts w:cs="Huawei Sans"/>
          <w:noProof/>
        </w:rPr>
        <w:drawing>
          <wp:inline distT="0" distB="0" distL="0" distR="0" wp14:anchorId="258F4D90" wp14:editId="2BEBE57A">
            <wp:extent cx="5454000" cy="1818000"/>
            <wp:effectExtent l="19050" t="19050" r="1397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000" cy="1818000"/>
                    </a:xfrm>
                    <a:prstGeom prst="rect">
                      <a:avLst/>
                    </a:prstGeom>
                    <a:ln w="12700">
                      <a:solidFill>
                        <a:schemeClr val="bg1">
                          <a:lumMod val="85000"/>
                        </a:schemeClr>
                      </a:solidFill>
                    </a:ln>
                  </pic:spPr>
                </pic:pic>
              </a:graphicData>
            </a:graphic>
          </wp:inline>
        </w:drawing>
      </w:r>
    </w:p>
    <w:p w14:paraId="1C090947" w14:textId="5A9FE066" w:rsidR="004237DC" w:rsidRPr="00336CBE" w:rsidRDefault="004237DC" w:rsidP="006A0A2D">
      <w:pPr>
        <w:pStyle w:val="30"/>
      </w:pPr>
      <w:r w:rsidRPr="00336CBE">
        <w:t>输入新建数据库的数据库名</w:t>
      </w:r>
      <w:r w:rsidRPr="00336CBE">
        <w:t>finance</w:t>
      </w:r>
      <w:r w:rsidRPr="00336CBE">
        <w:t>，选择对应的数据库字符集（默认使用</w:t>
      </w:r>
      <w:r w:rsidRPr="00336CBE">
        <w:t>utf8mb4</w:t>
      </w:r>
      <w:r w:rsidRPr="00336CBE">
        <w:t>）后，点击</w:t>
      </w:r>
      <w:r w:rsidRPr="00336CBE">
        <w:t>“</w:t>
      </w:r>
      <w:r w:rsidRPr="00336CBE">
        <w:t>确定</w:t>
      </w:r>
      <w:r w:rsidRPr="00336CBE">
        <w:t>”</w:t>
      </w:r>
      <w:r w:rsidRPr="00336CBE">
        <w:t>按钮。</w:t>
      </w:r>
    </w:p>
    <w:p w14:paraId="21B5BC91" w14:textId="77777777" w:rsidR="004237DC" w:rsidRPr="00336CBE" w:rsidRDefault="004237DC" w:rsidP="004237DC">
      <w:pPr>
        <w:pStyle w:val="1e"/>
        <w:rPr>
          <w:rFonts w:cs="Huawei Sans"/>
        </w:rPr>
      </w:pPr>
      <w:r w:rsidRPr="00336CBE">
        <w:rPr>
          <w:rFonts w:cs="Huawei Sans"/>
          <w:noProof/>
        </w:rPr>
        <w:lastRenderedPageBreak/>
        <w:drawing>
          <wp:inline distT="0" distB="0" distL="0" distR="0" wp14:anchorId="4BB5DDD6" wp14:editId="1E2690A2">
            <wp:extent cx="5454000" cy="2721600"/>
            <wp:effectExtent l="19050" t="19050" r="1397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4000" cy="2721600"/>
                    </a:xfrm>
                    <a:prstGeom prst="rect">
                      <a:avLst/>
                    </a:prstGeom>
                    <a:ln w="12700">
                      <a:solidFill>
                        <a:schemeClr val="bg1">
                          <a:lumMod val="85000"/>
                        </a:schemeClr>
                      </a:solidFill>
                    </a:ln>
                  </pic:spPr>
                </pic:pic>
              </a:graphicData>
            </a:graphic>
          </wp:inline>
        </w:drawing>
      </w:r>
    </w:p>
    <w:p w14:paraId="7CFA5E17" w14:textId="57015F93" w:rsidR="004237DC" w:rsidRPr="00336CBE" w:rsidRDefault="004237DC" w:rsidP="006A0A2D">
      <w:pPr>
        <w:pStyle w:val="30"/>
      </w:pPr>
      <w:r w:rsidRPr="00336CBE">
        <w:t>在右侧会提示</w:t>
      </w:r>
      <w:r w:rsidRPr="00336CBE">
        <w:t>“</w:t>
      </w:r>
      <w:r w:rsidRPr="00336CBE">
        <w:t>创建数据库</w:t>
      </w:r>
      <w:r w:rsidRPr="00336CBE">
        <w:t>finance</w:t>
      </w:r>
      <w:r w:rsidRPr="00336CBE">
        <w:t>成功</w:t>
      </w:r>
      <w:r w:rsidRPr="00336CBE">
        <w:t>”</w:t>
      </w:r>
      <w:r w:rsidRPr="00336CBE">
        <w:t>，并在下方的数据库列表中，显示出</w:t>
      </w:r>
      <w:r w:rsidRPr="00336CBE">
        <w:t>finance</w:t>
      </w:r>
      <w:r w:rsidRPr="00336CBE">
        <w:t>数据库，以上执行完成，表示数据库创建成功。</w:t>
      </w:r>
    </w:p>
    <w:p w14:paraId="2BF8A359" w14:textId="77777777" w:rsidR="004237DC" w:rsidRPr="00336CBE" w:rsidRDefault="004237DC" w:rsidP="004237DC">
      <w:pPr>
        <w:pStyle w:val="1e"/>
        <w:rPr>
          <w:rFonts w:cs="Huawei Sans"/>
        </w:rPr>
      </w:pPr>
      <w:r w:rsidRPr="00336CBE">
        <w:rPr>
          <w:rFonts w:cs="Huawei Sans"/>
          <w:noProof/>
        </w:rPr>
        <w:drawing>
          <wp:inline distT="0" distB="0" distL="0" distR="0" wp14:anchorId="3E866716" wp14:editId="488769A6">
            <wp:extent cx="5454000" cy="1159200"/>
            <wp:effectExtent l="19050" t="19050" r="13970"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4000" cy="1159200"/>
                    </a:xfrm>
                    <a:prstGeom prst="rect">
                      <a:avLst/>
                    </a:prstGeom>
                    <a:ln w="12700">
                      <a:solidFill>
                        <a:schemeClr val="bg1">
                          <a:lumMod val="85000"/>
                        </a:schemeClr>
                      </a:solidFill>
                    </a:ln>
                  </pic:spPr>
                </pic:pic>
              </a:graphicData>
            </a:graphic>
          </wp:inline>
        </w:drawing>
      </w:r>
    </w:p>
    <w:p w14:paraId="7C9F6512" w14:textId="77777777" w:rsidR="004237DC" w:rsidRPr="00336CBE" w:rsidRDefault="004237DC" w:rsidP="00DA5283">
      <w:pPr>
        <w:pStyle w:val="4"/>
        <w:numPr>
          <w:ilvl w:val="3"/>
          <w:numId w:val="4"/>
        </w:numPr>
        <w:rPr>
          <w:rFonts w:cs="Huawei Sans" w:hint="default"/>
        </w:rPr>
      </w:pPr>
      <w:r w:rsidRPr="00336CBE">
        <w:rPr>
          <w:rFonts w:cs="Huawei Sans" w:hint="default"/>
        </w:rPr>
        <w:t>执行</w:t>
      </w:r>
      <w:r w:rsidRPr="00336CBE">
        <w:rPr>
          <w:rFonts w:cs="Huawei Sans" w:hint="default"/>
        </w:rPr>
        <w:t>SQL</w:t>
      </w:r>
    </w:p>
    <w:p w14:paraId="244875A2" w14:textId="36987E23" w:rsidR="004237DC" w:rsidRPr="00336CBE" w:rsidRDefault="004237DC" w:rsidP="006A0A2D">
      <w:pPr>
        <w:pStyle w:val="30"/>
      </w:pPr>
      <w:r w:rsidRPr="00336CBE">
        <w:t>点击</w:t>
      </w:r>
      <w:r w:rsidRPr="00336CBE">
        <w:t>“SQL</w:t>
      </w:r>
      <w:r w:rsidRPr="00336CBE">
        <w:t>查询</w:t>
      </w:r>
      <w:r w:rsidRPr="00336CBE">
        <w:t>”</w:t>
      </w:r>
      <w:r w:rsidRPr="00336CBE">
        <w:t>，进入</w:t>
      </w:r>
      <w:r w:rsidRPr="00336CBE">
        <w:t>SQL</w:t>
      </w:r>
      <w:r w:rsidRPr="00336CBE">
        <w:t>交互界面。</w:t>
      </w:r>
    </w:p>
    <w:p w14:paraId="0AD59987" w14:textId="20D927D3" w:rsidR="004237DC" w:rsidRPr="00336CBE" w:rsidRDefault="006A0A2D" w:rsidP="004237DC">
      <w:pPr>
        <w:pStyle w:val="1e"/>
        <w:rPr>
          <w:rFonts w:cs="Huawei Sans"/>
        </w:rPr>
      </w:pPr>
      <w:r>
        <w:rPr>
          <w:rFonts w:cs="Huawei Sans"/>
          <w:noProof/>
        </w:rPr>
        <mc:AlternateContent>
          <mc:Choice Requires="wps">
            <w:drawing>
              <wp:anchor distT="0" distB="0" distL="114300" distR="114300" simplePos="0" relativeHeight="251708416" behindDoc="0" locked="0" layoutInCell="1" allowOverlap="1" wp14:anchorId="45D98C6A" wp14:editId="2CD26CE8">
                <wp:simplePos x="0" y="0"/>
                <wp:positionH relativeFrom="column">
                  <wp:posOffset>5188341</wp:posOffset>
                </wp:positionH>
                <wp:positionV relativeFrom="paragraph">
                  <wp:posOffset>632411</wp:posOffset>
                </wp:positionV>
                <wp:extent cx="257907" cy="82062"/>
                <wp:effectExtent l="19050" t="19050" r="27940" b="13335"/>
                <wp:wrapNone/>
                <wp:docPr id="56" name="矩形 56"/>
                <wp:cNvGraphicFramePr/>
                <a:graphic xmlns:a="http://schemas.openxmlformats.org/drawingml/2006/main">
                  <a:graphicData uri="http://schemas.microsoft.com/office/word/2010/wordprocessingShape">
                    <wps:wsp>
                      <wps:cNvSpPr/>
                      <wps:spPr>
                        <a:xfrm>
                          <a:off x="0" y="0"/>
                          <a:ext cx="257907" cy="820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813FA" id="矩形 56" o:spid="_x0000_s1026" style="position:absolute;left:0;text-align:left;margin-left:408.55pt;margin-top:49.8pt;width:20.3pt;height:6.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" filled="f" strokecolor="#c7000b" strokeweight="2.25pt"/>
            </w:pict>
          </mc:Fallback>
        </mc:AlternateContent>
      </w:r>
      <w:r w:rsidR="004237DC" w:rsidRPr="00336CBE">
        <w:rPr>
          <w:rFonts w:cs="Huawei Sans"/>
          <w:noProof/>
        </w:rPr>
        <w:drawing>
          <wp:inline distT="0" distB="0" distL="0" distR="0" wp14:anchorId="7E903EC4" wp14:editId="0DECD422">
            <wp:extent cx="5454000" cy="774000"/>
            <wp:effectExtent l="19050" t="19050" r="13970"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000" cy="774000"/>
                    </a:xfrm>
                    <a:prstGeom prst="rect">
                      <a:avLst/>
                    </a:prstGeom>
                    <a:ln w="12700">
                      <a:solidFill>
                        <a:schemeClr val="bg1">
                          <a:lumMod val="85000"/>
                        </a:schemeClr>
                      </a:solidFill>
                    </a:ln>
                  </pic:spPr>
                </pic:pic>
              </a:graphicData>
            </a:graphic>
          </wp:inline>
        </w:drawing>
      </w:r>
    </w:p>
    <w:p w14:paraId="3F6F8312" w14:textId="77777777" w:rsidR="004237DC" w:rsidRPr="00336CBE" w:rsidRDefault="004237DC" w:rsidP="006A0A2D">
      <w:pPr>
        <w:pStyle w:val="30"/>
      </w:pPr>
      <w:r w:rsidRPr="00336CBE">
        <w:t>将</w:t>
      </w:r>
      <w:r w:rsidRPr="00336CBE">
        <w:t>SQL</w:t>
      </w:r>
      <w:r w:rsidRPr="00336CBE">
        <w:t>文本帖入文本框中，点击</w:t>
      </w:r>
      <w:r w:rsidRPr="00336CBE">
        <w:t>“</w:t>
      </w:r>
      <w:r w:rsidRPr="00336CBE">
        <w:t>执行</w:t>
      </w:r>
      <w:r w:rsidRPr="00336CBE">
        <w:t>SQL”</w:t>
      </w:r>
      <w:r w:rsidRPr="00336CBE">
        <w:t>按钮或者使用</w:t>
      </w:r>
      <w:r w:rsidRPr="00336CBE">
        <w:t>F8</w:t>
      </w:r>
      <w:r w:rsidRPr="00336CBE">
        <w:t>执行</w:t>
      </w:r>
      <w:r w:rsidRPr="00336CBE">
        <w:t>SQL</w:t>
      </w:r>
      <w:r w:rsidRPr="00336CBE">
        <w:t>，在</w:t>
      </w:r>
      <w:r w:rsidRPr="00336CBE">
        <w:t>“</w:t>
      </w:r>
      <w:r w:rsidRPr="00336CBE">
        <w:t>消息</w:t>
      </w:r>
      <w:r w:rsidRPr="00336CBE">
        <w:t>”</w:t>
      </w:r>
      <w:r w:rsidRPr="00336CBE">
        <w:t>界面将展示执行结果。</w:t>
      </w:r>
    </w:p>
    <w:p w14:paraId="340417C4" w14:textId="77777777" w:rsidR="004237DC" w:rsidRPr="00336CBE" w:rsidRDefault="004237DC" w:rsidP="004237DC">
      <w:pPr>
        <w:pStyle w:val="1e"/>
        <w:rPr>
          <w:rFonts w:cs="Huawei Sans"/>
        </w:rPr>
      </w:pPr>
      <w:r w:rsidRPr="00336CBE">
        <w:rPr>
          <w:rFonts w:cs="Huawei Sans"/>
          <w:noProof/>
        </w:rPr>
        <w:drawing>
          <wp:inline distT="0" distB="0" distL="0" distR="0" wp14:anchorId="60EF8BFB" wp14:editId="1FA8BAA7">
            <wp:extent cx="5454000" cy="1717200"/>
            <wp:effectExtent l="19050" t="19050" r="1397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000" cy="1717200"/>
                    </a:xfrm>
                    <a:prstGeom prst="rect">
                      <a:avLst/>
                    </a:prstGeom>
                    <a:ln w="12700">
                      <a:solidFill>
                        <a:schemeClr val="bg1">
                          <a:lumMod val="85000"/>
                        </a:schemeClr>
                      </a:solidFill>
                    </a:ln>
                  </pic:spPr>
                </pic:pic>
              </a:graphicData>
            </a:graphic>
          </wp:inline>
        </w:drawing>
      </w:r>
    </w:p>
    <w:p w14:paraId="1C1085F5" w14:textId="77777777" w:rsidR="004237DC" w:rsidRPr="00336CBE" w:rsidRDefault="004237DC" w:rsidP="00DA5283">
      <w:pPr>
        <w:pStyle w:val="3"/>
        <w:numPr>
          <w:ilvl w:val="2"/>
          <w:numId w:val="4"/>
        </w:numPr>
        <w:rPr>
          <w:rFonts w:cs="Huawei Sans"/>
        </w:rPr>
      </w:pPr>
      <w:bookmarkStart w:id="49" w:name="_Toc48143492"/>
      <w:bookmarkStart w:id="50" w:name="_Toc51336547"/>
      <w:r w:rsidRPr="00336CBE">
        <w:rPr>
          <w:rFonts w:cs="Huawei Sans"/>
        </w:rPr>
        <w:lastRenderedPageBreak/>
        <w:t>表的创建</w:t>
      </w:r>
      <w:bookmarkEnd w:id="46"/>
      <w:bookmarkEnd w:id="47"/>
      <w:bookmarkEnd w:id="48"/>
      <w:bookmarkEnd w:id="49"/>
      <w:bookmarkEnd w:id="50"/>
    </w:p>
    <w:p w14:paraId="40EFD3FB" w14:textId="77777777" w:rsidR="004237DC" w:rsidRPr="00336CBE" w:rsidRDefault="004237DC" w:rsidP="004237DC">
      <w:pPr>
        <w:pStyle w:val="1e"/>
        <w:rPr>
          <w:rFonts w:cs="Huawei Sans"/>
        </w:rPr>
      </w:pPr>
      <w:r w:rsidRPr="00336CBE">
        <w:rPr>
          <w:rFonts w:cs="Huawei Sans"/>
        </w:rPr>
        <w:t>根据</w:t>
      </w:r>
      <w:r w:rsidRPr="00336CBE">
        <w:rPr>
          <w:rFonts w:cs="Huawei Sans"/>
        </w:rPr>
        <w:t>C</w:t>
      </w:r>
      <w:r w:rsidRPr="00336CBE">
        <w:rPr>
          <w:rFonts w:cs="Huawei Sans"/>
        </w:rPr>
        <w:t>银行的场景描述，本实验分别针对客户</w:t>
      </w:r>
      <w:r w:rsidRPr="00336CBE">
        <w:rPr>
          <w:rFonts w:cs="Huawei Sans"/>
        </w:rPr>
        <w:t>(client)</w:t>
      </w:r>
      <w:r w:rsidRPr="00336CBE">
        <w:rPr>
          <w:rFonts w:cs="Huawei Sans"/>
        </w:rPr>
        <w:t>，银行卡</w:t>
      </w:r>
      <w:r w:rsidRPr="00336CBE">
        <w:rPr>
          <w:rFonts w:cs="Huawei Sans"/>
        </w:rPr>
        <w:t>(bank_card)</w:t>
      </w:r>
      <w:r w:rsidRPr="00336CBE">
        <w:rPr>
          <w:rFonts w:cs="Huawei Sans"/>
        </w:rPr>
        <w:t>，理财产品</w:t>
      </w:r>
      <w:r w:rsidRPr="00336CBE">
        <w:rPr>
          <w:rFonts w:cs="Huawei Sans"/>
        </w:rPr>
        <w:t>(finances_product)</w:t>
      </w:r>
      <w:r w:rsidRPr="00336CBE">
        <w:rPr>
          <w:rFonts w:cs="Huawei Sans"/>
        </w:rPr>
        <w:t>，保险</w:t>
      </w:r>
      <w:r w:rsidRPr="00336CBE">
        <w:rPr>
          <w:rFonts w:cs="Huawei Sans"/>
        </w:rPr>
        <w:t>(insurance)</w:t>
      </w:r>
      <w:r w:rsidRPr="00336CBE">
        <w:rPr>
          <w:rFonts w:cs="Huawei Sans"/>
        </w:rPr>
        <w:t>，基金</w:t>
      </w:r>
      <w:r w:rsidRPr="00336CBE">
        <w:rPr>
          <w:rFonts w:cs="Huawei Sans"/>
        </w:rPr>
        <w:t>(fund)</w:t>
      </w:r>
      <w:r w:rsidRPr="00336CBE">
        <w:rPr>
          <w:rFonts w:cs="Huawei Sans"/>
        </w:rPr>
        <w:t>和资产</w:t>
      </w:r>
      <w:r w:rsidRPr="00336CBE">
        <w:rPr>
          <w:rFonts w:cs="Huawei Sans"/>
        </w:rPr>
        <w:t>(property)</w:t>
      </w:r>
      <w:r w:rsidRPr="00336CBE">
        <w:rPr>
          <w:rFonts w:cs="Huawei Sans"/>
        </w:rPr>
        <w:t>创建相应的表。具体的实验步骤如下所示：</w:t>
      </w:r>
      <w:r w:rsidRPr="00336CBE">
        <w:rPr>
          <w:rFonts w:cs="Huawei Sans"/>
        </w:rPr>
        <w:t xml:space="preserve"> </w:t>
      </w:r>
    </w:p>
    <w:p w14:paraId="4BA42511" w14:textId="7CFC790C" w:rsidR="004237DC" w:rsidRPr="00336CBE" w:rsidRDefault="004237DC" w:rsidP="006A0A2D">
      <w:pPr>
        <w:pStyle w:val="30"/>
      </w:pPr>
      <w:r w:rsidRPr="00336CBE">
        <w:t>客户信息表的创建</w:t>
      </w:r>
      <w:r w:rsidR="00C77E6C">
        <w:t>。</w:t>
      </w:r>
    </w:p>
    <w:p w14:paraId="732ED1B1"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编辑框中输入如下语句，创建客户信息表</w:t>
      </w:r>
      <w:r w:rsidRPr="00336CBE">
        <w:rPr>
          <w:rFonts w:cs="Huawei Sans"/>
        </w:rPr>
        <w:t>client</w:t>
      </w:r>
      <w:r w:rsidRPr="00336CBE">
        <w:rPr>
          <w:rFonts w:cs="Huawei Sans"/>
        </w:rPr>
        <w:t>。</w:t>
      </w:r>
    </w:p>
    <w:p w14:paraId="662F6F4E" w14:textId="77777777" w:rsidR="004237DC" w:rsidRPr="00336CBE" w:rsidRDefault="004237DC" w:rsidP="004237DC">
      <w:pPr>
        <w:pStyle w:val="1e"/>
        <w:rPr>
          <w:rFonts w:cs="Huawei Sans"/>
        </w:rPr>
      </w:pPr>
      <w:r w:rsidRPr="00336CBE">
        <w:rPr>
          <w:rFonts w:cs="Huawei Sans"/>
        </w:rPr>
        <w:t>删除表</w:t>
      </w:r>
      <w:r w:rsidRPr="00336CBE">
        <w:rPr>
          <w:rFonts w:cs="Huawei Sans"/>
        </w:rPr>
        <w:t>client</w:t>
      </w:r>
    </w:p>
    <w:p w14:paraId="44CDF4D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TABLE IF EXISTS client;</w:t>
      </w:r>
    </w:p>
    <w:p w14:paraId="2C373027" w14:textId="77777777" w:rsidR="004237DC" w:rsidRPr="00336CBE" w:rsidRDefault="004237DC" w:rsidP="004237DC">
      <w:pPr>
        <w:pStyle w:val="1e"/>
        <w:rPr>
          <w:rFonts w:cs="Huawei Sans"/>
        </w:rPr>
      </w:pPr>
      <w:r w:rsidRPr="00336CBE">
        <w:rPr>
          <w:rFonts w:cs="Huawei Sans"/>
        </w:rPr>
        <w:t>创建表</w:t>
      </w:r>
      <w:r w:rsidRPr="00336CBE">
        <w:rPr>
          <w:rFonts w:cs="Huawei Sans"/>
        </w:rPr>
        <w:t>client</w:t>
      </w:r>
    </w:p>
    <w:p w14:paraId="5C3F23A7"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client</w:t>
      </w:r>
    </w:p>
    <w:p w14:paraId="7D47B58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430CD40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c_id INT PRIMARY KEY,</w:t>
      </w:r>
    </w:p>
    <w:p w14:paraId="5E2F5A2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c_name VARCHAR(100) NOT NULL,</w:t>
      </w:r>
    </w:p>
    <w:p w14:paraId="59A3425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c_mail CHAR(30) UNIQUE,</w:t>
      </w:r>
    </w:p>
    <w:p w14:paraId="673412B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c_id_card CHAR(20) UNIQUE NOT NULL,</w:t>
      </w:r>
    </w:p>
    <w:p w14:paraId="53BDCE0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c_phone CHAR(20) UNIQUE NOT NULL,</w:t>
      </w:r>
    </w:p>
    <w:p w14:paraId="3396494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c_password CHAR(20) NOT NULL</w:t>
      </w:r>
    </w:p>
    <w:p w14:paraId="2784DA2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2EB17244" w14:textId="7CBCCF58" w:rsidR="004237DC" w:rsidRPr="00336CBE" w:rsidRDefault="004237DC" w:rsidP="006A0A2D">
      <w:pPr>
        <w:pStyle w:val="30"/>
      </w:pPr>
      <w:r w:rsidRPr="00336CBE">
        <w:t>银行卡信息表的创建</w:t>
      </w:r>
      <w:r w:rsidR="00C77E6C">
        <w:t>。</w:t>
      </w:r>
    </w:p>
    <w:p w14:paraId="687976B7"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编辑框中输入如下语句，创建银行卡信息表</w:t>
      </w:r>
      <w:r w:rsidRPr="00336CBE">
        <w:rPr>
          <w:rFonts w:cs="Huawei Sans"/>
        </w:rPr>
        <w:t>bank_card</w:t>
      </w:r>
      <w:r w:rsidRPr="00336CBE">
        <w:rPr>
          <w:rFonts w:cs="Huawei Sans"/>
        </w:rPr>
        <w:t>。</w:t>
      </w:r>
    </w:p>
    <w:p w14:paraId="16CC266C" w14:textId="77777777" w:rsidR="004237DC" w:rsidRPr="00336CBE" w:rsidRDefault="004237DC" w:rsidP="004237DC">
      <w:pPr>
        <w:pStyle w:val="1e"/>
        <w:rPr>
          <w:rFonts w:cs="Huawei Sans"/>
        </w:rPr>
      </w:pPr>
      <w:r w:rsidRPr="00336CBE">
        <w:rPr>
          <w:rFonts w:cs="Huawei Sans"/>
        </w:rPr>
        <w:t>删除表</w:t>
      </w:r>
      <w:r w:rsidRPr="00336CBE">
        <w:rPr>
          <w:rFonts w:cs="Huawei Sans"/>
        </w:rPr>
        <w:t>bank_card</w:t>
      </w:r>
    </w:p>
    <w:p w14:paraId="30EAABD7"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DROP TABLE IF EXISTS bank_card;</w:t>
      </w:r>
    </w:p>
    <w:p w14:paraId="35CF3032" w14:textId="77777777" w:rsidR="004237DC" w:rsidRPr="00336CBE" w:rsidRDefault="004237DC" w:rsidP="004237DC">
      <w:pPr>
        <w:pStyle w:val="1e"/>
        <w:rPr>
          <w:rFonts w:cs="Huawei Sans"/>
        </w:rPr>
      </w:pPr>
      <w:r w:rsidRPr="00336CBE">
        <w:rPr>
          <w:rFonts w:cs="Huawei Sans"/>
        </w:rPr>
        <w:t>创建表</w:t>
      </w:r>
      <w:r w:rsidRPr="00336CBE">
        <w:rPr>
          <w:rFonts w:cs="Huawei Sans"/>
        </w:rPr>
        <w:t>bank_card</w:t>
      </w:r>
    </w:p>
    <w:p w14:paraId="6878C6E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bank_card</w:t>
      </w:r>
    </w:p>
    <w:p w14:paraId="7C7281F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4FF11E4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b_number CHAR(30) PRIMARY KEY,</w:t>
      </w:r>
    </w:p>
    <w:p w14:paraId="702438B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b_type CHAR(20),</w:t>
      </w:r>
    </w:p>
    <w:p w14:paraId="38A11FB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b_c_id INT NOT NULL</w:t>
      </w:r>
    </w:p>
    <w:p w14:paraId="184AC24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070B7E2D" w14:textId="726B6B43" w:rsidR="004237DC" w:rsidRPr="00336CBE" w:rsidRDefault="004237DC" w:rsidP="006A0A2D">
      <w:pPr>
        <w:pStyle w:val="30"/>
      </w:pPr>
      <w:r w:rsidRPr="00336CBE">
        <w:t>理财产品信息表的创建</w:t>
      </w:r>
      <w:r w:rsidR="00C77E6C">
        <w:t>。</w:t>
      </w:r>
    </w:p>
    <w:p w14:paraId="5EF44529"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编辑框中输入如下语句，创建理财产品信息表</w:t>
      </w:r>
      <w:r w:rsidRPr="00336CBE">
        <w:rPr>
          <w:rFonts w:cs="Huawei Sans"/>
        </w:rPr>
        <w:t>finances_product</w:t>
      </w:r>
      <w:r w:rsidRPr="00336CBE">
        <w:rPr>
          <w:rFonts w:cs="Huawei Sans"/>
        </w:rPr>
        <w:t>。</w:t>
      </w:r>
    </w:p>
    <w:p w14:paraId="5C0E144E" w14:textId="77777777" w:rsidR="004237DC" w:rsidRPr="00336CBE" w:rsidRDefault="004237DC" w:rsidP="004237DC">
      <w:pPr>
        <w:pStyle w:val="1e"/>
        <w:rPr>
          <w:rFonts w:cs="Huawei Sans"/>
        </w:rPr>
      </w:pPr>
      <w:r w:rsidRPr="00336CBE">
        <w:rPr>
          <w:rFonts w:cs="Huawei Sans"/>
        </w:rPr>
        <w:t>删除表</w:t>
      </w:r>
      <w:r w:rsidRPr="00336CBE">
        <w:rPr>
          <w:rFonts w:cs="Huawei Sans"/>
        </w:rPr>
        <w:t>finances_product</w:t>
      </w:r>
    </w:p>
    <w:p w14:paraId="232DC91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TABLE IF EXISTS finances_product;</w:t>
      </w:r>
    </w:p>
    <w:p w14:paraId="2E87EED1" w14:textId="77777777" w:rsidR="004237DC" w:rsidRPr="00336CBE" w:rsidRDefault="004237DC" w:rsidP="004237DC">
      <w:pPr>
        <w:pStyle w:val="1e"/>
        <w:rPr>
          <w:rFonts w:cs="Huawei Sans"/>
        </w:rPr>
      </w:pPr>
      <w:r w:rsidRPr="00336CBE">
        <w:rPr>
          <w:rFonts w:cs="Huawei Sans"/>
        </w:rPr>
        <w:t>创建表</w:t>
      </w:r>
      <w:r w:rsidRPr="00336CBE">
        <w:rPr>
          <w:rFonts w:cs="Huawei Sans"/>
        </w:rPr>
        <w:t>finances_product</w:t>
      </w:r>
    </w:p>
    <w:p w14:paraId="2FE186A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finances_product</w:t>
      </w:r>
    </w:p>
    <w:p w14:paraId="79F71CB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1814875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p_name VARCHAR(100) NOT NULL,</w:t>
      </w:r>
    </w:p>
    <w:p w14:paraId="66991B1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lastRenderedPageBreak/>
        <w:t xml:space="preserve">        p_id INT PRIMARY KEY,</w:t>
      </w:r>
    </w:p>
    <w:p w14:paraId="1AB1900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p_description BLOB,</w:t>
      </w:r>
    </w:p>
    <w:p w14:paraId="28EE753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p_amount INT,</w:t>
      </w:r>
    </w:p>
    <w:p w14:paraId="5F13ACA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p_year INT</w:t>
      </w:r>
    </w:p>
    <w:p w14:paraId="10D43FB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399C30C8" w14:textId="1DFED2C4" w:rsidR="004237DC" w:rsidRPr="00336CBE" w:rsidRDefault="004237DC" w:rsidP="006A0A2D">
      <w:pPr>
        <w:pStyle w:val="30"/>
      </w:pPr>
      <w:r w:rsidRPr="00336CBE">
        <w:t>保险信息表的创建</w:t>
      </w:r>
      <w:r w:rsidR="00C77E6C">
        <w:t>。</w:t>
      </w:r>
    </w:p>
    <w:p w14:paraId="38084D70"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编辑框中输入如下语句，创建保险信息表</w:t>
      </w:r>
      <w:r w:rsidRPr="00336CBE">
        <w:rPr>
          <w:rFonts w:cs="Huawei Sans"/>
        </w:rPr>
        <w:t>insurance</w:t>
      </w:r>
      <w:r w:rsidRPr="00336CBE">
        <w:rPr>
          <w:rFonts w:cs="Huawei Sans"/>
        </w:rPr>
        <w:t>。</w:t>
      </w:r>
    </w:p>
    <w:p w14:paraId="318F80EE" w14:textId="77777777" w:rsidR="004237DC" w:rsidRPr="00336CBE" w:rsidRDefault="004237DC" w:rsidP="004237DC">
      <w:pPr>
        <w:pStyle w:val="1e"/>
        <w:rPr>
          <w:rFonts w:cs="Huawei Sans"/>
        </w:rPr>
      </w:pPr>
      <w:r w:rsidRPr="00336CBE">
        <w:rPr>
          <w:rFonts w:cs="Huawei Sans"/>
        </w:rPr>
        <w:t>删除表</w:t>
      </w:r>
      <w:r w:rsidRPr="00336CBE">
        <w:rPr>
          <w:rFonts w:cs="Huawei Sans"/>
        </w:rPr>
        <w:t>insurance</w:t>
      </w:r>
    </w:p>
    <w:p w14:paraId="6951E9A0"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DROP TABLE IF EXISTS insurance;</w:t>
      </w:r>
    </w:p>
    <w:p w14:paraId="067C7DB0" w14:textId="77777777" w:rsidR="004237DC" w:rsidRPr="00336CBE" w:rsidRDefault="004237DC" w:rsidP="004237DC">
      <w:pPr>
        <w:pStyle w:val="1e"/>
        <w:rPr>
          <w:rFonts w:cs="Huawei Sans"/>
        </w:rPr>
      </w:pPr>
      <w:r w:rsidRPr="00336CBE">
        <w:rPr>
          <w:rFonts w:cs="Huawei Sans"/>
        </w:rPr>
        <w:t>创建表</w:t>
      </w:r>
      <w:r w:rsidRPr="00336CBE">
        <w:rPr>
          <w:rFonts w:cs="Huawei Sans"/>
        </w:rPr>
        <w:t>insurance</w:t>
      </w:r>
    </w:p>
    <w:p w14:paraId="70EE854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insurance</w:t>
      </w:r>
    </w:p>
    <w:p w14:paraId="097AF0E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4C794D3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i_name VARCHAR(100) NOT NULL,</w:t>
      </w:r>
    </w:p>
    <w:p w14:paraId="6493719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i_id INT PRIMARY KEY,</w:t>
      </w:r>
    </w:p>
    <w:p w14:paraId="0779CCC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i_amount INT,</w:t>
      </w:r>
    </w:p>
    <w:p w14:paraId="66B1D21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i_person CHAR(20),</w:t>
      </w:r>
    </w:p>
    <w:p w14:paraId="4ED5E0D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i_year INT,</w:t>
      </w:r>
    </w:p>
    <w:p w14:paraId="7E1ECD06"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i_project VARCHAR(200)</w:t>
      </w:r>
    </w:p>
    <w:p w14:paraId="7EAC5F3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35CE449C" w14:textId="53E8728F" w:rsidR="004237DC" w:rsidRPr="00336CBE" w:rsidRDefault="004237DC" w:rsidP="006A0A2D">
      <w:pPr>
        <w:pStyle w:val="30"/>
      </w:pPr>
      <w:r w:rsidRPr="00336CBE">
        <w:t>基金信息表的创建</w:t>
      </w:r>
      <w:r w:rsidR="00C77E6C">
        <w:t>。</w:t>
      </w:r>
    </w:p>
    <w:p w14:paraId="452AD6FC"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编辑框中输入如下语句，创建保险信息表</w:t>
      </w:r>
      <w:r w:rsidRPr="00336CBE">
        <w:rPr>
          <w:rFonts w:cs="Huawei Sans"/>
        </w:rPr>
        <w:t>fund</w:t>
      </w:r>
      <w:r w:rsidRPr="00336CBE">
        <w:rPr>
          <w:rFonts w:cs="Huawei Sans"/>
        </w:rPr>
        <w:t>。</w:t>
      </w:r>
    </w:p>
    <w:p w14:paraId="178651DF" w14:textId="77777777" w:rsidR="004237DC" w:rsidRPr="00336CBE" w:rsidRDefault="004237DC" w:rsidP="004237DC">
      <w:pPr>
        <w:pStyle w:val="1e"/>
        <w:rPr>
          <w:rFonts w:cs="Huawei Sans"/>
        </w:rPr>
      </w:pPr>
      <w:r w:rsidRPr="00336CBE">
        <w:rPr>
          <w:rFonts w:cs="Huawei Sans"/>
        </w:rPr>
        <w:t>删除表</w:t>
      </w:r>
      <w:r w:rsidRPr="00336CBE">
        <w:rPr>
          <w:rFonts w:cs="Huawei Sans"/>
        </w:rPr>
        <w:t>fund</w:t>
      </w:r>
    </w:p>
    <w:p w14:paraId="16FFA71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TABLE IF EXISTS fund;</w:t>
      </w:r>
    </w:p>
    <w:p w14:paraId="68B8DC7D" w14:textId="77777777" w:rsidR="004237DC" w:rsidRPr="00336CBE" w:rsidRDefault="004237DC" w:rsidP="004237DC">
      <w:pPr>
        <w:pStyle w:val="1e"/>
        <w:rPr>
          <w:rFonts w:cs="Huawei Sans"/>
        </w:rPr>
      </w:pPr>
      <w:r w:rsidRPr="00336CBE">
        <w:rPr>
          <w:rFonts w:cs="Huawei Sans"/>
        </w:rPr>
        <w:t>创建表</w:t>
      </w:r>
      <w:r w:rsidRPr="00336CBE">
        <w:rPr>
          <w:rFonts w:cs="Huawei Sans"/>
        </w:rPr>
        <w:t>fund</w:t>
      </w:r>
    </w:p>
    <w:p w14:paraId="16EF92C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fund</w:t>
      </w:r>
    </w:p>
    <w:p w14:paraId="7FDEE7A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256A128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f_name VARCHAR(100) NOT NULL,</w:t>
      </w:r>
    </w:p>
    <w:p w14:paraId="7156115F"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f_id INT PRIMARY KEY,</w:t>
      </w:r>
    </w:p>
    <w:p w14:paraId="0DE5502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f_type CHAR(20),</w:t>
      </w:r>
    </w:p>
    <w:p w14:paraId="31412F67"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f_amount INT,</w:t>
      </w:r>
    </w:p>
    <w:p w14:paraId="2CC45B96"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risk_level CHAR(20) NOT NULL,</w:t>
      </w:r>
    </w:p>
    <w:p w14:paraId="03FA42D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f_manager INT NOT NULL</w:t>
      </w:r>
    </w:p>
    <w:p w14:paraId="32E1FDAE"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t>
      </w:r>
    </w:p>
    <w:p w14:paraId="22CDC711" w14:textId="177FAB1F" w:rsidR="004237DC" w:rsidRPr="00336CBE" w:rsidRDefault="004237DC" w:rsidP="006A0A2D">
      <w:pPr>
        <w:pStyle w:val="30"/>
      </w:pPr>
      <w:r w:rsidRPr="00336CBE">
        <w:t>资产信息表的创建</w:t>
      </w:r>
      <w:r w:rsidR="00C77E6C">
        <w:t>。</w:t>
      </w:r>
    </w:p>
    <w:p w14:paraId="4B5A9C42" w14:textId="77777777" w:rsidR="004237DC" w:rsidRPr="00336CBE" w:rsidRDefault="004237DC" w:rsidP="004237DC">
      <w:pPr>
        <w:pStyle w:val="1e"/>
        <w:rPr>
          <w:rFonts w:cs="Huawei Sans"/>
        </w:rPr>
      </w:pPr>
      <w:r w:rsidRPr="00336CBE">
        <w:rPr>
          <w:rFonts w:cs="Huawei Sans"/>
        </w:rPr>
        <w:t>在</w:t>
      </w:r>
      <w:r w:rsidRPr="00336CBE">
        <w:rPr>
          <w:rFonts w:cs="Huawei Sans"/>
        </w:rPr>
        <w:t>SQL</w:t>
      </w:r>
      <w:r w:rsidRPr="00336CBE">
        <w:rPr>
          <w:rFonts w:cs="Huawei Sans"/>
        </w:rPr>
        <w:t>编辑框中输入如下语句，创建资产信息表</w:t>
      </w:r>
      <w:r w:rsidRPr="00336CBE">
        <w:rPr>
          <w:rFonts w:cs="Huawei Sans"/>
        </w:rPr>
        <w:t>property</w:t>
      </w:r>
      <w:r w:rsidRPr="00336CBE">
        <w:rPr>
          <w:rFonts w:cs="Huawei Sans"/>
        </w:rPr>
        <w:t>。</w:t>
      </w:r>
    </w:p>
    <w:p w14:paraId="6E297BF2" w14:textId="77777777" w:rsidR="004237DC" w:rsidRPr="00336CBE" w:rsidRDefault="004237DC" w:rsidP="004237DC">
      <w:pPr>
        <w:pStyle w:val="1e"/>
        <w:rPr>
          <w:rFonts w:cs="Huawei Sans"/>
        </w:rPr>
      </w:pPr>
      <w:r w:rsidRPr="00336CBE">
        <w:rPr>
          <w:rFonts w:cs="Huawei Sans"/>
        </w:rPr>
        <w:t>删除表</w:t>
      </w:r>
      <w:r w:rsidRPr="00336CBE">
        <w:rPr>
          <w:rFonts w:cs="Huawei Sans"/>
        </w:rPr>
        <w:t>property</w:t>
      </w:r>
    </w:p>
    <w:p w14:paraId="4884E94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TABLE IF EXISTS property;</w:t>
      </w:r>
    </w:p>
    <w:p w14:paraId="2DF70883" w14:textId="77777777" w:rsidR="004237DC" w:rsidRPr="00336CBE" w:rsidRDefault="004237DC" w:rsidP="004237DC">
      <w:pPr>
        <w:pStyle w:val="1e"/>
        <w:rPr>
          <w:rFonts w:cs="Huawei Sans"/>
        </w:rPr>
      </w:pPr>
      <w:r w:rsidRPr="00336CBE">
        <w:rPr>
          <w:rFonts w:cs="Huawei Sans"/>
        </w:rPr>
        <w:t>创建表</w:t>
      </w:r>
      <w:r w:rsidRPr="00336CBE">
        <w:rPr>
          <w:rFonts w:cs="Huawei Sans"/>
        </w:rPr>
        <w:t>property</w:t>
      </w:r>
    </w:p>
    <w:p w14:paraId="47123A55" w14:textId="77777777" w:rsidR="0025553E" w:rsidRPr="002960B1" w:rsidRDefault="0025553E" w:rsidP="0025553E">
      <w:pPr>
        <w:pStyle w:val="affffc"/>
        <w:rPr>
          <w:rFonts w:eastAsia="微软雅黑"/>
          <w:b/>
          <w:color w:val="C7000B"/>
          <w:szCs w:val="18"/>
          <w:shd w:val="pct15" w:color="auto" w:fill="FFFFFF"/>
          <w:lang w:eastAsia="en-US"/>
        </w:rPr>
      </w:pPr>
      <w:bookmarkStart w:id="51" w:name="_Toc16353962"/>
      <w:bookmarkStart w:id="52" w:name="_Toc19795486"/>
      <w:bookmarkStart w:id="53" w:name="_Toc45098038"/>
      <w:bookmarkStart w:id="54" w:name="_Toc48143493"/>
      <w:bookmarkStart w:id="55" w:name="_Toc51336548"/>
      <w:bookmarkStart w:id="56" w:name="_Toc16353965"/>
      <w:bookmarkStart w:id="57" w:name="_Toc19795487"/>
      <w:bookmarkStart w:id="58" w:name="_Toc45098039"/>
      <w:r w:rsidRPr="002960B1">
        <w:rPr>
          <w:rFonts w:eastAsia="微软雅黑"/>
          <w:b/>
          <w:color w:val="C7000B"/>
          <w:szCs w:val="18"/>
          <w:shd w:val="pct15" w:color="auto" w:fill="FFFFFF"/>
          <w:lang w:eastAsia="en-US"/>
        </w:rPr>
        <w:lastRenderedPageBreak/>
        <w:t>CREATE TABLE property</w:t>
      </w:r>
    </w:p>
    <w:p w14:paraId="2154A4C0" w14:textId="77777777" w:rsidR="0025553E" w:rsidRPr="002960B1" w:rsidRDefault="0025553E" w:rsidP="0025553E">
      <w:pPr>
        <w:pStyle w:val="affffc"/>
        <w:rPr>
          <w:rFonts w:eastAsia="微软雅黑"/>
          <w:b/>
          <w:color w:val="C7000B"/>
          <w:szCs w:val="18"/>
          <w:shd w:val="pct15" w:color="auto" w:fill="FFFFFF"/>
          <w:lang w:eastAsia="en-US"/>
        </w:rPr>
      </w:pPr>
      <w:r w:rsidRPr="002960B1">
        <w:rPr>
          <w:rFonts w:eastAsia="微软雅黑"/>
          <w:b/>
          <w:color w:val="C7000B"/>
          <w:szCs w:val="18"/>
          <w:shd w:val="pct15" w:color="auto" w:fill="FFFFFF"/>
          <w:lang w:eastAsia="en-US"/>
        </w:rPr>
        <w:t>(</w:t>
      </w:r>
    </w:p>
    <w:p w14:paraId="4741135F"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pro_id INT PRIMARY KEY,</w:t>
      </w:r>
    </w:p>
    <w:p w14:paraId="2690F124" w14:textId="77777777" w:rsidR="0025553E" w:rsidRPr="00D76ED1" w:rsidRDefault="0025553E" w:rsidP="0025553E">
      <w:pPr>
        <w:pStyle w:val="affffc"/>
        <w:ind w:firstLineChars="400" w:firstLine="688"/>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pro_c_id INT NOT NULL,</w:t>
      </w:r>
    </w:p>
    <w:p w14:paraId="217FAC73"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pro_pif_id INT NOT NULL,</w:t>
      </w:r>
    </w:p>
    <w:p w14:paraId="3A077E5C"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pro_type INT NOT NULL,</w:t>
      </w:r>
    </w:p>
    <w:p w14:paraId="4C876D4E"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pro_status CHAR(20),</w:t>
      </w:r>
    </w:p>
    <w:p w14:paraId="02793A08"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pro_quantity INT,</w:t>
      </w:r>
    </w:p>
    <w:p w14:paraId="7FB3FF92" w14:textId="77777777" w:rsidR="0025553E" w:rsidRPr="00D76ED1"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pro_income INT,</w:t>
      </w:r>
    </w:p>
    <w:p w14:paraId="37608CDC" w14:textId="77777777" w:rsidR="0025553E" w:rsidRDefault="0025553E" w:rsidP="0025553E">
      <w:pPr>
        <w:pStyle w:val="affffc"/>
        <w:rPr>
          <w:rFonts w:eastAsia="微软雅黑"/>
          <w:b/>
          <w:color w:val="C7000B"/>
          <w:szCs w:val="18"/>
          <w:shd w:val="pct15" w:color="auto" w:fill="FFFFFF"/>
          <w:lang w:eastAsia="en-US"/>
        </w:rPr>
      </w:pPr>
      <w:r w:rsidRPr="00D76ED1">
        <w:rPr>
          <w:rFonts w:eastAsia="微软雅黑"/>
          <w:b/>
          <w:color w:val="C7000B"/>
          <w:szCs w:val="18"/>
          <w:shd w:val="pct15" w:color="auto" w:fill="FFFFFF"/>
          <w:lang w:eastAsia="en-US"/>
        </w:rPr>
        <w:t xml:space="preserve">        pro_purchase_time DATE</w:t>
      </w:r>
    </w:p>
    <w:p w14:paraId="0E08B867" w14:textId="77777777" w:rsidR="0025553E" w:rsidRPr="002960B1" w:rsidRDefault="0025553E" w:rsidP="0025553E">
      <w:pPr>
        <w:pStyle w:val="affffc"/>
        <w:rPr>
          <w:rFonts w:eastAsia="微软雅黑"/>
          <w:b/>
          <w:color w:val="C7000B"/>
          <w:szCs w:val="18"/>
          <w:shd w:val="pct15" w:color="auto" w:fill="FFFFFF"/>
          <w:lang w:eastAsia="en-US"/>
        </w:rPr>
      </w:pPr>
      <w:r w:rsidRPr="002960B1">
        <w:rPr>
          <w:rFonts w:eastAsia="微软雅黑"/>
          <w:b/>
          <w:color w:val="C7000B"/>
          <w:szCs w:val="18"/>
          <w:shd w:val="pct15" w:color="auto" w:fill="FFFFFF"/>
          <w:lang w:eastAsia="en-US"/>
        </w:rPr>
        <w:t>);</w:t>
      </w:r>
    </w:p>
    <w:p w14:paraId="5808885C" w14:textId="77777777" w:rsidR="004237DC" w:rsidRPr="00336CBE" w:rsidRDefault="004237DC" w:rsidP="00DA5283">
      <w:pPr>
        <w:pStyle w:val="3"/>
        <w:numPr>
          <w:ilvl w:val="2"/>
          <w:numId w:val="4"/>
        </w:numPr>
        <w:rPr>
          <w:rFonts w:cs="Huawei Sans"/>
        </w:rPr>
      </w:pPr>
      <w:r w:rsidRPr="00336CBE">
        <w:rPr>
          <w:rFonts w:cs="Huawei Sans"/>
        </w:rPr>
        <w:t>表数据的插入</w:t>
      </w:r>
      <w:bookmarkEnd w:id="51"/>
      <w:bookmarkEnd w:id="52"/>
      <w:bookmarkEnd w:id="53"/>
      <w:bookmarkEnd w:id="54"/>
      <w:bookmarkEnd w:id="55"/>
    </w:p>
    <w:p w14:paraId="5A641826" w14:textId="77777777" w:rsidR="004237DC" w:rsidRPr="00336CBE" w:rsidRDefault="004237DC" w:rsidP="004237DC">
      <w:pPr>
        <w:pStyle w:val="1e"/>
        <w:rPr>
          <w:rFonts w:cs="Huawei Sans"/>
        </w:rPr>
      </w:pPr>
      <w:r w:rsidRPr="00336CBE">
        <w:rPr>
          <w:rFonts w:cs="Huawei Sans"/>
        </w:rPr>
        <w:t>为了实现对表数据的相关操作，本实验需要以执行</w:t>
      </w:r>
      <w:r w:rsidRPr="00336CBE">
        <w:rPr>
          <w:rFonts w:cs="Huawei Sans"/>
        </w:rPr>
        <w:t>SQL</w:t>
      </w:r>
      <w:r w:rsidRPr="00336CBE">
        <w:rPr>
          <w:rFonts w:cs="Huawei Sans"/>
        </w:rPr>
        <w:t>的方式对金融数据库的相关表插入部分数据。</w:t>
      </w:r>
    </w:p>
    <w:p w14:paraId="4CFF44C4" w14:textId="17D48F91" w:rsidR="004237DC" w:rsidRPr="00336CBE" w:rsidRDefault="004237DC" w:rsidP="006A0A2D">
      <w:pPr>
        <w:pStyle w:val="30"/>
      </w:pPr>
      <w:r w:rsidRPr="00336CBE">
        <w:t>初始化</w:t>
      </w:r>
      <w:r w:rsidRPr="00336CBE">
        <w:t>client</w:t>
      </w:r>
      <w:r w:rsidRPr="00336CBE">
        <w:t>表</w:t>
      </w:r>
      <w:r w:rsidR="00C77E6C">
        <w:t>。</w:t>
      </w:r>
    </w:p>
    <w:p w14:paraId="77FE00AC"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666CAEC8" w14:textId="77777777" w:rsidR="004237DC" w:rsidRPr="00336CBE" w:rsidRDefault="004237DC" w:rsidP="006A0A2D">
      <w:pPr>
        <w:pStyle w:val="affffc"/>
      </w:pPr>
      <w:r w:rsidRPr="00336CBE">
        <w:t>INSERT INTO client(c_id,c_name,c_mail,c_id_card,c_phone,c_password) VALUES (1,'</w:t>
      </w:r>
      <w:r w:rsidRPr="00336CBE">
        <w:t>张一</w:t>
      </w:r>
      <w:r w:rsidRPr="00336CBE">
        <w:t>','zhangyi@huawei.com','340211199301010001','18815650001','gaussdb_001');</w:t>
      </w:r>
    </w:p>
    <w:p w14:paraId="727A28DD" w14:textId="77777777" w:rsidR="004237DC" w:rsidRPr="00336CBE" w:rsidRDefault="004237DC" w:rsidP="006A0A2D">
      <w:pPr>
        <w:pStyle w:val="affffc"/>
      </w:pPr>
      <w:r w:rsidRPr="00336CBE">
        <w:t>INSERT INTO client(c_id,c_name,c_mail,c_id_card,c_phone,c_password) VALUES (2,'</w:t>
      </w:r>
      <w:r w:rsidRPr="00336CBE">
        <w:t>张二</w:t>
      </w:r>
      <w:r w:rsidRPr="00336CBE">
        <w:t>','zhanger@huawei.com','340211199301010002','18815650002','gaussdb_002');</w:t>
      </w:r>
    </w:p>
    <w:p w14:paraId="537E89F0" w14:textId="77777777" w:rsidR="004237DC" w:rsidRPr="00336CBE" w:rsidRDefault="004237DC" w:rsidP="006A0A2D">
      <w:pPr>
        <w:pStyle w:val="affffc"/>
      </w:pPr>
      <w:r w:rsidRPr="00336CBE">
        <w:t>INSERT INTO client(c_id,c_name,c_mail,c_id_card,c_phone,c_password) VALUES (3,'</w:t>
      </w:r>
      <w:r w:rsidRPr="00336CBE">
        <w:t>张三</w:t>
      </w:r>
      <w:r w:rsidRPr="00336CBE">
        <w:t>','zhangsan@huawei.com','340211199301010003','18815650003','gaussdb_003');</w:t>
      </w:r>
    </w:p>
    <w:p w14:paraId="387EAC81" w14:textId="77777777" w:rsidR="004237DC" w:rsidRPr="00336CBE" w:rsidRDefault="004237DC" w:rsidP="006A0A2D">
      <w:pPr>
        <w:pStyle w:val="affffc"/>
      </w:pPr>
      <w:r w:rsidRPr="00336CBE">
        <w:t>INSERT INTO client(c_id,c_name,c_mail,c_id_card,c_phone,c_password) VALUES (4,'</w:t>
      </w:r>
      <w:r w:rsidRPr="00336CBE">
        <w:t>张四</w:t>
      </w:r>
      <w:r w:rsidRPr="00336CBE">
        <w:t>','zhangsi@huawei.com','340211199301010004','18815650004','gaussdb_004');</w:t>
      </w:r>
    </w:p>
    <w:p w14:paraId="6EACB56A" w14:textId="77777777" w:rsidR="004237DC" w:rsidRPr="00336CBE" w:rsidRDefault="004237DC" w:rsidP="006A0A2D">
      <w:pPr>
        <w:pStyle w:val="affffc"/>
      </w:pPr>
      <w:r w:rsidRPr="00336CBE">
        <w:t>INSERT INTO client(c_id,c_name,c_mail,c_id_card,c_phone,c_password) VALUES (5,'</w:t>
      </w:r>
      <w:r w:rsidRPr="00336CBE">
        <w:t>张五</w:t>
      </w:r>
      <w:r w:rsidRPr="00336CBE">
        <w:t>','zhangwu@huawei.com','340211199301010005','18815650005','gaussdb_005');</w:t>
      </w:r>
    </w:p>
    <w:p w14:paraId="72B89A91" w14:textId="77777777" w:rsidR="004237DC" w:rsidRPr="00336CBE" w:rsidRDefault="004237DC" w:rsidP="006A0A2D">
      <w:pPr>
        <w:pStyle w:val="affffc"/>
      </w:pPr>
      <w:r w:rsidRPr="00336CBE">
        <w:t>INSERT INTO client(c_id,c_name,c_mail,c_id_card,c_phone,c_password) VALUES (6,'</w:t>
      </w:r>
      <w:r w:rsidRPr="00336CBE">
        <w:t>张六</w:t>
      </w:r>
      <w:r w:rsidRPr="00336CBE">
        <w:t>','zhangliu@huawei.com','340211199301010006','18815650006','gaussdb_006');</w:t>
      </w:r>
    </w:p>
    <w:p w14:paraId="2F0E9EA5" w14:textId="77777777" w:rsidR="004237DC" w:rsidRPr="00336CBE" w:rsidRDefault="004237DC" w:rsidP="006A0A2D">
      <w:pPr>
        <w:pStyle w:val="affffc"/>
      </w:pPr>
      <w:r w:rsidRPr="00336CBE">
        <w:t>INSERT INTO client(c_id,c_name,c_mail,c_id_card,c_phone,c_password) VALUES (7,'</w:t>
      </w:r>
      <w:r w:rsidRPr="00336CBE">
        <w:t>张七</w:t>
      </w:r>
      <w:r w:rsidRPr="00336CBE">
        <w:t>','zhangqi@huawei.com','340211199301010007','18815650007','gaussdb_007');</w:t>
      </w:r>
    </w:p>
    <w:p w14:paraId="5EE8DE0E" w14:textId="77777777" w:rsidR="004237DC" w:rsidRPr="00336CBE" w:rsidRDefault="004237DC" w:rsidP="006A0A2D">
      <w:pPr>
        <w:pStyle w:val="affffc"/>
      </w:pPr>
      <w:r w:rsidRPr="00336CBE">
        <w:t>INSERT INTO client(c_id,c_name,c_mail,c_id_card,c_phone,c_password) VALUES (8,'</w:t>
      </w:r>
      <w:r w:rsidRPr="00336CBE">
        <w:t>张八</w:t>
      </w:r>
      <w:r w:rsidRPr="00336CBE">
        <w:t>','zhangba@huawei.com','340211199301010008','18815650008','gaussdb_008');</w:t>
      </w:r>
    </w:p>
    <w:p w14:paraId="269BAF2E" w14:textId="77777777" w:rsidR="004237DC" w:rsidRPr="00336CBE" w:rsidRDefault="004237DC" w:rsidP="006A0A2D">
      <w:pPr>
        <w:pStyle w:val="affffc"/>
      </w:pPr>
      <w:r w:rsidRPr="00336CBE">
        <w:t>INSERT INTO client(c_id,c_name,c_mail,c_id_card,c_phone,c_password) VALUES (9,'</w:t>
      </w:r>
      <w:r w:rsidRPr="00336CBE">
        <w:t>张九</w:t>
      </w:r>
      <w:r w:rsidRPr="00336CBE">
        <w:t>','zhangjiu@huawei.com','340211199301010009','18815650009','gaussdb_009');</w:t>
      </w:r>
    </w:p>
    <w:p w14:paraId="3D9C475C" w14:textId="77777777" w:rsidR="004237DC" w:rsidRPr="00336CBE" w:rsidRDefault="004237DC" w:rsidP="006A0A2D">
      <w:pPr>
        <w:pStyle w:val="affffc"/>
      </w:pPr>
      <w:r w:rsidRPr="00336CBE">
        <w:t>INSERT INTO client(c_id,c_name,c_mail,c_id_card,c_phone,c_password) VALUES (10,'</w:t>
      </w:r>
      <w:r w:rsidRPr="00336CBE">
        <w:t>李一</w:t>
      </w:r>
      <w:r w:rsidRPr="00336CBE">
        <w:t>','liyi@huawei.com','340211199301010010','18815650010','gaussdb_010');</w:t>
      </w:r>
    </w:p>
    <w:p w14:paraId="2F6A717C" w14:textId="77777777" w:rsidR="004237DC" w:rsidRPr="00336CBE" w:rsidRDefault="004237DC" w:rsidP="006A0A2D">
      <w:pPr>
        <w:pStyle w:val="affffc"/>
      </w:pPr>
      <w:r w:rsidRPr="00336CBE">
        <w:t>INSERT INTO client(c_id,c_name,c_mail,c_id_card,c_phone,c_password) VALUES (11,'</w:t>
      </w:r>
      <w:r w:rsidRPr="00336CBE">
        <w:t>李二</w:t>
      </w:r>
      <w:r w:rsidRPr="00336CBE">
        <w:t>','lier@huawei.com','340211199301010011','18815650011','gaussdb_011');</w:t>
      </w:r>
    </w:p>
    <w:p w14:paraId="21906C74" w14:textId="77777777" w:rsidR="004237DC" w:rsidRPr="00336CBE" w:rsidRDefault="004237DC" w:rsidP="006A0A2D">
      <w:pPr>
        <w:pStyle w:val="affffc"/>
      </w:pPr>
      <w:r w:rsidRPr="00336CBE">
        <w:t>INSERT INTO client(c_id,c_name,c_mail,c_id_card,c_phone,c_password) VALUES (12,'</w:t>
      </w:r>
      <w:r w:rsidRPr="00336CBE">
        <w:t>李三</w:t>
      </w:r>
      <w:r w:rsidRPr="00336CBE">
        <w:t>','lisan@huawei.com','340211199301010012','18815650012','gaussdb_012');</w:t>
      </w:r>
    </w:p>
    <w:p w14:paraId="3C9D5FC7" w14:textId="77777777" w:rsidR="004237DC" w:rsidRPr="00336CBE" w:rsidRDefault="004237DC" w:rsidP="006A0A2D">
      <w:pPr>
        <w:pStyle w:val="affffc"/>
      </w:pPr>
      <w:r w:rsidRPr="00336CBE">
        <w:t>INSERT INTO client(c_id,c_name,c_mail,c_id_card,c_phone,c_password) VALUES (13,'</w:t>
      </w:r>
      <w:r w:rsidRPr="00336CBE">
        <w:t>李四</w:t>
      </w:r>
      <w:r w:rsidRPr="00336CBE">
        <w:t>','lisi@huawei.com','340211199301010013','18815650013','gaussdb_013');</w:t>
      </w:r>
    </w:p>
    <w:p w14:paraId="7C7033A0" w14:textId="77777777" w:rsidR="004237DC" w:rsidRPr="00336CBE" w:rsidRDefault="004237DC" w:rsidP="006A0A2D">
      <w:pPr>
        <w:pStyle w:val="affffc"/>
      </w:pPr>
      <w:r w:rsidRPr="00336CBE">
        <w:t>INSERT INTO client(c_id,c_name,c_mail,c_id_card,c_phone,c_password) VALUES (14,'</w:t>
      </w:r>
      <w:r w:rsidRPr="00336CBE">
        <w:t>李五</w:t>
      </w:r>
      <w:r w:rsidRPr="00336CBE">
        <w:t>','liwu@huawei.com','340211199301010014','18815650014','gaussdb_014');</w:t>
      </w:r>
    </w:p>
    <w:p w14:paraId="77797543" w14:textId="77777777" w:rsidR="004237DC" w:rsidRPr="00336CBE" w:rsidRDefault="004237DC" w:rsidP="006A0A2D">
      <w:pPr>
        <w:pStyle w:val="affffc"/>
      </w:pPr>
      <w:r w:rsidRPr="00336CBE">
        <w:lastRenderedPageBreak/>
        <w:t>INSERT INTO client(c_id,c_name,c_mail,c_id_card,c_phone,c_password) VALUES (15,'</w:t>
      </w:r>
      <w:r w:rsidRPr="00336CBE">
        <w:t>李六</w:t>
      </w:r>
      <w:r w:rsidRPr="00336CBE">
        <w:t>','liliu@huawei.com','340211199301010015','18815650015','gaussdb_015');</w:t>
      </w:r>
    </w:p>
    <w:p w14:paraId="09947A2A" w14:textId="77777777" w:rsidR="004237DC" w:rsidRPr="00336CBE" w:rsidRDefault="004237DC" w:rsidP="006A0A2D">
      <w:pPr>
        <w:pStyle w:val="affffc"/>
      </w:pPr>
      <w:r w:rsidRPr="00336CBE">
        <w:t>INSERT INTO client(c_id,c_name,c_mail,c_id_card,c_phone,c_password) VALUES (16,'</w:t>
      </w:r>
      <w:r w:rsidRPr="00336CBE">
        <w:t>李七</w:t>
      </w:r>
      <w:r w:rsidRPr="00336CBE">
        <w:t>','liqi@huawei.com','340211199301010016','18815650016','gaussdb_016');</w:t>
      </w:r>
    </w:p>
    <w:p w14:paraId="201F4340" w14:textId="77777777" w:rsidR="004237DC" w:rsidRPr="00336CBE" w:rsidRDefault="004237DC" w:rsidP="006A0A2D">
      <w:pPr>
        <w:pStyle w:val="affffc"/>
      </w:pPr>
      <w:r w:rsidRPr="00336CBE">
        <w:t>INSERT INTO client(c_id,c_name,c_mail,c_id_card,c_phone,c_password) VALUES (17,'</w:t>
      </w:r>
      <w:r w:rsidRPr="00336CBE">
        <w:t>李八</w:t>
      </w:r>
      <w:r w:rsidRPr="00336CBE">
        <w:t>','liba@huawei.com','340211199301010017','18815650017','gaussdb_017');</w:t>
      </w:r>
    </w:p>
    <w:p w14:paraId="6A63A53F" w14:textId="77777777" w:rsidR="004237DC" w:rsidRPr="00336CBE" w:rsidRDefault="004237DC" w:rsidP="006A0A2D">
      <w:pPr>
        <w:pStyle w:val="affffc"/>
      </w:pPr>
      <w:r w:rsidRPr="00336CBE">
        <w:t>INSERT INTO client(c_id,c_name,c_mail,c_id_card,c_phone,c_password) VALUES (18,'</w:t>
      </w:r>
      <w:r w:rsidRPr="00336CBE">
        <w:t>李九</w:t>
      </w:r>
      <w:r w:rsidRPr="00336CBE">
        <w:t>','lijiu@huawei.com','340211199301010018','18815650018','gaussdb_018');</w:t>
      </w:r>
    </w:p>
    <w:p w14:paraId="0BC7482B" w14:textId="77777777" w:rsidR="004237DC" w:rsidRPr="00336CBE" w:rsidRDefault="004237DC" w:rsidP="006A0A2D">
      <w:pPr>
        <w:pStyle w:val="affffc"/>
      </w:pPr>
      <w:r w:rsidRPr="00336CBE">
        <w:t>INSERT INTO client(c_id,c_name,c_mail,c_id_card,c_phone,c_password) VALUES (19,'</w:t>
      </w:r>
      <w:r w:rsidRPr="00336CBE">
        <w:t>王一</w:t>
      </w:r>
      <w:r w:rsidRPr="00336CBE">
        <w:t>','wangyi@huawei.com','340211199301010019','18815650019','gaussdb_019');</w:t>
      </w:r>
    </w:p>
    <w:p w14:paraId="77284AC5" w14:textId="77777777" w:rsidR="004237DC" w:rsidRPr="00336CBE" w:rsidRDefault="004237DC" w:rsidP="006A0A2D">
      <w:pPr>
        <w:pStyle w:val="affffc"/>
      </w:pPr>
      <w:r w:rsidRPr="00336CBE">
        <w:t>INSERT INTO client(c_id,c_name,c_mail,c_id_card,c_phone,c_password) VALUES (20,'</w:t>
      </w:r>
      <w:r w:rsidRPr="00336CBE">
        <w:t>王二</w:t>
      </w:r>
      <w:r w:rsidRPr="00336CBE">
        <w:t>','wanger@huawei.com','340211199301010020','18815650020','gaussdb_020');</w:t>
      </w:r>
    </w:p>
    <w:p w14:paraId="5FC96DC3" w14:textId="77777777" w:rsidR="004237DC" w:rsidRPr="00336CBE" w:rsidRDefault="004237DC" w:rsidP="006A0A2D">
      <w:pPr>
        <w:pStyle w:val="affffc"/>
      </w:pPr>
      <w:r w:rsidRPr="00336CBE">
        <w:t>INSERT INTO client(c_id,c_name,c_mail,c_id_card,c_phone,c_password) VALUES (21,'</w:t>
      </w:r>
      <w:r w:rsidRPr="00336CBE">
        <w:t>王三</w:t>
      </w:r>
      <w:r w:rsidRPr="00336CBE">
        <w:t>','wangsan@huawei.com','340211199301010021','18815650021','gaussdb_021');</w:t>
      </w:r>
    </w:p>
    <w:p w14:paraId="4D84B7F7" w14:textId="77777777" w:rsidR="004237DC" w:rsidRPr="00336CBE" w:rsidRDefault="004237DC" w:rsidP="006A0A2D">
      <w:pPr>
        <w:pStyle w:val="affffc"/>
      </w:pPr>
      <w:r w:rsidRPr="00336CBE">
        <w:t>INSERT INTO client(c_id,c_name,c_mail,c_id_card,c_phone,c_password) VALUES (22,'</w:t>
      </w:r>
      <w:r w:rsidRPr="00336CBE">
        <w:t>王四</w:t>
      </w:r>
      <w:r w:rsidRPr="00336CBE">
        <w:t>','wangsi@huawei.com','340211199301010022','18815650022','gaussdb_022');</w:t>
      </w:r>
    </w:p>
    <w:p w14:paraId="77926EAC" w14:textId="77777777" w:rsidR="004237DC" w:rsidRPr="00336CBE" w:rsidRDefault="004237DC" w:rsidP="006A0A2D">
      <w:pPr>
        <w:pStyle w:val="affffc"/>
      </w:pPr>
      <w:r w:rsidRPr="00336CBE">
        <w:t>INSERT INTO client(c_id,c_name,c_mail,c_id_card,c_phone,c_password) VALUES (23,'</w:t>
      </w:r>
      <w:r w:rsidRPr="00336CBE">
        <w:t>王五</w:t>
      </w:r>
      <w:r w:rsidRPr="00336CBE">
        <w:t>','wangwu@huawei.com','340211199301010023','18815650023','gaussdb_023');</w:t>
      </w:r>
    </w:p>
    <w:p w14:paraId="47ACA48F" w14:textId="77777777" w:rsidR="004237DC" w:rsidRPr="00336CBE" w:rsidRDefault="004237DC" w:rsidP="006A0A2D">
      <w:pPr>
        <w:pStyle w:val="affffc"/>
      </w:pPr>
      <w:r w:rsidRPr="00336CBE">
        <w:t>INSERT INTO client(c_id,c_name,c_mail,c_id_card,c_phone,c_password) VALUES (24,'</w:t>
      </w:r>
      <w:r w:rsidRPr="00336CBE">
        <w:t>王六</w:t>
      </w:r>
      <w:r w:rsidRPr="00336CBE">
        <w:t>','wangliu@huawei.com','340211199301010024','18815650024','gaussdb_024');</w:t>
      </w:r>
    </w:p>
    <w:p w14:paraId="4531E754" w14:textId="77777777" w:rsidR="004237DC" w:rsidRPr="00336CBE" w:rsidRDefault="004237DC" w:rsidP="006A0A2D">
      <w:pPr>
        <w:pStyle w:val="affffc"/>
      </w:pPr>
      <w:r w:rsidRPr="00336CBE">
        <w:t>INSERT INTO client(c_id,c_name,c_mail,c_id_card,c_phone,c_password) VALUES (25,'</w:t>
      </w:r>
      <w:r w:rsidRPr="00336CBE">
        <w:t>王七</w:t>
      </w:r>
      <w:r w:rsidRPr="00336CBE">
        <w:t>','wangqi@huawei.com','340211199301010025','18815650025','gaussdb_025');</w:t>
      </w:r>
    </w:p>
    <w:p w14:paraId="26845224" w14:textId="77777777" w:rsidR="004237DC" w:rsidRPr="00336CBE" w:rsidRDefault="004237DC" w:rsidP="006A0A2D">
      <w:pPr>
        <w:pStyle w:val="affffc"/>
      </w:pPr>
      <w:r w:rsidRPr="00336CBE">
        <w:t>INSERT INTO client(c_id,c_name,c_mail,c_id_card,c_phone,c_password) VALUES (26,'</w:t>
      </w:r>
      <w:r w:rsidRPr="00336CBE">
        <w:t>王八</w:t>
      </w:r>
      <w:r w:rsidRPr="00336CBE">
        <w:t>','wangba@huawei.com','340211199301010026','18815650026','gaussdb_026');</w:t>
      </w:r>
    </w:p>
    <w:p w14:paraId="3D4FF3A3" w14:textId="77777777" w:rsidR="004237DC" w:rsidRPr="00336CBE" w:rsidRDefault="004237DC" w:rsidP="006A0A2D">
      <w:pPr>
        <w:pStyle w:val="affffc"/>
      </w:pPr>
      <w:r w:rsidRPr="00336CBE">
        <w:t>INSERT INTO client(c_id,c_name,c_mail,c_id_card,c_phone,c_password) VALUES (27,'</w:t>
      </w:r>
      <w:r w:rsidRPr="00336CBE">
        <w:t>王九</w:t>
      </w:r>
      <w:r w:rsidRPr="00336CBE">
        <w:t>','wangjiu@huawei.com','340211199301010027','18815650027','gaussdb_027');</w:t>
      </w:r>
    </w:p>
    <w:p w14:paraId="3F4295C6" w14:textId="77777777" w:rsidR="004237DC" w:rsidRPr="00336CBE" w:rsidRDefault="004237DC" w:rsidP="006A0A2D">
      <w:pPr>
        <w:pStyle w:val="affffc"/>
      </w:pPr>
      <w:r w:rsidRPr="00336CBE">
        <w:t>INSERT INTO client(c_id,c_name,c_mail,c_id_card,c_phone,c_password) VALUES (28,'</w:t>
      </w:r>
      <w:r w:rsidRPr="00336CBE">
        <w:t>钱一</w:t>
      </w:r>
      <w:r w:rsidRPr="00336CBE">
        <w:t>','qianyi@huawei.com','340211199301010028','18815650028','gaussdb_028');</w:t>
      </w:r>
    </w:p>
    <w:p w14:paraId="7878936F" w14:textId="77777777" w:rsidR="004237DC" w:rsidRPr="00336CBE" w:rsidRDefault="004237DC" w:rsidP="006A0A2D">
      <w:pPr>
        <w:pStyle w:val="affffc"/>
      </w:pPr>
      <w:r w:rsidRPr="00336CBE">
        <w:t>INSERT INTO client(c_id,c_name,c_mail,c_id_card,c_phone,c_password) VALUES (29,'</w:t>
      </w:r>
      <w:r w:rsidRPr="00336CBE">
        <w:t>钱二</w:t>
      </w:r>
      <w:r w:rsidRPr="00336CBE">
        <w:t>','qianer@huawei.com','340211199301010029','18815650029','gaussdb_029');</w:t>
      </w:r>
    </w:p>
    <w:p w14:paraId="44BD069B" w14:textId="77777777" w:rsidR="004237DC" w:rsidRPr="00336CBE" w:rsidRDefault="004237DC" w:rsidP="006A0A2D">
      <w:pPr>
        <w:pStyle w:val="affffc"/>
      </w:pPr>
      <w:r w:rsidRPr="00336CBE">
        <w:t>INSERT INTO client(c_id,c_name,c_mail,c_id_card,c_phone,c_password) VALUES (30,'</w:t>
      </w:r>
      <w:r w:rsidRPr="00336CBE">
        <w:t>钱三</w:t>
      </w:r>
      <w:r w:rsidRPr="00336CBE">
        <w:t>','qiansan@huawei.com','340211199301010030','18815650030','gaussdb_030');</w:t>
      </w:r>
    </w:p>
    <w:p w14:paraId="22B336C3" w14:textId="77777777" w:rsidR="004237DC" w:rsidRPr="00336CBE" w:rsidRDefault="004237DC" w:rsidP="004237DC">
      <w:pPr>
        <w:pStyle w:val="1e"/>
        <w:rPr>
          <w:rFonts w:cs="Huawei Sans"/>
        </w:rPr>
      </w:pPr>
      <w:r w:rsidRPr="00336CBE">
        <w:rPr>
          <w:rFonts w:cs="Huawei Sans"/>
        </w:rPr>
        <w:t>查询插入结果</w:t>
      </w:r>
    </w:p>
    <w:p w14:paraId="50489122"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select count(*) from client;</w:t>
      </w:r>
    </w:p>
    <w:p w14:paraId="0AF4AB55" w14:textId="77777777" w:rsidR="004237DC" w:rsidRPr="00336CBE" w:rsidRDefault="004237DC" w:rsidP="004237DC">
      <w:pPr>
        <w:pStyle w:val="1e"/>
        <w:rPr>
          <w:rFonts w:cs="Huawei Sans"/>
        </w:rPr>
      </w:pPr>
      <w:r w:rsidRPr="00336CBE">
        <w:rPr>
          <w:rFonts w:cs="Huawei Sans"/>
        </w:rPr>
        <w:t>结果为：</w:t>
      </w:r>
    </w:p>
    <w:p w14:paraId="675D9785" w14:textId="77777777" w:rsidR="004237DC" w:rsidRPr="00336CBE" w:rsidRDefault="004237DC" w:rsidP="006A0A2D">
      <w:pPr>
        <w:pStyle w:val="affffc"/>
      </w:pPr>
      <w:r w:rsidRPr="00336CBE">
        <w:t>#count(*)</w:t>
      </w:r>
    </w:p>
    <w:p w14:paraId="0C8AB9A3" w14:textId="77777777" w:rsidR="004237DC" w:rsidRPr="00336CBE" w:rsidRDefault="004237DC" w:rsidP="006A0A2D">
      <w:pPr>
        <w:pStyle w:val="affffc"/>
      </w:pPr>
      <w:r w:rsidRPr="00336CBE">
        <w:t>30</w:t>
      </w:r>
    </w:p>
    <w:p w14:paraId="41006068" w14:textId="50947635" w:rsidR="004237DC" w:rsidRPr="00336CBE" w:rsidRDefault="004237DC" w:rsidP="006A0A2D">
      <w:pPr>
        <w:pStyle w:val="30"/>
      </w:pPr>
      <w:r w:rsidRPr="00336CBE">
        <w:t>初始化</w:t>
      </w:r>
      <w:r w:rsidRPr="00336CBE">
        <w:t>bank_card</w:t>
      </w:r>
      <w:r w:rsidRPr="00336CBE">
        <w:t>表</w:t>
      </w:r>
      <w:r w:rsidR="00C77E6C">
        <w:t>。</w:t>
      </w:r>
    </w:p>
    <w:p w14:paraId="467F467B"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1BBFA837" w14:textId="77777777" w:rsidR="004237DC" w:rsidRPr="00336CBE" w:rsidRDefault="004237DC" w:rsidP="006A0A2D">
      <w:pPr>
        <w:pStyle w:val="affffc"/>
      </w:pPr>
      <w:r w:rsidRPr="00336CBE">
        <w:t>INSERT INTO bank_card(b_number,b_type,b_c_id) VALUES ('6222021302020000001','</w:t>
      </w:r>
      <w:r w:rsidRPr="00336CBE">
        <w:t>信用卡</w:t>
      </w:r>
      <w:r w:rsidRPr="00336CBE">
        <w:t>',1);</w:t>
      </w:r>
    </w:p>
    <w:p w14:paraId="22A4FD0E" w14:textId="77777777" w:rsidR="004237DC" w:rsidRPr="00336CBE" w:rsidRDefault="004237DC" w:rsidP="006A0A2D">
      <w:pPr>
        <w:pStyle w:val="affffc"/>
      </w:pPr>
      <w:r w:rsidRPr="00336CBE">
        <w:t>INSERT INTO bank_card(b_number,b_type,b_c_id) VALUES ('6222021302020000002','</w:t>
      </w:r>
      <w:r w:rsidRPr="00336CBE">
        <w:t>信用卡</w:t>
      </w:r>
      <w:r w:rsidRPr="00336CBE">
        <w:t>',3);</w:t>
      </w:r>
    </w:p>
    <w:p w14:paraId="2E8CC8F8" w14:textId="77777777" w:rsidR="004237DC" w:rsidRPr="00336CBE" w:rsidRDefault="004237DC" w:rsidP="006A0A2D">
      <w:pPr>
        <w:pStyle w:val="affffc"/>
      </w:pPr>
      <w:r w:rsidRPr="00336CBE">
        <w:t>INSERT INTO bank_card(b_number,b_type,b_c_id) VALUES ('6222021302020000003','</w:t>
      </w:r>
      <w:r w:rsidRPr="00336CBE">
        <w:t>信用卡</w:t>
      </w:r>
      <w:r w:rsidRPr="00336CBE">
        <w:t>',5);</w:t>
      </w:r>
    </w:p>
    <w:p w14:paraId="6A06A57D" w14:textId="77777777" w:rsidR="004237DC" w:rsidRPr="00336CBE" w:rsidRDefault="004237DC" w:rsidP="006A0A2D">
      <w:pPr>
        <w:pStyle w:val="affffc"/>
      </w:pPr>
      <w:r w:rsidRPr="00336CBE">
        <w:t>INSERT INTO bank_card(b_number,b_type,b_c_id) VALUES ('6222021302020000004','</w:t>
      </w:r>
      <w:r w:rsidRPr="00336CBE">
        <w:t>信用卡</w:t>
      </w:r>
      <w:r w:rsidRPr="00336CBE">
        <w:t>',7);</w:t>
      </w:r>
    </w:p>
    <w:p w14:paraId="1C078C9F" w14:textId="77777777" w:rsidR="004237DC" w:rsidRPr="00336CBE" w:rsidRDefault="004237DC" w:rsidP="006A0A2D">
      <w:pPr>
        <w:pStyle w:val="affffc"/>
      </w:pPr>
      <w:r w:rsidRPr="00336CBE">
        <w:t>INSERT INTO bank_card(b_number,b_type,b_c_id) VALUES ('6222021302020000005','</w:t>
      </w:r>
      <w:r w:rsidRPr="00336CBE">
        <w:t>信用卡</w:t>
      </w:r>
      <w:r w:rsidRPr="00336CBE">
        <w:t>',9);</w:t>
      </w:r>
    </w:p>
    <w:p w14:paraId="68AA6BED" w14:textId="77777777" w:rsidR="004237DC" w:rsidRPr="00336CBE" w:rsidRDefault="004237DC" w:rsidP="006A0A2D">
      <w:pPr>
        <w:pStyle w:val="affffc"/>
      </w:pPr>
      <w:r w:rsidRPr="00336CBE">
        <w:lastRenderedPageBreak/>
        <w:t>INSERT INTO bank_card(b_number,b_type,b_c_id) VALUES ('6222021302020000006','</w:t>
      </w:r>
      <w:r w:rsidRPr="00336CBE">
        <w:t>信用卡</w:t>
      </w:r>
      <w:r w:rsidRPr="00336CBE">
        <w:t>',10);</w:t>
      </w:r>
    </w:p>
    <w:p w14:paraId="6CFB5DD4" w14:textId="77777777" w:rsidR="004237DC" w:rsidRPr="00336CBE" w:rsidRDefault="004237DC" w:rsidP="006A0A2D">
      <w:pPr>
        <w:pStyle w:val="affffc"/>
      </w:pPr>
      <w:r w:rsidRPr="00336CBE">
        <w:t>INSERT INTO bank_card(b_number,b_type,b_c_id) VALUES ('6222021302020000007','</w:t>
      </w:r>
      <w:r w:rsidRPr="00336CBE">
        <w:t>信用卡</w:t>
      </w:r>
      <w:r w:rsidRPr="00336CBE">
        <w:t>',12);</w:t>
      </w:r>
    </w:p>
    <w:p w14:paraId="024B7C17" w14:textId="77777777" w:rsidR="004237DC" w:rsidRPr="00336CBE" w:rsidRDefault="004237DC" w:rsidP="006A0A2D">
      <w:pPr>
        <w:pStyle w:val="affffc"/>
      </w:pPr>
      <w:r w:rsidRPr="00336CBE">
        <w:t>INSERT INTO bank_card(b_number,b_type,b_c_id) VALUES ('6222021302020000008','</w:t>
      </w:r>
      <w:r w:rsidRPr="00336CBE">
        <w:t>信用卡</w:t>
      </w:r>
      <w:r w:rsidRPr="00336CBE">
        <w:t>',14);</w:t>
      </w:r>
    </w:p>
    <w:p w14:paraId="24E42B64" w14:textId="77777777" w:rsidR="004237DC" w:rsidRPr="00336CBE" w:rsidRDefault="004237DC" w:rsidP="006A0A2D">
      <w:pPr>
        <w:pStyle w:val="affffc"/>
      </w:pPr>
      <w:r w:rsidRPr="00336CBE">
        <w:t>INSERT INTO bank_card(b_number,b_type,b_c_id) VALUES ('6222021302020000009','</w:t>
      </w:r>
      <w:r w:rsidRPr="00336CBE">
        <w:t>信用卡</w:t>
      </w:r>
      <w:r w:rsidRPr="00336CBE">
        <w:t>',16);</w:t>
      </w:r>
    </w:p>
    <w:p w14:paraId="6061552C" w14:textId="77777777" w:rsidR="004237DC" w:rsidRPr="00336CBE" w:rsidRDefault="004237DC" w:rsidP="006A0A2D">
      <w:pPr>
        <w:pStyle w:val="affffc"/>
      </w:pPr>
      <w:r w:rsidRPr="00336CBE">
        <w:t>INSERT INTO bank_card(b_number,b_type,b_c_id) VALUES ('6222021302020000010','</w:t>
      </w:r>
      <w:r w:rsidRPr="00336CBE">
        <w:t>信用卡</w:t>
      </w:r>
      <w:r w:rsidRPr="00336CBE">
        <w:t>',18);</w:t>
      </w:r>
    </w:p>
    <w:p w14:paraId="110D7285" w14:textId="77777777" w:rsidR="004237DC" w:rsidRPr="00336CBE" w:rsidRDefault="004237DC" w:rsidP="006A0A2D">
      <w:pPr>
        <w:pStyle w:val="affffc"/>
      </w:pPr>
      <w:r w:rsidRPr="00336CBE">
        <w:t>INSERT INTO bank_card(b_number,b_type,b_c_id) VALUES ('6222021302020000011','</w:t>
      </w:r>
      <w:r w:rsidRPr="00336CBE">
        <w:t>储蓄卡</w:t>
      </w:r>
      <w:r w:rsidRPr="00336CBE">
        <w:t>',19);</w:t>
      </w:r>
    </w:p>
    <w:p w14:paraId="4BEF239E" w14:textId="77777777" w:rsidR="004237DC" w:rsidRPr="00336CBE" w:rsidRDefault="004237DC" w:rsidP="006A0A2D">
      <w:pPr>
        <w:pStyle w:val="affffc"/>
      </w:pPr>
      <w:r w:rsidRPr="00336CBE">
        <w:t>INSERT INTO bank_card(b_number,b_type,b_c_id) VALUES ('6222021302020000012','</w:t>
      </w:r>
      <w:r w:rsidRPr="00336CBE">
        <w:t>储蓄卡</w:t>
      </w:r>
      <w:r w:rsidRPr="00336CBE">
        <w:t>',21);</w:t>
      </w:r>
    </w:p>
    <w:p w14:paraId="3036534B" w14:textId="77777777" w:rsidR="004237DC" w:rsidRPr="00336CBE" w:rsidRDefault="004237DC" w:rsidP="006A0A2D">
      <w:pPr>
        <w:pStyle w:val="affffc"/>
      </w:pPr>
      <w:r w:rsidRPr="00336CBE">
        <w:t>INSERT INTO bank_card(b_number,b_type,b_c_id) VALUES ('6222021302020000013','</w:t>
      </w:r>
      <w:r w:rsidRPr="00336CBE">
        <w:t>储蓄卡</w:t>
      </w:r>
      <w:r w:rsidRPr="00336CBE">
        <w:t>',7);</w:t>
      </w:r>
    </w:p>
    <w:p w14:paraId="2F26377E" w14:textId="77777777" w:rsidR="004237DC" w:rsidRPr="00336CBE" w:rsidRDefault="004237DC" w:rsidP="006A0A2D">
      <w:pPr>
        <w:pStyle w:val="affffc"/>
      </w:pPr>
      <w:r w:rsidRPr="00336CBE">
        <w:t>INSERT INTO bank_card(b_number,b_type,b_c_id) VALUES ('6222021302020000014','</w:t>
      </w:r>
      <w:r w:rsidRPr="00336CBE">
        <w:t>储蓄卡</w:t>
      </w:r>
      <w:r w:rsidRPr="00336CBE">
        <w:t>',23);</w:t>
      </w:r>
    </w:p>
    <w:p w14:paraId="682BAF0B" w14:textId="77777777" w:rsidR="004237DC" w:rsidRPr="00336CBE" w:rsidRDefault="004237DC" w:rsidP="006A0A2D">
      <w:pPr>
        <w:pStyle w:val="affffc"/>
      </w:pPr>
      <w:r w:rsidRPr="00336CBE">
        <w:t>INSERT INTO bank_card(b_number,b_type,b_c_id) VALUES ('6222021302020000015','</w:t>
      </w:r>
      <w:r w:rsidRPr="00336CBE">
        <w:t>储蓄卡</w:t>
      </w:r>
      <w:r w:rsidRPr="00336CBE">
        <w:t>',24);</w:t>
      </w:r>
    </w:p>
    <w:p w14:paraId="6EE723C4" w14:textId="77777777" w:rsidR="004237DC" w:rsidRPr="00336CBE" w:rsidRDefault="004237DC" w:rsidP="006A0A2D">
      <w:pPr>
        <w:pStyle w:val="affffc"/>
      </w:pPr>
      <w:r w:rsidRPr="00336CBE">
        <w:t>INSERT INTO bank_card(b_number,b_type,b_c_id) VALUES ('6222021302020000016','</w:t>
      </w:r>
      <w:r w:rsidRPr="00336CBE">
        <w:t>储蓄卡</w:t>
      </w:r>
      <w:r w:rsidRPr="00336CBE">
        <w:t>',3);</w:t>
      </w:r>
    </w:p>
    <w:p w14:paraId="34541030" w14:textId="77777777" w:rsidR="004237DC" w:rsidRPr="00336CBE" w:rsidRDefault="004237DC" w:rsidP="006A0A2D">
      <w:pPr>
        <w:pStyle w:val="affffc"/>
      </w:pPr>
      <w:r w:rsidRPr="00336CBE">
        <w:t>INSERT INTO bank_card(b_number,b_type,b_c_id) VALUES ('6222021302020000017','</w:t>
      </w:r>
      <w:r w:rsidRPr="00336CBE">
        <w:t>储蓄卡</w:t>
      </w:r>
      <w:r w:rsidRPr="00336CBE">
        <w:t>',26);</w:t>
      </w:r>
    </w:p>
    <w:p w14:paraId="17FDD031" w14:textId="77777777" w:rsidR="004237DC" w:rsidRPr="00336CBE" w:rsidRDefault="004237DC" w:rsidP="006A0A2D">
      <w:pPr>
        <w:pStyle w:val="affffc"/>
      </w:pPr>
      <w:r w:rsidRPr="00336CBE">
        <w:t>INSERT INTO bank_card(b_number,b_type,b_c_id) VALUES ('6222021302020000018','</w:t>
      </w:r>
      <w:r w:rsidRPr="00336CBE">
        <w:t>储蓄卡</w:t>
      </w:r>
      <w:r w:rsidRPr="00336CBE">
        <w:t>',27);</w:t>
      </w:r>
    </w:p>
    <w:p w14:paraId="7F28979A" w14:textId="77777777" w:rsidR="004237DC" w:rsidRPr="00336CBE" w:rsidRDefault="004237DC" w:rsidP="006A0A2D">
      <w:pPr>
        <w:pStyle w:val="affffc"/>
      </w:pPr>
      <w:r w:rsidRPr="00336CBE">
        <w:t>INSERT INTO bank_card(b_number,b_type,b_c_id) VALUES ('6222021302020000019','</w:t>
      </w:r>
      <w:r w:rsidRPr="00336CBE">
        <w:t>储蓄卡</w:t>
      </w:r>
      <w:r w:rsidRPr="00336CBE">
        <w:t>',12);</w:t>
      </w:r>
    </w:p>
    <w:p w14:paraId="534CEACD" w14:textId="77777777" w:rsidR="004237DC" w:rsidRPr="00336CBE" w:rsidRDefault="004237DC" w:rsidP="006A0A2D">
      <w:pPr>
        <w:pStyle w:val="affffc"/>
      </w:pPr>
      <w:r w:rsidRPr="00336CBE">
        <w:t>INSERT INTO bank_card(b_number,b_type,b_c_id) VALUES ('6222021302020000020','</w:t>
      </w:r>
      <w:r w:rsidRPr="00336CBE">
        <w:t>储蓄卡</w:t>
      </w:r>
      <w:r w:rsidRPr="00336CBE">
        <w:t>',29);</w:t>
      </w:r>
    </w:p>
    <w:p w14:paraId="48D89E0D" w14:textId="77777777" w:rsidR="004237DC" w:rsidRPr="00336CBE" w:rsidRDefault="004237DC" w:rsidP="004237DC">
      <w:pPr>
        <w:pStyle w:val="1e"/>
        <w:rPr>
          <w:rFonts w:cs="Huawei Sans"/>
        </w:rPr>
      </w:pPr>
      <w:r w:rsidRPr="00336CBE">
        <w:rPr>
          <w:rFonts w:cs="Huawei Sans"/>
        </w:rPr>
        <w:t>查询插入结果</w:t>
      </w:r>
    </w:p>
    <w:p w14:paraId="393441E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bank_card;</w:t>
      </w:r>
    </w:p>
    <w:p w14:paraId="24D1D579" w14:textId="77777777" w:rsidR="004237DC" w:rsidRPr="00336CBE" w:rsidRDefault="004237DC" w:rsidP="004237DC">
      <w:pPr>
        <w:pStyle w:val="1e"/>
        <w:rPr>
          <w:rFonts w:cs="Huawei Sans"/>
        </w:rPr>
      </w:pPr>
      <w:r w:rsidRPr="00336CBE">
        <w:rPr>
          <w:rFonts w:cs="Huawei Sans"/>
        </w:rPr>
        <w:t>结果为：</w:t>
      </w:r>
    </w:p>
    <w:p w14:paraId="20F75B86" w14:textId="77777777" w:rsidR="004237DC" w:rsidRPr="00336CBE" w:rsidRDefault="004237DC" w:rsidP="006A0A2D">
      <w:pPr>
        <w:pStyle w:val="affffc"/>
      </w:pPr>
      <w:r w:rsidRPr="00336CBE">
        <w:t>#count(*)</w:t>
      </w:r>
    </w:p>
    <w:p w14:paraId="4C7EF1FB" w14:textId="77777777" w:rsidR="004237DC" w:rsidRPr="00336CBE" w:rsidRDefault="004237DC" w:rsidP="006A0A2D">
      <w:pPr>
        <w:pStyle w:val="affffc"/>
      </w:pPr>
      <w:r w:rsidRPr="00336CBE">
        <w:t>20</w:t>
      </w:r>
    </w:p>
    <w:p w14:paraId="3D15FCE8" w14:textId="6A87A27F" w:rsidR="004237DC" w:rsidRPr="00336CBE" w:rsidRDefault="004237DC" w:rsidP="006A0A2D">
      <w:pPr>
        <w:pStyle w:val="30"/>
      </w:pPr>
      <w:r w:rsidRPr="00336CBE">
        <w:t>初始化</w:t>
      </w:r>
      <w:r w:rsidRPr="00336CBE">
        <w:t>finances_product</w:t>
      </w:r>
      <w:r w:rsidR="00C77E6C">
        <w:t>。</w:t>
      </w:r>
    </w:p>
    <w:p w14:paraId="0F941824"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3F6ED7F9" w14:textId="77777777" w:rsidR="004237DC" w:rsidRPr="00336CBE" w:rsidRDefault="004237DC" w:rsidP="006A0A2D">
      <w:pPr>
        <w:pStyle w:val="affffc"/>
      </w:pPr>
      <w:r w:rsidRPr="00336CBE">
        <w:t>INSERT INTO finances_product(p_name,p_id,p_description,p_amount,p_year) VALUES ('</w:t>
      </w:r>
      <w:r w:rsidRPr="00336CBE">
        <w:t>债券</w:t>
      </w:r>
      <w:r w:rsidRPr="00336CBE">
        <w:t>',1,'</w:t>
      </w:r>
      <w:r w:rsidRPr="00336CBE">
        <w:t>以国债、金融债、央行票据、企业债为主要投资方向的银行理财产品。</w:t>
      </w:r>
      <w:r w:rsidRPr="00336CBE">
        <w:t>',50000,6);</w:t>
      </w:r>
    </w:p>
    <w:p w14:paraId="1A603C75" w14:textId="77777777" w:rsidR="004237DC" w:rsidRPr="00336CBE" w:rsidRDefault="004237DC" w:rsidP="006A0A2D">
      <w:pPr>
        <w:pStyle w:val="affffc"/>
      </w:pPr>
      <w:r w:rsidRPr="00336CBE">
        <w:t>INSERT INTO finances_product(p_name,p_id,p_description,p_amount,p_year) VALUES ('</w:t>
      </w:r>
      <w:r w:rsidRPr="00336CBE">
        <w:t>信贷资产</w:t>
      </w:r>
      <w:r w:rsidRPr="00336CBE">
        <w:t>',2,'</w:t>
      </w:r>
      <w:r w:rsidRPr="00336CBE">
        <w:t>一般指银行作为委托人将通过发行理财产品募集资金委托给信托公司，信托公司作为受托人成立信托计划，将信托资产购买理财产品发售银行或第三方信贷资产。</w:t>
      </w:r>
      <w:r w:rsidRPr="00336CBE">
        <w:t>',50000,6);</w:t>
      </w:r>
    </w:p>
    <w:p w14:paraId="78FC158A" w14:textId="77777777" w:rsidR="004237DC" w:rsidRPr="00336CBE" w:rsidRDefault="004237DC" w:rsidP="006A0A2D">
      <w:pPr>
        <w:pStyle w:val="affffc"/>
      </w:pPr>
      <w:r w:rsidRPr="00336CBE">
        <w:t>INSERT INTO finances_product(p_name,p_id,p_description,p_amount,p_year) VALUES ('</w:t>
      </w:r>
      <w:r w:rsidRPr="00336CBE">
        <w:t>股票</w:t>
      </w:r>
      <w:r w:rsidRPr="00336CBE">
        <w:t>',3,'</w:t>
      </w:r>
      <w:r w:rsidRPr="00336CBE">
        <w:t>与股票挂钩的理财产品。目前市场上主要以港股挂钩居多</w:t>
      </w:r>
      <w:r w:rsidRPr="00336CBE">
        <w:t>',50000,6);</w:t>
      </w:r>
    </w:p>
    <w:p w14:paraId="79D34272" w14:textId="77777777" w:rsidR="004237DC" w:rsidRPr="00336CBE" w:rsidRDefault="004237DC" w:rsidP="006A0A2D">
      <w:pPr>
        <w:pStyle w:val="affffc"/>
      </w:pPr>
      <w:r w:rsidRPr="00336CBE">
        <w:t>INSERT INTO finances_product(p_name,p_id,p_description,p_amount,p_year) VALUES ('</w:t>
      </w:r>
      <w:r w:rsidRPr="00336CBE">
        <w:t>大宗商品</w:t>
      </w:r>
      <w:r w:rsidRPr="00336CBE">
        <w:t>',4,'</w:t>
      </w:r>
      <w:r w:rsidRPr="00336CBE">
        <w:t>与大宗商品期货挂钩的理财产品。目前市场上主要以挂钩黄金、石油、农产品的理财产品居多。</w:t>
      </w:r>
      <w:r w:rsidRPr="00336CBE">
        <w:t>',50000,6);</w:t>
      </w:r>
    </w:p>
    <w:p w14:paraId="38A8FE3C" w14:textId="77777777" w:rsidR="004237DC" w:rsidRPr="00336CBE" w:rsidRDefault="004237DC" w:rsidP="004237DC">
      <w:pPr>
        <w:pStyle w:val="1e"/>
        <w:rPr>
          <w:rFonts w:cs="Huawei Sans"/>
        </w:rPr>
      </w:pPr>
      <w:r w:rsidRPr="00336CBE">
        <w:rPr>
          <w:rFonts w:cs="Huawei Sans"/>
        </w:rPr>
        <w:t>查询插入结果</w:t>
      </w:r>
    </w:p>
    <w:p w14:paraId="462E1026"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finances_product;</w:t>
      </w:r>
    </w:p>
    <w:p w14:paraId="702E5F2A" w14:textId="77777777" w:rsidR="004237DC" w:rsidRPr="00336CBE" w:rsidRDefault="004237DC" w:rsidP="004237DC">
      <w:pPr>
        <w:pStyle w:val="1e"/>
        <w:rPr>
          <w:rFonts w:cs="Huawei Sans"/>
        </w:rPr>
      </w:pPr>
      <w:r w:rsidRPr="00336CBE">
        <w:rPr>
          <w:rFonts w:cs="Huawei Sans"/>
        </w:rPr>
        <w:t>结果为：</w:t>
      </w:r>
    </w:p>
    <w:p w14:paraId="3E05B489" w14:textId="77777777" w:rsidR="004237DC" w:rsidRPr="00336CBE" w:rsidRDefault="004237DC" w:rsidP="006A0A2D">
      <w:pPr>
        <w:pStyle w:val="affffc"/>
      </w:pPr>
      <w:r w:rsidRPr="00336CBE">
        <w:t>#count(*)</w:t>
      </w:r>
    </w:p>
    <w:p w14:paraId="7BEBC35B" w14:textId="77777777" w:rsidR="004237DC" w:rsidRPr="00336CBE" w:rsidRDefault="004237DC" w:rsidP="006A0A2D">
      <w:pPr>
        <w:pStyle w:val="affffc"/>
      </w:pPr>
      <w:r w:rsidRPr="00336CBE">
        <w:t>4</w:t>
      </w:r>
    </w:p>
    <w:p w14:paraId="1EB2873A" w14:textId="7071DAC5" w:rsidR="004237DC" w:rsidRPr="00336CBE" w:rsidRDefault="004237DC" w:rsidP="006A0A2D">
      <w:pPr>
        <w:pStyle w:val="30"/>
      </w:pPr>
      <w:r w:rsidRPr="00336CBE">
        <w:t>初始化</w:t>
      </w:r>
      <w:r w:rsidRPr="00336CBE">
        <w:t>insurance</w:t>
      </w:r>
      <w:r w:rsidRPr="00336CBE">
        <w:t>表</w:t>
      </w:r>
      <w:r w:rsidR="00C77E6C">
        <w:t>。</w:t>
      </w:r>
    </w:p>
    <w:p w14:paraId="41FA77A3"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40CC9190" w14:textId="77777777" w:rsidR="004237DC" w:rsidRPr="00336CBE" w:rsidRDefault="004237DC" w:rsidP="006A0A2D">
      <w:pPr>
        <w:pStyle w:val="affffc"/>
      </w:pPr>
      <w:r w:rsidRPr="00336CBE">
        <w:lastRenderedPageBreak/>
        <w:t>INSERT INTO insurance(i_name,i_id,i_amount,i_person,i_year,i_project) VALUES ('</w:t>
      </w:r>
      <w:r w:rsidRPr="00336CBE">
        <w:t>健康保险</w:t>
      </w:r>
      <w:r w:rsidRPr="00336CBE">
        <w:t>',1,2000,'</w:t>
      </w:r>
      <w:r w:rsidRPr="00336CBE">
        <w:t>老人</w:t>
      </w:r>
      <w:r w:rsidRPr="00336CBE">
        <w:t>',30,'</w:t>
      </w:r>
      <w:r w:rsidRPr="00336CBE">
        <w:t>平安保险</w:t>
      </w:r>
      <w:r w:rsidRPr="00336CBE">
        <w:t>');</w:t>
      </w:r>
    </w:p>
    <w:p w14:paraId="02F929FE" w14:textId="77777777" w:rsidR="004237DC" w:rsidRPr="00336CBE" w:rsidRDefault="004237DC" w:rsidP="006A0A2D">
      <w:pPr>
        <w:pStyle w:val="affffc"/>
      </w:pPr>
      <w:r w:rsidRPr="00336CBE">
        <w:t>INSERT INTO insurance(i_name,i_id,i_amount,i_person,i_year,i_project) VALUES ('</w:t>
      </w:r>
      <w:r w:rsidRPr="00336CBE">
        <w:t>人寿保险</w:t>
      </w:r>
      <w:r w:rsidRPr="00336CBE">
        <w:t>',2,3000,'</w:t>
      </w:r>
      <w:r w:rsidRPr="00336CBE">
        <w:t>老人</w:t>
      </w:r>
      <w:r w:rsidRPr="00336CBE">
        <w:t>',30,'</w:t>
      </w:r>
      <w:r w:rsidRPr="00336CBE">
        <w:t>平安保险</w:t>
      </w:r>
      <w:r w:rsidRPr="00336CBE">
        <w:t>');</w:t>
      </w:r>
    </w:p>
    <w:p w14:paraId="2BCC9F3C" w14:textId="77777777" w:rsidR="004237DC" w:rsidRPr="00336CBE" w:rsidRDefault="004237DC" w:rsidP="006A0A2D">
      <w:pPr>
        <w:pStyle w:val="affffc"/>
      </w:pPr>
      <w:r w:rsidRPr="00336CBE">
        <w:t>INSERT INTO insurance(i_name,i_id,i_amount,i_person,i_year,i_project) VALUES ('</w:t>
      </w:r>
      <w:r w:rsidRPr="00336CBE">
        <w:t>意外保险</w:t>
      </w:r>
      <w:r w:rsidRPr="00336CBE">
        <w:t>',3,5000,'</w:t>
      </w:r>
      <w:r w:rsidRPr="00336CBE">
        <w:t>所有人</w:t>
      </w:r>
      <w:r w:rsidRPr="00336CBE">
        <w:t>',30,'</w:t>
      </w:r>
      <w:r w:rsidRPr="00336CBE">
        <w:t>平安保险</w:t>
      </w:r>
      <w:r w:rsidRPr="00336CBE">
        <w:t>');</w:t>
      </w:r>
    </w:p>
    <w:p w14:paraId="64058FD9" w14:textId="77777777" w:rsidR="004237DC" w:rsidRPr="00336CBE" w:rsidRDefault="004237DC" w:rsidP="006A0A2D">
      <w:pPr>
        <w:pStyle w:val="affffc"/>
      </w:pPr>
      <w:r w:rsidRPr="00336CBE">
        <w:t>INSERT INTO insurance(i_name,i_id,i_amount,i_person,i_year,i_project) VALUES ('</w:t>
      </w:r>
      <w:r w:rsidRPr="00336CBE">
        <w:t>医疗保险</w:t>
      </w:r>
      <w:r w:rsidRPr="00336CBE">
        <w:t>',4,2000,'</w:t>
      </w:r>
      <w:r w:rsidRPr="00336CBE">
        <w:t>所有人</w:t>
      </w:r>
      <w:r w:rsidRPr="00336CBE">
        <w:t>',30,'</w:t>
      </w:r>
      <w:r w:rsidRPr="00336CBE">
        <w:t>平安保险</w:t>
      </w:r>
      <w:r w:rsidRPr="00336CBE">
        <w:t>');</w:t>
      </w:r>
    </w:p>
    <w:p w14:paraId="446C5A83" w14:textId="77777777" w:rsidR="004237DC" w:rsidRPr="00336CBE" w:rsidRDefault="004237DC" w:rsidP="006A0A2D">
      <w:pPr>
        <w:pStyle w:val="affffc"/>
      </w:pPr>
      <w:r w:rsidRPr="00336CBE">
        <w:t>INSERT INTO insurance(i_name,i_id,i_amount,i_person,i_year,i_project) VALUES ('</w:t>
      </w:r>
      <w:r w:rsidRPr="00336CBE">
        <w:t>财产损失保险</w:t>
      </w:r>
      <w:r w:rsidRPr="00336CBE">
        <w:t>',5,1500,'</w:t>
      </w:r>
      <w:r w:rsidRPr="00336CBE">
        <w:t>中年人</w:t>
      </w:r>
      <w:r w:rsidRPr="00336CBE">
        <w:t>',30,'</w:t>
      </w:r>
      <w:r w:rsidRPr="00336CBE">
        <w:t>平安保险</w:t>
      </w:r>
      <w:r w:rsidRPr="00336CBE">
        <w:t>');</w:t>
      </w:r>
    </w:p>
    <w:p w14:paraId="0BD935E6" w14:textId="77777777" w:rsidR="004237DC" w:rsidRPr="00336CBE" w:rsidRDefault="004237DC" w:rsidP="004237DC">
      <w:pPr>
        <w:pStyle w:val="1e"/>
        <w:rPr>
          <w:rFonts w:cs="Huawei Sans"/>
        </w:rPr>
      </w:pPr>
      <w:r w:rsidRPr="00336CBE">
        <w:rPr>
          <w:rFonts w:cs="Huawei Sans"/>
        </w:rPr>
        <w:t>查询插入结果</w:t>
      </w:r>
    </w:p>
    <w:p w14:paraId="26F5780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insurance;</w:t>
      </w:r>
    </w:p>
    <w:p w14:paraId="320A2BE3" w14:textId="77777777" w:rsidR="004237DC" w:rsidRPr="00336CBE" w:rsidRDefault="004237DC" w:rsidP="004237DC">
      <w:pPr>
        <w:pStyle w:val="1e"/>
        <w:rPr>
          <w:rFonts w:cs="Huawei Sans"/>
        </w:rPr>
      </w:pPr>
      <w:r w:rsidRPr="00336CBE">
        <w:rPr>
          <w:rFonts w:cs="Huawei Sans"/>
        </w:rPr>
        <w:t>结果为：</w:t>
      </w:r>
    </w:p>
    <w:p w14:paraId="4B4275A9" w14:textId="77777777" w:rsidR="004237DC" w:rsidRPr="00336CBE" w:rsidRDefault="004237DC" w:rsidP="006A0A2D">
      <w:pPr>
        <w:pStyle w:val="affffc"/>
      </w:pPr>
      <w:r w:rsidRPr="00336CBE">
        <w:t>#count(*)</w:t>
      </w:r>
    </w:p>
    <w:p w14:paraId="4FA8B833" w14:textId="77777777" w:rsidR="004237DC" w:rsidRPr="00336CBE" w:rsidRDefault="004237DC" w:rsidP="006A0A2D">
      <w:pPr>
        <w:pStyle w:val="affffc"/>
      </w:pPr>
      <w:r w:rsidRPr="00336CBE">
        <w:t>5</w:t>
      </w:r>
    </w:p>
    <w:p w14:paraId="16AF5445" w14:textId="5AE2A257" w:rsidR="004237DC" w:rsidRPr="00336CBE" w:rsidRDefault="004237DC" w:rsidP="006A0A2D">
      <w:pPr>
        <w:pStyle w:val="30"/>
      </w:pPr>
      <w:r w:rsidRPr="00336CBE">
        <w:t>初始化</w:t>
      </w:r>
      <w:r w:rsidRPr="00336CBE">
        <w:t>fund</w:t>
      </w:r>
      <w:r w:rsidRPr="00336CBE">
        <w:t>表</w:t>
      </w:r>
      <w:r w:rsidR="00C77E6C">
        <w:t>。</w:t>
      </w:r>
    </w:p>
    <w:p w14:paraId="5F40A971"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4EB12DBD" w14:textId="77777777" w:rsidR="004237DC" w:rsidRPr="00336CBE" w:rsidRDefault="004237DC" w:rsidP="006A0A2D">
      <w:pPr>
        <w:pStyle w:val="affffc"/>
      </w:pPr>
      <w:r w:rsidRPr="00336CBE">
        <w:t>INSERT INTO fund(f_name,f_id,f_type,f_amount,risk_level,f_manager) VALUES ('</w:t>
      </w:r>
      <w:r w:rsidRPr="00336CBE">
        <w:t>股票</w:t>
      </w:r>
      <w:r w:rsidRPr="00336CBE">
        <w:t>',1,'</w:t>
      </w:r>
      <w:r w:rsidRPr="00336CBE">
        <w:t>股票型</w:t>
      </w:r>
      <w:r w:rsidRPr="00336CBE">
        <w:t>',10000,'</w:t>
      </w:r>
      <w:r w:rsidRPr="00336CBE">
        <w:t>高</w:t>
      </w:r>
      <w:r w:rsidRPr="00336CBE">
        <w:t>',1);</w:t>
      </w:r>
    </w:p>
    <w:p w14:paraId="7E3495C1" w14:textId="77777777" w:rsidR="004237DC" w:rsidRPr="00336CBE" w:rsidRDefault="004237DC" w:rsidP="006A0A2D">
      <w:pPr>
        <w:pStyle w:val="affffc"/>
      </w:pPr>
      <w:r w:rsidRPr="00336CBE">
        <w:t>INSERT INTO fund(f_name,f_id,f_type,f_amount,risk_level,f_manager) VALUES ('</w:t>
      </w:r>
      <w:r w:rsidRPr="00336CBE">
        <w:t>投资</w:t>
      </w:r>
      <w:r w:rsidRPr="00336CBE">
        <w:t>',2,'</w:t>
      </w:r>
      <w:r w:rsidRPr="00336CBE">
        <w:t>债券型</w:t>
      </w:r>
      <w:r w:rsidRPr="00336CBE">
        <w:t>',10000,'</w:t>
      </w:r>
      <w:r w:rsidRPr="00336CBE">
        <w:t>中</w:t>
      </w:r>
      <w:r w:rsidRPr="00336CBE">
        <w:t>',2);</w:t>
      </w:r>
    </w:p>
    <w:p w14:paraId="4262151C" w14:textId="77777777" w:rsidR="004237DC" w:rsidRPr="00336CBE" w:rsidRDefault="004237DC" w:rsidP="006A0A2D">
      <w:pPr>
        <w:pStyle w:val="affffc"/>
      </w:pPr>
      <w:r w:rsidRPr="00336CBE">
        <w:t>INSERT INTO fund(f_name,f_id,f_type,f_amount,risk_level,f_manager) VALUES ('</w:t>
      </w:r>
      <w:r w:rsidRPr="00336CBE">
        <w:t>国债</w:t>
      </w:r>
      <w:r w:rsidRPr="00336CBE">
        <w:t>',3,'</w:t>
      </w:r>
      <w:r w:rsidRPr="00336CBE">
        <w:t>货币型</w:t>
      </w:r>
      <w:r w:rsidRPr="00336CBE">
        <w:t>',10000,'</w:t>
      </w:r>
      <w:r w:rsidRPr="00336CBE">
        <w:t>低</w:t>
      </w:r>
      <w:r w:rsidRPr="00336CBE">
        <w:t>',3);</w:t>
      </w:r>
    </w:p>
    <w:p w14:paraId="47D0A0B9" w14:textId="77777777" w:rsidR="004237DC" w:rsidRPr="00336CBE" w:rsidRDefault="004237DC" w:rsidP="006A0A2D">
      <w:pPr>
        <w:pStyle w:val="affffc"/>
      </w:pPr>
      <w:r w:rsidRPr="00336CBE">
        <w:t>INSERT INTO fund(f_name,f_id,f_type,f_amount,risk_level,f_manager) VALUES ('</w:t>
      </w:r>
      <w:r w:rsidRPr="00336CBE">
        <w:t>沪深</w:t>
      </w:r>
      <w:r w:rsidRPr="00336CBE">
        <w:t>300</w:t>
      </w:r>
      <w:r w:rsidRPr="00336CBE">
        <w:t>指数</w:t>
      </w:r>
      <w:r w:rsidRPr="00336CBE">
        <w:t>',4,'</w:t>
      </w:r>
      <w:r w:rsidRPr="00336CBE">
        <w:t>指数型</w:t>
      </w:r>
      <w:r w:rsidRPr="00336CBE">
        <w:t>',10000,'</w:t>
      </w:r>
      <w:r w:rsidRPr="00336CBE">
        <w:t>中</w:t>
      </w:r>
      <w:r w:rsidRPr="00336CBE">
        <w:t>',4);</w:t>
      </w:r>
    </w:p>
    <w:p w14:paraId="29B2B2F9" w14:textId="77777777" w:rsidR="004237DC" w:rsidRPr="00336CBE" w:rsidRDefault="004237DC" w:rsidP="004237DC">
      <w:pPr>
        <w:pStyle w:val="1e"/>
        <w:rPr>
          <w:rFonts w:cs="Huawei Sans"/>
        </w:rPr>
      </w:pPr>
      <w:r w:rsidRPr="00336CBE">
        <w:rPr>
          <w:rFonts w:cs="Huawei Sans"/>
        </w:rPr>
        <w:t>查询插入结果</w:t>
      </w:r>
    </w:p>
    <w:p w14:paraId="4788C52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fund;</w:t>
      </w:r>
    </w:p>
    <w:p w14:paraId="65009367" w14:textId="77777777" w:rsidR="004237DC" w:rsidRPr="00336CBE" w:rsidRDefault="004237DC" w:rsidP="004237DC">
      <w:pPr>
        <w:pStyle w:val="1e"/>
        <w:rPr>
          <w:rFonts w:cs="Huawei Sans"/>
        </w:rPr>
      </w:pPr>
      <w:r w:rsidRPr="00336CBE">
        <w:rPr>
          <w:rFonts w:cs="Huawei Sans"/>
        </w:rPr>
        <w:t>结果为：</w:t>
      </w:r>
    </w:p>
    <w:p w14:paraId="6223CAA1" w14:textId="77777777" w:rsidR="004237DC" w:rsidRPr="00336CBE" w:rsidRDefault="004237DC" w:rsidP="006A0A2D">
      <w:pPr>
        <w:pStyle w:val="affffc"/>
      </w:pPr>
      <w:r w:rsidRPr="00336CBE">
        <w:t>#count(*)</w:t>
      </w:r>
    </w:p>
    <w:p w14:paraId="12217821" w14:textId="77777777" w:rsidR="004237DC" w:rsidRPr="00336CBE" w:rsidRDefault="004237DC" w:rsidP="006A0A2D">
      <w:pPr>
        <w:pStyle w:val="affffc"/>
      </w:pPr>
      <w:r w:rsidRPr="00336CBE">
        <w:t>4</w:t>
      </w:r>
    </w:p>
    <w:p w14:paraId="290A4436" w14:textId="437AB74D" w:rsidR="004237DC" w:rsidRPr="00336CBE" w:rsidRDefault="004237DC" w:rsidP="006A0A2D">
      <w:pPr>
        <w:pStyle w:val="30"/>
      </w:pPr>
      <w:r w:rsidRPr="00336CBE">
        <w:t>初始化</w:t>
      </w:r>
      <w:r w:rsidRPr="00336CBE">
        <w:t>property</w:t>
      </w:r>
      <w:r w:rsidRPr="00336CBE">
        <w:t>表</w:t>
      </w:r>
      <w:r w:rsidR="00C77E6C">
        <w:t>。</w:t>
      </w:r>
    </w:p>
    <w:p w14:paraId="09E78444" w14:textId="77777777" w:rsidR="004237DC" w:rsidRPr="00336CBE" w:rsidRDefault="004237DC" w:rsidP="004237DC">
      <w:pPr>
        <w:pStyle w:val="1e"/>
        <w:rPr>
          <w:rFonts w:cs="Huawei Sans"/>
        </w:rPr>
      </w:pPr>
      <w:r w:rsidRPr="00336CBE">
        <w:rPr>
          <w:rFonts w:cs="Huawei Sans"/>
        </w:rPr>
        <w:t>在</w:t>
      </w:r>
      <w:r w:rsidRPr="00336CBE">
        <w:rPr>
          <w:rFonts w:cs="Huawei Sans"/>
        </w:rPr>
        <w:t>DAS</w:t>
      </w:r>
      <w:r w:rsidRPr="00336CBE">
        <w:rPr>
          <w:rFonts w:cs="Huawei Sans"/>
        </w:rPr>
        <w:t>的界面输入</w:t>
      </w:r>
      <w:r w:rsidRPr="00336CBE">
        <w:rPr>
          <w:rFonts w:cs="Huawei Sans"/>
        </w:rPr>
        <w:t>SQL</w:t>
      </w:r>
      <w:r w:rsidRPr="00336CBE">
        <w:rPr>
          <w:rFonts w:cs="Huawei Sans"/>
        </w:rPr>
        <w:t>语句，并点击执行。</w:t>
      </w:r>
    </w:p>
    <w:p w14:paraId="334A5747" w14:textId="77777777" w:rsidR="004B0C77" w:rsidRDefault="004B0C77" w:rsidP="004B0C77">
      <w:pPr>
        <w:pStyle w:val="affffc"/>
      </w:pPr>
      <w:r>
        <w:t>INSERT INTO property(pro_id,pro_c_id,pro_pif_id,pro_type,pro_status,pro_quantity,pro_income,pro_purchase_time) VALUES (1,5,1,1,'</w:t>
      </w:r>
      <w:r>
        <w:t>可用</w:t>
      </w:r>
      <w:r>
        <w:t>',4,8000,'2018-07-01');</w:t>
      </w:r>
    </w:p>
    <w:p w14:paraId="4603108A" w14:textId="77777777" w:rsidR="004B0C77" w:rsidRDefault="004B0C77" w:rsidP="004B0C77">
      <w:pPr>
        <w:pStyle w:val="affffc"/>
      </w:pPr>
      <w:r>
        <w:t>INSERT INTO property(pro_id,pro_c_id,pro_pif_id,pro_type,pro_status,pro_quantity,pro_income,pro_purchase_time) VALUES (2,10,2,2,'</w:t>
      </w:r>
      <w:r>
        <w:t>可用</w:t>
      </w:r>
      <w:r>
        <w:t>',4,8000,'2018-07-01');</w:t>
      </w:r>
    </w:p>
    <w:p w14:paraId="7E9E5E7D" w14:textId="77777777" w:rsidR="004B0C77" w:rsidRDefault="004B0C77" w:rsidP="004B0C77">
      <w:pPr>
        <w:pStyle w:val="affffc"/>
      </w:pPr>
      <w:r>
        <w:t>INSERT INTO property(pro_id,pro_c_id,pro_pif_id,pro_type,pro_status,pro_quantity,pro_income,pro_purchase_time) VALUES (3,15,3,3,'</w:t>
      </w:r>
      <w:r>
        <w:t>可用</w:t>
      </w:r>
      <w:r>
        <w:t>',4,8000,'2018-07-01');</w:t>
      </w:r>
    </w:p>
    <w:p w14:paraId="6F898D22" w14:textId="1C9BD1E1" w:rsidR="0025553E" w:rsidRPr="0025553E" w:rsidRDefault="004B0C77" w:rsidP="004B0C77">
      <w:pPr>
        <w:pStyle w:val="affffc"/>
      </w:pPr>
      <w:r>
        <w:lastRenderedPageBreak/>
        <w:t>INSERT INTO property(pro_id,pro_c_id,pro_pif_id,pro_type,pro_status,pro_quantity,pro_income,pro_purchase_time) VALUES (4,20,4,1,'</w:t>
      </w:r>
      <w:r>
        <w:t>冻结</w:t>
      </w:r>
      <w:r>
        <w:t>',4,8000,'2018-07-01');</w:t>
      </w:r>
    </w:p>
    <w:p w14:paraId="07E246C6" w14:textId="7DD32684" w:rsidR="004237DC" w:rsidRPr="00336CBE" w:rsidRDefault="004237DC" w:rsidP="004237DC">
      <w:pPr>
        <w:pStyle w:val="1e"/>
        <w:rPr>
          <w:rFonts w:cs="Huawei Sans"/>
        </w:rPr>
      </w:pPr>
      <w:r w:rsidRPr="00336CBE">
        <w:rPr>
          <w:rFonts w:cs="Huawei Sans"/>
        </w:rPr>
        <w:t>查询插入结果</w:t>
      </w:r>
    </w:p>
    <w:p w14:paraId="0EC1BC40" w14:textId="77777777" w:rsidR="004237DC" w:rsidRPr="00336CBE" w:rsidRDefault="004237DC" w:rsidP="006A0A2D">
      <w:pPr>
        <w:pStyle w:val="affffc"/>
      </w:pPr>
      <w:r w:rsidRPr="00336CBE">
        <w:t>select count(*) from property;</w:t>
      </w:r>
    </w:p>
    <w:p w14:paraId="395F9E12" w14:textId="77777777" w:rsidR="004237DC" w:rsidRPr="00336CBE" w:rsidRDefault="004237DC" w:rsidP="004237DC">
      <w:pPr>
        <w:pStyle w:val="1e"/>
        <w:rPr>
          <w:rFonts w:cs="Huawei Sans"/>
        </w:rPr>
      </w:pPr>
      <w:r w:rsidRPr="00336CBE">
        <w:rPr>
          <w:rFonts w:cs="Huawei Sans"/>
        </w:rPr>
        <w:t>结果为：</w:t>
      </w:r>
    </w:p>
    <w:p w14:paraId="243FE292" w14:textId="77777777" w:rsidR="004237DC" w:rsidRPr="00336CBE" w:rsidRDefault="004237DC" w:rsidP="006A0A2D">
      <w:pPr>
        <w:pStyle w:val="affffc"/>
      </w:pPr>
      <w:r w:rsidRPr="00336CBE">
        <w:t>#count(*)</w:t>
      </w:r>
    </w:p>
    <w:p w14:paraId="41E3C033" w14:textId="77777777" w:rsidR="004237DC" w:rsidRPr="00336CBE" w:rsidRDefault="004237DC" w:rsidP="006A0A2D">
      <w:pPr>
        <w:pStyle w:val="affffc"/>
      </w:pPr>
      <w:r w:rsidRPr="00336CBE">
        <w:t>4</w:t>
      </w:r>
    </w:p>
    <w:p w14:paraId="5951311A" w14:textId="77777777" w:rsidR="004237DC" w:rsidRPr="00336CBE" w:rsidRDefault="004237DC" w:rsidP="00DA5283">
      <w:pPr>
        <w:pStyle w:val="3"/>
        <w:numPr>
          <w:ilvl w:val="2"/>
          <w:numId w:val="4"/>
        </w:numPr>
        <w:rPr>
          <w:rFonts w:cs="Huawei Sans"/>
        </w:rPr>
      </w:pPr>
      <w:bookmarkStart w:id="59" w:name="_Toc48143494"/>
      <w:bookmarkStart w:id="60" w:name="_Toc51336549"/>
      <w:r w:rsidRPr="00336CBE">
        <w:rPr>
          <w:rFonts w:cs="Huawei Sans"/>
        </w:rPr>
        <w:t>手工插入一条数据</w:t>
      </w:r>
      <w:bookmarkEnd w:id="56"/>
      <w:bookmarkEnd w:id="57"/>
      <w:bookmarkEnd w:id="58"/>
      <w:bookmarkEnd w:id="59"/>
      <w:bookmarkEnd w:id="60"/>
    </w:p>
    <w:p w14:paraId="1AD5A4B7" w14:textId="77777777" w:rsidR="004237DC" w:rsidRPr="00336CBE" w:rsidRDefault="004237DC" w:rsidP="004237DC">
      <w:pPr>
        <w:pStyle w:val="1e"/>
        <w:rPr>
          <w:rFonts w:cs="Huawei Sans"/>
        </w:rPr>
      </w:pPr>
      <w:r w:rsidRPr="00336CBE">
        <w:rPr>
          <w:rFonts w:cs="Huawei Sans"/>
        </w:rPr>
        <w:t>当</w:t>
      </w:r>
      <w:r w:rsidRPr="00336CBE">
        <w:rPr>
          <w:rFonts w:cs="Huawei Sans"/>
        </w:rPr>
        <w:t>C</w:t>
      </w:r>
      <w:r w:rsidRPr="00336CBE">
        <w:rPr>
          <w:rFonts w:cs="Huawei Sans"/>
        </w:rPr>
        <w:t>银行有新的信息需要加入数据库时，系统需要在对应的数据表中手动插入一条新的数据。因此，针对主键属性定义的场景，介绍如何手动插入一条数据。</w:t>
      </w:r>
    </w:p>
    <w:p w14:paraId="111CB409" w14:textId="77777777" w:rsidR="004237DC" w:rsidRPr="00336CBE" w:rsidRDefault="004237DC" w:rsidP="006A0A2D">
      <w:pPr>
        <w:pStyle w:val="30"/>
      </w:pPr>
      <w:r w:rsidRPr="00336CBE">
        <w:t>在金融数据库的客户信息表中添加一个客户的信息。（属性冲突的场景）</w:t>
      </w:r>
    </w:p>
    <w:p w14:paraId="15336F8D" w14:textId="77777777" w:rsidR="004237DC" w:rsidRPr="00336CBE" w:rsidRDefault="004237DC" w:rsidP="004237DC">
      <w:pPr>
        <w:pStyle w:val="1e"/>
        <w:rPr>
          <w:rFonts w:cs="Huawei Sans"/>
        </w:rPr>
      </w:pPr>
      <w:r w:rsidRPr="00336CBE">
        <w:rPr>
          <w:rFonts w:cs="Huawei Sans"/>
        </w:rPr>
        <w:t>c_id_card</w:t>
      </w:r>
      <w:r w:rsidRPr="00336CBE">
        <w:rPr>
          <w:rFonts w:cs="Huawei Sans"/>
        </w:rPr>
        <w:t>和</w:t>
      </w:r>
      <w:r w:rsidRPr="00336CBE">
        <w:rPr>
          <w:rFonts w:cs="Huawei Sans"/>
        </w:rPr>
        <w:t>c_phone</w:t>
      </w:r>
      <w:r w:rsidRPr="00336CBE">
        <w:rPr>
          <w:rFonts w:cs="Huawei Sans"/>
        </w:rPr>
        <w:t>非唯一</w:t>
      </w:r>
    </w:p>
    <w:p w14:paraId="714B232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INSERT INTO client(c_id,c_name,c_mail,c_id_card,c_phone,c_password) VALUES (31,'</w:t>
      </w:r>
      <w:r w:rsidRPr="00A13A25">
        <w:rPr>
          <w:b/>
          <w:color w:val="C7000B"/>
          <w:shd w:val="pct15" w:color="auto" w:fill="FFFFFF"/>
        </w:rPr>
        <w:t>李丽</w:t>
      </w:r>
      <w:r w:rsidRPr="00A13A25">
        <w:rPr>
          <w:b/>
          <w:color w:val="C7000B"/>
          <w:shd w:val="pct15" w:color="auto" w:fill="FFFFFF"/>
        </w:rPr>
        <w:t>','lili@huawei.com','340211199301010005','18815650005','gaussdb_005');</w:t>
      </w:r>
    </w:p>
    <w:p w14:paraId="6A8F7796" w14:textId="77777777" w:rsidR="004237DC" w:rsidRPr="00336CBE" w:rsidRDefault="004237DC" w:rsidP="004237DC">
      <w:pPr>
        <w:pStyle w:val="1e"/>
        <w:rPr>
          <w:rFonts w:cs="Huawei Sans"/>
        </w:rPr>
      </w:pPr>
      <w:r w:rsidRPr="00336CBE">
        <w:rPr>
          <w:rFonts w:cs="Huawei Sans"/>
        </w:rPr>
        <w:t>错误信息如下：</w:t>
      </w:r>
    </w:p>
    <w:p w14:paraId="1CEBA42A" w14:textId="77777777" w:rsidR="004237DC" w:rsidRPr="00336CBE" w:rsidRDefault="004237DC" w:rsidP="006A0A2D">
      <w:pPr>
        <w:pStyle w:val="affffc"/>
      </w:pPr>
      <w:r w:rsidRPr="00336CBE">
        <w:t>Duplicate entry '340211199301010005' for key 'c_id_card'</w:t>
      </w:r>
    </w:p>
    <w:p w14:paraId="17059D9A" w14:textId="77777777" w:rsidR="004237DC" w:rsidRPr="00336CBE" w:rsidRDefault="004237DC" w:rsidP="004237DC">
      <w:pPr>
        <w:pStyle w:val="1e"/>
        <w:rPr>
          <w:rFonts w:cs="Huawei Sans"/>
        </w:rPr>
      </w:pPr>
      <w:r w:rsidRPr="00336CBE">
        <w:rPr>
          <w:rFonts w:cs="Huawei Sans"/>
        </w:rPr>
        <w:t>备注：由于在表的创建过程中，实验定义了</w:t>
      </w:r>
      <w:r w:rsidRPr="00336CBE">
        <w:rPr>
          <w:rFonts w:cs="Huawei Sans"/>
        </w:rPr>
        <w:t>c_id_card</w:t>
      </w:r>
      <w:r w:rsidRPr="00336CBE">
        <w:rPr>
          <w:rFonts w:cs="Huawei Sans"/>
        </w:rPr>
        <w:t>和</w:t>
      </w:r>
      <w:r w:rsidRPr="00336CBE">
        <w:rPr>
          <w:rFonts w:cs="Huawei Sans"/>
        </w:rPr>
        <w:t>c_phone</w:t>
      </w:r>
      <w:r w:rsidRPr="00336CBE">
        <w:rPr>
          <w:rFonts w:cs="Huawei Sans"/>
        </w:rPr>
        <w:t>为唯一且非空（</w:t>
      </w:r>
      <w:r w:rsidRPr="00336CBE">
        <w:rPr>
          <w:rFonts w:cs="Huawei Sans"/>
        </w:rPr>
        <w:t>UNIQUE NOT NULL</w:t>
      </w:r>
      <w:r w:rsidRPr="00336CBE">
        <w:rPr>
          <w:rFonts w:cs="Huawei Sans"/>
        </w:rPr>
        <w:t>），所以当表中存在时，插入数据失败。</w:t>
      </w:r>
    </w:p>
    <w:p w14:paraId="4D7BD537" w14:textId="77777777" w:rsidR="004237DC" w:rsidRPr="00336CBE" w:rsidRDefault="004237DC" w:rsidP="006A0A2D">
      <w:pPr>
        <w:pStyle w:val="30"/>
      </w:pPr>
      <w:r w:rsidRPr="00336CBE">
        <w:t>在金融数据库的客户信息表中添加一个客户的信息。（插入成功的场景）</w:t>
      </w:r>
    </w:p>
    <w:p w14:paraId="22AF88A2" w14:textId="77777777" w:rsidR="004237DC" w:rsidRPr="00336CBE" w:rsidRDefault="004237DC" w:rsidP="004237DC">
      <w:pPr>
        <w:pStyle w:val="1e"/>
        <w:rPr>
          <w:rFonts w:cs="Huawei Sans"/>
        </w:rPr>
      </w:pPr>
      <w:r w:rsidRPr="00336CBE">
        <w:rPr>
          <w:rFonts w:cs="Huawei Sans"/>
        </w:rPr>
        <w:t>插入成功的示例</w:t>
      </w:r>
    </w:p>
    <w:p w14:paraId="431966A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INSERT INTO client(c_id,c_name,c_mail,c_id_card,c_phone,c_password) VALUES (31,'</w:t>
      </w:r>
      <w:r w:rsidRPr="00A13A25">
        <w:rPr>
          <w:b/>
          <w:color w:val="C7000B"/>
          <w:shd w:val="pct15" w:color="auto" w:fill="FFFFFF"/>
        </w:rPr>
        <w:t>李丽</w:t>
      </w:r>
      <w:r w:rsidRPr="00A13A25">
        <w:rPr>
          <w:b/>
          <w:color w:val="C7000B"/>
          <w:shd w:val="pct15" w:color="auto" w:fill="FFFFFF"/>
        </w:rPr>
        <w:t>','lili@huawei.com','340211199301010031','18815650031','gaussdb_031');</w:t>
      </w:r>
    </w:p>
    <w:p w14:paraId="4084BAB0" w14:textId="77777777" w:rsidR="004237DC" w:rsidRPr="00336CBE" w:rsidRDefault="004237DC" w:rsidP="00DA5283">
      <w:pPr>
        <w:pStyle w:val="3"/>
        <w:numPr>
          <w:ilvl w:val="2"/>
          <w:numId w:val="4"/>
        </w:numPr>
        <w:rPr>
          <w:rFonts w:cs="Huawei Sans"/>
        </w:rPr>
      </w:pPr>
      <w:bookmarkStart w:id="61" w:name="_Toc48143495"/>
      <w:bookmarkStart w:id="62" w:name="_Toc51336550"/>
      <w:bookmarkStart w:id="63" w:name="_Toc16353967"/>
      <w:bookmarkStart w:id="64" w:name="_Toc19795488"/>
      <w:bookmarkStart w:id="65" w:name="_Toc45098040"/>
      <w:r w:rsidRPr="00336CBE">
        <w:rPr>
          <w:rFonts w:cs="Huawei Sans"/>
        </w:rPr>
        <w:t>添加约束</w:t>
      </w:r>
      <w:bookmarkEnd w:id="61"/>
      <w:bookmarkEnd w:id="62"/>
    </w:p>
    <w:p w14:paraId="3EFAC27C" w14:textId="77777777" w:rsidR="004237DC" w:rsidRPr="00336CBE" w:rsidRDefault="004237DC" w:rsidP="006A0A2D">
      <w:pPr>
        <w:pStyle w:val="30"/>
      </w:pPr>
      <w:r w:rsidRPr="00336CBE">
        <w:t>对表添加外键约束，在银行信息表和资产信息表中，都存在每个银行卡必须有一个持卡者、每份资产必须都有一个资产拥有者这样的对应关系。因此针对这种对应关系，创建外键约束。</w:t>
      </w:r>
    </w:p>
    <w:p w14:paraId="3503F301" w14:textId="77777777" w:rsidR="004237DC" w:rsidRPr="00336CBE" w:rsidRDefault="004237DC" w:rsidP="004237DC">
      <w:pPr>
        <w:pStyle w:val="1e"/>
        <w:rPr>
          <w:rFonts w:cs="Huawei Sans"/>
        </w:rPr>
      </w:pPr>
      <w:r w:rsidRPr="00336CBE">
        <w:rPr>
          <w:rFonts w:cs="Huawei Sans"/>
        </w:rPr>
        <w:t>给表</w:t>
      </w:r>
      <w:r w:rsidRPr="00336CBE">
        <w:rPr>
          <w:rFonts w:cs="Huawei Sans"/>
        </w:rPr>
        <w:t>bank_card</w:t>
      </w:r>
      <w:r w:rsidRPr="00336CBE">
        <w:rPr>
          <w:rFonts w:cs="Huawei Sans"/>
        </w:rPr>
        <w:t>添加外键约束</w:t>
      </w:r>
    </w:p>
    <w:p w14:paraId="738E2CA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bank_card ADD CONSTRAINT fk_c_id FOREIGN KEY (b_c_id) REFERENCES client(c_id) ON DELETE CASCADE;</w:t>
      </w:r>
    </w:p>
    <w:p w14:paraId="3054D558" w14:textId="77777777" w:rsidR="004237DC" w:rsidRPr="00336CBE" w:rsidRDefault="004237DC" w:rsidP="004237DC">
      <w:pPr>
        <w:pStyle w:val="1e"/>
        <w:rPr>
          <w:rFonts w:cs="Huawei Sans"/>
        </w:rPr>
      </w:pPr>
      <w:r w:rsidRPr="00336CBE">
        <w:rPr>
          <w:rFonts w:cs="Huawei Sans"/>
        </w:rPr>
        <w:t>给表</w:t>
      </w:r>
      <w:r w:rsidRPr="00336CBE">
        <w:rPr>
          <w:rFonts w:cs="Huawei Sans"/>
        </w:rPr>
        <w:t>property</w:t>
      </w:r>
      <w:r w:rsidRPr="00336CBE">
        <w:rPr>
          <w:rFonts w:cs="Huawei Sans"/>
        </w:rPr>
        <w:t>添加外键约束</w:t>
      </w:r>
    </w:p>
    <w:p w14:paraId="41896B68"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property ADD CONSTRAINT fk_pro_c_id FOREIGN KEY (pro_c_id) REFERENCES client(c_id) ON DELETE CASCADE;</w:t>
      </w:r>
    </w:p>
    <w:p w14:paraId="4FEA57D6" w14:textId="77777777" w:rsidR="004237DC" w:rsidRPr="00336CBE" w:rsidRDefault="004237DC" w:rsidP="004237DC">
      <w:pPr>
        <w:pStyle w:val="1e"/>
        <w:rPr>
          <w:rFonts w:cs="Huawei Sans"/>
        </w:rPr>
      </w:pPr>
      <w:r w:rsidRPr="00336CBE">
        <w:rPr>
          <w:rFonts w:cs="Huawei Sans"/>
        </w:rPr>
        <w:t>备注：</w:t>
      </w:r>
    </w:p>
    <w:p w14:paraId="6C388B86" w14:textId="77777777" w:rsidR="004237DC" w:rsidRPr="00336CBE" w:rsidRDefault="004237DC" w:rsidP="00DA5283">
      <w:pPr>
        <w:pStyle w:val="renwu"/>
        <w:numPr>
          <w:ilvl w:val="0"/>
          <w:numId w:val="6"/>
        </w:numPr>
        <w:ind w:left="1446"/>
        <w:rPr>
          <w:rFonts w:cs="Huawei Sans"/>
        </w:rPr>
      </w:pPr>
      <w:r w:rsidRPr="00336CBE">
        <w:rPr>
          <w:rFonts w:cs="Huawei Sans"/>
        </w:rPr>
        <w:lastRenderedPageBreak/>
        <w:t>银行卡信息表中的</w:t>
      </w:r>
      <w:r w:rsidRPr="00336CBE">
        <w:rPr>
          <w:rFonts w:cs="Huawei Sans"/>
        </w:rPr>
        <w:t>b_c_id</w:t>
      </w:r>
      <w:r w:rsidRPr="00336CBE">
        <w:rPr>
          <w:rFonts w:cs="Huawei Sans"/>
        </w:rPr>
        <w:t>与客户信息表中的</w:t>
      </w:r>
      <w:r w:rsidRPr="00336CBE">
        <w:rPr>
          <w:rFonts w:cs="Huawei Sans"/>
        </w:rPr>
        <w:t>c_id</w:t>
      </w:r>
      <w:r w:rsidRPr="00336CBE">
        <w:rPr>
          <w:rFonts w:cs="Huawei Sans"/>
        </w:rPr>
        <w:t>一致，且每个银行卡都必须有一个持卡者。</w:t>
      </w:r>
    </w:p>
    <w:p w14:paraId="504D8B44" w14:textId="77777777" w:rsidR="004237DC" w:rsidRPr="00336CBE" w:rsidRDefault="004237DC" w:rsidP="00DA5283">
      <w:pPr>
        <w:pStyle w:val="renwu"/>
        <w:numPr>
          <w:ilvl w:val="0"/>
          <w:numId w:val="6"/>
        </w:numPr>
        <w:ind w:left="1446"/>
        <w:rPr>
          <w:rFonts w:cs="Huawei Sans"/>
        </w:rPr>
      </w:pPr>
      <w:r w:rsidRPr="00336CBE">
        <w:rPr>
          <w:rFonts w:cs="Huawei Sans"/>
        </w:rPr>
        <w:t>在进行表删除时，需要先删除</w:t>
      </w:r>
      <w:r w:rsidRPr="00336CBE">
        <w:rPr>
          <w:rFonts w:cs="Huawei Sans"/>
        </w:rPr>
        <w:t>bank_card</w:t>
      </w:r>
      <w:r w:rsidRPr="00336CBE">
        <w:rPr>
          <w:rFonts w:cs="Huawei Sans"/>
        </w:rPr>
        <w:t>表，再删除</w:t>
      </w:r>
      <w:r w:rsidRPr="00336CBE">
        <w:rPr>
          <w:rFonts w:cs="Huawei Sans"/>
        </w:rPr>
        <w:t>client</w:t>
      </w:r>
      <w:r w:rsidRPr="00336CBE">
        <w:rPr>
          <w:rFonts w:cs="Huawei Sans"/>
        </w:rPr>
        <w:t>表，因为两个表存在约束。</w:t>
      </w:r>
    </w:p>
    <w:p w14:paraId="49E485A5" w14:textId="77777777" w:rsidR="004237DC" w:rsidRPr="00336CBE" w:rsidRDefault="004237DC" w:rsidP="00DA5283">
      <w:pPr>
        <w:pStyle w:val="renwu"/>
        <w:numPr>
          <w:ilvl w:val="0"/>
          <w:numId w:val="6"/>
        </w:numPr>
        <w:ind w:left="1446"/>
        <w:rPr>
          <w:rFonts w:cs="Huawei Sans"/>
        </w:rPr>
      </w:pPr>
      <w:r w:rsidRPr="00336CBE">
        <w:rPr>
          <w:rFonts w:cs="Huawei Sans"/>
        </w:rPr>
        <w:t>资产信息表中的</w:t>
      </w:r>
      <w:r w:rsidRPr="00336CBE">
        <w:rPr>
          <w:rFonts w:cs="Huawei Sans"/>
        </w:rPr>
        <w:t>pro_c_id</w:t>
      </w:r>
      <w:r w:rsidRPr="00336CBE">
        <w:rPr>
          <w:rFonts w:cs="Huawei Sans"/>
        </w:rPr>
        <w:t>与客户信息表中的</w:t>
      </w:r>
      <w:r w:rsidRPr="00336CBE">
        <w:rPr>
          <w:rFonts w:cs="Huawei Sans"/>
        </w:rPr>
        <w:t>c_id</w:t>
      </w:r>
      <w:r w:rsidRPr="00336CBE">
        <w:rPr>
          <w:rFonts w:cs="Huawei Sans"/>
        </w:rPr>
        <w:t>一致，且每一份资产都必须有一个资产拥有者。</w:t>
      </w:r>
    </w:p>
    <w:p w14:paraId="5EE7F1E4" w14:textId="77777777" w:rsidR="004237DC" w:rsidRPr="00336CBE" w:rsidRDefault="004237DC" w:rsidP="00DA5283">
      <w:pPr>
        <w:pStyle w:val="renwu"/>
        <w:numPr>
          <w:ilvl w:val="0"/>
          <w:numId w:val="6"/>
        </w:numPr>
        <w:ind w:left="1446"/>
        <w:rPr>
          <w:rFonts w:cs="Huawei Sans"/>
        </w:rPr>
      </w:pPr>
      <w:r w:rsidRPr="00336CBE">
        <w:rPr>
          <w:rFonts w:cs="Huawei Sans"/>
        </w:rPr>
        <w:t>在进行表删除时，需要先删除</w:t>
      </w:r>
      <w:r w:rsidRPr="00336CBE">
        <w:rPr>
          <w:rFonts w:cs="Huawei Sans"/>
        </w:rPr>
        <w:t>property</w:t>
      </w:r>
      <w:r w:rsidRPr="00336CBE">
        <w:rPr>
          <w:rFonts w:cs="Huawei Sans"/>
        </w:rPr>
        <w:t>表，再删除</w:t>
      </w:r>
      <w:r w:rsidRPr="00336CBE">
        <w:rPr>
          <w:rFonts w:cs="Huawei Sans"/>
        </w:rPr>
        <w:t>client</w:t>
      </w:r>
      <w:r w:rsidRPr="00336CBE">
        <w:rPr>
          <w:rFonts w:cs="Huawei Sans"/>
        </w:rPr>
        <w:t>表，因为两个表存在约束。</w:t>
      </w:r>
    </w:p>
    <w:p w14:paraId="0337A7B3" w14:textId="77777777" w:rsidR="004237DC" w:rsidRPr="00336CBE" w:rsidRDefault="004237DC" w:rsidP="004237DC">
      <w:pPr>
        <w:pStyle w:val="1e"/>
        <w:rPr>
          <w:rFonts w:cs="Huawei Sans"/>
        </w:rPr>
      </w:pPr>
    </w:p>
    <w:p w14:paraId="092938C6" w14:textId="77777777" w:rsidR="004237DC" w:rsidRPr="00336CBE" w:rsidRDefault="004237DC" w:rsidP="006A0A2D">
      <w:pPr>
        <w:pStyle w:val="30"/>
      </w:pPr>
      <w:r w:rsidRPr="00336CBE">
        <w:t>在理财产品表、保险信息表和基金信息表中，都存在金额这个属性，在现实生活中，金额不会存在负数。因此针对表中金额的属性，增加大于</w:t>
      </w:r>
      <w:r w:rsidRPr="00336CBE">
        <w:t>0</w:t>
      </w:r>
      <w:r w:rsidRPr="00336CBE">
        <w:t>的约束条件。</w:t>
      </w:r>
    </w:p>
    <w:p w14:paraId="0D73C6FF" w14:textId="77777777" w:rsidR="004237DC" w:rsidRPr="00336CBE" w:rsidRDefault="004237DC" w:rsidP="004237DC">
      <w:pPr>
        <w:pStyle w:val="1e"/>
        <w:rPr>
          <w:rFonts w:cs="Huawei Sans"/>
        </w:rPr>
      </w:pPr>
      <w:r w:rsidRPr="00336CBE">
        <w:rPr>
          <w:rFonts w:cs="Huawei Sans"/>
        </w:rPr>
        <w:t>为</w:t>
      </w:r>
      <w:r w:rsidRPr="00336CBE">
        <w:rPr>
          <w:rFonts w:cs="Huawei Sans"/>
        </w:rPr>
        <w:t>finances_product</w:t>
      </w:r>
      <w:r w:rsidRPr="00336CBE">
        <w:rPr>
          <w:rFonts w:cs="Huawei Sans"/>
        </w:rPr>
        <w:t>表的</w:t>
      </w:r>
      <w:r w:rsidRPr="00336CBE">
        <w:rPr>
          <w:rFonts w:cs="Huawei Sans"/>
        </w:rPr>
        <w:t>p_amount</w:t>
      </w:r>
      <w:r w:rsidRPr="00336CBE">
        <w:rPr>
          <w:rFonts w:cs="Huawei Sans"/>
        </w:rPr>
        <w:t>列添加大于等于</w:t>
      </w:r>
      <w:r w:rsidRPr="00336CBE">
        <w:rPr>
          <w:rFonts w:cs="Huawei Sans"/>
        </w:rPr>
        <w:t>0</w:t>
      </w:r>
      <w:r w:rsidRPr="00336CBE">
        <w:rPr>
          <w:rFonts w:cs="Huawei Sans"/>
        </w:rPr>
        <w:t>的约束</w:t>
      </w:r>
    </w:p>
    <w:p w14:paraId="2DA5DE8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finances_product ADD CONSTRAINT c_p_mount CHECK (p_amount &gt;=0);</w:t>
      </w:r>
    </w:p>
    <w:p w14:paraId="4F577B1C" w14:textId="5CF538DA" w:rsidR="004237DC" w:rsidRPr="00336CBE" w:rsidRDefault="004237DC" w:rsidP="006A0A2D">
      <w:pPr>
        <w:pStyle w:val="30"/>
      </w:pPr>
      <w:r w:rsidRPr="00336CBE">
        <w:t>尝试手工插入一条金额小于</w:t>
      </w:r>
      <w:r w:rsidRPr="00336CBE">
        <w:t>0</w:t>
      </w:r>
      <w:r w:rsidRPr="00336CBE">
        <w:t>的记录</w:t>
      </w:r>
      <w:r w:rsidR="0089008A">
        <w:t>。</w:t>
      </w:r>
    </w:p>
    <w:p w14:paraId="6A1AC5F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INSERT INTO finances_product(p_name,p_id,p_description,p_amount,p_year) VALUES ('</w:t>
      </w:r>
      <w:r w:rsidRPr="00A13A25">
        <w:rPr>
          <w:b/>
          <w:color w:val="C7000B"/>
          <w:shd w:val="pct15" w:color="auto" w:fill="FFFFFF"/>
        </w:rPr>
        <w:t>信贷资产</w:t>
      </w:r>
      <w:r w:rsidRPr="00A13A25">
        <w:rPr>
          <w:b/>
          <w:color w:val="C7000B"/>
          <w:shd w:val="pct15" w:color="auto" w:fill="FFFFFF"/>
        </w:rPr>
        <w:t>',10,'</w:t>
      </w:r>
      <w:r w:rsidRPr="00A13A25">
        <w:rPr>
          <w:b/>
          <w:color w:val="C7000B"/>
          <w:shd w:val="pct15" w:color="auto" w:fill="FFFFFF"/>
        </w:rPr>
        <w:t>一般指银行作为委托人将通过发行理财产品募集资金委托给信托公司，信托公司作为受托人成立信托计划，将信托资产购买理财产品发售银行或第三方信贷资产。</w:t>
      </w:r>
      <w:r w:rsidRPr="00A13A25">
        <w:rPr>
          <w:b/>
          <w:color w:val="C7000B"/>
          <w:shd w:val="pct15" w:color="auto" w:fill="FFFFFF"/>
        </w:rPr>
        <w:t>',-10,6);</w:t>
      </w:r>
    </w:p>
    <w:p w14:paraId="202A50C8" w14:textId="77777777" w:rsidR="004237DC" w:rsidRPr="00336CBE" w:rsidRDefault="004237DC" w:rsidP="006A0A2D">
      <w:pPr>
        <w:pStyle w:val="affffc"/>
      </w:pPr>
      <w:r w:rsidRPr="00336CBE">
        <w:t>执行失败，失败原因：</w:t>
      </w:r>
      <w:r w:rsidRPr="00336CBE">
        <w:t>Check constraint 'c_name' is violated.</w:t>
      </w:r>
    </w:p>
    <w:p w14:paraId="1269C247" w14:textId="4692F4C8" w:rsidR="004237DC" w:rsidRPr="00336CBE" w:rsidRDefault="004237DC" w:rsidP="006A0A2D">
      <w:pPr>
        <w:pStyle w:val="30"/>
      </w:pPr>
      <w:r w:rsidRPr="00336CBE">
        <w:t>向</w:t>
      </w:r>
      <w:r w:rsidRPr="00336CBE">
        <w:t>fund</w:t>
      </w:r>
      <w:r w:rsidRPr="00336CBE">
        <w:t>表添加约束</w:t>
      </w:r>
      <w:r w:rsidR="0089008A">
        <w:t>。</w:t>
      </w:r>
    </w:p>
    <w:p w14:paraId="7E4EEB6A" w14:textId="77777777" w:rsidR="004237DC" w:rsidRPr="00336CBE" w:rsidRDefault="004237DC" w:rsidP="004237DC">
      <w:pPr>
        <w:pStyle w:val="1e"/>
        <w:rPr>
          <w:rFonts w:cs="Huawei Sans"/>
        </w:rPr>
      </w:pPr>
      <w:r w:rsidRPr="00336CBE">
        <w:rPr>
          <w:rFonts w:cs="Huawei Sans"/>
        </w:rPr>
        <w:t>为</w:t>
      </w:r>
      <w:r w:rsidRPr="00336CBE">
        <w:rPr>
          <w:rFonts w:cs="Huawei Sans"/>
        </w:rPr>
        <w:t>fund</w:t>
      </w:r>
      <w:r w:rsidRPr="00336CBE">
        <w:rPr>
          <w:rFonts w:cs="Huawei Sans"/>
        </w:rPr>
        <w:t>表的</w:t>
      </w:r>
      <w:r w:rsidRPr="00336CBE">
        <w:rPr>
          <w:rFonts w:cs="Huawei Sans"/>
        </w:rPr>
        <w:t>f_amount</w:t>
      </w:r>
      <w:r w:rsidRPr="00336CBE">
        <w:rPr>
          <w:rFonts w:cs="Huawei Sans"/>
        </w:rPr>
        <w:t>列添加大于等于</w:t>
      </w:r>
      <w:r w:rsidRPr="00336CBE">
        <w:rPr>
          <w:rFonts w:cs="Huawei Sans"/>
        </w:rPr>
        <w:t>0</w:t>
      </w:r>
      <w:r w:rsidRPr="00336CBE">
        <w:rPr>
          <w:rFonts w:cs="Huawei Sans"/>
        </w:rPr>
        <w:t>的约束</w:t>
      </w:r>
    </w:p>
    <w:p w14:paraId="34AA489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fund ADD CONSTRAINT c_f_mount CHECK (f_amount &gt;=0);</w:t>
      </w:r>
    </w:p>
    <w:p w14:paraId="03B028F8" w14:textId="0EC5717A" w:rsidR="004237DC" w:rsidRPr="00336CBE" w:rsidRDefault="004237DC" w:rsidP="006A0A2D">
      <w:pPr>
        <w:pStyle w:val="30"/>
      </w:pPr>
      <w:r w:rsidRPr="00336CBE">
        <w:t>向</w:t>
      </w:r>
      <w:r w:rsidRPr="00336CBE">
        <w:t>insurance</w:t>
      </w:r>
      <w:r w:rsidRPr="00336CBE">
        <w:t>表添加约束</w:t>
      </w:r>
      <w:r w:rsidR="0089008A">
        <w:t>。</w:t>
      </w:r>
    </w:p>
    <w:p w14:paraId="18207096" w14:textId="77777777" w:rsidR="004237DC" w:rsidRPr="00336CBE" w:rsidRDefault="004237DC" w:rsidP="004237DC">
      <w:pPr>
        <w:pStyle w:val="1e"/>
        <w:rPr>
          <w:rFonts w:cs="Huawei Sans"/>
        </w:rPr>
      </w:pPr>
      <w:r w:rsidRPr="00336CBE">
        <w:rPr>
          <w:rFonts w:cs="Huawei Sans"/>
        </w:rPr>
        <w:t>为</w:t>
      </w:r>
      <w:r w:rsidRPr="00336CBE">
        <w:rPr>
          <w:rFonts w:cs="Huawei Sans"/>
        </w:rPr>
        <w:t>insurance</w:t>
      </w:r>
      <w:r w:rsidRPr="00336CBE">
        <w:rPr>
          <w:rFonts w:cs="Huawei Sans"/>
        </w:rPr>
        <w:t>表的</w:t>
      </w:r>
      <w:r w:rsidRPr="00336CBE">
        <w:rPr>
          <w:rFonts w:cs="Huawei Sans"/>
        </w:rPr>
        <w:t>i_amount</w:t>
      </w:r>
      <w:r w:rsidRPr="00336CBE">
        <w:rPr>
          <w:rFonts w:cs="Huawei Sans"/>
        </w:rPr>
        <w:t>列添加大于等于</w:t>
      </w:r>
      <w:r w:rsidRPr="00336CBE">
        <w:rPr>
          <w:rFonts w:cs="Huawei Sans"/>
        </w:rPr>
        <w:t>0</w:t>
      </w:r>
      <w:r w:rsidRPr="00336CBE">
        <w:rPr>
          <w:rFonts w:cs="Huawei Sans"/>
        </w:rPr>
        <w:t>的约束</w:t>
      </w:r>
    </w:p>
    <w:p w14:paraId="2F8BF0B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ALTER table insurance ADD CONSTRAINT c_i_mount CHECK (i_amount &gt;=0);</w:t>
      </w:r>
    </w:p>
    <w:p w14:paraId="269DE470" w14:textId="77777777" w:rsidR="004237DC" w:rsidRPr="00336CBE" w:rsidRDefault="004237DC" w:rsidP="00DA5283">
      <w:pPr>
        <w:pStyle w:val="3"/>
        <w:numPr>
          <w:ilvl w:val="2"/>
          <w:numId w:val="4"/>
        </w:numPr>
        <w:rPr>
          <w:rFonts w:cs="Huawei Sans"/>
        </w:rPr>
      </w:pPr>
      <w:bookmarkStart w:id="66" w:name="_Toc48143496"/>
      <w:bookmarkStart w:id="67" w:name="_Toc51336551"/>
      <w:r w:rsidRPr="00336CBE">
        <w:rPr>
          <w:rFonts w:cs="Huawei Sans"/>
        </w:rPr>
        <w:t>查询数据</w:t>
      </w:r>
      <w:bookmarkEnd w:id="63"/>
      <w:bookmarkEnd w:id="64"/>
      <w:bookmarkEnd w:id="65"/>
      <w:bookmarkEnd w:id="66"/>
      <w:bookmarkEnd w:id="67"/>
    </w:p>
    <w:p w14:paraId="12515543" w14:textId="77777777" w:rsidR="004237DC" w:rsidRPr="00336CBE" w:rsidRDefault="004237DC" w:rsidP="004237DC">
      <w:pPr>
        <w:pStyle w:val="1e"/>
        <w:rPr>
          <w:rFonts w:cs="Huawei Sans"/>
        </w:rPr>
      </w:pPr>
      <w:r w:rsidRPr="00336CBE">
        <w:rPr>
          <w:rFonts w:cs="Huawei Sans"/>
        </w:rPr>
        <w:t>在本章的金融数据库实验中，主要目的是为了让读者学习到更深一层的查询操作，让学习者能够更深入的去了解</w:t>
      </w:r>
      <w:r w:rsidRPr="00336CBE">
        <w:rPr>
          <w:rFonts w:cs="Huawei Sans"/>
        </w:rPr>
        <w:t>GaussDB(for MySQL)</w:t>
      </w:r>
      <w:r w:rsidRPr="00336CBE">
        <w:rPr>
          <w:rFonts w:cs="Huawei Sans"/>
        </w:rPr>
        <w:t>数据库的复杂操作。</w:t>
      </w:r>
    </w:p>
    <w:p w14:paraId="5540A422" w14:textId="479F2079" w:rsidR="004237DC" w:rsidRPr="00336CBE" w:rsidRDefault="004237DC" w:rsidP="006A0A2D">
      <w:pPr>
        <w:pStyle w:val="30"/>
      </w:pPr>
      <w:bookmarkStart w:id="68" w:name="_Toc16353968"/>
      <w:r w:rsidRPr="00336CBE">
        <w:t>单表查询</w:t>
      </w:r>
      <w:bookmarkEnd w:id="68"/>
      <w:r w:rsidR="0089008A">
        <w:t>。</w:t>
      </w:r>
    </w:p>
    <w:p w14:paraId="2BE5A06B" w14:textId="77777777" w:rsidR="004237DC" w:rsidRPr="00336CBE" w:rsidRDefault="004237DC" w:rsidP="00DA5283">
      <w:pPr>
        <w:pStyle w:val="renwu"/>
        <w:numPr>
          <w:ilvl w:val="0"/>
          <w:numId w:val="6"/>
        </w:numPr>
        <w:ind w:left="1446"/>
        <w:rPr>
          <w:rFonts w:cs="Huawei Sans"/>
        </w:rPr>
      </w:pPr>
      <w:r w:rsidRPr="00336CBE">
        <w:rPr>
          <w:rFonts w:cs="Huawei Sans"/>
        </w:rPr>
        <w:t>查询银行卡信息表</w:t>
      </w:r>
    </w:p>
    <w:p w14:paraId="2347EA36"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SELECT b_number,b_type FROM bank_card;</w:t>
      </w:r>
    </w:p>
    <w:p w14:paraId="18F0DC15" w14:textId="77777777" w:rsidR="004237DC" w:rsidRPr="00336CBE" w:rsidRDefault="004237DC" w:rsidP="004237DC">
      <w:pPr>
        <w:pStyle w:val="1e"/>
        <w:rPr>
          <w:rFonts w:cs="Huawei Sans"/>
        </w:rPr>
      </w:pPr>
      <w:r w:rsidRPr="00336CBE">
        <w:rPr>
          <w:rFonts w:cs="Huawei Sans"/>
        </w:rPr>
        <w:t>结果如下：</w:t>
      </w:r>
    </w:p>
    <w:p w14:paraId="6B37C986" w14:textId="77777777" w:rsidR="004237DC" w:rsidRPr="00336CBE" w:rsidRDefault="004237DC" w:rsidP="006A0A2D">
      <w:pPr>
        <w:pStyle w:val="affffc"/>
      </w:pPr>
      <w:r w:rsidRPr="00336CBE">
        <w:t># b_number, b_type</w:t>
      </w:r>
    </w:p>
    <w:p w14:paraId="563B06D9" w14:textId="77777777" w:rsidR="004237DC" w:rsidRPr="00336CBE" w:rsidRDefault="004237DC" w:rsidP="006A0A2D">
      <w:pPr>
        <w:pStyle w:val="affffc"/>
      </w:pPr>
      <w:r w:rsidRPr="00336CBE">
        <w:t xml:space="preserve">6222021302020000001, </w:t>
      </w:r>
      <w:r w:rsidRPr="00336CBE">
        <w:t>信用卡</w:t>
      </w:r>
    </w:p>
    <w:p w14:paraId="3182A5B3" w14:textId="77777777" w:rsidR="004237DC" w:rsidRPr="00336CBE" w:rsidRDefault="004237DC" w:rsidP="006A0A2D">
      <w:pPr>
        <w:pStyle w:val="affffc"/>
      </w:pPr>
      <w:r w:rsidRPr="00336CBE">
        <w:t xml:space="preserve">6222021302020000002, </w:t>
      </w:r>
      <w:r w:rsidRPr="00336CBE">
        <w:t>信用卡</w:t>
      </w:r>
    </w:p>
    <w:p w14:paraId="7C1B88F5" w14:textId="77777777" w:rsidR="004237DC" w:rsidRPr="00336CBE" w:rsidRDefault="004237DC" w:rsidP="006A0A2D">
      <w:pPr>
        <w:pStyle w:val="affffc"/>
      </w:pPr>
      <w:r w:rsidRPr="00336CBE">
        <w:t xml:space="preserve">6222021302020000003, </w:t>
      </w:r>
      <w:r w:rsidRPr="00336CBE">
        <w:t>信用卡</w:t>
      </w:r>
    </w:p>
    <w:p w14:paraId="47622367" w14:textId="77777777" w:rsidR="004237DC" w:rsidRPr="00336CBE" w:rsidRDefault="004237DC" w:rsidP="006A0A2D">
      <w:pPr>
        <w:pStyle w:val="affffc"/>
      </w:pPr>
      <w:r w:rsidRPr="00336CBE">
        <w:lastRenderedPageBreak/>
        <w:t xml:space="preserve">6222021302020000004, </w:t>
      </w:r>
      <w:r w:rsidRPr="00336CBE">
        <w:t>信用卡</w:t>
      </w:r>
    </w:p>
    <w:p w14:paraId="1AF4FEC3" w14:textId="77777777" w:rsidR="004237DC" w:rsidRPr="00336CBE" w:rsidRDefault="004237DC" w:rsidP="006A0A2D">
      <w:pPr>
        <w:pStyle w:val="affffc"/>
      </w:pPr>
      <w:r w:rsidRPr="00336CBE">
        <w:t xml:space="preserve">6222021302020000005, </w:t>
      </w:r>
      <w:r w:rsidRPr="00336CBE">
        <w:t>信用卡</w:t>
      </w:r>
    </w:p>
    <w:p w14:paraId="43DE383C" w14:textId="77777777" w:rsidR="004237DC" w:rsidRPr="00336CBE" w:rsidRDefault="004237DC" w:rsidP="006A0A2D">
      <w:pPr>
        <w:pStyle w:val="affffc"/>
      </w:pPr>
      <w:r w:rsidRPr="00336CBE">
        <w:t xml:space="preserve">6222021302020000006, </w:t>
      </w:r>
      <w:r w:rsidRPr="00336CBE">
        <w:t>信用卡</w:t>
      </w:r>
    </w:p>
    <w:p w14:paraId="3F2034E2" w14:textId="77777777" w:rsidR="004237DC" w:rsidRPr="00336CBE" w:rsidRDefault="004237DC" w:rsidP="006A0A2D">
      <w:pPr>
        <w:pStyle w:val="affffc"/>
      </w:pPr>
      <w:r w:rsidRPr="00336CBE">
        <w:t xml:space="preserve">6222021302020000007, </w:t>
      </w:r>
      <w:r w:rsidRPr="00336CBE">
        <w:t>信用卡</w:t>
      </w:r>
    </w:p>
    <w:p w14:paraId="519988D5" w14:textId="77777777" w:rsidR="004237DC" w:rsidRPr="00336CBE" w:rsidRDefault="004237DC" w:rsidP="006A0A2D">
      <w:pPr>
        <w:pStyle w:val="affffc"/>
      </w:pPr>
      <w:r w:rsidRPr="00336CBE">
        <w:t xml:space="preserve">6222021302020000008, </w:t>
      </w:r>
      <w:r w:rsidRPr="00336CBE">
        <w:t>信用卡</w:t>
      </w:r>
    </w:p>
    <w:p w14:paraId="0A233F34" w14:textId="77777777" w:rsidR="004237DC" w:rsidRPr="00336CBE" w:rsidRDefault="004237DC" w:rsidP="006A0A2D">
      <w:pPr>
        <w:pStyle w:val="affffc"/>
      </w:pPr>
      <w:r w:rsidRPr="00336CBE">
        <w:t xml:space="preserve">6222021302020000009, </w:t>
      </w:r>
      <w:r w:rsidRPr="00336CBE">
        <w:t>信用卡</w:t>
      </w:r>
    </w:p>
    <w:p w14:paraId="053C6FFB" w14:textId="77777777" w:rsidR="004237DC" w:rsidRPr="00336CBE" w:rsidRDefault="004237DC" w:rsidP="006A0A2D">
      <w:pPr>
        <w:pStyle w:val="affffc"/>
      </w:pPr>
      <w:r w:rsidRPr="00336CBE">
        <w:t xml:space="preserve">6222021302020000010, </w:t>
      </w:r>
      <w:r w:rsidRPr="00336CBE">
        <w:t>信用卡</w:t>
      </w:r>
    </w:p>
    <w:p w14:paraId="7AA0AB99" w14:textId="77777777" w:rsidR="004237DC" w:rsidRPr="00336CBE" w:rsidRDefault="004237DC" w:rsidP="006A0A2D">
      <w:pPr>
        <w:pStyle w:val="affffc"/>
      </w:pPr>
      <w:r w:rsidRPr="00336CBE">
        <w:t xml:space="preserve">6222021302020000011, </w:t>
      </w:r>
      <w:r w:rsidRPr="00336CBE">
        <w:t>储蓄卡</w:t>
      </w:r>
    </w:p>
    <w:p w14:paraId="00E40E5D" w14:textId="77777777" w:rsidR="004237DC" w:rsidRPr="00336CBE" w:rsidRDefault="004237DC" w:rsidP="006A0A2D">
      <w:pPr>
        <w:pStyle w:val="affffc"/>
      </w:pPr>
      <w:r w:rsidRPr="00336CBE">
        <w:t xml:space="preserve">6222021302020000012, </w:t>
      </w:r>
      <w:r w:rsidRPr="00336CBE">
        <w:t>储蓄卡</w:t>
      </w:r>
    </w:p>
    <w:p w14:paraId="4807A9FA" w14:textId="77777777" w:rsidR="004237DC" w:rsidRPr="00336CBE" w:rsidRDefault="004237DC" w:rsidP="006A0A2D">
      <w:pPr>
        <w:pStyle w:val="affffc"/>
      </w:pPr>
      <w:r w:rsidRPr="00336CBE">
        <w:t xml:space="preserve">6222021302020000013, </w:t>
      </w:r>
      <w:r w:rsidRPr="00336CBE">
        <w:t>储蓄卡</w:t>
      </w:r>
    </w:p>
    <w:p w14:paraId="6910AB65" w14:textId="77777777" w:rsidR="004237DC" w:rsidRPr="00336CBE" w:rsidRDefault="004237DC" w:rsidP="006A0A2D">
      <w:pPr>
        <w:pStyle w:val="affffc"/>
      </w:pPr>
      <w:r w:rsidRPr="00336CBE">
        <w:t xml:space="preserve">6222021302020000014, </w:t>
      </w:r>
      <w:r w:rsidRPr="00336CBE">
        <w:t>储蓄卡</w:t>
      </w:r>
    </w:p>
    <w:p w14:paraId="3F8C2340" w14:textId="77777777" w:rsidR="004237DC" w:rsidRPr="00336CBE" w:rsidRDefault="004237DC" w:rsidP="006A0A2D">
      <w:pPr>
        <w:pStyle w:val="affffc"/>
      </w:pPr>
      <w:r w:rsidRPr="00336CBE">
        <w:t xml:space="preserve">6222021302020000015, </w:t>
      </w:r>
      <w:r w:rsidRPr="00336CBE">
        <w:t>储蓄卡</w:t>
      </w:r>
    </w:p>
    <w:p w14:paraId="7E3114C1" w14:textId="77777777" w:rsidR="004237DC" w:rsidRPr="00336CBE" w:rsidRDefault="004237DC" w:rsidP="006A0A2D">
      <w:pPr>
        <w:pStyle w:val="affffc"/>
      </w:pPr>
      <w:r w:rsidRPr="00336CBE">
        <w:t xml:space="preserve">6222021302020000016, </w:t>
      </w:r>
      <w:r w:rsidRPr="00336CBE">
        <w:t>储蓄卡</w:t>
      </w:r>
    </w:p>
    <w:p w14:paraId="3BF62D65" w14:textId="77777777" w:rsidR="004237DC" w:rsidRPr="00336CBE" w:rsidRDefault="004237DC" w:rsidP="006A0A2D">
      <w:pPr>
        <w:pStyle w:val="affffc"/>
      </w:pPr>
      <w:r w:rsidRPr="00336CBE">
        <w:t xml:space="preserve">6222021302020000017, </w:t>
      </w:r>
      <w:r w:rsidRPr="00336CBE">
        <w:t>储蓄卡</w:t>
      </w:r>
    </w:p>
    <w:p w14:paraId="6E384A24" w14:textId="77777777" w:rsidR="004237DC" w:rsidRPr="00336CBE" w:rsidRDefault="004237DC" w:rsidP="006A0A2D">
      <w:pPr>
        <w:pStyle w:val="affffc"/>
      </w:pPr>
      <w:r w:rsidRPr="00336CBE">
        <w:t xml:space="preserve">6222021302020000018, </w:t>
      </w:r>
      <w:r w:rsidRPr="00336CBE">
        <w:t>储蓄卡</w:t>
      </w:r>
    </w:p>
    <w:p w14:paraId="008127BD" w14:textId="77777777" w:rsidR="004237DC" w:rsidRPr="00336CBE" w:rsidRDefault="004237DC" w:rsidP="006A0A2D">
      <w:pPr>
        <w:pStyle w:val="affffc"/>
      </w:pPr>
      <w:r w:rsidRPr="00336CBE">
        <w:t xml:space="preserve">6222021302020000019, </w:t>
      </w:r>
      <w:r w:rsidRPr="00336CBE">
        <w:t>储蓄卡</w:t>
      </w:r>
    </w:p>
    <w:p w14:paraId="75DE3D6C" w14:textId="77777777" w:rsidR="004237DC" w:rsidRPr="00336CBE" w:rsidRDefault="004237DC" w:rsidP="006A0A2D">
      <w:pPr>
        <w:pStyle w:val="affffc"/>
      </w:pPr>
      <w:r w:rsidRPr="00336CBE">
        <w:t xml:space="preserve">6222021302020000020, </w:t>
      </w:r>
      <w:r w:rsidRPr="00336CBE">
        <w:t>储蓄卡</w:t>
      </w:r>
    </w:p>
    <w:p w14:paraId="69E7482D" w14:textId="3EADA2EA" w:rsidR="004237DC" w:rsidRPr="00336CBE" w:rsidRDefault="004237DC" w:rsidP="006A0A2D">
      <w:pPr>
        <w:pStyle w:val="30"/>
      </w:pPr>
      <w:r w:rsidRPr="00336CBE">
        <w:t>条件查询</w:t>
      </w:r>
      <w:r w:rsidR="0089008A">
        <w:t>。</w:t>
      </w:r>
    </w:p>
    <w:p w14:paraId="68C8D9F6" w14:textId="77777777" w:rsidR="004237DC" w:rsidRPr="00336CBE" w:rsidRDefault="004237DC" w:rsidP="00DA5283">
      <w:pPr>
        <w:pStyle w:val="renwu"/>
        <w:numPr>
          <w:ilvl w:val="0"/>
          <w:numId w:val="6"/>
        </w:numPr>
        <w:ind w:left="1446"/>
        <w:rPr>
          <w:rFonts w:cs="Huawei Sans"/>
        </w:rPr>
      </w:pPr>
      <w:r w:rsidRPr="00336CBE">
        <w:rPr>
          <w:rFonts w:cs="Huawei Sans"/>
        </w:rPr>
        <w:t>查询资产信息中</w:t>
      </w:r>
      <w:r w:rsidRPr="00336CBE">
        <w:rPr>
          <w:rFonts w:cs="Huawei Sans"/>
        </w:rPr>
        <w:t>‘</w:t>
      </w:r>
      <w:r w:rsidRPr="00336CBE">
        <w:rPr>
          <w:rFonts w:cs="Huawei Sans"/>
        </w:rPr>
        <w:t>可用</w:t>
      </w:r>
      <w:r w:rsidRPr="00336CBE">
        <w:rPr>
          <w:rFonts w:cs="Huawei Sans"/>
        </w:rPr>
        <w:t>’</w:t>
      </w:r>
      <w:r w:rsidRPr="00336CBE">
        <w:rPr>
          <w:rFonts w:cs="Huawei Sans"/>
        </w:rPr>
        <w:t>的资产数据</w:t>
      </w:r>
    </w:p>
    <w:p w14:paraId="7C5E969E"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property where pro_status='</w:t>
      </w:r>
      <w:r w:rsidRPr="00A13A25">
        <w:rPr>
          <w:b/>
          <w:color w:val="C7000B"/>
          <w:shd w:val="pct15" w:color="auto" w:fill="FFFFFF"/>
        </w:rPr>
        <w:t>可用</w:t>
      </w:r>
      <w:r w:rsidRPr="00A13A25">
        <w:rPr>
          <w:b/>
          <w:color w:val="C7000B"/>
          <w:shd w:val="pct15" w:color="auto" w:fill="FFFFFF"/>
        </w:rPr>
        <w:t>';</w:t>
      </w:r>
    </w:p>
    <w:p w14:paraId="53C52CF3" w14:textId="77777777" w:rsidR="004237DC" w:rsidRPr="00336CBE" w:rsidRDefault="004237DC" w:rsidP="004237DC">
      <w:pPr>
        <w:pStyle w:val="1e"/>
        <w:rPr>
          <w:rFonts w:cs="Huawei Sans"/>
        </w:rPr>
      </w:pPr>
      <w:r w:rsidRPr="00336CBE">
        <w:rPr>
          <w:rFonts w:cs="Huawei Sans"/>
        </w:rPr>
        <w:t>结果如下：</w:t>
      </w:r>
    </w:p>
    <w:p w14:paraId="4E5A425D" w14:textId="0B20AC45" w:rsidR="004237DC" w:rsidRPr="00336CBE" w:rsidRDefault="004237DC" w:rsidP="006A0A2D">
      <w:pPr>
        <w:pStyle w:val="affffc"/>
      </w:pPr>
      <w:r w:rsidRPr="00336CBE">
        <w:t xml:space="preserve"># </w:t>
      </w:r>
      <w:r w:rsidR="00816D0E">
        <w:t>pro_id,</w:t>
      </w:r>
      <w:r w:rsidR="00816D0E" w:rsidRPr="00336CBE">
        <w:t xml:space="preserve"> </w:t>
      </w:r>
      <w:r w:rsidRPr="00336CBE">
        <w:t xml:space="preserve">pro_c_id, </w:t>
      </w:r>
      <w:r w:rsidR="00816D0E">
        <w:t>pro_pif_id</w:t>
      </w:r>
      <w:r w:rsidRPr="00336CBE">
        <w:t>,</w:t>
      </w:r>
      <w:r w:rsidR="00816D0E">
        <w:t xml:space="preserve"> pro_type,</w:t>
      </w:r>
      <w:r w:rsidR="00816D0E" w:rsidRPr="00336CBE">
        <w:t xml:space="preserve"> </w:t>
      </w:r>
      <w:r w:rsidRPr="00336CBE">
        <w:t>pro_status, pro_quantity, pro_income, pro_purchase_time</w:t>
      </w:r>
    </w:p>
    <w:p w14:paraId="77B0CCB0" w14:textId="04F4B8F4" w:rsidR="004237DC" w:rsidRPr="00336CBE" w:rsidRDefault="00816D0E" w:rsidP="006A0A2D">
      <w:pPr>
        <w:pStyle w:val="affffc"/>
      </w:pPr>
      <w:r>
        <w:t xml:space="preserve">1, </w:t>
      </w:r>
      <w:r w:rsidR="004237DC" w:rsidRPr="00336CBE">
        <w:t>5, 1,</w:t>
      </w:r>
      <w:r>
        <w:t xml:space="preserve"> 1</w:t>
      </w:r>
      <w:r>
        <w:rPr>
          <w:rFonts w:hint="eastAsia"/>
        </w:rPr>
        <w:t>,</w:t>
      </w:r>
      <w:r w:rsidR="004237DC" w:rsidRPr="00336CBE">
        <w:t xml:space="preserve"> </w:t>
      </w:r>
      <w:r w:rsidR="004237DC" w:rsidRPr="00336CBE">
        <w:t>可用</w:t>
      </w:r>
      <w:r w:rsidR="004237DC" w:rsidRPr="00336CBE">
        <w:t>, 4, 8000, 2018-07-01 00:00:00</w:t>
      </w:r>
    </w:p>
    <w:p w14:paraId="54A97326" w14:textId="3BC6B535" w:rsidR="004237DC" w:rsidRPr="00336CBE" w:rsidRDefault="00816D0E" w:rsidP="006A0A2D">
      <w:pPr>
        <w:pStyle w:val="affffc"/>
      </w:pPr>
      <w:r>
        <w:t xml:space="preserve">2, </w:t>
      </w:r>
      <w:r w:rsidR="004237DC" w:rsidRPr="00336CBE">
        <w:t>10, 2,</w:t>
      </w:r>
      <w:r>
        <w:t xml:space="preserve"> 2,</w:t>
      </w:r>
      <w:r w:rsidR="004237DC" w:rsidRPr="00336CBE">
        <w:t xml:space="preserve"> </w:t>
      </w:r>
      <w:r w:rsidR="004237DC" w:rsidRPr="00336CBE">
        <w:t>可用</w:t>
      </w:r>
      <w:r w:rsidR="004237DC" w:rsidRPr="00336CBE">
        <w:t>, 4, 8000, 2018-07-01 00:00:00</w:t>
      </w:r>
    </w:p>
    <w:p w14:paraId="03B35259" w14:textId="51229229" w:rsidR="004237DC" w:rsidRDefault="00816D0E" w:rsidP="006A0A2D">
      <w:pPr>
        <w:pStyle w:val="affffc"/>
      </w:pPr>
      <w:r>
        <w:t xml:space="preserve">3, </w:t>
      </w:r>
      <w:r w:rsidR="004237DC" w:rsidRPr="00336CBE">
        <w:t xml:space="preserve">15, 3, </w:t>
      </w:r>
      <w:r>
        <w:t xml:space="preserve">3, </w:t>
      </w:r>
      <w:r w:rsidR="004237DC" w:rsidRPr="00336CBE">
        <w:t>可用</w:t>
      </w:r>
      <w:r w:rsidR="004237DC" w:rsidRPr="00336CBE">
        <w:t>, 4, 8000, 2018-07-01 00:00:00</w:t>
      </w:r>
    </w:p>
    <w:p w14:paraId="116AD622" w14:textId="264FC67F" w:rsidR="004237DC" w:rsidRPr="00336CBE" w:rsidRDefault="004237DC" w:rsidP="006A0A2D">
      <w:pPr>
        <w:pStyle w:val="30"/>
      </w:pPr>
      <w:bookmarkStart w:id="69" w:name="_Toc16353971"/>
      <w:r w:rsidRPr="00336CBE">
        <w:t>聚合查询</w:t>
      </w:r>
      <w:r w:rsidR="0089008A">
        <w:t>。</w:t>
      </w:r>
    </w:p>
    <w:p w14:paraId="4AA599DD" w14:textId="77777777" w:rsidR="004237DC" w:rsidRPr="00336CBE" w:rsidRDefault="004237DC" w:rsidP="004237DC">
      <w:pPr>
        <w:pStyle w:val="4a"/>
        <w:rPr>
          <w:rFonts w:cs="Huawei Sans"/>
        </w:rPr>
      </w:pPr>
      <w:r w:rsidRPr="00336CBE">
        <w:rPr>
          <w:rFonts w:cs="Huawei Sans"/>
        </w:rPr>
        <w:t>查询用户表中有多少个用户</w:t>
      </w:r>
    </w:p>
    <w:p w14:paraId="4E0C800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count(*) FROM client;</w:t>
      </w:r>
    </w:p>
    <w:p w14:paraId="5097CCEE" w14:textId="77777777" w:rsidR="004237DC" w:rsidRPr="00336CBE" w:rsidRDefault="004237DC" w:rsidP="004237DC">
      <w:pPr>
        <w:pStyle w:val="1e"/>
        <w:rPr>
          <w:rFonts w:cs="Huawei Sans"/>
        </w:rPr>
      </w:pPr>
      <w:r w:rsidRPr="00336CBE">
        <w:rPr>
          <w:rFonts w:cs="Huawei Sans"/>
        </w:rPr>
        <w:t>结果如下：</w:t>
      </w:r>
    </w:p>
    <w:p w14:paraId="6A9D9821" w14:textId="77777777" w:rsidR="004237DC" w:rsidRPr="00336CBE" w:rsidRDefault="004237DC" w:rsidP="006A0A2D">
      <w:pPr>
        <w:pStyle w:val="affffc"/>
      </w:pPr>
      <w:r w:rsidRPr="00336CBE">
        <w:t># count(*)</w:t>
      </w:r>
    </w:p>
    <w:p w14:paraId="3AE229BE" w14:textId="77777777" w:rsidR="004237DC" w:rsidRPr="00336CBE" w:rsidRDefault="004237DC" w:rsidP="006A0A2D">
      <w:pPr>
        <w:pStyle w:val="affffc"/>
      </w:pPr>
      <w:r w:rsidRPr="00336CBE">
        <w:t>31</w:t>
      </w:r>
    </w:p>
    <w:p w14:paraId="11682C40" w14:textId="77777777" w:rsidR="004237DC" w:rsidRPr="00336CBE" w:rsidRDefault="004237DC" w:rsidP="004237DC">
      <w:pPr>
        <w:pStyle w:val="4a"/>
        <w:rPr>
          <w:rFonts w:cs="Huawei Sans"/>
        </w:rPr>
      </w:pPr>
      <w:r w:rsidRPr="00336CBE">
        <w:rPr>
          <w:rFonts w:cs="Huawei Sans"/>
        </w:rPr>
        <w:t>查询银行卡信息表中，储蓄卡和信用卡的个数</w:t>
      </w:r>
    </w:p>
    <w:p w14:paraId="64765F0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b_type,COUNT(*) FROM bank_card GROUP BY b_type;</w:t>
      </w:r>
    </w:p>
    <w:p w14:paraId="2C277558" w14:textId="77777777" w:rsidR="004237DC" w:rsidRPr="00336CBE" w:rsidRDefault="004237DC" w:rsidP="004237DC">
      <w:pPr>
        <w:pStyle w:val="1e"/>
        <w:rPr>
          <w:rFonts w:cs="Huawei Sans"/>
        </w:rPr>
      </w:pPr>
      <w:r w:rsidRPr="00336CBE">
        <w:rPr>
          <w:rFonts w:cs="Huawei Sans"/>
        </w:rPr>
        <w:t>结果如下：</w:t>
      </w:r>
    </w:p>
    <w:p w14:paraId="00CD6B7E" w14:textId="77777777" w:rsidR="004237DC" w:rsidRPr="00336CBE" w:rsidRDefault="004237DC" w:rsidP="006A0A2D">
      <w:pPr>
        <w:pStyle w:val="affffc"/>
      </w:pPr>
      <w:r w:rsidRPr="00336CBE">
        <w:t># b_type, count(*)</w:t>
      </w:r>
    </w:p>
    <w:p w14:paraId="63A16EED" w14:textId="77777777" w:rsidR="004237DC" w:rsidRPr="00336CBE" w:rsidRDefault="004237DC" w:rsidP="006A0A2D">
      <w:pPr>
        <w:pStyle w:val="affffc"/>
      </w:pPr>
      <w:r w:rsidRPr="00336CBE">
        <w:t>信用卡</w:t>
      </w:r>
      <w:r w:rsidRPr="00336CBE">
        <w:t>, 10</w:t>
      </w:r>
    </w:p>
    <w:p w14:paraId="4329761B" w14:textId="77777777" w:rsidR="004237DC" w:rsidRPr="00336CBE" w:rsidRDefault="004237DC" w:rsidP="006A0A2D">
      <w:pPr>
        <w:pStyle w:val="affffc"/>
      </w:pPr>
      <w:r w:rsidRPr="00336CBE">
        <w:t>储蓄卡</w:t>
      </w:r>
      <w:r w:rsidRPr="00336CBE">
        <w:t>, 10</w:t>
      </w:r>
    </w:p>
    <w:p w14:paraId="28A4C05A" w14:textId="77777777" w:rsidR="004237DC" w:rsidRPr="00336CBE" w:rsidRDefault="004237DC" w:rsidP="004237DC">
      <w:pPr>
        <w:pStyle w:val="4a"/>
        <w:rPr>
          <w:rFonts w:cs="Huawei Sans"/>
        </w:rPr>
      </w:pPr>
      <w:r w:rsidRPr="00336CBE">
        <w:rPr>
          <w:rFonts w:cs="Huawei Sans"/>
        </w:rPr>
        <w:lastRenderedPageBreak/>
        <w:t>查询保险信息表中，保险金额的平均值</w:t>
      </w:r>
    </w:p>
    <w:p w14:paraId="53740EA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AVG(i_amount) FROM insurance;</w:t>
      </w:r>
    </w:p>
    <w:p w14:paraId="26638506" w14:textId="77777777" w:rsidR="004237DC" w:rsidRPr="00336CBE" w:rsidRDefault="004237DC" w:rsidP="004237DC">
      <w:pPr>
        <w:pStyle w:val="1e"/>
        <w:rPr>
          <w:rFonts w:cs="Huawei Sans"/>
        </w:rPr>
      </w:pPr>
      <w:r w:rsidRPr="00336CBE">
        <w:rPr>
          <w:rFonts w:cs="Huawei Sans"/>
        </w:rPr>
        <w:t>结果如下：</w:t>
      </w:r>
    </w:p>
    <w:p w14:paraId="52F2F4EB" w14:textId="77777777" w:rsidR="004237DC" w:rsidRPr="00336CBE" w:rsidRDefault="004237DC" w:rsidP="006A0A2D">
      <w:pPr>
        <w:pStyle w:val="affffc"/>
      </w:pPr>
      <w:r w:rsidRPr="00336CBE">
        <w:t># avg(i_amount)</w:t>
      </w:r>
    </w:p>
    <w:p w14:paraId="4DAACEFC" w14:textId="77777777" w:rsidR="004237DC" w:rsidRPr="00336CBE" w:rsidRDefault="004237DC" w:rsidP="006A0A2D">
      <w:pPr>
        <w:pStyle w:val="affffc"/>
      </w:pPr>
      <w:r w:rsidRPr="00336CBE">
        <w:t>2700.0000</w:t>
      </w:r>
    </w:p>
    <w:p w14:paraId="2CD37DCD" w14:textId="77777777" w:rsidR="004237DC" w:rsidRPr="00336CBE" w:rsidRDefault="004237DC" w:rsidP="004237DC">
      <w:pPr>
        <w:pStyle w:val="4a"/>
        <w:rPr>
          <w:rFonts w:cs="Huawei Sans"/>
        </w:rPr>
      </w:pPr>
      <w:r w:rsidRPr="00336CBE">
        <w:rPr>
          <w:rFonts w:cs="Huawei Sans"/>
        </w:rPr>
        <w:t>查询保险信息表中保险金额的最大值和最小值所对应的险种和金额</w:t>
      </w:r>
    </w:p>
    <w:p w14:paraId="488DFCA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i_name,i_amount from insurance where i_amount in (select max(i_amount) from insurance)</w:t>
      </w:r>
    </w:p>
    <w:p w14:paraId="0A22BB6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union</w:t>
      </w:r>
    </w:p>
    <w:p w14:paraId="717C60B7"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i_name,i_amount from insurance where i_amount in (select min(i_amount) from insurance);</w:t>
      </w:r>
    </w:p>
    <w:p w14:paraId="4B9747D0" w14:textId="77777777" w:rsidR="004237DC" w:rsidRPr="00336CBE" w:rsidRDefault="004237DC" w:rsidP="004237DC">
      <w:pPr>
        <w:pStyle w:val="1e"/>
        <w:rPr>
          <w:rFonts w:cs="Huawei Sans"/>
        </w:rPr>
      </w:pPr>
      <w:r w:rsidRPr="00336CBE">
        <w:rPr>
          <w:rFonts w:cs="Huawei Sans"/>
        </w:rPr>
        <w:t>结果如下：</w:t>
      </w:r>
    </w:p>
    <w:p w14:paraId="05AACFCE" w14:textId="77777777" w:rsidR="004237DC" w:rsidRPr="00336CBE" w:rsidRDefault="004237DC" w:rsidP="006A0A2D">
      <w:pPr>
        <w:pStyle w:val="affffc"/>
      </w:pPr>
      <w:r w:rsidRPr="00336CBE">
        <w:t># i_name, i_amount</w:t>
      </w:r>
    </w:p>
    <w:p w14:paraId="04F2D221" w14:textId="77777777" w:rsidR="004237DC" w:rsidRPr="00336CBE" w:rsidRDefault="004237DC" w:rsidP="006A0A2D">
      <w:pPr>
        <w:pStyle w:val="affffc"/>
      </w:pPr>
      <w:r w:rsidRPr="00336CBE">
        <w:t>意外保险</w:t>
      </w:r>
      <w:r w:rsidRPr="00336CBE">
        <w:t>, 5000</w:t>
      </w:r>
    </w:p>
    <w:p w14:paraId="7273E99E" w14:textId="77777777" w:rsidR="004237DC" w:rsidRPr="00336CBE" w:rsidRDefault="004237DC" w:rsidP="006A0A2D">
      <w:pPr>
        <w:pStyle w:val="affffc"/>
      </w:pPr>
      <w:r w:rsidRPr="00336CBE">
        <w:t>财产损失保险</w:t>
      </w:r>
      <w:r w:rsidRPr="00336CBE">
        <w:t>, 1500</w:t>
      </w:r>
    </w:p>
    <w:p w14:paraId="63D643FD" w14:textId="5D7EC7A8" w:rsidR="004237DC" w:rsidRPr="00336CBE" w:rsidRDefault="004237DC" w:rsidP="006A0A2D">
      <w:pPr>
        <w:pStyle w:val="30"/>
      </w:pPr>
      <w:r w:rsidRPr="00336CBE">
        <w:t>连接查询</w:t>
      </w:r>
      <w:bookmarkEnd w:id="69"/>
      <w:r w:rsidR="0089008A">
        <w:t>。</w:t>
      </w:r>
    </w:p>
    <w:p w14:paraId="2DFB28D6" w14:textId="77777777" w:rsidR="004237DC" w:rsidRPr="00336CBE" w:rsidRDefault="004237DC" w:rsidP="00DA5283">
      <w:pPr>
        <w:pStyle w:val="1e"/>
        <w:numPr>
          <w:ilvl w:val="0"/>
          <w:numId w:val="17"/>
        </w:numPr>
        <w:topLinePunct/>
        <w:adjustRightInd w:val="0"/>
        <w:rPr>
          <w:rFonts w:cs="Huawei Sans"/>
        </w:rPr>
      </w:pPr>
      <w:r w:rsidRPr="00336CBE">
        <w:rPr>
          <w:rFonts w:cs="Huawei Sans"/>
        </w:rPr>
        <w:t>半连接</w:t>
      </w:r>
    </w:p>
    <w:p w14:paraId="175A711D" w14:textId="77777777" w:rsidR="004237DC" w:rsidRPr="00336CBE" w:rsidRDefault="004237DC" w:rsidP="00DA5283">
      <w:pPr>
        <w:pStyle w:val="renwu"/>
        <w:numPr>
          <w:ilvl w:val="0"/>
          <w:numId w:val="6"/>
        </w:numPr>
        <w:ind w:left="1446"/>
        <w:rPr>
          <w:rFonts w:cs="Huawei Sans"/>
        </w:rPr>
      </w:pPr>
      <w:r w:rsidRPr="00336CBE">
        <w:rPr>
          <w:rFonts w:cs="Huawei Sans"/>
        </w:rPr>
        <w:t>查询用户编号在银行卡表中出现的用户的编号，用户姓名和身份证。</w:t>
      </w:r>
    </w:p>
    <w:p w14:paraId="03B2111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c_id,c_name,c_id_card FROM client WHERE EXISTS (SELECT * FROM bank_card WHERE client.c_id = bank_card.b_c_id);</w:t>
      </w:r>
    </w:p>
    <w:p w14:paraId="6145A778" w14:textId="77777777" w:rsidR="004237DC" w:rsidRPr="00336CBE" w:rsidRDefault="004237DC" w:rsidP="004237DC">
      <w:pPr>
        <w:pStyle w:val="1e"/>
        <w:rPr>
          <w:rFonts w:cs="Huawei Sans"/>
        </w:rPr>
      </w:pPr>
      <w:r w:rsidRPr="00336CBE">
        <w:rPr>
          <w:rFonts w:cs="Huawei Sans"/>
        </w:rPr>
        <w:t>结果如下：</w:t>
      </w:r>
    </w:p>
    <w:p w14:paraId="48368ED2" w14:textId="77777777" w:rsidR="004237DC" w:rsidRPr="00336CBE" w:rsidRDefault="004237DC" w:rsidP="006A0A2D">
      <w:pPr>
        <w:pStyle w:val="affffc"/>
      </w:pPr>
      <w:r w:rsidRPr="00336CBE">
        <w:t># c_id, c_name, c_id_card</w:t>
      </w:r>
    </w:p>
    <w:p w14:paraId="7011DB2A" w14:textId="77777777" w:rsidR="004237DC" w:rsidRPr="00336CBE" w:rsidRDefault="004237DC" w:rsidP="006A0A2D">
      <w:pPr>
        <w:pStyle w:val="affffc"/>
      </w:pPr>
      <w:r w:rsidRPr="00336CBE">
        <w:t xml:space="preserve">1, </w:t>
      </w:r>
      <w:r w:rsidRPr="00336CBE">
        <w:t>张一</w:t>
      </w:r>
      <w:r w:rsidRPr="00336CBE">
        <w:t>, 340211199301010001</w:t>
      </w:r>
    </w:p>
    <w:p w14:paraId="7811C208" w14:textId="77777777" w:rsidR="004237DC" w:rsidRPr="00336CBE" w:rsidRDefault="004237DC" w:rsidP="006A0A2D">
      <w:pPr>
        <w:pStyle w:val="affffc"/>
      </w:pPr>
      <w:r w:rsidRPr="00336CBE">
        <w:t xml:space="preserve">3, </w:t>
      </w:r>
      <w:r w:rsidRPr="00336CBE">
        <w:t>张三</w:t>
      </w:r>
      <w:r w:rsidRPr="00336CBE">
        <w:t>, 340211199301010003</w:t>
      </w:r>
    </w:p>
    <w:p w14:paraId="5C4D9CC6" w14:textId="77777777" w:rsidR="004237DC" w:rsidRPr="00336CBE" w:rsidRDefault="004237DC" w:rsidP="006A0A2D">
      <w:pPr>
        <w:pStyle w:val="affffc"/>
      </w:pPr>
      <w:r w:rsidRPr="00336CBE">
        <w:t xml:space="preserve">5, </w:t>
      </w:r>
      <w:r w:rsidRPr="00336CBE">
        <w:t>张五</w:t>
      </w:r>
      <w:r w:rsidRPr="00336CBE">
        <w:t>, 340211199301010005</w:t>
      </w:r>
    </w:p>
    <w:p w14:paraId="2884391D" w14:textId="77777777" w:rsidR="004237DC" w:rsidRPr="00336CBE" w:rsidRDefault="004237DC" w:rsidP="006A0A2D">
      <w:pPr>
        <w:pStyle w:val="affffc"/>
      </w:pPr>
      <w:r w:rsidRPr="00336CBE">
        <w:t xml:space="preserve">7, </w:t>
      </w:r>
      <w:r w:rsidRPr="00336CBE">
        <w:t>张七</w:t>
      </w:r>
      <w:r w:rsidRPr="00336CBE">
        <w:t>, 340211199301010007</w:t>
      </w:r>
    </w:p>
    <w:p w14:paraId="738FD790" w14:textId="77777777" w:rsidR="004237DC" w:rsidRPr="00336CBE" w:rsidRDefault="004237DC" w:rsidP="006A0A2D">
      <w:pPr>
        <w:pStyle w:val="affffc"/>
      </w:pPr>
      <w:r w:rsidRPr="00336CBE">
        <w:t xml:space="preserve">9, </w:t>
      </w:r>
      <w:r w:rsidRPr="00336CBE">
        <w:t>张九</w:t>
      </w:r>
      <w:r w:rsidRPr="00336CBE">
        <w:t>, 340211199301010009</w:t>
      </w:r>
    </w:p>
    <w:p w14:paraId="704D9AD5" w14:textId="77777777" w:rsidR="004237DC" w:rsidRPr="00336CBE" w:rsidRDefault="004237DC" w:rsidP="006A0A2D">
      <w:pPr>
        <w:pStyle w:val="affffc"/>
      </w:pPr>
      <w:r w:rsidRPr="00336CBE">
        <w:t xml:space="preserve">10, </w:t>
      </w:r>
      <w:r w:rsidRPr="00336CBE">
        <w:t>李一</w:t>
      </w:r>
      <w:r w:rsidRPr="00336CBE">
        <w:t>, 340211199301010010</w:t>
      </w:r>
    </w:p>
    <w:p w14:paraId="6C39D064" w14:textId="77777777" w:rsidR="004237DC" w:rsidRPr="00336CBE" w:rsidRDefault="004237DC" w:rsidP="006A0A2D">
      <w:pPr>
        <w:pStyle w:val="affffc"/>
      </w:pPr>
      <w:r w:rsidRPr="00336CBE">
        <w:t xml:space="preserve">12, </w:t>
      </w:r>
      <w:r w:rsidRPr="00336CBE">
        <w:t>李三</w:t>
      </w:r>
      <w:r w:rsidRPr="00336CBE">
        <w:t>, 340211199301010012</w:t>
      </w:r>
    </w:p>
    <w:p w14:paraId="00FC85A4" w14:textId="77777777" w:rsidR="004237DC" w:rsidRPr="00336CBE" w:rsidRDefault="004237DC" w:rsidP="006A0A2D">
      <w:pPr>
        <w:pStyle w:val="affffc"/>
      </w:pPr>
      <w:r w:rsidRPr="00336CBE">
        <w:t xml:space="preserve">14, </w:t>
      </w:r>
      <w:r w:rsidRPr="00336CBE">
        <w:t>李五</w:t>
      </w:r>
      <w:r w:rsidRPr="00336CBE">
        <w:t>, 340211199301010014</w:t>
      </w:r>
    </w:p>
    <w:p w14:paraId="729F9B0C" w14:textId="77777777" w:rsidR="004237DC" w:rsidRPr="00336CBE" w:rsidRDefault="004237DC" w:rsidP="006A0A2D">
      <w:pPr>
        <w:pStyle w:val="affffc"/>
      </w:pPr>
      <w:r w:rsidRPr="00336CBE">
        <w:t xml:space="preserve">16, </w:t>
      </w:r>
      <w:r w:rsidRPr="00336CBE">
        <w:t>李七</w:t>
      </w:r>
      <w:r w:rsidRPr="00336CBE">
        <w:t>, 340211199301010016</w:t>
      </w:r>
    </w:p>
    <w:p w14:paraId="700C1D95" w14:textId="77777777" w:rsidR="004237DC" w:rsidRPr="00336CBE" w:rsidRDefault="004237DC" w:rsidP="006A0A2D">
      <w:pPr>
        <w:pStyle w:val="affffc"/>
      </w:pPr>
      <w:r w:rsidRPr="00336CBE">
        <w:t xml:space="preserve">18, </w:t>
      </w:r>
      <w:r w:rsidRPr="00336CBE">
        <w:t>李九</w:t>
      </w:r>
      <w:r w:rsidRPr="00336CBE">
        <w:t>, 340211199301010018</w:t>
      </w:r>
    </w:p>
    <w:p w14:paraId="1BD7DD09" w14:textId="77777777" w:rsidR="004237DC" w:rsidRPr="00336CBE" w:rsidRDefault="004237DC" w:rsidP="006A0A2D">
      <w:pPr>
        <w:pStyle w:val="affffc"/>
      </w:pPr>
      <w:r w:rsidRPr="00336CBE">
        <w:t xml:space="preserve">19, </w:t>
      </w:r>
      <w:r w:rsidRPr="00336CBE">
        <w:t>王一</w:t>
      </w:r>
      <w:r w:rsidRPr="00336CBE">
        <w:t>, 340211199301010019</w:t>
      </w:r>
    </w:p>
    <w:p w14:paraId="43475825" w14:textId="77777777" w:rsidR="004237DC" w:rsidRPr="00336CBE" w:rsidRDefault="004237DC" w:rsidP="006A0A2D">
      <w:pPr>
        <w:pStyle w:val="affffc"/>
      </w:pPr>
      <w:r w:rsidRPr="00336CBE">
        <w:t xml:space="preserve">21, </w:t>
      </w:r>
      <w:r w:rsidRPr="00336CBE">
        <w:t>王三</w:t>
      </w:r>
      <w:r w:rsidRPr="00336CBE">
        <w:t>, 340211199301010021</w:t>
      </w:r>
    </w:p>
    <w:p w14:paraId="230D4DEC" w14:textId="77777777" w:rsidR="004237DC" w:rsidRPr="00336CBE" w:rsidRDefault="004237DC" w:rsidP="006A0A2D">
      <w:pPr>
        <w:pStyle w:val="affffc"/>
      </w:pPr>
      <w:r w:rsidRPr="00336CBE">
        <w:t xml:space="preserve">23, </w:t>
      </w:r>
      <w:r w:rsidRPr="00336CBE">
        <w:t>王五</w:t>
      </w:r>
      <w:r w:rsidRPr="00336CBE">
        <w:t>, 340211199301010023</w:t>
      </w:r>
    </w:p>
    <w:p w14:paraId="50731F57" w14:textId="77777777" w:rsidR="004237DC" w:rsidRPr="00336CBE" w:rsidRDefault="004237DC" w:rsidP="006A0A2D">
      <w:pPr>
        <w:pStyle w:val="affffc"/>
      </w:pPr>
      <w:r w:rsidRPr="00336CBE">
        <w:t xml:space="preserve">24, </w:t>
      </w:r>
      <w:r w:rsidRPr="00336CBE">
        <w:t>王六</w:t>
      </w:r>
      <w:r w:rsidRPr="00336CBE">
        <w:t>, 340211199301010024</w:t>
      </w:r>
    </w:p>
    <w:p w14:paraId="6B8626D1" w14:textId="77777777" w:rsidR="004237DC" w:rsidRPr="00336CBE" w:rsidRDefault="004237DC" w:rsidP="006A0A2D">
      <w:pPr>
        <w:pStyle w:val="affffc"/>
      </w:pPr>
      <w:r w:rsidRPr="00336CBE">
        <w:t xml:space="preserve">26, </w:t>
      </w:r>
      <w:r w:rsidRPr="00336CBE">
        <w:t>王八</w:t>
      </w:r>
      <w:r w:rsidRPr="00336CBE">
        <w:t>, 340211199301010026</w:t>
      </w:r>
    </w:p>
    <w:p w14:paraId="148C1471" w14:textId="77777777" w:rsidR="004237DC" w:rsidRPr="00336CBE" w:rsidRDefault="004237DC" w:rsidP="006A0A2D">
      <w:pPr>
        <w:pStyle w:val="affffc"/>
      </w:pPr>
      <w:r w:rsidRPr="00336CBE">
        <w:t xml:space="preserve">27, </w:t>
      </w:r>
      <w:r w:rsidRPr="00336CBE">
        <w:t>王九</w:t>
      </w:r>
      <w:r w:rsidRPr="00336CBE">
        <w:t>, 340211199301010027</w:t>
      </w:r>
    </w:p>
    <w:p w14:paraId="5CF8F7E9" w14:textId="77777777" w:rsidR="004237DC" w:rsidRPr="00336CBE" w:rsidRDefault="004237DC" w:rsidP="006A0A2D">
      <w:pPr>
        <w:pStyle w:val="affffc"/>
      </w:pPr>
      <w:r w:rsidRPr="00336CBE">
        <w:t xml:space="preserve">29, </w:t>
      </w:r>
      <w:r w:rsidRPr="00336CBE">
        <w:t>钱二</w:t>
      </w:r>
      <w:r w:rsidRPr="00336CBE">
        <w:t>, 340211199301010029</w:t>
      </w:r>
    </w:p>
    <w:p w14:paraId="564B7CB6" w14:textId="77777777" w:rsidR="004237DC" w:rsidRPr="00336CBE" w:rsidRDefault="004237DC" w:rsidP="004237DC">
      <w:pPr>
        <w:pStyle w:val="1e"/>
        <w:rPr>
          <w:rFonts w:cs="Huawei Sans"/>
        </w:rPr>
      </w:pPr>
      <w:r w:rsidRPr="00336CBE">
        <w:rPr>
          <w:rFonts w:cs="Huawei Sans"/>
        </w:rPr>
        <w:lastRenderedPageBreak/>
        <w:t>备注：半连接是一种特殊的连接类型，在</w:t>
      </w:r>
      <w:r w:rsidRPr="00336CBE">
        <w:rPr>
          <w:rFonts w:cs="Huawei Sans"/>
        </w:rPr>
        <w:t>SQL</w:t>
      </w:r>
      <w:r w:rsidRPr="00336CBE">
        <w:rPr>
          <w:rFonts w:cs="Huawei Sans"/>
        </w:rPr>
        <w:t>中没有指定的关键字，通过在</w:t>
      </w:r>
      <w:r w:rsidRPr="00336CBE">
        <w:rPr>
          <w:rFonts w:cs="Huawei Sans"/>
        </w:rPr>
        <w:t>WHERE</w:t>
      </w:r>
      <w:r w:rsidRPr="00336CBE">
        <w:rPr>
          <w:rFonts w:cs="Huawei Sans"/>
        </w:rPr>
        <w:t>后面使用</w:t>
      </w:r>
      <w:r w:rsidRPr="00336CBE">
        <w:rPr>
          <w:rFonts w:cs="Huawei Sans"/>
        </w:rPr>
        <w:t>IN</w:t>
      </w:r>
      <w:r w:rsidRPr="00336CBE">
        <w:rPr>
          <w:rFonts w:cs="Huawei Sans"/>
        </w:rPr>
        <w:t>或</w:t>
      </w:r>
      <w:r w:rsidRPr="00336CBE">
        <w:rPr>
          <w:rFonts w:cs="Huawei Sans"/>
        </w:rPr>
        <w:t>EXISTS</w:t>
      </w:r>
      <w:r w:rsidRPr="00336CBE">
        <w:rPr>
          <w:rFonts w:cs="Huawei Sans"/>
        </w:rPr>
        <w:t>子查询实现。当</w:t>
      </w:r>
      <w:r w:rsidRPr="00336CBE">
        <w:rPr>
          <w:rFonts w:cs="Huawei Sans"/>
        </w:rPr>
        <w:t>IN/EXISTS</w:t>
      </w:r>
      <w:r w:rsidRPr="00336CBE">
        <w:rPr>
          <w:rFonts w:cs="Huawei Sans"/>
        </w:rPr>
        <w:t>右侧的多行满足子查询的条件时，主查询也只返回一行与</w:t>
      </w:r>
      <w:r w:rsidRPr="00336CBE">
        <w:rPr>
          <w:rFonts w:cs="Huawei Sans"/>
        </w:rPr>
        <w:t>EXISTS</w:t>
      </w:r>
      <w:r w:rsidRPr="00336CBE">
        <w:rPr>
          <w:rFonts w:cs="Huawei Sans"/>
        </w:rPr>
        <w:t>子查询匹配的行，而不是复制左侧的行。</w:t>
      </w:r>
    </w:p>
    <w:p w14:paraId="28FC2E81" w14:textId="77777777" w:rsidR="004237DC" w:rsidRPr="00336CBE" w:rsidRDefault="004237DC" w:rsidP="00DA5283">
      <w:pPr>
        <w:pStyle w:val="1e"/>
        <w:numPr>
          <w:ilvl w:val="0"/>
          <w:numId w:val="17"/>
        </w:numPr>
        <w:topLinePunct/>
        <w:adjustRightInd w:val="0"/>
        <w:rPr>
          <w:rFonts w:cs="Huawei Sans"/>
        </w:rPr>
      </w:pPr>
      <w:r w:rsidRPr="00336CBE">
        <w:rPr>
          <w:rFonts w:cs="Huawei Sans"/>
        </w:rPr>
        <w:t>反连接</w:t>
      </w:r>
    </w:p>
    <w:p w14:paraId="6D90E347" w14:textId="77777777" w:rsidR="004237DC" w:rsidRPr="00336CBE" w:rsidRDefault="004237DC" w:rsidP="00DA5283">
      <w:pPr>
        <w:pStyle w:val="renwu"/>
        <w:numPr>
          <w:ilvl w:val="0"/>
          <w:numId w:val="6"/>
        </w:numPr>
        <w:ind w:left="1446"/>
        <w:rPr>
          <w:rFonts w:cs="Huawei Sans"/>
        </w:rPr>
      </w:pPr>
      <w:r w:rsidRPr="00336CBE">
        <w:rPr>
          <w:rFonts w:cs="Huawei Sans"/>
        </w:rPr>
        <w:t>查询银行卡号不是</w:t>
      </w:r>
      <w:r w:rsidRPr="00336CBE">
        <w:rPr>
          <w:rFonts w:cs="Huawei Sans"/>
        </w:rPr>
        <w:t>‘622202130202000001*’</w:t>
      </w:r>
      <w:r w:rsidRPr="00336CBE">
        <w:rPr>
          <w:rFonts w:cs="Huawei Sans"/>
        </w:rPr>
        <w:t>（</w:t>
      </w:r>
      <w:r w:rsidRPr="00336CBE">
        <w:rPr>
          <w:rFonts w:cs="Huawei Sans"/>
        </w:rPr>
        <w:t>*</w:t>
      </w:r>
      <w:r w:rsidRPr="00336CBE">
        <w:rPr>
          <w:rFonts w:cs="Huawei Sans"/>
        </w:rPr>
        <w:t>表示未知）的用户的编号，姓名和身份证。</w:t>
      </w:r>
    </w:p>
    <w:p w14:paraId="6A6C018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c_id,c_name,c_id_card FROM client WHERE c_id NOT IN (SELECT b_c_id FROM bank_card WHERE b_number LIKE '622202130202000001_');</w:t>
      </w:r>
    </w:p>
    <w:p w14:paraId="4C83265B" w14:textId="77777777" w:rsidR="004237DC" w:rsidRPr="00336CBE" w:rsidRDefault="004237DC" w:rsidP="004237DC">
      <w:pPr>
        <w:pStyle w:val="1e"/>
        <w:rPr>
          <w:rFonts w:cs="Huawei Sans"/>
        </w:rPr>
      </w:pPr>
      <w:r w:rsidRPr="00336CBE">
        <w:rPr>
          <w:rFonts w:cs="Huawei Sans"/>
        </w:rPr>
        <w:t>结果如下：</w:t>
      </w:r>
    </w:p>
    <w:p w14:paraId="5E633F22" w14:textId="77777777" w:rsidR="004237DC" w:rsidRPr="00336CBE" w:rsidRDefault="004237DC" w:rsidP="006A0A2D">
      <w:pPr>
        <w:pStyle w:val="affffc"/>
      </w:pPr>
      <w:r w:rsidRPr="00336CBE">
        <w:t># c_id, c_name, c_id_card</w:t>
      </w:r>
    </w:p>
    <w:p w14:paraId="2079DF88" w14:textId="77777777" w:rsidR="004237DC" w:rsidRPr="00336CBE" w:rsidRDefault="004237DC" w:rsidP="006A0A2D">
      <w:pPr>
        <w:pStyle w:val="affffc"/>
      </w:pPr>
      <w:r w:rsidRPr="00336CBE">
        <w:t xml:space="preserve">1, </w:t>
      </w:r>
      <w:r w:rsidRPr="00336CBE">
        <w:t>张一</w:t>
      </w:r>
      <w:r w:rsidRPr="00336CBE">
        <w:t>, 340211199301010001</w:t>
      </w:r>
    </w:p>
    <w:p w14:paraId="7E81389F" w14:textId="77777777" w:rsidR="004237DC" w:rsidRPr="00336CBE" w:rsidRDefault="004237DC" w:rsidP="006A0A2D">
      <w:pPr>
        <w:pStyle w:val="affffc"/>
      </w:pPr>
      <w:r w:rsidRPr="00336CBE">
        <w:t xml:space="preserve">2, </w:t>
      </w:r>
      <w:r w:rsidRPr="00336CBE">
        <w:t>张二</w:t>
      </w:r>
      <w:r w:rsidRPr="00336CBE">
        <w:t>, 340211199301010002</w:t>
      </w:r>
    </w:p>
    <w:p w14:paraId="3E663242" w14:textId="77777777" w:rsidR="004237DC" w:rsidRPr="00336CBE" w:rsidRDefault="004237DC" w:rsidP="006A0A2D">
      <w:pPr>
        <w:pStyle w:val="affffc"/>
      </w:pPr>
      <w:r w:rsidRPr="00336CBE">
        <w:t xml:space="preserve">4, </w:t>
      </w:r>
      <w:r w:rsidRPr="00336CBE">
        <w:t>张四</w:t>
      </w:r>
      <w:r w:rsidRPr="00336CBE">
        <w:t>, 340211199301010004</w:t>
      </w:r>
    </w:p>
    <w:p w14:paraId="71A2E99C" w14:textId="77777777" w:rsidR="004237DC" w:rsidRPr="00336CBE" w:rsidRDefault="004237DC" w:rsidP="006A0A2D">
      <w:pPr>
        <w:pStyle w:val="affffc"/>
      </w:pPr>
      <w:r w:rsidRPr="00336CBE">
        <w:t xml:space="preserve">5, </w:t>
      </w:r>
      <w:r w:rsidRPr="00336CBE">
        <w:t>张五</w:t>
      </w:r>
      <w:r w:rsidRPr="00336CBE">
        <w:t>, 340211199301010005</w:t>
      </w:r>
    </w:p>
    <w:p w14:paraId="11E90B7F" w14:textId="77777777" w:rsidR="004237DC" w:rsidRPr="00336CBE" w:rsidRDefault="004237DC" w:rsidP="006A0A2D">
      <w:pPr>
        <w:pStyle w:val="affffc"/>
      </w:pPr>
      <w:r w:rsidRPr="00336CBE">
        <w:t xml:space="preserve">6, </w:t>
      </w:r>
      <w:r w:rsidRPr="00336CBE">
        <w:t>张六</w:t>
      </w:r>
      <w:r w:rsidRPr="00336CBE">
        <w:t>, 340211199301010006</w:t>
      </w:r>
    </w:p>
    <w:p w14:paraId="346ACA80" w14:textId="77777777" w:rsidR="004237DC" w:rsidRPr="00336CBE" w:rsidRDefault="004237DC" w:rsidP="006A0A2D">
      <w:pPr>
        <w:pStyle w:val="affffc"/>
      </w:pPr>
      <w:r w:rsidRPr="00336CBE">
        <w:t xml:space="preserve">8, </w:t>
      </w:r>
      <w:r w:rsidRPr="00336CBE">
        <w:t>张八</w:t>
      </w:r>
      <w:r w:rsidRPr="00336CBE">
        <w:t>, 340211199301010008</w:t>
      </w:r>
    </w:p>
    <w:p w14:paraId="7FE74F49" w14:textId="77777777" w:rsidR="004237DC" w:rsidRPr="00336CBE" w:rsidRDefault="004237DC" w:rsidP="006A0A2D">
      <w:pPr>
        <w:pStyle w:val="affffc"/>
      </w:pPr>
      <w:r w:rsidRPr="00336CBE">
        <w:t xml:space="preserve">9, </w:t>
      </w:r>
      <w:r w:rsidRPr="00336CBE">
        <w:t>张九</w:t>
      </w:r>
      <w:r w:rsidRPr="00336CBE">
        <w:t>, 340211199301010009</w:t>
      </w:r>
    </w:p>
    <w:p w14:paraId="67D9ABF6" w14:textId="77777777" w:rsidR="004237DC" w:rsidRPr="00336CBE" w:rsidRDefault="004237DC" w:rsidP="006A0A2D">
      <w:pPr>
        <w:pStyle w:val="affffc"/>
      </w:pPr>
      <w:r w:rsidRPr="00336CBE">
        <w:t xml:space="preserve">10, </w:t>
      </w:r>
      <w:r w:rsidRPr="00336CBE">
        <w:t>李一</w:t>
      </w:r>
      <w:r w:rsidRPr="00336CBE">
        <w:t>, 340211199301010010</w:t>
      </w:r>
    </w:p>
    <w:p w14:paraId="24A6F3BB" w14:textId="77777777" w:rsidR="004237DC" w:rsidRPr="00336CBE" w:rsidRDefault="004237DC" w:rsidP="006A0A2D">
      <w:pPr>
        <w:pStyle w:val="affffc"/>
      </w:pPr>
      <w:r w:rsidRPr="00336CBE">
        <w:t xml:space="preserve">11, </w:t>
      </w:r>
      <w:r w:rsidRPr="00336CBE">
        <w:t>李二</w:t>
      </w:r>
      <w:r w:rsidRPr="00336CBE">
        <w:t>, 340211199301010011</w:t>
      </w:r>
    </w:p>
    <w:p w14:paraId="33E10DF9" w14:textId="77777777" w:rsidR="004237DC" w:rsidRPr="00336CBE" w:rsidRDefault="004237DC" w:rsidP="006A0A2D">
      <w:pPr>
        <w:pStyle w:val="affffc"/>
      </w:pPr>
      <w:r w:rsidRPr="00336CBE">
        <w:t xml:space="preserve">13, </w:t>
      </w:r>
      <w:r w:rsidRPr="00336CBE">
        <w:t>李四</w:t>
      </w:r>
      <w:r w:rsidRPr="00336CBE">
        <w:t>, 340211199301010013</w:t>
      </w:r>
    </w:p>
    <w:p w14:paraId="5BE1D668" w14:textId="77777777" w:rsidR="004237DC" w:rsidRPr="00336CBE" w:rsidRDefault="004237DC" w:rsidP="006A0A2D">
      <w:pPr>
        <w:pStyle w:val="affffc"/>
      </w:pPr>
      <w:r w:rsidRPr="00336CBE">
        <w:t xml:space="preserve">14, </w:t>
      </w:r>
      <w:r w:rsidRPr="00336CBE">
        <w:t>李五</w:t>
      </w:r>
      <w:r w:rsidRPr="00336CBE">
        <w:t>, 340211199301010014</w:t>
      </w:r>
    </w:p>
    <w:p w14:paraId="01EB4288" w14:textId="77777777" w:rsidR="004237DC" w:rsidRPr="00336CBE" w:rsidRDefault="004237DC" w:rsidP="006A0A2D">
      <w:pPr>
        <w:pStyle w:val="affffc"/>
      </w:pPr>
      <w:r w:rsidRPr="00336CBE">
        <w:t xml:space="preserve">15, </w:t>
      </w:r>
      <w:r w:rsidRPr="00336CBE">
        <w:t>李六</w:t>
      </w:r>
      <w:r w:rsidRPr="00336CBE">
        <w:t>, 340211199301010015</w:t>
      </w:r>
    </w:p>
    <w:p w14:paraId="3963FA5A" w14:textId="77777777" w:rsidR="004237DC" w:rsidRPr="00336CBE" w:rsidRDefault="004237DC" w:rsidP="006A0A2D">
      <w:pPr>
        <w:pStyle w:val="affffc"/>
      </w:pPr>
      <w:r w:rsidRPr="00336CBE">
        <w:t xml:space="preserve">16, </w:t>
      </w:r>
      <w:r w:rsidRPr="00336CBE">
        <w:t>李七</w:t>
      </w:r>
      <w:r w:rsidRPr="00336CBE">
        <w:t>, 340211199301010016</w:t>
      </w:r>
    </w:p>
    <w:p w14:paraId="4B882936" w14:textId="77777777" w:rsidR="004237DC" w:rsidRPr="00336CBE" w:rsidRDefault="004237DC" w:rsidP="006A0A2D">
      <w:pPr>
        <w:pStyle w:val="affffc"/>
      </w:pPr>
      <w:r w:rsidRPr="00336CBE">
        <w:t xml:space="preserve">17, </w:t>
      </w:r>
      <w:r w:rsidRPr="00336CBE">
        <w:t>李八</w:t>
      </w:r>
      <w:r w:rsidRPr="00336CBE">
        <w:t>, 340211199301010017</w:t>
      </w:r>
    </w:p>
    <w:p w14:paraId="41A1D748" w14:textId="77777777" w:rsidR="004237DC" w:rsidRPr="00336CBE" w:rsidRDefault="004237DC" w:rsidP="006A0A2D">
      <w:pPr>
        <w:pStyle w:val="affffc"/>
      </w:pPr>
      <w:r w:rsidRPr="00336CBE">
        <w:t xml:space="preserve">20, </w:t>
      </w:r>
      <w:r w:rsidRPr="00336CBE">
        <w:t>王二</w:t>
      </w:r>
      <w:r w:rsidRPr="00336CBE">
        <w:t>, 340211199301010020</w:t>
      </w:r>
    </w:p>
    <w:p w14:paraId="78CCB6C0" w14:textId="77777777" w:rsidR="004237DC" w:rsidRPr="00336CBE" w:rsidRDefault="004237DC" w:rsidP="006A0A2D">
      <w:pPr>
        <w:pStyle w:val="affffc"/>
      </w:pPr>
      <w:r w:rsidRPr="00336CBE">
        <w:t xml:space="preserve">22, </w:t>
      </w:r>
      <w:r w:rsidRPr="00336CBE">
        <w:t>王四</w:t>
      </w:r>
      <w:r w:rsidRPr="00336CBE">
        <w:t>, 340211199301010022</w:t>
      </w:r>
    </w:p>
    <w:p w14:paraId="608BDC88" w14:textId="77777777" w:rsidR="004237DC" w:rsidRPr="00336CBE" w:rsidRDefault="004237DC" w:rsidP="006A0A2D">
      <w:pPr>
        <w:pStyle w:val="affffc"/>
      </w:pPr>
      <w:r w:rsidRPr="00336CBE">
        <w:t xml:space="preserve">25, </w:t>
      </w:r>
      <w:r w:rsidRPr="00336CBE">
        <w:t>王七</w:t>
      </w:r>
      <w:r w:rsidRPr="00336CBE">
        <w:t>, 340211199301010025</w:t>
      </w:r>
    </w:p>
    <w:p w14:paraId="7098461D" w14:textId="77777777" w:rsidR="004237DC" w:rsidRPr="00336CBE" w:rsidRDefault="004237DC" w:rsidP="006A0A2D">
      <w:pPr>
        <w:pStyle w:val="affffc"/>
      </w:pPr>
      <w:r w:rsidRPr="00336CBE">
        <w:t xml:space="preserve">28, </w:t>
      </w:r>
      <w:r w:rsidRPr="00336CBE">
        <w:t>钱一</w:t>
      </w:r>
      <w:r w:rsidRPr="00336CBE">
        <w:t>, 340211199301010028</w:t>
      </w:r>
    </w:p>
    <w:p w14:paraId="1CC6B847" w14:textId="77777777" w:rsidR="004237DC" w:rsidRPr="00336CBE" w:rsidRDefault="004237DC" w:rsidP="006A0A2D">
      <w:pPr>
        <w:pStyle w:val="affffc"/>
      </w:pPr>
      <w:r w:rsidRPr="00336CBE">
        <w:t xml:space="preserve">29, </w:t>
      </w:r>
      <w:r w:rsidRPr="00336CBE">
        <w:t>钱二</w:t>
      </w:r>
      <w:r w:rsidRPr="00336CBE">
        <w:t>, 340211199301010029</w:t>
      </w:r>
    </w:p>
    <w:p w14:paraId="0E984B72" w14:textId="77777777" w:rsidR="004237DC" w:rsidRPr="00336CBE" w:rsidRDefault="004237DC" w:rsidP="006A0A2D">
      <w:pPr>
        <w:pStyle w:val="affffc"/>
      </w:pPr>
      <w:r w:rsidRPr="00336CBE">
        <w:t xml:space="preserve">30, </w:t>
      </w:r>
      <w:r w:rsidRPr="00336CBE">
        <w:t>钱三</w:t>
      </w:r>
      <w:r w:rsidRPr="00336CBE">
        <w:t>, 340211199301010030</w:t>
      </w:r>
    </w:p>
    <w:p w14:paraId="03930B1E" w14:textId="77777777" w:rsidR="004237DC" w:rsidRPr="00336CBE" w:rsidRDefault="004237DC" w:rsidP="006A0A2D">
      <w:pPr>
        <w:pStyle w:val="affffc"/>
      </w:pPr>
      <w:r w:rsidRPr="00336CBE">
        <w:t xml:space="preserve">31, </w:t>
      </w:r>
      <w:r w:rsidRPr="00336CBE">
        <w:t>李丽</w:t>
      </w:r>
      <w:r w:rsidRPr="00336CBE">
        <w:t>, 340211199301010031</w:t>
      </w:r>
    </w:p>
    <w:p w14:paraId="3B1E21F1" w14:textId="77777777" w:rsidR="004237DC" w:rsidRPr="00336CBE" w:rsidRDefault="004237DC" w:rsidP="004237DC">
      <w:pPr>
        <w:pStyle w:val="1e"/>
        <w:rPr>
          <w:rFonts w:cs="Huawei Sans"/>
        </w:rPr>
      </w:pPr>
      <w:r w:rsidRPr="00336CBE">
        <w:rPr>
          <w:rFonts w:cs="Huawei Sans"/>
        </w:rPr>
        <w:t>备注：反连接是一种特殊的连接类型，在</w:t>
      </w:r>
      <w:r w:rsidRPr="00336CBE">
        <w:rPr>
          <w:rFonts w:cs="Huawei Sans"/>
        </w:rPr>
        <w:t>SQL</w:t>
      </w:r>
      <w:r w:rsidRPr="00336CBE">
        <w:rPr>
          <w:rFonts w:cs="Huawei Sans"/>
        </w:rPr>
        <w:t>中没有指定的关键字，通过在</w:t>
      </w:r>
      <w:r w:rsidRPr="00336CBE">
        <w:rPr>
          <w:rFonts w:cs="Huawei Sans"/>
        </w:rPr>
        <w:t>WHERE</w:t>
      </w:r>
      <w:r w:rsidRPr="00336CBE">
        <w:rPr>
          <w:rFonts w:cs="Huawei Sans"/>
        </w:rPr>
        <w:t>后面使用</w:t>
      </w:r>
      <w:r w:rsidRPr="00336CBE">
        <w:rPr>
          <w:rFonts w:cs="Huawei Sans"/>
        </w:rPr>
        <w:t xml:space="preserve"> NOT IN</w:t>
      </w:r>
      <w:r w:rsidRPr="00336CBE">
        <w:rPr>
          <w:rFonts w:cs="Huawei Sans"/>
        </w:rPr>
        <w:t>或</w:t>
      </w:r>
      <w:r w:rsidRPr="00336CBE">
        <w:rPr>
          <w:rFonts w:cs="Huawei Sans"/>
        </w:rPr>
        <w:t>NOT EXISTS</w:t>
      </w:r>
      <w:r w:rsidRPr="00336CBE">
        <w:rPr>
          <w:rFonts w:cs="Huawei Sans"/>
        </w:rPr>
        <w:t>子查询实现。返回所有不满足条件的行。这个关系的概念跟半连接相反。</w:t>
      </w:r>
    </w:p>
    <w:p w14:paraId="0E08DC31" w14:textId="63BE69D8" w:rsidR="004237DC" w:rsidRPr="00336CBE" w:rsidRDefault="004237DC" w:rsidP="006A0A2D">
      <w:pPr>
        <w:pStyle w:val="30"/>
      </w:pPr>
      <w:bookmarkStart w:id="70" w:name="_Toc16353972"/>
      <w:r w:rsidRPr="00336CBE">
        <w:t>子查询</w:t>
      </w:r>
      <w:bookmarkEnd w:id="70"/>
      <w:r w:rsidR="0089008A">
        <w:t>。</w:t>
      </w:r>
    </w:p>
    <w:p w14:paraId="04F3FBC7" w14:textId="77777777" w:rsidR="004237DC" w:rsidRPr="00336CBE" w:rsidRDefault="004237DC" w:rsidP="00DA5283">
      <w:pPr>
        <w:pStyle w:val="renwu"/>
        <w:numPr>
          <w:ilvl w:val="0"/>
          <w:numId w:val="6"/>
        </w:numPr>
        <w:ind w:left="1446"/>
        <w:rPr>
          <w:rFonts w:cs="Huawei Sans"/>
        </w:rPr>
      </w:pPr>
      <w:r w:rsidRPr="00336CBE">
        <w:rPr>
          <w:rFonts w:cs="Huawei Sans"/>
        </w:rPr>
        <w:t>通过子查询，查询保险产品中保险金额大于平均值的保险名称和适用人群。</w:t>
      </w:r>
    </w:p>
    <w:p w14:paraId="1F0EA8B5"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i1.i_name,i1.i_amount,i1.i_person FROM insurance i1 WHERE i_amount &gt; (SELECT avg(i_amount) FROM insurance i2);</w:t>
      </w:r>
    </w:p>
    <w:p w14:paraId="106AF010" w14:textId="77777777" w:rsidR="004237DC" w:rsidRPr="00336CBE" w:rsidRDefault="004237DC" w:rsidP="004237DC">
      <w:pPr>
        <w:pStyle w:val="1e"/>
        <w:rPr>
          <w:rFonts w:cs="Huawei Sans"/>
        </w:rPr>
      </w:pPr>
      <w:r w:rsidRPr="00336CBE">
        <w:rPr>
          <w:rFonts w:cs="Huawei Sans"/>
        </w:rPr>
        <w:t>结果如下：</w:t>
      </w:r>
    </w:p>
    <w:p w14:paraId="71885426" w14:textId="77777777" w:rsidR="004237DC" w:rsidRPr="00336CBE" w:rsidRDefault="004237DC" w:rsidP="006A0A2D">
      <w:pPr>
        <w:pStyle w:val="affffc"/>
      </w:pPr>
      <w:r w:rsidRPr="00336CBE">
        <w:t># i_name, i_amount, i_person</w:t>
      </w:r>
    </w:p>
    <w:p w14:paraId="16113ACE" w14:textId="77777777" w:rsidR="004237DC" w:rsidRPr="00336CBE" w:rsidRDefault="004237DC" w:rsidP="006A0A2D">
      <w:pPr>
        <w:pStyle w:val="affffc"/>
      </w:pPr>
      <w:r w:rsidRPr="00336CBE">
        <w:lastRenderedPageBreak/>
        <w:t>人寿保险</w:t>
      </w:r>
      <w:r w:rsidRPr="00336CBE">
        <w:t xml:space="preserve">, 3000, </w:t>
      </w:r>
      <w:r w:rsidRPr="00336CBE">
        <w:t>老人</w:t>
      </w:r>
    </w:p>
    <w:p w14:paraId="2E09B433" w14:textId="77777777" w:rsidR="004237DC" w:rsidRPr="00336CBE" w:rsidRDefault="004237DC" w:rsidP="006A0A2D">
      <w:pPr>
        <w:pStyle w:val="affffc"/>
      </w:pPr>
      <w:r w:rsidRPr="00336CBE">
        <w:t>意外保险</w:t>
      </w:r>
      <w:r w:rsidRPr="00336CBE">
        <w:t xml:space="preserve">, 5000, </w:t>
      </w:r>
      <w:r w:rsidRPr="00336CBE">
        <w:t>所有人</w:t>
      </w:r>
    </w:p>
    <w:p w14:paraId="4552C751" w14:textId="1AEF804D" w:rsidR="004237DC" w:rsidRPr="00336CBE" w:rsidRDefault="004237DC" w:rsidP="006A0A2D">
      <w:pPr>
        <w:pStyle w:val="30"/>
      </w:pPr>
      <w:bookmarkStart w:id="71" w:name="_Toc16353973"/>
      <w:r w:rsidRPr="00336CBE">
        <w:t>ORDER B</w:t>
      </w:r>
      <w:bookmarkEnd w:id="71"/>
      <w:r w:rsidRPr="00336CBE">
        <w:t>Y</w:t>
      </w:r>
      <w:r w:rsidRPr="00336CBE">
        <w:t>和</w:t>
      </w:r>
      <w:r w:rsidRPr="00336CBE">
        <w:t>GROUP BY</w:t>
      </w:r>
      <w:r w:rsidR="0089008A">
        <w:t>。</w:t>
      </w:r>
    </w:p>
    <w:p w14:paraId="13B55083" w14:textId="77777777" w:rsidR="004237DC" w:rsidRPr="00336CBE" w:rsidRDefault="004237DC" w:rsidP="00DA5283">
      <w:pPr>
        <w:pStyle w:val="1e"/>
        <w:numPr>
          <w:ilvl w:val="0"/>
          <w:numId w:val="18"/>
        </w:numPr>
        <w:topLinePunct/>
        <w:adjustRightInd w:val="0"/>
        <w:rPr>
          <w:rFonts w:cs="Huawei Sans"/>
        </w:rPr>
      </w:pPr>
      <w:r w:rsidRPr="00336CBE">
        <w:rPr>
          <w:rFonts w:cs="Huawei Sans"/>
        </w:rPr>
        <w:t>ORDER BY</w:t>
      </w:r>
      <w:r w:rsidRPr="00336CBE">
        <w:rPr>
          <w:rFonts w:cs="Huawei Sans"/>
        </w:rPr>
        <w:t>子句</w:t>
      </w:r>
    </w:p>
    <w:p w14:paraId="2DDE5C27" w14:textId="77777777" w:rsidR="004237DC" w:rsidRPr="00336CBE" w:rsidRDefault="004237DC" w:rsidP="00DA5283">
      <w:pPr>
        <w:pStyle w:val="renwu"/>
        <w:numPr>
          <w:ilvl w:val="0"/>
          <w:numId w:val="6"/>
        </w:numPr>
        <w:ind w:left="1446"/>
        <w:rPr>
          <w:rFonts w:cs="Huawei Sans"/>
        </w:rPr>
      </w:pPr>
      <w:r w:rsidRPr="00336CBE">
        <w:rPr>
          <w:rFonts w:cs="Huawei Sans"/>
        </w:rPr>
        <w:t>按照降序查询保险编号大于</w:t>
      </w:r>
      <w:r w:rsidRPr="00336CBE">
        <w:rPr>
          <w:rFonts w:cs="Huawei Sans"/>
        </w:rPr>
        <w:t>2</w:t>
      </w:r>
      <w:r w:rsidRPr="00336CBE">
        <w:rPr>
          <w:rFonts w:cs="Huawei Sans"/>
        </w:rPr>
        <w:t>的保险名称，保额和适用人群。</w:t>
      </w:r>
    </w:p>
    <w:p w14:paraId="4681FE3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i_name,i_amount,i_person FROM insurance WHERE i_id&gt;2 ORDER BY i_amount DESC;</w:t>
      </w:r>
    </w:p>
    <w:p w14:paraId="04033B3D" w14:textId="77777777" w:rsidR="004237DC" w:rsidRPr="00336CBE" w:rsidRDefault="004237DC" w:rsidP="004237DC">
      <w:pPr>
        <w:pStyle w:val="1e"/>
        <w:rPr>
          <w:rFonts w:cs="Huawei Sans"/>
        </w:rPr>
      </w:pPr>
      <w:r w:rsidRPr="00336CBE">
        <w:rPr>
          <w:rFonts w:cs="Huawei Sans"/>
        </w:rPr>
        <w:t>结果如下：</w:t>
      </w:r>
    </w:p>
    <w:p w14:paraId="0B0434CE" w14:textId="77777777" w:rsidR="004237DC" w:rsidRPr="00336CBE" w:rsidRDefault="004237DC" w:rsidP="006A0A2D">
      <w:pPr>
        <w:pStyle w:val="affffc"/>
      </w:pPr>
      <w:r w:rsidRPr="00336CBE">
        <w:t># i_name, i_amount, i_person</w:t>
      </w:r>
    </w:p>
    <w:p w14:paraId="3B6A8BAB" w14:textId="77777777" w:rsidR="004237DC" w:rsidRPr="00336CBE" w:rsidRDefault="004237DC" w:rsidP="006A0A2D">
      <w:pPr>
        <w:pStyle w:val="affffc"/>
      </w:pPr>
      <w:r w:rsidRPr="00336CBE">
        <w:t>意外保险</w:t>
      </w:r>
      <w:r w:rsidRPr="00336CBE">
        <w:t xml:space="preserve">, 5000, </w:t>
      </w:r>
      <w:r w:rsidRPr="00336CBE">
        <w:t>所有人</w:t>
      </w:r>
    </w:p>
    <w:p w14:paraId="017CE7E1" w14:textId="77777777" w:rsidR="004237DC" w:rsidRPr="00336CBE" w:rsidRDefault="004237DC" w:rsidP="006A0A2D">
      <w:pPr>
        <w:pStyle w:val="affffc"/>
      </w:pPr>
      <w:r w:rsidRPr="00336CBE">
        <w:t>医疗保险</w:t>
      </w:r>
      <w:r w:rsidRPr="00336CBE">
        <w:t xml:space="preserve">, 2000, </w:t>
      </w:r>
      <w:r w:rsidRPr="00336CBE">
        <w:t>所有人</w:t>
      </w:r>
    </w:p>
    <w:p w14:paraId="2FD86487" w14:textId="77777777" w:rsidR="004237DC" w:rsidRPr="00336CBE" w:rsidRDefault="004237DC" w:rsidP="006A0A2D">
      <w:pPr>
        <w:pStyle w:val="affffc"/>
      </w:pPr>
      <w:r w:rsidRPr="00336CBE">
        <w:t>财产损失保险</w:t>
      </w:r>
      <w:r w:rsidRPr="00336CBE">
        <w:t xml:space="preserve">, 1500, </w:t>
      </w:r>
      <w:r w:rsidRPr="00336CBE">
        <w:t>中年人</w:t>
      </w:r>
    </w:p>
    <w:p w14:paraId="1B9554F4" w14:textId="77777777" w:rsidR="004237DC" w:rsidRPr="00336CBE" w:rsidRDefault="004237DC" w:rsidP="00DA5283">
      <w:pPr>
        <w:pStyle w:val="1e"/>
        <w:numPr>
          <w:ilvl w:val="0"/>
          <w:numId w:val="18"/>
        </w:numPr>
        <w:topLinePunct/>
        <w:adjustRightInd w:val="0"/>
        <w:rPr>
          <w:rFonts w:cs="Huawei Sans"/>
        </w:rPr>
      </w:pPr>
      <w:r w:rsidRPr="00336CBE">
        <w:rPr>
          <w:rFonts w:cs="Huawei Sans"/>
        </w:rPr>
        <w:t>GROUP BY</w:t>
      </w:r>
      <w:r w:rsidRPr="00336CBE">
        <w:rPr>
          <w:rFonts w:cs="Huawei Sans"/>
        </w:rPr>
        <w:t>子句</w:t>
      </w:r>
    </w:p>
    <w:p w14:paraId="4AE8E5AD" w14:textId="77777777" w:rsidR="004237DC" w:rsidRPr="00336CBE" w:rsidRDefault="004237DC" w:rsidP="00DA5283">
      <w:pPr>
        <w:pStyle w:val="renwu"/>
        <w:numPr>
          <w:ilvl w:val="0"/>
          <w:numId w:val="6"/>
        </w:numPr>
        <w:ind w:left="1446"/>
        <w:rPr>
          <w:rFonts w:cs="Huawei Sans"/>
        </w:rPr>
      </w:pPr>
      <w:r w:rsidRPr="00336CBE">
        <w:rPr>
          <w:rFonts w:cs="Huawei Sans"/>
        </w:rPr>
        <w:t>查询各保险信息总数，按照</w:t>
      </w:r>
      <w:r w:rsidRPr="00336CBE">
        <w:rPr>
          <w:rFonts w:cs="Huawei Sans"/>
        </w:rPr>
        <w:t>p_year</w:t>
      </w:r>
      <w:r w:rsidRPr="00336CBE">
        <w:rPr>
          <w:rFonts w:cs="Huawei Sans"/>
        </w:rPr>
        <w:t>分组</w:t>
      </w:r>
    </w:p>
    <w:p w14:paraId="63BFF58D"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p_year,count(p_id) FROM finances_product GROUP BY p_year;</w:t>
      </w:r>
    </w:p>
    <w:p w14:paraId="563C0055" w14:textId="77777777" w:rsidR="004237DC" w:rsidRPr="00336CBE" w:rsidRDefault="004237DC" w:rsidP="004237DC">
      <w:pPr>
        <w:pStyle w:val="1e"/>
        <w:rPr>
          <w:rFonts w:cs="Huawei Sans"/>
        </w:rPr>
      </w:pPr>
      <w:r w:rsidRPr="00336CBE">
        <w:rPr>
          <w:rFonts w:cs="Huawei Sans"/>
        </w:rPr>
        <w:t>结果如下：</w:t>
      </w:r>
    </w:p>
    <w:p w14:paraId="56E59C1D" w14:textId="77777777" w:rsidR="004237DC" w:rsidRPr="00336CBE" w:rsidRDefault="004237DC" w:rsidP="006A0A2D">
      <w:pPr>
        <w:pStyle w:val="affffc"/>
      </w:pPr>
      <w:r w:rsidRPr="00336CBE">
        <w:t># p_year, count(p_id)</w:t>
      </w:r>
    </w:p>
    <w:p w14:paraId="41A2D934" w14:textId="77777777" w:rsidR="004237DC" w:rsidRPr="00336CBE" w:rsidRDefault="004237DC" w:rsidP="006A0A2D">
      <w:pPr>
        <w:pStyle w:val="affffc"/>
      </w:pPr>
      <w:r w:rsidRPr="00336CBE">
        <w:t>6, 4</w:t>
      </w:r>
    </w:p>
    <w:p w14:paraId="1F738379" w14:textId="7119D4F9" w:rsidR="004237DC" w:rsidRPr="00336CBE" w:rsidRDefault="004237DC" w:rsidP="006A0A2D">
      <w:pPr>
        <w:pStyle w:val="30"/>
      </w:pPr>
      <w:r w:rsidRPr="00336CBE">
        <w:t>HAVING</w:t>
      </w:r>
      <w:r w:rsidRPr="00336CBE">
        <w:t>和</w:t>
      </w:r>
      <w:r w:rsidRPr="00336CBE">
        <w:t>WITH AS</w:t>
      </w:r>
      <w:r w:rsidR="0089008A">
        <w:t>。</w:t>
      </w:r>
    </w:p>
    <w:p w14:paraId="2D877BCB" w14:textId="77777777" w:rsidR="004237DC" w:rsidRPr="00336CBE" w:rsidRDefault="004237DC" w:rsidP="00DA5283">
      <w:pPr>
        <w:pStyle w:val="1e"/>
        <w:numPr>
          <w:ilvl w:val="0"/>
          <w:numId w:val="19"/>
        </w:numPr>
        <w:topLinePunct/>
        <w:adjustRightInd w:val="0"/>
        <w:rPr>
          <w:rFonts w:cs="Huawei Sans"/>
        </w:rPr>
      </w:pPr>
      <w:r w:rsidRPr="00336CBE">
        <w:rPr>
          <w:rFonts w:cs="Huawei Sans"/>
        </w:rPr>
        <w:t>HAVING</w:t>
      </w:r>
      <w:r w:rsidRPr="00336CBE">
        <w:rPr>
          <w:rFonts w:cs="Huawei Sans"/>
        </w:rPr>
        <w:t>子句</w:t>
      </w:r>
    </w:p>
    <w:p w14:paraId="41A4F57C" w14:textId="500973F6" w:rsidR="004237DC" w:rsidRPr="00336CBE" w:rsidRDefault="004237DC" w:rsidP="00DA5283">
      <w:pPr>
        <w:pStyle w:val="renwu"/>
        <w:numPr>
          <w:ilvl w:val="0"/>
          <w:numId w:val="6"/>
        </w:numPr>
        <w:ind w:left="1446"/>
        <w:rPr>
          <w:rFonts w:cs="Huawei Sans"/>
        </w:rPr>
      </w:pPr>
      <w:r w:rsidRPr="00336CBE">
        <w:rPr>
          <w:rFonts w:cs="Huawei Sans"/>
        </w:rPr>
        <w:t>查询保险金额统计数量等于</w:t>
      </w:r>
      <w:r w:rsidRPr="00336CBE">
        <w:rPr>
          <w:rFonts w:cs="Huawei Sans"/>
        </w:rPr>
        <w:t>2</w:t>
      </w:r>
      <w:r w:rsidRPr="00336CBE">
        <w:rPr>
          <w:rFonts w:cs="Huawei Sans"/>
        </w:rPr>
        <w:t>的适用人群数。</w:t>
      </w:r>
    </w:p>
    <w:p w14:paraId="706A6E9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i_person,count(i_amount) FROM insurance GROUP BY i_person HAVING count(i_amount)=2;</w:t>
      </w:r>
    </w:p>
    <w:p w14:paraId="3E224B56" w14:textId="77777777" w:rsidR="004237DC" w:rsidRPr="00336CBE" w:rsidRDefault="004237DC" w:rsidP="004237DC">
      <w:pPr>
        <w:pStyle w:val="1e"/>
        <w:rPr>
          <w:rFonts w:cs="Huawei Sans"/>
        </w:rPr>
      </w:pPr>
      <w:r w:rsidRPr="00336CBE">
        <w:rPr>
          <w:rFonts w:cs="Huawei Sans"/>
        </w:rPr>
        <w:t>结果如下：</w:t>
      </w:r>
    </w:p>
    <w:p w14:paraId="44B0F50A" w14:textId="77777777" w:rsidR="004237DC" w:rsidRPr="00336CBE" w:rsidRDefault="004237DC" w:rsidP="006A0A2D">
      <w:pPr>
        <w:pStyle w:val="affffc"/>
      </w:pPr>
      <w:r w:rsidRPr="00336CBE">
        <w:t># i_person, count(i_amount)</w:t>
      </w:r>
    </w:p>
    <w:p w14:paraId="53B54F75" w14:textId="77777777" w:rsidR="004237DC" w:rsidRPr="00336CBE" w:rsidRDefault="004237DC" w:rsidP="006A0A2D">
      <w:pPr>
        <w:pStyle w:val="affffc"/>
      </w:pPr>
      <w:r w:rsidRPr="00336CBE">
        <w:t>老人</w:t>
      </w:r>
      <w:r w:rsidRPr="00336CBE">
        <w:t>, 2</w:t>
      </w:r>
    </w:p>
    <w:p w14:paraId="6DB618A3" w14:textId="77777777" w:rsidR="004237DC" w:rsidRPr="00336CBE" w:rsidRDefault="004237DC" w:rsidP="006A0A2D">
      <w:pPr>
        <w:pStyle w:val="affffc"/>
      </w:pPr>
      <w:r w:rsidRPr="00336CBE">
        <w:t>所有人</w:t>
      </w:r>
      <w:r w:rsidRPr="00336CBE">
        <w:t>, 2</w:t>
      </w:r>
    </w:p>
    <w:p w14:paraId="7DDC1CF2" w14:textId="77777777" w:rsidR="004237DC" w:rsidRPr="00336CBE" w:rsidRDefault="004237DC" w:rsidP="004237DC">
      <w:pPr>
        <w:pStyle w:val="1e"/>
        <w:rPr>
          <w:rFonts w:cs="Huawei Sans"/>
        </w:rPr>
      </w:pPr>
      <w:r w:rsidRPr="00336CBE">
        <w:rPr>
          <w:rFonts w:cs="Huawei Sans"/>
        </w:rPr>
        <w:t>备注：</w:t>
      </w:r>
      <w:r w:rsidRPr="00336CBE">
        <w:rPr>
          <w:rFonts w:cs="Huawei Sans"/>
        </w:rPr>
        <w:t>HAVING</w:t>
      </w:r>
      <w:r w:rsidRPr="00336CBE">
        <w:rPr>
          <w:rFonts w:cs="Huawei Sans"/>
        </w:rPr>
        <w:t>子句依附于</w:t>
      </w:r>
      <w:r w:rsidRPr="00336CBE">
        <w:rPr>
          <w:rFonts w:cs="Huawei Sans"/>
        </w:rPr>
        <w:t>GROUP BY</w:t>
      </w:r>
      <w:r w:rsidRPr="00336CBE">
        <w:rPr>
          <w:rFonts w:cs="Huawei Sans"/>
        </w:rPr>
        <w:t>子句而存在。</w:t>
      </w:r>
    </w:p>
    <w:p w14:paraId="004F7A50" w14:textId="77777777" w:rsidR="004237DC" w:rsidRPr="00336CBE" w:rsidRDefault="004237DC" w:rsidP="00DA5283">
      <w:pPr>
        <w:pStyle w:val="1e"/>
        <w:numPr>
          <w:ilvl w:val="0"/>
          <w:numId w:val="19"/>
        </w:numPr>
        <w:topLinePunct/>
        <w:adjustRightInd w:val="0"/>
        <w:rPr>
          <w:rFonts w:cs="Huawei Sans"/>
        </w:rPr>
      </w:pPr>
      <w:r w:rsidRPr="00336CBE">
        <w:rPr>
          <w:rFonts w:cs="Huawei Sans"/>
        </w:rPr>
        <w:t>WITH AS</w:t>
      </w:r>
      <w:r w:rsidRPr="00336CBE">
        <w:rPr>
          <w:rFonts w:cs="Huawei Sans"/>
        </w:rPr>
        <w:t>子句</w:t>
      </w:r>
    </w:p>
    <w:p w14:paraId="0413EF10" w14:textId="77777777" w:rsidR="004237DC" w:rsidRPr="00336CBE" w:rsidRDefault="004237DC" w:rsidP="00DA5283">
      <w:pPr>
        <w:pStyle w:val="renwu"/>
        <w:numPr>
          <w:ilvl w:val="0"/>
          <w:numId w:val="6"/>
        </w:numPr>
        <w:ind w:left="1446"/>
        <w:rPr>
          <w:rFonts w:cs="Huawei Sans"/>
        </w:rPr>
      </w:pPr>
      <w:r w:rsidRPr="00336CBE">
        <w:rPr>
          <w:rFonts w:cs="Huawei Sans"/>
        </w:rPr>
        <w:t>使用</w:t>
      </w:r>
      <w:r w:rsidRPr="00336CBE">
        <w:rPr>
          <w:rFonts w:cs="Huawei Sans"/>
        </w:rPr>
        <w:t>WITH AS</w:t>
      </w:r>
      <w:r w:rsidRPr="00336CBE">
        <w:rPr>
          <w:rFonts w:cs="Huawei Sans"/>
        </w:rPr>
        <w:t>查询基金信息表</w:t>
      </w:r>
    </w:p>
    <w:p w14:paraId="0BC6DB6F"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WITH temp AS (SELECT f_name,ln(f_amount) FROM fund ORDER BY f_manager DESC) SELECT * FROM temp;</w:t>
      </w:r>
    </w:p>
    <w:p w14:paraId="66DCF006" w14:textId="77777777" w:rsidR="004237DC" w:rsidRPr="00336CBE" w:rsidRDefault="004237DC" w:rsidP="004237DC">
      <w:pPr>
        <w:pStyle w:val="1e"/>
        <w:rPr>
          <w:rFonts w:cs="Huawei Sans"/>
        </w:rPr>
      </w:pPr>
      <w:r w:rsidRPr="00336CBE">
        <w:rPr>
          <w:rFonts w:cs="Huawei Sans"/>
        </w:rPr>
        <w:t>结果如下：</w:t>
      </w:r>
    </w:p>
    <w:p w14:paraId="44F100C4" w14:textId="77777777" w:rsidR="004237DC" w:rsidRPr="00336CBE" w:rsidRDefault="004237DC" w:rsidP="006A0A2D">
      <w:pPr>
        <w:pStyle w:val="affffc"/>
      </w:pPr>
      <w:r w:rsidRPr="00336CBE">
        <w:t># f_name, ln(f_amount)</w:t>
      </w:r>
    </w:p>
    <w:p w14:paraId="6CB7349E" w14:textId="77777777" w:rsidR="004237DC" w:rsidRPr="00336CBE" w:rsidRDefault="004237DC" w:rsidP="006A0A2D">
      <w:pPr>
        <w:pStyle w:val="affffc"/>
      </w:pPr>
      <w:r w:rsidRPr="00336CBE">
        <w:t>沪深</w:t>
      </w:r>
      <w:r w:rsidRPr="00336CBE">
        <w:t>300</w:t>
      </w:r>
      <w:r w:rsidRPr="00336CBE">
        <w:t>指数</w:t>
      </w:r>
      <w:r w:rsidRPr="00336CBE">
        <w:t>, 9.210340371976184</w:t>
      </w:r>
    </w:p>
    <w:p w14:paraId="4B6A944C" w14:textId="77777777" w:rsidR="004237DC" w:rsidRPr="00336CBE" w:rsidRDefault="004237DC" w:rsidP="006A0A2D">
      <w:pPr>
        <w:pStyle w:val="affffc"/>
      </w:pPr>
      <w:r w:rsidRPr="00336CBE">
        <w:t>国债</w:t>
      </w:r>
      <w:r w:rsidRPr="00336CBE">
        <w:t>, 9.210340371976184</w:t>
      </w:r>
    </w:p>
    <w:p w14:paraId="52C80E09" w14:textId="77777777" w:rsidR="004237DC" w:rsidRPr="00336CBE" w:rsidRDefault="004237DC" w:rsidP="006A0A2D">
      <w:pPr>
        <w:pStyle w:val="affffc"/>
      </w:pPr>
      <w:r w:rsidRPr="00336CBE">
        <w:t>投资</w:t>
      </w:r>
      <w:r w:rsidRPr="00336CBE">
        <w:t>, 9.210340371976184</w:t>
      </w:r>
    </w:p>
    <w:p w14:paraId="5FCF54B9" w14:textId="77777777" w:rsidR="004237DC" w:rsidRPr="00336CBE" w:rsidRDefault="004237DC" w:rsidP="006A0A2D">
      <w:pPr>
        <w:pStyle w:val="affffc"/>
      </w:pPr>
      <w:r w:rsidRPr="00336CBE">
        <w:lastRenderedPageBreak/>
        <w:t>股票</w:t>
      </w:r>
      <w:r w:rsidRPr="00336CBE">
        <w:t>, 9.210340371976184</w:t>
      </w:r>
    </w:p>
    <w:p w14:paraId="2FF214CD" w14:textId="77777777" w:rsidR="004237DC" w:rsidRPr="00336CBE" w:rsidRDefault="004237DC" w:rsidP="004237DC">
      <w:pPr>
        <w:pStyle w:val="1e"/>
        <w:rPr>
          <w:rFonts w:cs="Huawei Sans"/>
        </w:rPr>
      </w:pPr>
      <w:r w:rsidRPr="00336CBE">
        <w:rPr>
          <w:rFonts w:cs="Huawei Sans"/>
        </w:rPr>
        <w:t>备注：该语句为定义一个</w:t>
      </w:r>
      <w:r w:rsidRPr="00336CBE">
        <w:rPr>
          <w:rFonts w:cs="Huawei Sans"/>
        </w:rPr>
        <w:t>SQL</w:t>
      </w:r>
      <w:r w:rsidRPr="00336CBE">
        <w:rPr>
          <w:rFonts w:cs="Huawei Sans"/>
        </w:rPr>
        <w:t>片段，该</w:t>
      </w:r>
      <w:r w:rsidRPr="00336CBE">
        <w:rPr>
          <w:rFonts w:cs="Huawei Sans"/>
        </w:rPr>
        <w:t>SQL</w:t>
      </w:r>
      <w:r w:rsidRPr="00336CBE">
        <w:rPr>
          <w:rFonts w:cs="Huawei Sans"/>
        </w:rPr>
        <w:t>片段会被整个</w:t>
      </w:r>
      <w:r w:rsidRPr="00336CBE">
        <w:rPr>
          <w:rFonts w:cs="Huawei Sans"/>
        </w:rPr>
        <w:t>SQL</w:t>
      </w:r>
      <w:r w:rsidRPr="00336CBE">
        <w:rPr>
          <w:rFonts w:cs="Huawei Sans"/>
        </w:rPr>
        <w:t>语句用到。</w:t>
      </w:r>
    </w:p>
    <w:p w14:paraId="7514BCE8" w14:textId="77777777" w:rsidR="004237DC" w:rsidRPr="00336CBE" w:rsidRDefault="004237DC" w:rsidP="004237DC">
      <w:pPr>
        <w:pStyle w:val="1e"/>
        <w:rPr>
          <w:rFonts w:cs="Huawei Sans"/>
        </w:rPr>
      </w:pPr>
      <w:r w:rsidRPr="00336CBE">
        <w:rPr>
          <w:rFonts w:cs="Huawei Sans"/>
        </w:rPr>
        <w:t>可以使</w:t>
      </w:r>
      <w:r w:rsidRPr="00336CBE">
        <w:rPr>
          <w:rFonts w:cs="Huawei Sans"/>
        </w:rPr>
        <w:t>SQL</w:t>
      </w:r>
      <w:r w:rsidRPr="00336CBE">
        <w:rPr>
          <w:rFonts w:cs="Huawei Sans"/>
        </w:rPr>
        <w:t>语句的可读性更高。存储</w:t>
      </w:r>
      <w:r w:rsidRPr="00336CBE">
        <w:rPr>
          <w:rFonts w:cs="Huawei Sans"/>
        </w:rPr>
        <w:t>SQL</w:t>
      </w:r>
      <w:r w:rsidRPr="00336CBE">
        <w:rPr>
          <w:rFonts w:cs="Huawei Sans"/>
        </w:rPr>
        <w:t>片段的表与基本表不同，是一个虚表。数据库不存放对应的定义和数据，这些数据仍存放在原来的基本表中。若基本表中的数据发生变化，从存储</w:t>
      </w:r>
      <w:r w:rsidRPr="00336CBE">
        <w:rPr>
          <w:rFonts w:cs="Huawei Sans"/>
        </w:rPr>
        <w:t>SQL</w:t>
      </w:r>
      <w:r w:rsidRPr="00336CBE">
        <w:rPr>
          <w:rFonts w:cs="Huawei Sans"/>
        </w:rPr>
        <w:t>片段的表中查询出的数据也随之改变。</w:t>
      </w:r>
    </w:p>
    <w:p w14:paraId="37A01894" w14:textId="77777777" w:rsidR="004237DC" w:rsidRPr="00336CBE" w:rsidRDefault="004237DC" w:rsidP="00DA5283">
      <w:pPr>
        <w:pStyle w:val="3"/>
        <w:numPr>
          <w:ilvl w:val="2"/>
          <w:numId w:val="4"/>
        </w:numPr>
        <w:rPr>
          <w:rFonts w:cs="Huawei Sans"/>
        </w:rPr>
      </w:pPr>
      <w:bookmarkStart w:id="72" w:name="_Toc48143497"/>
      <w:bookmarkStart w:id="73" w:name="_Toc51336552"/>
      <w:r w:rsidRPr="00336CBE">
        <w:rPr>
          <w:rFonts w:cs="Huawei Sans"/>
        </w:rPr>
        <w:t>视图</w:t>
      </w:r>
      <w:bookmarkEnd w:id="72"/>
      <w:bookmarkEnd w:id="73"/>
    </w:p>
    <w:p w14:paraId="13DBA8D4" w14:textId="77777777" w:rsidR="004237DC" w:rsidRPr="00336CBE" w:rsidRDefault="004237DC" w:rsidP="004237DC">
      <w:pPr>
        <w:pStyle w:val="1e"/>
        <w:rPr>
          <w:rFonts w:cs="Huawei Sans"/>
        </w:rPr>
      </w:pPr>
      <w:r w:rsidRPr="00336CBE">
        <w:rPr>
          <w:rFonts w:cs="Huawei Sans"/>
        </w:rPr>
        <w:t>视图是一个</w:t>
      </w:r>
      <w:r w:rsidRPr="00336CBE">
        <w:rPr>
          <w:rStyle w:val="afff"/>
          <w:rFonts w:cs="Huawei Sans"/>
        </w:rPr>
        <w:t>虚拟表</w:t>
      </w:r>
      <w:r w:rsidRPr="00336CBE">
        <w:rPr>
          <w:rFonts w:cs="Huawei Sans"/>
        </w:rPr>
        <w:t>，是</w:t>
      </w:r>
      <w:r w:rsidRPr="00336CBE">
        <w:rPr>
          <w:rFonts w:cs="Huawei Sans"/>
        </w:rPr>
        <w:t>sql</w:t>
      </w:r>
      <w:r w:rsidRPr="00336CBE">
        <w:rPr>
          <w:rFonts w:cs="Huawei Sans"/>
        </w:rPr>
        <w:t>的查询结果，其内容由查询定义。对于来自多张关联表的复杂查询，就不得不使用十分复杂的</w:t>
      </w:r>
      <w:r w:rsidRPr="00336CBE">
        <w:rPr>
          <w:rFonts w:cs="Huawei Sans"/>
        </w:rPr>
        <w:t>SQL</w:t>
      </w:r>
      <w:r w:rsidRPr="00336CBE">
        <w:rPr>
          <w:rFonts w:cs="Huawei Sans"/>
        </w:rPr>
        <w:t>语句进行查询，造成极差的体验感。使用视图之后，可以极大的简化操作，使用视图不需要关心相应表的结构、关联条件等。</w:t>
      </w:r>
    </w:p>
    <w:p w14:paraId="6CE8964B" w14:textId="070C4DD8" w:rsidR="004237DC" w:rsidRPr="00336CBE" w:rsidRDefault="004237DC" w:rsidP="006A0A2D">
      <w:pPr>
        <w:pStyle w:val="30"/>
      </w:pPr>
      <w:r w:rsidRPr="00336CBE">
        <w:t>创建视图</w:t>
      </w:r>
      <w:r w:rsidR="0089008A">
        <w:t>。</w:t>
      </w:r>
    </w:p>
    <w:p w14:paraId="31DAADD0" w14:textId="77777777" w:rsidR="004237DC" w:rsidRPr="00336CBE" w:rsidRDefault="004237DC" w:rsidP="004237DC">
      <w:pPr>
        <w:pStyle w:val="1e"/>
        <w:rPr>
          <w:rFonts w:cs="Huawei Sans"/>
        </w:rPr>
      </w:pPr>
      <w:r w:rsidRPr="00336CBE">
        <w:rPr>
          <w:rFonts w:cs="Huawei Sans"/>
        </w:rPr>
        <w:t>针对</w:t>
      </w:r>
      <w:r w:rsidRPr="00336CBE">
        <w:rPr>
          <w:rFonts w:cs="Huawei Sans"/>
        </w:rPr>
        <w:t>“</w:t>
      </w:r>
      <w:r w:rsidRPr="00336CBE">
        <w:rPr>
          <w:rFonts w:cs="Huawei Sans"/>
        </w:rPr>
        <w:t>查询用户编号在银行卡表中出现的用户的编号，用户姓名和身份证</w:t>
      </w:r>
      <w:r w:rsidRPr="00336CBE">
        <w:rPr>
          <w:rFonts w:cs="Huawei Sans"/>
        </w:rPr>
        <w:t xml:space="preserve">” </w:t>
      </w:r>
      <w:r w:rsidRPr="00336CBE">
        <w:rPr>
          <w:rFonts w:cs="Huawei Sans"/>
        </w:rPr>
        <w:t>的查询，创建视图</w:t>
      </w:r>
    </w:p>
    <w:p w14:paraId="2D4AD41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CREATE VIEW v_client as SELECT c_id,c_name,c_id_card FROM client WHERE EXISTS (SELECT * FROM bank_card WHERE client.c_id = bank_card.b_c_id); </w:t>
      </w:r>
    </w:p>
    <w:p w14:paraId="2AB638F0" w14:textId="77777777" w:rsidR="004237DC" w:rsidRPr="00336CBE" w:rsidRDefault="004237DC" w:rsidP="004237DC">
      <w:pPr>
        <w:pStyle w:val="1e"/>
        <w:rPr>
          <w:rFonts w:cs="Huawei Sans"/>
        </w:rPr>
      </w:pPr>
      <w:r w:rsidRPr="00336CBE">
        <w:rPr>
          <w:rFonts w:cs="Huawei Sans"/>
        </w:rPr>
        <w:t>使用视图进行查询</w:t>
      </w:r>
    </w:p>
    <w:p w14:paraId="2BB321D6"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v_client;</w:t>
      </w:r>
    </w:p>
    <w:p w14:paraId="1225CFA2" w14:textId="77777777" w:rsidR="004237DC" w:rsidRPr="00336CBE" w:rsidRDefault="004237DC" w:rsidP="004237DC">
      <w:pPr>
        <w:pStyle w:val="1e"/>
        <w:rPr>
          <w:rFonts w:cs="Huawei Sans"/>
        </w:rPr>
      </w:pPr>
      <w:r w:rsidRPr="00336CBE">
        <w:rPr>
          <w:rFonts w:cs="Huawei Sans"/>
        </w:rPr>
        <w:t>结果如下：</w:t>
      </w:r>
    </w:p>
    <w:p w14:paraId="4F9B38DE" w14:textId="77777777" w:rsidR="004237DC" w:rsidRPr="00336CBE" w:rsidRDefault="004237DC" w:rsidP="006A0A2D">
      <w:pPr>
        <w:pStyle w:val="affffc"/>
      </w:pPr>
      <w:r w:rsidRPr="00336CBE">
        <w:t># c_id, c_name, c_id_card</w:t>
      </w:r>
    </w:p>
    <w:p w14:paraId="10E16D46" w14:textId="77777777" w:rsidR="004237DC" w:rsidRPr="00336CBE" w:rsidRDefault="004237DC" w:rsidP="006A0A2D">
      <w:pPr>
        <w:pStyle w:val="affffc"/>
      </w:pPr>
      <w:r w:rsidRPr="00336CBE">
        <w:t xml:space="preserve">1, </w:t>
      </w:r>
      <w:r w:rsidRPr="00336CBE">
        <w:t>张一</w:t>
      </w:r>
      <w:r w:rsidRPr="00336CBE">
        <w:t>, 340211199301010001</w:t>
      </w:r>
    </w:p>
    <w:p w14:paraId="3329DAFD" w14:textId="77777777" w:rsidR="004237DC" w:rsidRPr="00336CBE" w:rsidRDefault="004237DC" w:rsidP="006A0A2D">
      <w:pPr>
        <w:pStyle w:val="affffc"/>
      </w:pPr>
      <w:r w:rsidRPr="00336CBE">
        <w:t xml:space="preserve">3, </w:t>
      </w:r>
      <w:r w:rsidRPr="00336CBE">
        <w:t>张三</w:t>
      </w:r>
      <w:r w:rsidRPr="00336CBE">
        <w:t>, 340211199301010003</w:t>
      </w:r>
    </w:p>
    <w:p w14:paraId="67C2FD77" w14:textId="77777777" w:rsidR="004237DC" w:rsidRPr="00336CBE" w:rsidRDefault="004237DC" w:rsidP="006A0A2D">
      <w:pPr>
        <w:pStyle w:val="affffc"/>
      </w:pPr>
      <w:r w:rsidRPr="00336CBE">
        <w:t xml:space="preserve">5, </w:t>
      </w:r>
      <w:r w:rsidRPr="00336CBE">
        <w:t>张五</w:t>
      </w:r>
      <w:r w:rsidRPr="00336CBE">
        <w:t>, 340211199301010005</w:t>
      </w:r>
    </w:p>
    <w:p w14:paraId="3E82AB1A" w14:textId="77777777" w:rsidR="004237DC" w:rsidRPr="00336CBE" w:rsidRDefault="004237DC" w:rsidP="006A0A2D">
      <w:pPr>
        <w:pStyle w:val="affffc"/>
      </w:pPr>
      <w:r w:rsidRPr="00336CBE">
        <w:t xml:space="preserve">7, </w:t>
      </w:r>
      <w:r w:rsidRPr="00336CBE">
        <w:t>张七</w:t>
      </w:r>
      <w:r w:rsidRPr="00336CBE">
        <w:t>, 340211199301010007</w:t>
      </w:r>
    </w:p>
    <w:p w14:paraId="35EADB5D" w14:textId="77777777" w:rsidR="004237DC" w:rsidRPr="00336CBE" w:rsidRDefault="004237DC" w:rsidP="006A0A2D">
      <w:pPr>
        <w:pStyle w:val="affffc"/>
      </w:pPr>
      <w:r w:rsidRPr="00336CBE">
        <w:t xml:space="preserve">9, </w:t>
      </w:r>
      <w:r w:rsidRPr="00336CBE">
        <w:t>张九</w:t>
      </w:r>
      <w:r w:rsidRPr="00336CBE">
        <w:t>, 340211199301010009</w:t>
      </w:r>
    </w:p>
    <w:p w14:paraId="0DEE4D3D" w14:textId="77777777" w:rsidR="004237DC" w:rsidRPr="00336CBE" w:rsidRDefault="004237DC" w:rsidP="006A0A2D">
      <w:pPr>
        <w:pStyle w:val="affffc"/>
      </w:pPr>
      <w:r w:rsidRPr="00336CBE">
        <w:t xml:space="preserve">10, </w:t>
      </w:r>
      <w:r w:rsidRPr="00336CBE">
        <w:t>李一</w:t>
      </w:r>
      <w:r w:rsidRPr="00336CBE">
        <w:t>, 340211199301010010</w:t>
      </w:r>
    </w:p>
    <w:p w14:paraId="0A15D775" w14:textId="77777777" w:rsidR="004237DC" w:rsidRPr="00336CBE" w:rsidRDefault="004237DC" w:rsidP="006A0A2D">
      <w:pPr>
        <w:pStyle w:val="affffc"/>
      </w:pPr>
      <w:r w:rsidRPr="00336CBE">
        <w:t xml:space="preserve">12, </w:t>
      </w:r>
      <w:r w:rsidRPr="00336CBE">
        <w:t>李三</w:t>
      </w:r>
      <w:r w:rsidRPr="00336CBE">
        <w:t>, 340211199301010012</w:t>
      </w:r>
    </w:p>
    <w:p w14:paraId="02F7631F" w14:textId="77777777" w:rsidR="004237DC" w:rsidRPr="00336CBE" w:rsidRDefault="004237DC" w:rsidP="006A0A2D">
      <w:pPr>
        <w:pStyle w:val="affffc"/>
      </w:pPr>
      <w:r w:rsidRPr="00336CBE">
        <w:t xml:space="preserve">14, </w:t>
      </w:r>
      <w:r w:rsidRPr="00336CBE">
        <w:t>李五</w:t>
      </w:r>
      <w:r w:rsidRPr="00336CBE">
        <w:t>, 340211199301010014</w:t>
      </w:r>
    </w:p>
    <w:p w14:paraId="67A257E7" w14:textId="77777777" w:rsidR="004237DC" w:rsidRPr="00336CBE" w:rsidRDefault="004237DC" w:rsidP="006A0A2D">
      <w:pPr>
        <w:pStyle w:val="affffc"/>
      </w:pPr>
      <w:r w:rsidRPr="00336CBE">
        <w:t xml:space="preserve">16, </w:t>
      </w:r>
      <w:r w:rsidRPr="00336CBE">
        <w:t>李七</w:t>
      </w:r>
      <w:r w:rsidRPr="00336CBE">
        <w:t>, 340211199301010016</w:t>
      </w:r>
    </w:p>
    <w:p w14:paraId="5A13293D" w14:textId="77777777" w:rsidR="004237DC" w:rsidRPr="00336CBE" w:rsidRDefault="004237DC" w:rsidP="006A0A2D">
      <w:pPr>
        <w:pStyle w:val="affffc"/>
      </w:pPr>
      <w:r w:rsidRPr="00336CBE">
        <w:t xml:space="preserve">18, </w:t>
      </w:r>
      <w:r w:rsidRPr="00336CBE">
        <w:t>李九</w:t>
      </w:r>
      <w:r w:rsidRPr="00336CBE">
        <w:t>, 340211199301010018</w:t>
      </w:r>
    </w:p>
    <w:p w14:paraId="2C21DE5B" w14:textId="77777777" w:rsidR="004237DC" w:rsidRPr="00336CBE" w:rsidRDefault="004237DC" w:rsidP="006A0A2D">
      <w:pPr>
        <w:pStyle w:val="affffc"/>
      </w:pPr>
      <w:r w:rsidRPr="00336CBE">
        <w:t xml:space="preserve">19, </w:t>
      </w:r>
      <w:r w:rsidRPr="00336CBE">
        <w:t>王一</w:t>
      </w:r>
      <w:r w:rsidRPr="00336CBE">
        <w:t>, 340211199301010019</w:t>
      </w:r>
    </w:p>
    <w:p w14:paraId="2A5C10B1" w14:textId="77777777" w:rsidR="004237DC" w:rsidRPr="00336CBE" w:rsidRDefault="004237DC" w:rsidP="006A0A2D">
      <w:pPr>
        <w:pStyle w:val="affffc"/>
      </w:pPr>
      <w:r w:rsidRPr="00336CBE">
        <w:t xml:space="preserve">21, </w:t>
      </w:r>
      <w:r w:rsidRPr="00336CBE">
        <w:t>王三</w:t>
      </w:r>
      <w:r w:rsidRPr="00336CBE">
        <w:t>, 340211199301010021</w:t>
      </w:r>
    </w:p>
    <w:p w14:paraId="28F922A8" w14:textId="77777777" w:rsidR="004237DC" w:rsidRPr="00336CBE" w:rsidRDefault="004237DC" w:rsidP="006A0A2D">
      <w:pPr>
        <w:pStyle w:val="affffc"/>
      </w:pPr>
      <w:r w:rsidRPr="00336CBE">
        <w:t xml:space="preserve">23, </w:t>
      </w:r>
      <w:r w:rsidRPr="00336CBE">
        <w:t>王五</w:t>
      </w:r>
      <w:r w:rsidRPr="00336CBE">
        <w:t>, 340211199301010023</w:t>
      </w:r>
    </w:p>
    <w:p w14:paraId="78B33E07" w14:textId="77777777" w:rsidR="004237DC" w:rsidRPr="00336CBE" w:rsidRDefault="004237DC" w:rsidP="006A0A2D">
      <w:pPr>
        <w:pStyle w:val="affffc"/>
      </w:pPr>
      <w:r w:rsidRPr="00336CBE">
        <w:t xml:space="preserve">24, </w:t>
      </w:r>
      <w:r w:rsidRPr="00336CBE">
        <w:t>王六</w:t>
      </w:r>
      <w:r w:rsidRPr="00336CBE">
        <w:t>, 340211199301010024</w:t>
      </w:r>
    </w:p>
    <w:p w14:paraId="0F5F78D3" w14:textId="77777777" w:rsidR="004237DC" w:rsidRPr="00336CBE" w:rsidRDefault="004237DC" w:rsidP="006A0A2D">
      <w:pPr>
        <w:pStyle w:val="affffc"/>
      </w:pPr>
      <w:r w:rsidRPr="00336CBE">
        <w:t xml:space="preserve">26, </w:t>
      </w:r>
      <w:r w:rsidRPr="00336CBE">
        <w:t>王八</w:t>
      </w:r>
      <w:r w:rsidRPr="00336CBE">
        <w:t>, 340211199301010026</w:t>
      </w:r>
    </w:p>
    <w:p w14:paraId="5CAAE7E1" w14:textId="77777777" w:rsidR="004237DC" w:rsidRPr="00336CBE" w:rsidRDefault="004237DC" w:rsidP="006A0A2D">
      <w:pPr>
        <w:pStyle w:val="affffc"/>
      </w:pPr>
      <w:r w:rsidRPr="00336CBE">
        <w:t xml:space="preserve">27, </w:t>
      </w:r>
      <w:r w:rsidRPr="00336CBE">
        <w:t>王九</w:t>
      </w:r>
      <w:r w:rsidRPr="00336CBE">
        <w:t>, 340211199301010027</w:t>
      </w:r>
    </w:p>
    <w:p w14:paraId="238E898B" w14:textId="77777777" w:rsidR="004237DC" w:rsidRPr="00336CBE" w:rsidRDefault="004237DC" w:rsidP="006A0A2D">
      <w:pPr>
        <w:pStyle w:val="affffc"/>
      </w:pPr>
      <w:r w:rsidRPr="00336CBE">
        <w:t xml:space="preserve">29, </w:t>
      </w:r>
      <w:r w:rsidRPr="00336CBE">
        <w:t>钱二</w:t>
      </w:r>
      <w:r w:rsidRPr="00336CBE">
        <w:t>, 340211199301010029</w:t>
      </w:r>
    </w:p>
    <w:p w14:paraId="2E3F5511" w14:textId="7E1314D5" w:rsidR="004237DC" w:rsidRPr="00336CBE" w:rsidRDefault="004237DC" w:rsidP="006A0A2D">
      <w:pPr>
        <w:pStyle w:val="30"/>
      </w:pPr>
      <w:r w:rsidRPr="00336CBE">
        <w:t>修改视图</w:t>
      </w:r>
      <w:r w:rsidR="0089008A">
        <w:t>。</w:t>
      </w:r>
    </w:p>
    <w:p w14:paraId="4EAF3029" w14:textId="77777777" w:rsidR="004237DC" w:rsidRPr="00336CBE" w:rsidRDefault="004237DC" w:rsidP="004237DC">
      <w:pPr>
        <w:pStyle w:val="1e"/>
        <w:rPr>
          <w:rFonts w:cs="Huawei Sans"/>
        </w:rPr>
      </w:pPr>
      <w:r w:rsidRPr="00336CBE">
        <w:rPr>
          <w:rFonts w:cs="Huawei Sans"/>
        </w:rPr>
        <w:t>修改视图，在原有查询的基础上，过滤出信用卡用户</w:t>
      </w:r>
    </w:p>
    <w:p w14:paraId="31D77D92"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lastRenderedPageBreak/>
        <w:t>ALTER VIEW v_client as SELECT c_id,c_name,c_id_card FROM client WHERE EXISTS (SELECT * FROM bank_card WHERE client.c_id = bank_card.b_c_id and bank_card.b_type='</w:t>
      </w:r>
      <w:r w:rsidRPr="00A13A25">
        <w:rPr>
          <w:b/>
          <w:color w:val="C7000B"/>
          <w:shd w:val="pct15" w:color="auto" w:fill="FFFFFF"/>
        </w:rPr>
        <w:t>信用卡</w:t>
      </w:r>
      <w:r w:rsidRPr="00A13A25">
        <w:rPr>
          <w:b/>
          <w:color w:val="C7000B"/>
          <w:shd w:val="pct15" w:color="auto" w:fill="FFFFFF"/>
        </w:rPr>
        <w:t>');</w:t>
      </w:r>
    </w:p>
    <w:p w14:paraId="32F91A5D" w14:textId="77777777" w:rsidR="004237DC" w:rsidRPr="00336CBE" w:rsidRDefault="004237DC" w:rsidP="004237DC">
      <w:pPr>
        <w:pStyle w:val="1e"/>
        <w:rPr>
          <w:rFonts w:cs="Huawei Sans"/>
        </w:rPr>
      </w:pPr>
      <w:r w:rsidRPr="00336CBE">
        <w:rPr>
          <w:rFonts w:cs="Huawei Sans"/>
        </w:rPr>
        <w:t>使用视图进行查询</w:t>
      </w:r>
    </w:p>
    <w:p w14:paraId="197530D6"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select * from v_client;</w:t>
      </w:r>
    </w:p>
    <w:p w14:paraId="3FDF4D6C" w14:textId="77777777" w:rsidR="004237DC" w:rsidRPr="00336CBE" w:rsidRDefault="004237DC" w:rsidP="004237DC">
      <w:pPr>
        <w:pStyle w:val="1e"/>
        <w:rPr>
          <w:rFonts w:cs="Huawei Sans"/>
        </w:rPr>
      </w:pPr>
      <w:r w:rsidRPr="00336CBE">
        <w:rPr>
          <w:rFonts w:cs="Huawei Sans"/>
        </w:rPr>
        <w:t>结果如下：</w:t>
      </w:r>
    </w:p>
    <w:p w14:paraId="74A9ED3E" w14:textId="77777777" w:rsidR="004237DC" w:rsidRPr="00336CBE" w:rsidRDefault="004237DC" w:rsidP="006A0A2D">
      <w:pPr>
        <w:pStyle w:val="affffc"/>
      </w:pPr>
      <w:r w:rsidRPr="00336CBE">
        <w:t># c_id, c_name, c_id_card</w:t>
      </w:r>
    </w:p>
    <w:p w14:paraId="35FF4887" w14:textId="77777777" w:rsidR="004237DC" w:rsidRPr="00336CBE" w:rsidRDefault="004237DC" w:rsidP="006A0A2D">
      <w:pPr>
        <w:pStyle w:val="affffc"/>
      </w:pPr>
      <w:r w:rsidRPr="00336CBE">
        <w:t xml:space="preserve">1, </w:t>
      </w:r>
      <w:r w:rsidRPr="00336CBE">
        <w:t>张一</w:t>
      </w:r>
      <w:r w:rsidRPr="00336CBE">
        <w:t>, 340211199301010001</w:t>
      </w:r>
    </w:p>
    <w:p w14:paraId="1D8E3731" w14:textId="77777777" w:rsidR="004237DC" w:rsidRPr="00336CBE" w:rsidRDefault="004237DC" w:rsidP="006A0A2D">
      <w:pPr>
        <w:pStyle w:val="affffc"/>
      </w:pPr>
      <w:r w:rsidRPr="00336CBE">
        <w:t xml:space="preserve">3, </w:t>
      </w:r>
      <w:r w:rsidRPr="00336CBE">
        <w:t>张三</w:t>
      </w:r>
      <w:r w:rsidRPr="00336CBE">
        <w:t>, 340211199301010003</w:t>
      </w:r>
    </w:p>
    <w:p w14:paraId="73E80599" w14:textId="77777777" w:rsidR="004237DC" w:rsidRPr="00336CBE" w:rsidRDefault="004237DC" w:rsidP="006A0A2D">
      <w:pPr>
        <w:pStyle w:val="affffc"/>
      </w:pPr>
      <w:r w:rsidRPr="00336CBE">
        <w:t xml:space="preserve">5, </w:t>
      </w:r>
      <w:r w:rsidRPr="00336CBE">
        <w:t>张五</w:t>
      </w:r>
      <w:r w:rsidRPr="00336CBE">
        <w:t>, 340211199301010005</w:t>
      </w:r>
    </w:p>
    <w:p w14:paraId="272BC4A1" w14:textId="77777777" w:rsidR="004237DC" w:rsidRPr="00336CBE" w:rsidRDefault="004237DC" w:rsidP="006A0A2D">
      <w:pPr>
        <w:pStyle w:val="affffc"/>
      </w:pPr>
      <w:r w:rsidRPr="00336CBE">
        <w:t xml:space="preserve">7, </w:t>
      </w:r>
      <w:r w:rsidRPr="00336CBE">
        <w:t>张七</w:t>
      </w:r>
      <w:r w:rsidRPr="00336CBE">
        <w:t>, 340211199301010007</w:t>
      </w:r>
    </w:p>
    <w:p w14:paraId="55232CAE" w14:textId="77777777" w:rsidR="004237DC" w:rsidRPr="00336CBE" w:rsidRDefault="004237DC" w:rsidP="006A0A2D">
      <w:pPr>
        <w:pStyle w:val="affffc"/>
      </w:pPr>
      <w:r w:rsidRPr="00336CBE">
        <w:t xml:space="preserve">9, </w:t>
      </w:r>
      <w:r w:rsidRPr="00336CBE">
        <w:t>张九</w:t>
      </w:r>
      <w:r w:rsidRPr="00336CBE">
        <w:t>, 340211199301010009</w:t>
      </w:r>
    </w:p>
    <w:p w14:paraId="4175E108" w14:textId="77777777" w:rsidR="004237DC" w:rsidRPr="00336CBE" w:rsidRDefault="004237DC" w:rsidP="006A0A2D">
      <w:pPr>
        <w:pStyle w:val="affffc"/>
      </w:pPr>
      <w:r w:rsidRPr="00336CBE">
        <w:t xml:space="preserve">10, </w:t>
      </w:r>
      <w:r w:rsidRPr="00336CBE">
        <w:t>李一</w:t>
      </w:r>
      <w:r w:rsidRPr="00336CBE">
        <w:t>, 340211199301010010</w:t>
      </w:r>
    </w:p>
    <w:p w14:paraId="6246D73B" w14:textId="77777777" w:rsidR="004237DC" w:rsidRPr="00336CBE" w:rsidRDefault="004237DC" w:rsidP="006A0A2D">
      <w:pPr>
        <w:pStyle w:val="affffc"/>
      </w:pPr>
      <w:r w:rsidRPr="00336CBE">
        <w:t xml:space="preserve">12, </w:t>
      </w:r>
      <w:r w:rsidRPr="00336CBE">
        <w:t>李三</w:t>
      </w:r>
      <w:r w:rsidRPr="00336CBE">
        <w:t>, 340211199301010012</w:t>
      </w:r>
    </w:p>
    <w:p w14:paraId="52BBDEC7" w14:textId="77777777" w:rsidR="004237DC" w:rsidRPr="00336CBE" w:rsidRDefault="004237DC" w:rsidP="006A0A2D">
      <w:pPr>
        <w:pStyle w:val="affffc"/>
      </w:pPr>
      <w:r w:rsidRPr="00336CBE">
        <w:t xml:space="preserve">14, </w:t>
      </w:r>
      <w:r w:rsidRPr="00336CBE">
        <w:t>李五</w:t>
      </w:r>
      <w:r w:rsidRPr="00336CBE">
        <w:t>, 340211199301010014</w:t>
      </w:r>
    </w:p>
    <w:p w14:paraId="0C5E6B29" w14:textId="77777777" w:rsidR="004237DC" w:rsidRPr="00336CBE" w:rsidRDefault="004237DC" w:rsidP="006A0A2D">
      <w:pPr>
        <w:pStyle w:val="affffc"/>
      </w:pPr>
      <w:r w:rsidRPr="00336CBE">
        <w:t xml:space="preserve">16, </w:t>
      </w:r>
      <w:r w:rsidRPr="00336CBE">
        <w:t>李七</w:t>
      </w:r>
      <w:r w:rsidRPr="00336CBE">
        <w:t>, 340211199301010016</w:t>
      </w:r>
    </w:p>
    <w:p w14:paraId="1D41C8D5" w14:textId="77777777" w:rsidR="004237DC" w:rsidRPr="00336CBE" w:rsidRDefault="004237DC" w:rsidP="006A0A2D">
      <w:pPr>
        <w:pStyle w:val="affffc"/>
      </w:pPr>
      <w:r w:rsidRPr="00336CBE">
        <w:t xml:space="preserve">18, </w:t>
      </w:r>
      <w:r w:rsidRPr="00336CBE">
        <w:t>李九</w:t>
      </w:r>
      <w:r w:rsidRPr="00336CBE">
        <w:t>, 340211199301010018</w:t>
      </w:r>
    </w:p>
    <w:p w14:paraId="7FC24B0C" w14:textId="3D132684" w:rsidR="004237DC" w:rsidRPr="00336CBE" w:rsidRDefault="004237DC" w:rsidP="006A0A2D">
      <w:pPr>
        <w:pStyle w:val="30"/>
      </w:pPr>
      <w:r w:rsidRPr="00336CBE">
        <w:t>删除视图</w:t>
      </w:r>
      <w:r w:rsidR="0089008A">
        <w:t>。</w:t>
      </w:r>
    </w:p>
    <w:p w14:paraId="5BC609FD" w14:textId="77777777" w:rsidR="004237DC" w:rsidRPr="00336CBE" w:rsidRDefault="004237DC" w:rsidP="004237DC">
      <w:pPr>
        <w:pStyle w:val="1e"/>
        <w:rPr>
          <w:rFonts w:cs="Huawei Sans"/>
        </w:rPr>
      </w:pPr>
      <w:r w:rsidRPr="00336CBE">
        <w:rPr>
          <w:rFonts w:cs="Huawei Sans"/>
        </w:rPr>
        <w:t>将</w:t>
      </w:r>
      <w:r w:rsidRPr="00336CBE">
        <w:rPr>
          <w:rFonts w:cs="Huawei Sans"/>
        </w:rPr>
        <w:t>v_client</w:t>
      </w:r>
      <w:r w:rsidRPr="00336CBE">
        <w:rPr>
          <w:rFonts w:cs="Huawei Sans"/>
        </w:rPr>
        <w:t>视图删除，删除视图不影响基表。</w:t>
      </w:r>
    </w:p>
    <w:p w14:paraId="577A07D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VIEW v_client;</w:t>
      </w:r>
    </w:p>
    <w:p w14:paraId="7F8C00F8" w14:textId="77777777" w:rsidR="004237DC" w:rsidRPr="00336CBE" w:rsidRDefault="004237DC" w:rsidP="00DA5283">
      <w:pPr>
        <w:pStyle w:val="3"/>
        <w:numPr>
          <w:ilvl w:val="2"/>
          <w:numId w:val="4"/>
        </w:numPr>
        <w:rPr>
          <w:rFonts w:cs="Huawei Sans"/>
        </w:rPr>
      </w:pPr>
      <w:bookmarkStart w:id="74" w:name="_Toc48143498"/>
      <w:bookmarkStart w:id="75" w:name="_Toc51336553"/>
      <w:r w:rsidRPr="00336CBE">
        <w:rPr>
          <w:rFonts w:cs="Huawei Sans"/>
        </w:rPr>
        <w:t>索引</w:t>
      </w:r>
      <w:bookmarkEnd w:id="74"/>
      <w:bookmarkEnd w:id="75"/>
    </w:p>
    <w:p w14:paraId="390E34F0" w14:textId="22B9689A" w:rsidR="004237DC" w:rsidRPr="00336CBE" w:rsidRDefault="004237DC" w:rsidP="006A0A2D">
      <w:pPr>
        <w:pStyle w:val="30"/>
      </w:pPr>
      <w:r w:rsidRPr="00336CBE">
        <w:t>创建索引</w:t>
      </w:r>
      <w:r w:rsidR="0089008A">
        <w:t>。</w:t>
      </w:r>
    </w:p>
    <w:p w14:paraId="7111A4FD" w14:textId="77777777" w:rsidR="004237DC" w:rsidRPr="00336CBE" w:rsidRDefault="004237DC" w:rsidP="00DA5283">
      <w:pPr>
        <w:pStyle w:val="renwu"/>
        <w:numPr>
          <w:ilvl w:val="0"/>
          <w:numId w:val="6"/>
        </w:numPr>
        <w:ind w:left="1446"/>
        <w:rPr>
          <w:rFonts w:cs="Huawei Sans"/>
        </w:rPr>
      </w:pPr>
      <w:r w:rsidRPr="00336CBE">
        <w:rPr>
          <w:rFonts w:cs="Huawei Sans"/>
        </w:rPr>
        <w:t>在普通表</w:t>
      </w:r>
      <w:r w:rsidRPr="00336CBE">
        <w:rPr>
          <w:rFonts w:cs="Huawei Sans"/>
        </w:rPr>
        <w:t>property</w:t>
      </w:r>
      <w:r w:rsidRPr="00336CBE">
        <w:rPr>
          <w:rFonts w:cs="Huawei Sans"/>
        </w:rPr>
        <w:t>上创建索引</w:t>
      </w:r>
    </w:p>
    <w:p w14:paraId="4CF37AE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INDEX idx_property ON property(pro_c_id DESC,pro_income,pro_purchase_time);</w:t>
      </w:r>
    </w:p>
    <w:p w14:paraId="33BE55C5" w14:textId="77777777" w:rsidR="004237DC" w:rsidRPr="00336CBE" w:rsidRDefault="004237DC" w:rsidP="004237DC">
      <w:pPr>
        <w:pStyle w:val="1e"/>
        <w:rPr>
          <w:rFonts w:cs="Huawei Sans"/>
        </w:rPr>
      </w:pPr>
      <w:r w:rsidRPr="00336CBE">
        <w:rPr>
          <w:rFonts w:cs="Huawei Sans"/>
        </w:rPr>
        <w:t>结果如下：</w:t>
      </w:r>
    </w:p>
    <w:p w14:paraId="27ED3159" w14:textId="77777777" w:rsidR="004237DC" w:rsidRPr="00336CBE" w:rsidRDefault="004237DC" w:rsidP="006A0A2D">
      <w:pPr>
        <w:pStyle w:val="affffc"/>
      </w:pPr>
      <w:r w:rsidRPr="00336CBE">
        <w:t>0 row(s) affected Records: 0  Duplicates: 0  Warnings: 0</w:t>
      </w:r>
    </w:p>
    <w:p w14:paraId="518AE172" w14:textId="3DEE9CD5" w:rsidR="004237DC" w:rsidRPr="00336CBE" w:rsidRDefault="004237DC" w:rsidP="006A0A2D">
      <w:pPr>
        <w:pStyle w:val="30"/>
      </w:pPr>
      <w:r w:rsidRPr="00336CBE">
        <w:t>重命名索引</w:t>
      </w:r>
      <w:r w:rsidR="0089008A">
        <w:t>。</w:t>
      </w:r>
    </w:p>
    <w:p w14:paraId="57F7C281" w14:textId="77777777" w:rsidR="004237DC" w:rsidRPr="00336CBE" w:rsidRDefault="004237DC" w:rsidP="00DA5283">
      <w:pPr>
        <w:pStyle w:val="renwu"/>
        <w:numPr>
          <w:ilvl w:val="0"/>
          <w:numId w:val="6"/>
        </w:numPr>
        <w:ind w:left="1446"/>
        <w:rPr>
          <w:rFonts w:cs="Huawei Sans"/>
        </w:rPr>
      </w:pPr>
      <w:r w:rsidRPr="00336CBE">
        <w:rPr>
          <w:rFonts w:cs="Huawei Sans"/>
        </w:rPr>
        <w:t>在普通表</w:t>
      </w:r>
      <w:r w:rsidRPr="00336CBE">
        <w:rPr>
          <w:rFonts w:cs="Huawei Sans"/>
        </w:rPr>
        <w:t>property</w:t>
      </w:r>
      <w:r w:rsidRPr="00336CBE">
        <w:rPr>
          <w:rFonts w:cs="Huawei Sans"/>
        </w:rPr>
        <w:t>上重建及重命名索引</w:t>
      </w:r>
    </w:p>
    <w:p w14:paraId="56EDC4E0" w14:textId="77777777" w:rsidR="004237DC" w:rsidRPr="00336CBE" w:rsidRDefault="004237DC" w:rsidP="004237DC">
      <w:pPr>
        <w:pStyle w:val="1e"/>
        <w:rPr>
          <w:rFonts w:cs="Huawei Sans"/>
        </w:rPr>
      </w:pPr>
      <w:r w:rsidRPr="00336CBE">
        <w:rPr>
          <w:rFonts w:cs="Huawei Sans"/>
        </w:rPr>
        <w:t>重建索引</w:t>
      </w:r>
    </w:p>
    <w:p w14:paraId="7AA6A26F"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DROP INDEX idx_property on property;</w:t>
      </w:r>
    </w:p>
    <w:p w14:paraId="65B26D17"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INDEX idx_property ON property(pro_c_id DESC,pro_income,pro_purchase_time);</w:t>
      </w:r>
    </w:p>
    <w:p w14:paraId="090FF36F" w14:textId="77777777" w:rsidR="004237DC" w:rsidRPr="00336CBE" w:rsidRDefault="004237DC" w:rsidP="004237DC">
      <w:pPr>
        <w:pStyle w:val="1e"/>
        <w:rPr>
          <w:rFonts w:cs="Huawei Sans"/>
        </w:rPr>
      </w:pPr>
      <w:r w:rsidRPr="00336CBE">
        <w:rPr>
          <w:rFonts w:cs="Huawei Sans"/>
        </w:rPr>
        <w:t>重命名索引</w:t>
      </w:r>
    </w:p>
    <w:p w14:paraId="43FAA844"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ALTER TABLE property RENAME INDEX idx_property TO idx_property_temp;</w:t>
      </w:r>
    </w:p>
    <w:p w14:paraId="0216025D" w14:textId="06037CC3" w:rsidR="004237DC" w:rsidRPr="00336CBE" w:rsidRDefault="004237DC" w:rsidP="006A0A2D">
      <w:pPr>
        <w:pStyle w:val="30"/>
      </w:pPr>
      <w:r w:rsidRPr="00336CBE">
        <w:t>删除索引</w:t>
      </w:r>
      <w:r w:rsidR="0089008A">
        <w:t>。</w:t>
      </w:r>
    </w:p>
    <w:p w14:paraId="21654C1B" w14:textId="77777777" w:rsidR="004237DC" w:rsidRPr="00336CBE" w:rsidRDefault="004237DC" w:rsidP="00DA5283">
      <w:pPr>
        <w:pStyle w:val="renwu"/>
        <w:numPr>
          <w:ilvl w:val="0"/>
          <w:numId w:val="6"/>
        </w:numPr>
        <w:ind w:left="1446"/>
        <w:rPr>
          <w:rFonts w:cs="Huawei Sans"/>
        </w:rPr>
      </w:pPr>
      <w:r w:rsidRPr="00336CBE">
        <w:rPr>
          <w:rFonts w:cs="Huawei Sans"/>
        </w:rPr>
        <w:t>删除索引</w:t>
      </w:r>
      <w:r w:rsidRPr="00336CBE">
        <w:rPr>
          <w:rFonts w:cs="Huawei Sans"/>
        </w:rPr>
        <w:t>idx_property_temp</w:t>
      </w:r>
    </w:p>
    <w:p w14:paraId="462562A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lastRenderedPageBreak/>
        <w:t>DROP INDEX idx_property_temp on property;</w:t>
      </w:r>
    </w:p>
    <w:p w14:paraId="23459B86" w14:textId="77777777" w:rsidR="004237DC" w:rsidRPr="00336CBE" w:rsidRDefault="004237DC" w:rsidP="00DA5283">
      <w:pPr>
        <w:pStyle w:val="3"/>
        <w:numPr>
          <w:ilvl w:val="2"/>
          <w:numId w:val="4"/>
        </w:numPr>
        <w:rPr>
          <w:rFonts w:cs="Huawei Sans"/>
        </w:rPr>
      </w:pPr>
      <w:bookmarkStart w:id="76" w:name="_Toc16353974"/>
      <w:bookmarkStart w:id="77" w:name="_Toc19795489"/>
      <w:bookmarkStart w:id="78" w:name="_Toc45098041"/>
      <w:bookmarkStart w:id="79" w:name="_Toc48143499"/>
      <w:bookmarkStart w:id="80" w:name="_Toc51336554"/>
      <w:r w:rsidRPr="00336CBE">
        <w:rPr>
          <w:rFonts w:cs="Huawei Sans"/>
        </w:rPr>
        <w:t>数据的修改和删除</w:t>
      </w:r>
      <w:bookmarkEnd w:id="76"/>
      <w:bookmarkEnd w:id="77"/>
      <w:bookmarkEnd w:id="78"/>
      <w:bookmarkEnd w:id="79"/>
      <w:bookmarkEnd w:id="80"/>
    </w:p>
    <w:p w14:paraId="406C1FC6" w14:textId="4ED5EF19" w:rsidR="004237DC" w:rsidRPr="00336CBE" w:rsidRDefault="004237DC" w:rsidP="006A0A2D">
      <w:pPr>
        <w:pStyle w:val="30"/>
      </w:pPr>
      <w:bookmarkStart w:id="81" w:name="_Toc16353975"/>
      <w:r w:rsidRPr="00336CBE">
        <w:t>修改数据</w:t>
      </w:r>
      <w:bookmarkEnd w:id="81"/>
      <w:r w:rsidR="0089008A">
        <w:t>。</w:t>
      </w:r>
    </w:p>
    <w:p w14:paraId="0F0BBC55" w14:textId="77777777" w:rsidR="004237DC" w:rsidRPr="00336CBE" w:rsidRDefault="004237DC" w:rsidP="00DA5283">
      <w:pPr>
        <w:pStyle w:val="renwu"/>
        <w:numPr>
          <w:ilvl w:val="0"/>
          <w:numId w:val="6"/>
        </w:numPr>
        <w:ind w:left="1446"/>
        <w:rPr>
          <w:rFonts w:cs="Huawei Sans"/>
        </w:rPr>
      </w:pPr>
      <w:r w:rsidRPr="00336CBE">
        <w:rPr>
          <w:rFonts w:cs="Huawei Sans"/>
        </w:rPr>
        <w:t>修改</w:t>
      </w:r>
      <w:r w:rsidRPr="00336CBE">
        <w:rPr>
          <w:rFonts w:cs="Huawei Sans"/>
        </w:rPr>
        <w:t>/</w:t>
      </w:r>
      <w:r w:rsidRPr="00336CBE">
        <w:rPr>
          <w:rFonts w:cs="Huawei Sans"/>
        </w:rPr>
        <w:t>更新银行卡信息表中</w:t>
      </w:r>
      <w:r w:rsidRPr="00336CBE">
        <w:rPr>
          <w:rFonts w:cs="Huawei Sans"/>
        </w:rPr>
        <w:t>b_c_id</w:t>
      </w:r>
      <w:r w:rsidRPr="00336CBE">
        <w:rPr>
          <w:rFonts w:cs="Huawei Sans"/>
        </w:rPr>
        <w:t>小于</w:t>
      </w:r>
      <w:r w:rsidRPr="00336CBE">
        <w:rPr>
          <w:rFonts w:cs="Huawei Sans"/>
        </w:rPr>
        <w:t>10</w:t>
      </w:r>
      <w:r w:rsidRPr="00336CBE">
        <w:rPr>
          <w:rFonts w:cs="Huawei Sans"/>
        </w:rPr>
        <w:t>和客户信息表中</w:t>
      </w:r>
      <w:r w:rsidRPr="00336CBE">
        <w:rPr>
          <w:rFonts w:cs="Huawei Sans"/>
        </w:rPr>
        <w:t>c_id</w:t>
      </w:r>
      <w:r w:rsidRPr="00336CBE">
        <w:rPr>
          <w:rFonts w:cs="Huawei Sans"/>
        </w:rPr>
        <w:t>相同的记录的</w:t>
      </w:r>
      <w:r w:rsidRPr="00336CBE">
        <w:rPr>
          <w:rFonts w:cs="Huawei Sans"/>
        </w:rPr>
        <w:t>b_type</w:t>
      </w:r>
      <w:r w:rsidRPr="00336CBE">
        <w:rPr>
          <w:rFonts w:cs="Huawei Sans"/>
        </w:rPr>
        <w:t>字段。</w:t>
      </w:r>
    </w:p>
    <w:p w14:paraId="5044D4B5" w14:textId="77777777" w:rsidR="004237DC" w:rsidRPr="00336CBE" w:rsidRDefault="004237DC" w:rsidP="004237DC">
      <w:pPr>
        <w:pStyle w:val="1e"/>
        <w:rPr>
          <w:rFonts w:cs="Huawei Sans"/>
        </w:rPr>
      </w:pPr>
      <w:r w:rsidRPr="00336CBE">
        <w:rPr>
          <w:rFonts w:cs="Huawei Sans"/>
        </w:rPr>
        <w:t>查看表数据</w:t>
      </w:r>
    </w:p>
    <w:p w14:paraId="7BA0F6B2"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bank_card where b_c_id&lt;10 ORDER BY b_c_id;</w:t>
      </w:r>
    </w:p>
    <w:p w14:paraId="69250DC9" w14:textId="77777777" w:rsidR="004237DC" w:rsidRPr="00336CBE" w:rsidRDefault="004237DC" w:rsidP="004237DC">
      <w:pPr>
        <w:pStyle w:val="1e"/>
        <w:rPr>
          <w:rFonts w:cs="Huawei Sans"/>
        </w:rPr>
      </w:pPr>
      <w:r w:rsidRPr="00336CBE">
        <w:rPr>
          <w:rFonts w:cs="Huawei Sans"/>
        </w:rPr>
        <w:t>结果如下：</w:t>
      </w:r>
    </w:p>
    <w:p w14:paraId="4D8ED36D" w14:textId="77777777" w:rsidR="004237DC" w:rsidRPr="00336CBE" w:rsidRDefault="004237DC" w:rsidP="006A0A2D">
      <w:pPr>
        <w:pStyle w:val="affffc"/>
      </w:pPr>
      <w:r w:rsidRPr="00336CBE">
        <w:t># b_number, b_type, b_c_id</w:t>
      </w:r>
    </w:p>
    <w:p w14:paraId="7B51DCA7" w14:textId="77777777" w:rsidR="004237DC" w:rsidRPr="00336CBE" w:rsidRDefault="004237DC" w:rsidP="006A0A2D">
      <w:pPr>
        <w:pStyle w:val="affffc"/>
      </w:pPr>
      <w:r w:rsidRPr="00336CBE">
        <w:t xml:space="preserve">6222021302020000001, </w:t>
      </w:r>
      <w:r w:rsidRPr="00336CBE">
        <w:t>信用卡</w:t>
      </w:r>
      <w:r w:rsidRPr="00336CBE">
        <w:t>, 1</w:t>
      </w:r>
    </w:p>
    <w:p w14:paraId="0E8AEDA1" w14:textId="77777777" w:rsidR="004237DC" w:rsidRPr="00336CBE" w:rsidRDefault="004237DC" w:rsidP="006A0A2D">
      <w:pPr>
        <w:pStyle w:val="affffc"/>
      </w:pPr>
      <w:r w:rsidRPr="00336CBE">
        <w:t xml:space="preserve">6222021302020000002, </w:t>
      </w:r>
      <w:r w:rsidRPr="00336CBE">
        <w:t>信用卡</w:t>
      </w:r>
      <w:r w:rsidRPr="00336CBE">
        <w:t>, 3</w:t>
      </w:r>
    </w:p>
    <w:p w14:paraId="02CAEFD1" w14:textId="77777777" w:rsidR="004237DC" w:rsidRPr="00336CBE" w:rsidRDefault="004237DC" w:rsidP="006A0A2D">
      <w:pPr>
        <w:pStyle w:val="affffc"/>
      </w:pPr>
      <w:r w:rsidRPr="00336CBE">
        <w:t xml:space="preserve">6222021302020000016, </w:t>
      </w:r>
      <w:r w:rsidRPr="00336CBE">
        <w:t>储蓄卡</w:t>
      </w:r>
      <w:r w:rsidRPr="00336CBE">
        <w:t>, 3</w:t>
      </w:r>
    </w:p>
    <w:p w14:paraId="3E5ECC7D" w14:textId="77777777" w:rsidR="004237DC" w:rsidRPr="00336CBE" w:rsidRDefault="004237DC" w:rsidP="006A0A2D">
      <w:pPr>
        <w:pStyle w:val="affffc"/>
      </w:pPr>
      <w:r w:rsidRPr="00336CBE">
        <w:t xml:space="preserve">6222021302020000003, </w:t>
      </w:r>
      <w:r w:rsidRPr="00336CBE">
        <w:t>信用卡</w:t>
      </w:r>
      <w:r w:rsidRPr="00336CBE">
        <w:t>, 5</w:t>
      </w:r>
    </w:p>
    <w:p w14:paraId="55D7ADA7" w14:textId="77777777" w:rsidR="004237DC" w:rsidRPr="00336CBE" w:rsidRDefault="004237DC" w:rsidP="006A0A2D">
      <w:pPr>
        <w:pStyle w:val="affffc"/>
      </w:pPr>
      <w:r w:rsidRPr="00336CBE">
        <w:t xml:space="preserve">6222021302020000004, </w:t>
      </w:r>
      <w:r w:rsidRPr="00336CBE">
        <w:t>信用卡</w:t>
      </w:r>
      <w:r w:rsidRPr="00336CBE">
        <w:t>, 7</w:t>
      </w:r>
    </w:p>
    <w:p w14:paraId="4E2DD322" w14:textId="77777777" w:rsidR="004237DC" w:rsidRPr="00336CBE" w:rsidRDefault="004237DC" w:rsidP="006A0A2D">
      <w:pPr>
        <w:pStyle w:val="affffc"/>
      </w:pPr>
      <w:r w:rsidRPr="00336CBE">
        <w:t xml:space="preserve">6222021302020000013, </w:t>
      </w:r>
      <w:r w:rsidRPr="00336CBE">
        <w:t>储蓄卡</w:t>
      </w:r>
      <w:r w:rsidRPr="00336CBE">
        <w:t>, 7</w:t>
      </w:r>
    </w:p>
    <w:p w14:paraId="4F0995AB" w14:textId="77777777" w:rsidR="004237DC" w:rsidRPr="00336CBE" w:rsidRDefault="004237DC" w:rsidP="006A0A2D">
      <w:pPr>
        <w:pStyle w:val="affffc"/>
      </w:pPr>
      <w:r w:rsidRPr="00336CBE">
        <w:t xml:space="preserve">6222021302020000005, </w:t>
      </w:r>
      <w:r w:rsidRPr="00336CBE">
        <w:t>信用卡</w:t>
      </w:r>
      <w:r w:rsidRPr="00336CBE">
        <w:t>, 9</w:t>
      </w:r>
    </w:p>
    <w:p w14:paraId="3DBFA48D" w14:textId="77777777" w:rsidR="004237DC" w:rsidRPr="00336CBE" w:rsidRDefault="004237DC" w:rsidP="004237DC">
      <w:pPr>
        <w:pStyle w:val="1e"/>
        <w:rPr>
          <w:rFonts w:cs="Huawei Sans"/>
        </w:rPr>
      </w:pPr>
      <w:r w:rsidRPr="00336CBE">
        <w:rPr>
          <w:rFonts w:cs="Huawei Sans"/>
        </w:rPr>
        <w:t>开始更新数据：</w:t>
      </w:r>
    </w:p>
    <w:p w14:paraId="7C18907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UPDATE bank_card INNER JOIN client ON bank_card.b_c_id = client.c_id SET bank_card.b_type='</w:t>
      </w:r>
      <w:r w:rsidRPr="00A13A25">
        <w:rPr>
          <w:b/>
          <w:color w:val="C7000B"/>
          <w:shd w:val="pct15" w:color="auto" w:fill="FFFFFF"/>
        </w:rPr>
        <w:t>借记卡</w:t>
      </w:r>
      <w:r w:rsidRPr="00A13A25">
        <w:rPr>
          <w:b/>
          <w:color w:val="C7000B"/>
          <w:shd w:val="pct15" w:color="auto" w:fill="FFFFFF"/>
        </w:rPr>
        <w:t>' where bank_card.b_c_id&lt;10;</w:t>
      </w:r>
    </w:p>
    <w:p w14:paraId="556BC807" w14:textId="77777777" w:rsidR="004237DC" w:rsidRPr="00336CBE" w:rsidRDefault="004237DC" w:rsidP="004237DC">
      <w:pPr>
        <w:pStyle w:val="1e"/>
        <w:rPr>
          <w:rFonts w:cs="Huawei Sans"/>
        </w:rPr>
      </w:pPr>
      <w:r w:rsidRPr="00336CBE">
        <w:rPr>
          <w:rFonts w:cs="Huawei Sans"/>
        </w:rPr>
        <w:t>重新查询数据情况</w:t>
      </w:r>
    </w:p>
    <w:p w14:paraId="22E58C7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bank_card ORDER BY b_c_id;</w:t>
      </w:r>
    </w:p>
    <w:p w14:paraId="5B495AA2" w14:textId="77777777" w:rsidR="004237DC" w:rsidRPr="00336CBE" w:rsidRDefault="004237DC" w:rsidP="004237DC">
      <w:pPr>
        <w:pStyle w:val="1e"/>
        <w:rPr>
          <w:rFonts w:cs="Huawei Sans"/>
        </w:rPr>
      </w:pPr>
      <w:r w:rsidRPr="00336CBE">
        <w:rPr>
          <w:rFonts w:cs="Huawei Sans"/>
        </w:rPr>
        <w:t>结果如下：</w:t>
      </w:r>
    </w:p>
    <w:p w14:paraId="2826F0AA" w14:textId="77777777" w:rsidR="004237DC" w:rsidRPr="00336CBE" w:rsidRDefault="004237DC" w:rsidP="006A0A2D">
      <w:pPr>
        <w:pStyle w:val="affffc"/>
      </w:pPr>
      <w:r w:rsidRPr="00336CBE">
        <w:t># b_number, b_type, b_c_id</w:t>
      </w:r>
    </w:p>
    <w:p w14:paraId="78EB6E3D" w14:textId="77777777" w:rsidR="004237DC" w:rsidRPr="00336CBE" w:rsidRDefault="004237DC" w:rsidP="006A0A2D">
      <w:pPr>
        <w:pStyle w:val="affffc"/>
      </w:pPr>
      <w:r w:rsidRPr="00336CBE">
        <w:t xml:space="preserve">6222021302020000001, </w:t>
      </w:r>
      <w:r w:rsidRPr="00336CBE">
        <w:t>借记卡</w:t>
      </w:r>
      <w:r w:rsidRPr="00336CBE">
        <w:t>, 1</w:t>
      </w:r>
    </w:p>
    <w:p w14:paraId="7AF11B1C" w14:textId="77777777" w:rsidR="004237DC" w:rsidRPr="00336CBE" w:rsidRDefault="004237DC" w:rsidP="006A0A2D">
      <w:pPr>
        <w:pStyle w:val="affffc"/>
      </w:pPr>
      <w:r w:rsidRPr="00336CBE">
        <w:t xml:space="preserve">6222021302020000002, </w:t>
      </w:r>
      <w:r w:rsidRPr="00336CBE">
        <w:t>借记卡</w:t>
      </w:r>
      <w:r w:rsidRPr="00336CBE">
        <w:t>, 3</w:t>
      </w:r>
    </w:p>
    <w:p w14:paraId="0EA9F23E" w14:textId="77777777" w:rsidR="004237DC" w:rsidRPr="00336CBE" w:rsidRDefault="004237DC" w:rsidP="006A0A2D">
      <w:pPr>
        <w:pStyle w:val="affffc"/>
      </w:pPr>
      <w:r w:rsidRPr="00336CBE">
        <w:t xml:space="preserve">6222021302020000016, </w:t>
      </w:r>
      <w:r w:rsidRPr="00336CBE">
        <w:t>借记卡</w:t>
      </w:r>
      <w:r w:rsidRPr="00336CBE">
        <w:t>, 3</w:t>
      </w:r>
    </w:p>
    <w:p w14:paraId="28BEEBBF" w14:textId="77777777" w:rsidR="004237DC" w:rsidRPr="00336CBE" w:rsidRDefault="004237DC" w:rsidP="006A0A2D">
      <w:pPr>
        <w:pStyle w:val="affffc"/>
      </w:pPr>
      <w:r w:rsidRPr="00336CBE">
        <w:t xml:space="preserve">6222021302020000003, </w:t>
      </w:r>
      <w:r w:rsidRPr="00336CBE">
        <w:t>借记卡</w:t>
      </w:r>
      <w:r w:rsidRPr="00336CBE">
        <w:t>, 5</w:t>
      </w:r>
    </w:p>
    <w:p w14:paraId="3F66D335" w14:textId="77777777" w:rsidR="004237DC" w:rsidRPr="00336CBE" w:rsidRDefault="004237DC" w:rsidP="006A0A2D">
      <w:pPr>
        <w:pStyle w:val="affffc"/>
      </w:pPr>
      <w:r w:rsidRPr="00336CBE">
        <w:t xml:space="preserve">6222021302020000004, </w:t>
      </w:r>
      <w:r w:rsidRPr="00336CBE">
        <w:t>借记卡</w:t>
      </w:r>
      <w:r w:rsidRPr="00336CBE">
        <w:t>, 7</w:t>
      </w:r>
    </w:p>
    <w:p w14:paraId="66C16368" w14:textId="77777777" w:rsidR="004237DC" w:rsidRPr="00336CBE" w:rsidRDefault="004237DC" w:rsidP="006A0A2D">
      <w:pPr>
        <w:pStyle w:val="affffc"/>
      </w:pPr>
      <w:r w:rsidRPr="00336CBE">
        <w:t xml:space="preserve">6222021302020000013, </w:t>
      </w:r>
      <w:r w:rsidRPr="00336CBE">
        <w:t>借记卡</w:t>
      </w:r>
      <w:r w:rsidRPr="00336CBE">
        <w:t>, 7</w:t>
      </w:r>
    </w:p>
    <w:p w14:paraId="240F6DBE" w14:textId="77777777" w:rsidR="004237DC" w:rsidRPr="00336CBE" w:rsidRDefault="004237DC" w:rsidP="006A0A2D">
      <w:pPr>
        <w:pStyle w:val="affffc"/>
      </w:pPr>
      <w:r w:rsidRPr="00336CBE">
        <w:t xml:space="preserve">6222021302020000005, </w:t>
      </w:r>
      <w:r w:rsidRPr="00336CBE">
        <w:t>借记卡</w:t>
      </w:r>
      <w:r w:rsidRPr="00336CBE">
        <w:t>, 9</w:t>
      </w:r>
    </w:p>
    <w:p w14:paraId="7EF1C725" w14:textId="77777777" w:rsidR="004237DC" w:rsidRPr="00336CBE" w:rsidRDefault="004237DC" w:rsidP="006A0A2D">
      <w:pPr>
        <w:pStyle w:val="affffc"/>
      </w:pPr>
      <w:r w:rsidRPr="00336CBE">
        <w:t xml:space="preserve">6222021302020000006, </w:t>
      </w:r>
      <w:r w:rsidRPr="00336CBE">
        <w:t>信用卡</w:t>
      </w:r>
      <w:r w:rsidRPr="00336CBE">
        <w:t>, 10</w:t>
      </w:r>
    </w:p>
    <w:p w14:paraId="1C71CE54" w14:textId="77777777" w:rsidR="004237DC" w:rsidRPr="00336CBE" w:rsidRDefault="004237DC" w:rsidP="006A0A2D">
      <w:pPr>
        <w:pStyle w:val="affffc"/>
      </w:pPr>
      <w:r w:rsidRPr="00336CBE">
        <w:t xml:space="preserve">6222021302020000007, </w:t>
      </w:r>
      <w:r w:rsidRPr="00336CBE">
        <w:t>信用卡</w:t>
      </w:r>
      <w:r w:rsidRPr="00336CBE">
        <w:t>, 12</w:t>
      </w:r>
    </w:p>
    <w:p w14:paraId="550537F8" w14:textId="77777777" w:rsidR="004237DC" w:rsidRPr="00336CBE" w:rsidRDefault="004237DC" w:rsidP="006A0A2D">
      <w:pPr>
        <w:pStyle w:val="affffc"/>
      </w:pPr>
      <w:r w:rsidRPr="00336CBE">
        <w:t xml:space="preserve">6222021302020000019, </w:t>
      </w:r>
      <w:r w:rsidRPr="00336CBE">
        <w:t>储蓄卡</w:t>
      </w:r>
      <w:r w:rsidRPr="00336CBE">
        <w:t>, 12</w:t>
      </w:r>
    </w:p>
    <w:p w14:paraId="4440FB90" w14:textId="77777777" w:rsidR="004237DC" w:rsidRPr="00336CBE" w:rsidRDefault="004237DC" w:rsidP="006A0A2D">
      <w:pPr>
        <w:pStyle w:val="affffc"/>
      </w:pPr>
      <w:r w:rsidRPr="00336CBE">
        <w:t xml:space="preserve">6222021302020000008, </w:t>
      </w:r>
      <w:r w:rsidRPr="00336CBE">
        <w:t>信用卡</w:t>
      </w:r>
      <w:r w:rsidRPr="00336CBE">
        <w:t>, 14</w:t>
      </w:r>
    </w:p>
    <w:p w14:paraId="0BFF8E52" w14:textId="77777777" w:rsidR="004237DC" w:rsidRPr="00336CBE" w:rsidRDefault="004237DC" w:rsidP="006A0A2D">
      <w:pPr>
        <w:pStyle w:val="affffc"/>
      </w:pPr>
      <w:r w:rsidRPr="00336CBE">
        <w:t xml:space="preserve">6222021302020000009, </w:t>
      </w:r>
      <w:r w:rsidRPr="00336CBE">
        <w:t>信用卡</w:t>
      </w:r>
      <w:r w:rsidRPr="00336CBE">
        <w:t>, 16</w:t>
      </w:r>
    </w:p>
    <w:p w14:paraId="66038C72" w14:textId="77777777" w:rsidR="004237DC" w:rsidRPr="00336CBE" w:rsidRDefault="004237DC" w:rsidP="006A0A2D">
      <w:pPr>
        <w:pStyle w:val="affffc"/>
      </w:pPr>
      <w:r w:rsidRPr="00336CBE">
        <w:t xml:space="preserve">6222021302020000010, </w:t>
      </w:r>
      <w:r w:rsidRPr="00336CBE">
        <w:t>信用卡</w:t>
      </w:r>
      <w:r w:rsidRPr="00336CBE">
        <w:t>, 18</w:t>
      </w:r>
    </w:p>
    <w:p w14:paraId="312FD525" w14:textId="77777777" w:rsidR="004237DC" w:rsidRPr="00336CBE" w:rsidRDefault="004237DC" w:rsidP="006A0A2D">
      <w:pPr>
        <w:pStyle w:val="affffc"/>
      </w:pPr>
      <w:r w:rsidRPr="00336CBE">
        <w:t xml:space="preserve">6222021302020000011, </w:t>
      </w:r>
      <w:r w:rsidRPr="00336CBE">
        <w:t>储蓄卡</w:t>
      </w:r>
      <w:r w:rsidRPr="00336CBE">
        <w:t>, 19</w:t>
      </w:r>
    </w:p>
    <w:p w14:paraId="1310BD38" w14:textId="77777777" w:rsidR="004237DC" w:rsidRPr="00336CBE" w:rsidRDefault="004237DC" w:rsidP="006A0A2D">
      <w:pPr>
        <w:pStyle w:val="affffc"/>
      </w:pPr>
      <w:r w:rsidRPr="00336CBE">
        <w:t xml:space="preserve">6222021302020000012, </w:t>
      </w:r>
      <w:r w:rsidRPr="00336CBE">
        <w:t>储蓄卡</w:t>
      </w:r>
      <w:r w:rsidRPr="00336CBE">
        <w:t>, 21</w:t>
      </w:r>
    </w:p>
    <w:p w14:paraId="0437B97B" w14:textId="77777777" w:rsidR="004237DC" w:rsidRPr="00336CBE" w:rsidRDefault="004237DC" w:rsidP="006A0A2D">
      <w:pPr>
        <w:pStyle w:val="affffc"/>
      </w:pPr>
      <w:r w:rsidRPr="00336CBE">
        <w:lastRenderedPageBreak/>
        <w:t xml:space="preserve">6222021302020000014, </w:t>
      </w:r>
      <w:r w:rsidRPr="00336CBE">
        <w:t>储蓄卡</w:t>
      </w:r>
      <w:r w:rsidRPr="00336CBE">
        <w:t>, 23</w:t>
      </w:r>
    </w:p>
    <w:p w14:paraId="68D356A2" w14:textId="77777777" w:rsidR="004237DC" w:rsidRPr="00336CBE" w:rsidRDefault="004237DC" w:rsidP="006A0A2D">
      <w:pPr>
        <w:pStyle w:val="affffc"/>
      </w:pPr>
      <w:r w:rsidRPr="00336CBE">
        <w:t xml:space="preserve">6222021302020000015, </w:t>
      </w:r>
      <w:r w:rsidRPr="00336CBE">
        <w:t>储蓄卡</w:t>
      </w:r>
      <w:r w:rsidRPr="00336CBE">
        <w:t>, 24</w:t>
      </w:r>
    </w:p>
    <w:p w14:paraId="0EAF727A" w14:textId="77777777" w:rsidR="004237DC" w:rsidRPr="00336CBE" w:rsidRDefault="004237DC" w:rsidP="006A0A2D">
      <w:pPr>
        <w:pStyle w:val="affffc"/>
      </w:pPr>
      <w:r w:rsidRPr="00336CBE">
        <w:t xml:space="preserve">6222021302020000017, </w:t>
      </w:r>
      <w:r w:rsidRPr="00336CBE">
        <w:t>储蓄卡</w:t>
      </w:r>
      <w:r w:rsidRPr="00336CBE">
        <w:t>, 26</w:t>
      </w:r>
    </w:p>
    <w:p w14:paraId="7BC75BD4" w14:textId="77777777" w:rsidR="004237DC" w:rsidRPr="00336CBE" w:rsidRDefault="004237DC" w:rsidP="006A0A2D">
      <w:pPr>
        <w:pStyle w:val="affffc"/>
      </w:pPr>
      <w:r w:rsidRPr="00336CBE">
        <w:t xml:space="preserve">6222021302020000018, </w:t>
      </w:r>
      <w:r w:rsidRPr="00336CBE">
        <w:t>储蓄卡</w:t>
      </w:r>
      <w:r w:rsidRPr="00336CBE">
        <w:t>, 27</w:t>
      </w:r>
    </w:p>
    <w:p w14:paraId="2A1AC5FC" w14:textId="77777777" w:rsidR="004237DC" w:rsidRPr="00336CBE" w:rsidRDefault="004237DC" w:rsidP="006A0A2D">
      <w:pPr>
        <w:pStyle w:val="affffc"/>
      </w:pPr>
      <w:r w:rsidRPr="00336CBE">
        <w:t xml:space="preserve">6222021302020000020, </w:t>
      </w:r>
      <w:r w:rsidRPr="00336CBE">
        <w:t>储蓄卡</w:t>
      </w:r>
      <w:r w:rsidRPr="00336CBE">
        <w:t>, 29</w:t>
      </w:r>
    </w:p>
    <w:p w14:paraId="602A12A9" w14:textId="00427D02" w:rsidR="004237DC" w:rsidRPr="00336CBE" w:rsidRDefault="004237DC" w:rsidP="006A0A2D">
      <w:pPr>
        <w:pStyle w:val="30"/>
      </w:pPr>
      <w:bookmarkStart w:id="82" w:name="_Toc16353976"/>
      <w:r w:rsidRPr="00336CBE">
        <w:t>删除指定数据</w:t>
      </w:r>
      <w:bookmarkEnd w:id="82"/>
      <w:r w:rsidR="0089008A">
        <w:t>。</w:t>
      </w:r>
    </w:p>
    <w:p w14:paraId="491ACD7D" w14:textId="77777777" w:rsidR="004237DC" w:rsidRPr="00336CBE" w:rsidRDefault="004237DC" w:rsidP="00DA5283">
      <w:pPr>
        <w:pStyle w:val="renwu"/>
        <w:numPr>
          <w:ilvl w:val="0"/>
          <w:numId w:val="6"/>
        </w:numPr>
        <w:ind w:left="1446"/>
        <w:rPr>
          <w:rFonts w:cs="Huawei Sans"/>
        </w:rPr>
      </w:pPr>
      <w:r w:rsidRPr="00336CBE">
        <w:rPr>
          <w:rFonts w:cs="Huawei Sans"/>
        </w:rPr>
        <w:t>删除基金信息表中编号小于</w:t>
      </w:r>
      <w:r w:rsidRPr="00336CBE">
        <w:rPr>
          <w:rFonts w:cs="Huawei Sans"/>
        </w:rPr>
        <w:t>3</w:t>
      </w:r>
      <w:r w:rsidRPr="00336CBE">
        <w:rPr>
          <w:rFonts w:cs="Huawei Sans"/>
        </w:rPr>
        <w:t>的行。</w:t>
      </w:r>
    </w:p>
    <w:p w14:paraId="244A0410" w14:textId="77777777" w:rsidR="004237DC" w:rsidRPr="00336CBE" w:rsidRDefault="004237DC" w:rsidP="004237DC">
      <w:pPr>
        <w:pStyle w:val="1e"/>
        <w:rPr>
          <w:rFonts w:cs="Huawei Sans"/>
        </w:rPr>
      </w:pPr>
      <w:r w:rsidRPr="00336CBE">
        <w:rPr>
          <w:rFonts w:cs="Huawei Sans"/>
        </w:rPr>
        <w:t>删除前查询结果</w:t>
      </w:r>
    </w:p>
    <w:p w14:paraId="468A9083"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fund;</w:t>
      </w:r>
    </w:p>
    <w:p w14:paraId="4CD6BBFE" w14:textId="77777777" w:rsidR="004237DC" w:rsidRPr="00336CBE" w:rsidRDefault="004237DC" w:rsidP="004237DC">
      <w:pPr>
        <w:pStyle w:val="1e"/>
        <w:rPr>
          <w:rFonts w:cs="Huawei Sans"/>
        </w:rPr>
      </w:pPr>
      <w:r w:rsidRPr="00336CBE">
        <w:rPr>
          <w:rFonts w:cs="Huawei Sans"/>
        </w:rPr>
        <w:t>结果如下：</w:t>
      </w:r>
    </w:p>
    <w:p w14:paraId="64F6E746" w14:textId="77777777" w:rsidR="004237DC" w:rsidRPr="00336CBE" w:rsidRDefault="004237DC" w:rsidP="006A0A2D">
      <w:pPr>
        <w:pStyle w:val="affffc"/>
      </w:pPr>
      <w:r w:rsidRPr="00336CBE">
        <w:t># f_name, f_id, f_type, f_amount, risk_level, f_manager</w:t>
      </w:r>
    </w:p>
    <w:p w14:paraId="6F1346C3" w14:textId="77777777" w:rsidR="004237DC" w:rsidRPr="00336CBE" w:rsidRDefault="004237DC" w:rsidP="006A0A2D">
      <w:pPr>
        <w:pStyle w:val="affffc"/>
      </w:pPr>
      <w:r w:rsidRPr="00336CBE">
        <w:t>股票</w:t>
      </w:r>
      <w:r w:rsidRPr="00336CBE">
        <w:t xml:space="preserve">, 1, </w:t>
      </w:r>
      <w:r w:rsidRPr="00336CBE">
        <w:t>股票型</w:t>
      </w:r>
      <w:r w:rsidRPr="00336CBE">
        <w:t xml:space="preserve">, 10000, </w:t>
      </w:r>
      <w:r w:rsidRPr="00336CBE">
        <w:t>高</w:t>
      </w:r>
      <w:r w:rsidRPr="00336CBE">
        <w:t>, 1</w:t>
      </w:r>
    </w:p>
    <w:p w14:paraId="518E9AFA" w14:textId="77777777" w:rsidR="004237DC" w:rsidRPr="00336CBE" w:rsidRDefault="004237DC" w:rsidP="006A0A2D">
      <w:pPr>
        <w:pStyle w:val="affffc"/>
      </w:pPr>
      <w:r w:rsidRPr="00336CBE">
        <w:t>投资</w:t>
      </w:r>
      <w:r w:rsidRPr="00336CBE">
        <w:t xml:space="preserve">, 2, </w:t>
      </w:r>
      <w:r w:rsidRPr="00336CBE">
        <w:t>债券型</w:t>
      </w:r>
      <w:r w:rsidRPr="00336CBE">
        <w:t xml:space="preserve">, 10000, </w:t>
      </w:r>
      <w:r w:rsidRPr="00336CBE">
        <w:t>中</w:t>
      </w:r>
      <w:r w:rsidRPr="00336CBE">
        <w:t>, 2</w:t>
      </w:r>
    </w:p>
    <w:p w14:paraId="66DC57A3" w14:textId="77777777" w:rsidR="004237DC" w:rsidRPr="00336CBE" w:rsidRDefault="004237DC" w:rsidP="006A0A2D">
      <w:pPr>
        <w:pStyle w:val="affffc"/>
      </w:pPr>
      <w:r w:rsidRPr="00336CBE">
        <w:t>国债</w:t>
      </w:r>
      <w:r w:rsidRPr="00336CBE">
        <w:t xml:space="preserve">, 3, </w:t>
      </w:r>
      <w:r w:rsidRPr="00336CBE">
        <w:t>货币型</w:t>
      </w:r>
      <w:r w:rsidRPr="00336CBE">
        <w:t xml:space="preserve">, 10000, </w:t>
      </w:r>
      <w:r w:rsidRPr="00336CBE">
        <w:t>低</w:t>
      </w:r>
      <w:r w:rsidRPr="00336CBE">
        <w:t>, 3</w:t>
      </w:r>
    </w:p>
    <w:p w14:paraId="2E1AFADB" w14:textId="77777777" w:rsidR="004237DC" w:rsidRPr="00336CBE" w:rsidRDefault="004237DC" w:rsidP="006A0A2D">
      <w:pPr>
        <w:pStyle w:val="affffc"/>
      </w:pPr>
      <w:r w:rsidRPr="00336CBE">
        <w:t>沪深</w:t>
      </w:r>
      <w:r w:rsidRPr="00336CBE">
        <w:t>300</w:t>
      </w:r>
      <w:r w:rsidRPr="00336CBE">
        <w:t>指数</w:t>
      </w:r>
      <w:r w:rsidRPr="00336CBE">
        <w:t xml:space="preserve">, 4, </w:t>
      </w:r>
      <w:r w:rsidRPr="00336CBE">
        <w:t>指数型</w:t>
      </w:r>
      <w:r w:rsidRPr="00336CBE">
        <w:t xml:space="preserve">, 10000, </w:t>
      </w:r>
      <w:r w:rsidRPr="00336CBE">
        <w:t>中</w:t>
      </w:r>
      <w:r w:rsidRPr="00336CBE">
        <w:t>, 4</w:t>
      </w:r>
    </w:p>
    <w:p w14:paraId="5C1679F3" w14:textId="77777777" w:rsidR="004237DC" w:rsidRPr="00336CBE" w:rsidRDefault="004237DC" w:rsidP="004237DC">
      <w:pPr>
        <w:pStyle w:val="1e"/>
        <w:rPr>
          <w:rFonts w:cs="Huawei Sans"/>
        </w:rPr>
      </w:pPr>
      <w:r w:rsidRPr="00336CBE">
        <w:rPr>
          <w:rFonts w:cs="Huawei Sans"/>
        </w:rPr>
        <w:t>开始删除数据：</w:t>
      </w:r>
    </w:p>
    <w:p w14:paraId="655149AC"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DELETE FROM fund WHERE f_id&lt;3;</w:t>
      </w:r>
    </w:p>
    <w:p w14:paraId="7A8448FC" w14:textId="77777777" w:rsidR="004237DC" w:rsidRPr="00336CBE" w:rsidRDefault="004237DC" w:rsidP="004237DC">
      <w:pPr>
        <w:pStyle w:val="1e"/>
        <w:rPr>
          <w:rFonts w:cs="Huawei Sans"/>
        </w:rPr>
      </w:pPr>
      <w:r w:rsidRPr="00336CBE">
        <w:rPr>
          <w:rFonts w:cs="Huawei Sans"/>
        </w:rPr>
        <w:t>查询删除结果</w:t>
      </w:r>
    </w:p>
    <w:p w14:paraId="3FF0F54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fund;</w:t>
      </w:r>
    </w:p>
    <w:p w14:paraId="19FE0626" w14:textId="77777777" w:rsidR="004237DC" w:rsidRPr="00336CBE" w:rsidRDefault="004237DC" w:rsidP="004237DC">
      <w:pPr>
        <w:pStyle w:val="1e"/>
        <w:rPr>
          <w:rFonts w:cs="Huawei Sans"/>
        </w:rPr>
      </w:pPr>
      <w:r w:rsidRPr="00336CBE">
        <w:rPr>
          <w:rFonts w:cs="Huawei Sans"/>
        </w:rPr>
        <w:t>结果如下：</w:t>
      </w:r>
    </w:p>
    <w:p w14:paraId="413EAE7B" w14:textId="77777777" w:rsidR="004237DC" w:rsidRPr="00336CBE" w:rsidRDefault="004237DC" w:rsidP="006A0A2D">
      <w:pPr>
        <w:pStyle w:val="affffc"/>
      </w:pPr>
      <w:r w:rsidRPr="00336CBE">
        <w:t># f_name, f_id, f_type, f_amount, risk_level, f_manager</w:t>
      </w:r>
    </w:p>
    <w:p w14:paraId="1CB873E3" w14:textId="77777777" w:rsidR="004237DC" w:rsidRPr="00336CBE" w:rsidRDefault="004237DC" w:rsidP="006A0A2D">
      <w:pPr>
        <w:pStyle w:val="affffc"/>
      </w:pPr>
      <w:r w:rsidRPr="00336CBE">
        <w:t>国债</w:t>
      </w:r>
      <w:r w:rsidRPr="00336CBE">
        <w:t xml:space="preserve">, 3, </w:t>
      </w:r>
      <w:r w:rsidRPr="00336CBE">
        <w:t>货币型</w:t>
      </w:r>
      <w:r w:rsidRPr="00336CBE">
        <w:t xml:space="preserve">, 10000, </w:t>
      </w:r>
      <w:r w:rsidRPr="00336CBE">
        <w:t>低</w:t>
      </w:r>
      <w:r w:rsidRPr="00336CBE">
        <w:t>, 3</w:t>
      </w:r>
    </w:p>
    <w:p w14:paraId="6B427EB7" w14:textId="77777777" w:rsidR="004237DC" w:rsidRPr="00336CBE" w:rsidRDefault="004237DC" w:rsidP="006A0A2D">
      <w:pPr>
        <w:pStyle w:val="affffc"/>
      </w:pPr>
      <w:r w:rsidRPr="00336CBE">
        <w:t>沪深</w:t>
      </w:r>
      <w:r w:rsidRPr="00336CBE">
        <w:t>300</w:t>
      </w:r>
      <w:r w:rsidRPr="00336CBE">
        <w:t>指数</w:t>
      </w:r>
      <w:r w:rsidRPr="00336CBE">
        <w:t xml:space="preserve">, 4, </w:t>
      </w:r>
      <w:r w:rsidRPr="00336CBE">
        <w:t>指数型</w:t>
      </w:r>
      <w:r w:rsidRPr="00336CBE">
        <w:t xml:space="preserve">, 10000, </w:t>
      </w:r>
      <w:r w:rsidRPr="00336CBE">
        <w:t>中</w:t>
      </w:r>
      <w:r w:rsidRPr="00336CBE">
        <w:t>, 4</w:t>
      </w:r>
    </w:p>
    <w:p w14:paraId="7104159C" w14:textId="77777777" w:rsidR="004237DC" w:rsidRPr="00336CBE" w:rsidRDefault="004237DC" w:rsidP="00DA5283">
      <w:pPr>
        <w:pStyle w:val="3"/>
        <w:numPr>
          <w:ilvl w:val="2"/>
          <w:numId w:val="4"/>
        </w:numPr>
        <w:rPr>
          <w:rFonts w:cs="Huawei Sans"/>
        </w:rPr>
      </w:pPr>
      <w:bookmarkStart w:id="83" w:name="_Toc16353977"/>
      <w:bookmarkStart w:id="84" w:name="_Toc19795490"/>
      <w:bookmarkStart w:id="85" w:name="_Toc45098042"/>
      <w:bookmarkStart w:id="86" w:name="_Toc48143500"/>
      <w:bookmarkStart w:id="87" w:name="_Toc51336555"/>
      <w:r w:rsidRPr="00336CBE">
        <w:rPr>
          <w:rFonts w:cs="Huawei Sans"/>
        </w:rPr>
        <w:t>新用户的创建和授权</w:t>
      </w:r>
      <w:bookmarkEnd w:id="83"/>
      <w:bookmarkEnd w:id="84"/>
      <w:bookmarkEnd w:id="85"/>
      <w:bookmarkEnd w:id="86"/>
      <w:bookmarkEnd w:id="87"/>
    </w:p>
    <w:p w14:paraId="44BDE780" w14:textId="77777777" w:rsidR="004237DC" w:rsidRPr="00336CBE" w:rsidRDefault="004237DC" w:rsidP="004237DC">
      <w:pPr>
        <w:pStyle w:val="1e"/>
        <w:rPr>
          <w:rFonts w:cs="Huawei Sans"/>
        </w:rPr>
      </w:pPr>
      <w:r w:rsidRPr="00336CBE">
        <w:rPr>
          <w:rFonts w:cs="Huawei Sans"/>
        </w:rPr>
        <w:t>在本章中，假设</w:t>
      </w:r>
      <w:r w:rsidRPr="00336CBE">
        <w:rPr>
          <w:rFonts w:cs="Huawei Sans"/>
        </w:rPr>
        <w:t>C</w:t>
      </w:r>
      <w:r w:rsidRPr="00336CBE">
        <w:rPr>
          <w:rFonts w:cs="Huawei Sans"/>
        </w:rPr>
        <w:t>银行的某新员工想要在自己的用户下去访问</w:t>
      </w:r>
      <w:r w:rsidRPr="00336CBE">
        <w:rPr>
          <w:rFonts w:cs="Huawei Sans"/>
        </w:rPr>
        <w:t>sys</w:t>
      </w:r>
      <w:r w:rsidRPr="00336CBE">
        <w:rPr>
          <w:rFonts w:cs="Huawei Sans"/>
        </w:rPr>
        <w:t>用户下的金融数据库，则该员工需要向</w:t>
      </w:r>
      <w:r w:rsidRPr="00336CBE">
        <w:rPr>
          <w:rFonts w:cs="Huawei Sans"/>
        </w:rPr>
        <w:t>sys</w:t>
      </w:r>
      <w:r w:rsidRPr="00336CBE">
        <w:rPr>
          <w:rFonts w:cs="Huawei Sans"/>
        </w:rPr>
        <w:t>申请添加相关权限，具体操作如下：</w:t>
      </w:r>
    </w:p>
    <w:p w14:paraId="4466EDA5" w14:textId="77777777" w:rsidR="004237DC" w:rsidRPr="00336CBE" w:rsidRDefault="004237DC" w:rsidP="006A0A2D">
      <w:pPr>
        <w:pStyle w:val="30"/>
      </w:pPr>
      <w:r w:rsidRPr="00336CBE">
        <w:t>连接数据库后，进入</w:t>
      </w:r>
      <w:r w:rsidRPr="00336CBE">
        <w:t>SQL</w:t>
      </w:r>
      <w:r w:rsidRPr="00336CBE">
        <w:t>命令界面。创建用户</w:t>
      </w:r>
      <w:r w:rsidRPr="00336CBE">
        <w:t>dbuser</w:t>
      </w:r>
      <w:r w:rsidRPr="00336CBE">
        <w:t>，密码为</w:t>
      </w:r>
      <w:r w:rsidRPr="00336CBE">
        <w:t>Gauss#3demo</w:t>
      </w:r>
      <w:r w:rsidRPr="00336CBE">
        <w:t>。</w:t>
      </w:r>
    </w:p>
    <w:p w14:paraId="3BB7AC1B" w14:textId="77777777" w:rsidR="004237DC" w:rsidRPr="00336CBE" w:rsidRDefault="004237DC" w:rsidP="00A13A25">
      <w:pPr>
        <w:pStyle w:val="affffc"/>
        <w:pBdr>
          <w:top w:val="single" w:sz="8" w:space="1" w:color="auto"/>
          <w:right w:val="single" w:sz="8" w:space="5" w:color="auto"/>
        </w:pBdr>
        <w:spacing w:line="240" w:lineRule="auto"/>
      </w:pPr>
      <w:r w:rsidRPr="00A13A25">
        <w:rPr>
          <w:b/>
          <w:color w:val="C7000B"/>
          <w:shd w:val="pct15" w:color="auto" w:fill="FFFFFF"/>
        </w:rPr>
        <w:t>CREATE USER 'dbuser'@'%' IDENTIFIED BY 'Gauss#3demo';</w:t>
      </w:r>
    </w:p>
    <w:p w14:paraId="1052677F" w14:textId="11C270EC" w:rsidR="004237DC" w:rsidRPr="00336CBE" w:rsidRDefault="004237DC" w:rsidP="006A0A2D">
      <w:pPr>
        <w:pStyle w:val="30"/>
      </w:pPr>
      <w:r w:rsidRPr="00336CBE">
        <w:t>给用户</w:t>
      </w:r>
      <w:r w:rsidRPr="00336CBE">
        <w:t>dbuser</w:t>
      </w:r>
      <w:r w:rsidRPr="00336CBE">
        <w:t>授予</w:t>
      </w:r>
      <w:r w:rsidRPr="00336CBE">
        <w:t>finance</w:t>
      </w:r>
      <w:r w:rsidRPr="00336CBE">
        <w:t>数据库下对象的查询和插入权限</w:t>
      </w:r>
      <w:r w:rsidR="0089008A">
        <w:t>。</w:t>
      </w:r>
    </w:p>
    <w:p w14:paraId="445924E4"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GRANT SELECT, INSERT ON finance.* TO 'dbuser'@'%';</w:t>
      </w:r>
    </w:p>
    <w:p w14:paraId="2AE909AF"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flush privileges;</w:t>
      </w:r>
    </w:p>
    <w:p w14:paraId="492543A8" w14:textId="77777777" w:rsidR="004237DC" w:rsidRPr="00336CBE" w:rsidRDefault="004237DC" w:rsidP="00DA5283">
      <w:pPr>
        <w:pStyle w:val="3"/>
        <w:numPr>
          <w:ilvl w:val="2"/>
          <w:numId w:val="4"/>
        </w:numPr>
        <w:rPr>
          <w:rFonts w:cs="Huawei Sans"/>
        </w:rPr>
      </w:pPr>
      <w:bookmarkStart w:id="88" w:name="_Toc16353979"/>
      <w:bookmarkStart w:id="89" w:name="_Toc19795492"/>
      <w:bookmarkStart w:id="90" w:name="_Toc45098044"/>
      <w:bookmarkStart w:id="91" w:name="_Toc48143501"/>
      <w:bookmarkStart w:id="92" w:name="_Toc51336556"/>
      <w:r w:rsidRPr="00336CBE">
        <w:rPr>
          <w:rFonts w:cs="Huawei Sans"/>
        </w:rPr>
        <w:lastRenderedPageBreak/>
        <w:t>新用户连接数据库</w:t>
      </w:r>
      <w:bookmarkEnd w:id="88"/>
      <w:bookmarkEnd w:id="89"/>
      <w:bookmarkEnd w:id="90"/>
      <w:bookmarkEnd w:id="91"/>
      <w:bookmarkEnd w:id="92"/>
    </w:p>
    <w:p w14:paraId="35A17001" w14:textId="5E8D1B35" w:rsidR="004237DC" w:rsidRPr="00336CBE" w:rsidRDefault="004237DC" w:rsidP="006A0A2D">
      <w:pPr>
        <w:pStyle w:val="30"/>
      </w:pPr>
      <w:r w:rsidRPr="00336CBE">
        <w:t>在</w:t>
      </w:r>
      <w:r w:rsidRPr="00336CBE">
        <w:t>DAS</w:t>
      </w:r>
      <w:r w:rsidRPr="00336CBE">
        <w:t>登录数据库界面中，点击</w:t>
      </w:r>
      <w:r w:rsidRPr="00336CBE">
        <w:t>“</w:t>
      </w:r>
      <w:r w:rsidRPr="00336CBE">
        <w:t>新增数据库登录</w:t>
      </w:r>
      <w:r w:rsidRPr="00336CBE">
        <w:t>”</w:t>
      </w:r>
      <w:r w:rsidRPr="00336CBE">
        <w:t>，选择数据库引擎为</w:t>
      </w:r>
      <w:r w:rsidRPr="00336CBE">
        <w:t>GaussDB(for MySQL)</w:t>
      </w:r>
      <w:r w:rsidRPr="00336CBE">
        <w:t>，选择对应购买的实例。输入用户名为</w:t>
      </w:r>
      <w:r w:rsidRPr="00336CBE">
        <w:t>dbuser</w:t>
      </w:r>
      <w:r w:rsidRPr="00336CBE">
        <w:t>，密码为</w:t>
      </w:r>
      <w:r w:rsidRPr="00336CBE">
        <w:t>Gauss#3demo</w:t>
      </w:r>
      <w:r w:rsidRPr="00336CBE">
        <w:t>。点击</w:t>
      </w:r>
      <w:r w:rsidRPr="00336CBE">
        <w:t>“</w:t>
      </w:r>
      <w:r w:rsidRPr="00336CBE">
        <w:t>立即新增</w:t>
      </w:r>
      <w:r w:rsidR="0046196F" w:rsidRPr="00336CBE">
        <w:t>”</w:t>
      </w:r>
      <w:r w:rsidR="0046196F" w:rsidRPr="00336CBE">
        <w:t>，如下图：</w:t>
      </w:r>
    </w:p>
    <w:p w14:paraId="6659A7CE" w14:textId="6FD3F7F6" w:rsidR="0046196F" w:rsidRPr="00336CBE" w:rsidRDefault="008D5DFA" w:rsidP="006A0A2D">
      <w:pPr>
        <w:pStyle w:val="1e"/>
      </w:pPr>
      <w:r>
        <w:rPr>
          <w:noProof/>
        </w:rPr>
        <mc:AlternateContent>
          <mc:Choice Requires="wps">
            <w:drawing>
              <wp:anchor distT="0" distB="0" distL="114300" distR="114300" simplePos="0" relativeHeight="251667456" behindDoc="0" locked="0" layoutInCell="1" allowOverlap="1" wp14:anchorId="4EE142F7" wp14:editId="193C5A04">
                <wp:simplePos x="0" y="0"/>
                <wp:positionH relativeFrom="column">
                  <wp:posOffset>1677279</wp:posOffset>
                </wp:positionH>
                <wp:positionV relativeFrom="paragraph">
                  <wp:posOffset>724779</wp:posOffset>
                </wp:positionV>
                <wp:extent cx="668216" cy="180260"/>
                <wp:effectExtent l="19050" t="19050" r="17780" b="10795"/>
                <wp:wrapNone/>
                <wp:docPr id="34" name="矩形 34"/>
                <wp:cNvGraphicFramePr/>
                <a:graphic xmlns:a="http://schemas.openxmlformats.org/drawingml/2006/main">
                  <a:graphicData uri="http://schemas.microsoft.com/office/word/2010/wordprocessingShape">
                    <wps:wsp>
                      <wps:cNvSpPr/>
                      <wps:spPr>
                        <a:xfrm>
                          <a:off x="0" y="0"/>
                          <a:ext cx="668216" cy="1802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99BA8" id="矩形 34" o:spid="_x0000_s1026" style="position:absolute;left:0;text-align:left;margin-left:132.05pt;margin-top:57.05pt;width:52.6pt;height:1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" filled="f" strokecolor="#c7000b" strokeweight="2.25pt"/>
            </w:pict>
          </mc:Fallback>
        </mc:AlternateContent>
      </w:r>
      <w:r w:rsidR="0046196F" w:rsidRPr="00336CBE">
        <w:rPr>
          <w:noProof/>
        </w:rPr>
        <w:drawing>
          <wp:inline distT="0" distB="0" distL="0" distR="0" wp14:anchorId="4B293E06" wp14:editId="150E9626">
            <wp:extent cx="5454000" cy="1101600"/>
            <wp:effectExtent l="19050" t="19050" r="13970" b="228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000" cy="1101600"/>
                    </a:xfrm>
                    <a:prstGeom prst="rect">
                      <a:avLst/>
                    </a:prstGeom>
                    <a:ln w="12700">
                      <a:solidFill>
                        <a:schemeClr val="bg1">
                          <a:lumMod val="85000"/>
                        </a:schemeClr>
                      </a:solidFill>
                    </a:ln>
                  </pic:spPr>
                </pic:pic>
              </a:graphicData>
            </a:graphic>
          </wp:inline>
        </w:drawing>
      </w:r>
    </w:p>
    <w:p w14:paraId="0D52A664" w14:textId="77777777" w:rsidR="004237DC" w:rsidRPr="00336CBE" w:rsidRDefault="004237DC" w:rsidP="004237DC">
      <w:pPr>
        <w:pStyle w:val="1e"/>
        <w:rPr>
          <w:rFonts w:cs="Huawei Sans"/>
        </w:rPr>
      </w:pPr>
      <w:r w:rsidRPr="00336CBE">
        <w:rPr>
          <w:rFonts w:cs="Huawei Sans"/>
          <w:noProof/>
        </w:rPr>
        <w:drawing>
          <wp:inline distT="0" distB="0" distL="0" distR="0" wp14:anchorId="25F687E3" wp14:editId="675A7A31">
            <wp:extent cx="5454000" cy="3675600"/>
            <wp:effectExtent l="19050" t="19050" r="13970" b="203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4000" cy="3675600"/>
                    </a:xfrm>
                    <a:prstGeom prst="rect">
                      <a:avLst/>
                    </a:prstGeom>
                    <a:ln w="12700">
                      <a:solidFill>
                        <a:schemeClr val="bg1">
                          <a:lumMod val="85000"/>
                        </a:schemeClr>
                      </a:solidFill>
                    </a:ln>
                  </pic:spPr>
                </pic:pic>
              </a:graphicData>
            </a:graphic>
          </wp:inline>
        </w:drawing>
      </w:r>
    </w:p>
    <w:p w14:paraId="36C5FD81" w14:textId="77777777" w:rsidR="004237DC" w:rsidRPr="00336CBE" w:rsidRDefault="004237DC" w:rsidP="004237DC">
      <w:pPr>
        <w:pStyle w:val="1e"/>
        <w:rPr>
          <w:rFonts w:cs="Huawei Sans"/>
        </w:rPr>
      </w:pPr>
      <w:r w:rsidRPr="00336CBE">
        <w:rPr>
          <w:rFonts w:cs="Huawei Sans"/>
        </w:rPr>
        <w:t>数据库列表中选择</w:t>
      </w:r>
      <w:r w:rsidRPr="00336CBE">
        <w:rPr>
          <w:rFonts w:cs="Huawei Sans"/>
        </w:rPr>
        <w:t>finance</w:t>
      </w:r>
      <w:r w:rsidRPr="00336CBE">
        <w:rPr>
          <w:rFonts w:cs="Huawei Sans"/>
        </w:rPr>
        <w:t>数据库，点击</w:t>
      </w:r>
      <w:r w:rsidRPr="00336CBE">
        <w:rPr>
          <w:rFonts w:cs="Huawei Sans"/>
        </w:rPr>
        <w:t>“SQL</w:t>
      </w:r>
      <w:r w:rsidRPr="00336CBE">
        <w:rPr>
          <w:rFonts w:cs="Huawei Sans"/>
        </w:rPr>
        <w:t>查询</w:t>
      </w:r>
      <w:r w:rsidRPr="00336CBE">
        <w:rPr>
          <w:rFonts w:cs="Huawei Sans"/>
        </w:rPr>
        <w:t>”</w:t>
      </w:r>
      <w:r w:rsidRPr="00336CBE">
        <w:rPr>
          <w:rFonts w:cs="Huawei Sans"/>
        </w:rPr>
        <w:t>。</w:t>
      </w:r>
      <w:r w:rsidRPr="00336CBE">
        <w:rPr>
          <w:rFonts w:cs="Huawei Sans"/>
          <w:noProof/>
        </w:rPr>
        <w:drawing>
          <wp:inline distT="0" distB="0" distL="0" distR="0" wp14:anchorId="75C78F9D" wp14:editId="3B5614E2">
            <wp:extent cx="5454000" cy="579600"/>
            <wp:effectExtent l="19050" t="19050" r="1397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4000" cy="579600"/>
                    </a:xfrm>
                    <a:prstGeom prst="rect">
                      <a:avLst/>
                    </a:prstGeom>
                    <a:ln w="12700">
                      <a:solidFill>
                        <a:schemeClr val="bg1">
                          <a:lumMod val="85000"/>
                        </a:schemeClr>
                      </a:solidFill>
                    </a:ln>
                  </pic:spPr>
                </pic:pic>
              </a:graphicData>
            </a:graphic>
          </wp:inline>
        </w:drawing>
      </w:r>
    </w:p>
    <w:p w14:paraId="649B1A06" w14:textId="6B72D43E" w:rsidR="004237DC" w:rsidRPr="00336CBE" w:rsidRDefault="004237DC" w:rsidP="006A0A2D">
      <w:pPr>
        <w:pStyle w:val="30"/>
      </w:pPr>
      <w:r w:rsidRPr="00336CBE">
        <w:t>访问</w:t>
      </w:r>
      <w:r w:rsidRPr="00336CBE">
        <w:t>finance</w:t>
      </w:r>
      <w:r w:rsidRPr="00336CBE">
        <w:t>数据库的表</w:t>
      </w:r>
      <w:r w:rsidRPr="00336CBE">
        <w:t>bank_card</w:t>
      </w:r>
      <w:r w:rsidR="0089008A">
        <w:t>。</w:t>
      </w:r>
    </w:p>
    <w:p w14:paraId="2D42420E" w14:textId="77777777" w:rsidR="004237DC" w:rsidRPr="00336CBE" w:rsidRDefault="004237DC" w:rsidP="004237DC">
      <w:pPr>
        <w:pStyle w:val="1e"/>
        <w:rPr>
          <w:rFonts w:cs="Huawei Sans"/>
        </w:rPr>
      </w:pPr>
      <w:r w:rsidRPr="00336CBE">
        <w:rPr>
          <w:rFonts w:cs="Huawei Sans"/>
        </w:rPr>
        <w:t>进入</w:t>
      </w:r>
      <w:r w:rsidRPr="00336CBE">
        <w:rPr>
          <w:rFonts w:cs="Huawei Sans"/>
        </w:rPr>
        <w:t>finance</w:t>
      </w:r>
      <w:r w:rsidRPr="00336CBE">
        <w:rPr>
          <w:rFonts w:cs="Huawei Sans"/>
        </w:rPr>
        <w:t>数据库，并在</w:t>
      </w:r>
      <w:r w:rsidRPr="00336CBE">
        <w:rPr>
          <w:rFonts w:cs="Huawei Sans"/>
        </w:rPr>
        <w:t>SQL</w:t>
      </w:r>
      <w:r w:rsidRPr="00336CBE">
        <w:rPr>
          <w:rFonts w:cs="Huawei Sans"/>
        </w:rPr>
        <w:t>窗口中敲击如下</w:t>
      </w:r>
      <w:r w:rsidRPr="00336CBE">
        <w:rPr>
          <w:rFonts w:cs="Huawei Sans"/>
        </w:rPr>
        <w:t>SQL</w:t>
      </w:r>
      <w:r w:rsidRPr="00336CBE">
        <w:rPr>
          <w:rFonts w:cs="Huawei Sans"/>
        </w:rPr>
        <w:t>语句。</w:t>
      </w:r>
    </w:p>
    <w:p w14:paraId="61ECDFD0"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select * from finance. bank_card where b_c_id&lt;10;</w:t>
      </w:r>
    </w:p>
    <w:p w14:paraId="57530867" w14:textId="77777777" w:rsidR="004237DC" w:rsidRPr="00336CBE" w:rsidRDefault="004237DC" w:rsidP="004237DC">
      <w:pPr>
        <w:pStyle w:val="1e"/>
        <w:rPr>
          <w:rFonts w:cs="Huawei Sans"/>
        </w:rPr>
      </w:pPr>
      <w:r w:rsidRPr="00336CBE">
        <w:rPr>
          <w:rFonts w:cs="Huawei Sans"/>
        </w:rPr>
        <w:t>结果如下：</w:t>
      </w:r>
    </w:p>
    <w:p w14:paraId="27762917" w14:textId="77777777" w:rsidR="004237DC" w:rsidRPr="00336CBE" w:rsidRDefault="004237DC" w:rsidP="006A0A2D">
      <w:pPr>
        <w:pStyle w:val="affffc"/>
      </w:pPr>
      <w:r w:rsidRPr="00336CBE">
        <w:t># b_number,b_type,b_c_id</w:t>
      </w:r>
    </w:p>
    <w:p w14:paraId="7B1330BE" w14:textId="77777777" w:rsidR="004237DC" w:rsidRPr="00336CBE" w:rsidRDefault="004237DC" w:rsidP="006A0A2D">
      <w:pPr>
        <w:pStyle w:val="affffc"/>
      </w:pPr>
      <w:r w:rsidRPr="00336CBE">
        <w:t>1,6222021302020000001,</w:t>
      </w:r>
      <w:r w:rsidRPr="00336CBE">
        <w:t>信用卡</w:t>
      </w:r>
      <w:r w:rsidRPr="00336CBE">
        <w:t>,1</w:t>
      </w:r>
    </w:p>
    <w:p w14:paraId="2A41DD9D" w14:textId="77777777" w:rsidR="004237DC" w:rsidRPr="00336CBE" w:rsidRDefault="004237DC" w:rsidP="006A0A2D">
      <w:pPr>
        <w:pStyle w:val="affffc"/>
      </w:pPr>
      <w:r w:rsidRPr="00336CBE">
        <w:lastRenderedPageBreak/>
        <w:t>2,6222021302020000002,</w:t>
      </w:r>
      <w:r w:rsidRPr="00336CBE">
        <w:t>信用卡</w:t>
      </w:r>
      <w:r w:rsidRPr="00336CBE">
        <w:t>,3</w:t>
      </w:r>
    </w:p>
    <w:p w14:paraId="3BDF9BCA" w14:textId="77777777" w:rsidR="004237DC" w:rsidRPr="00336CBE" w:rsidRDefault="004237DC" w:rsidP="006A0A2D">
      <w:pPr>
        <w:pStyle w:val="affffc"/>
      </w:pPr>
      <w:r w:rsidRPr="00336CBE">
        <w:t>3,6222021302020000016,</w:t>
      </w:r>
      <w:r w:rsidRPr="00336CBE">
        <w:t>储蓄卡</w:t>
      </w:r>
      <w:r w:rsidRPr="00336CBE">
        <w:t>,3</w:t>
      </w:r>
    </w:p>
    <w:p w14:paraId="0C68605D" w14:textId="77777777" w:rsidR="004237DC" w:rsidRPr="00336CBE" w:rsidRDefault="004237DC" w:rsidP="006A0A2D">
      <w:pPr>
        <w:pStyle w:val="affffc"/>
      </w:pPr>
      <w:r w:rsidRPr="00336CBE">
        <w:t>4,6222021302020000003,</w:t>
      </w:r>
      <w:r w:rsidRPr="00336CBE">
        <w:t>信用卡</w:t>
      </w:r>
      <w:r w:rsidRPr="00336CBE">
        <w:t>,5</w:t>
      </w:r>
    </w:p>
    <w:p w14:paraId="1B458A4F" w14:textId="77777777" w:rsidR="004237DC" w:rsidRPr="00336CBE" w:rsidRDefault="004237DC" w:rsidP="006A0A2D">
      <w:pPr>
        <w:pStyle w:val="affffc"/>
      </w:pPr>
      <w:r w:rsidRPr="00336CBE">
        <w:t>5,6222021302020000004,</w:t>
      </w:r>
      <w:r w:rsidRPr="00336CBE">
        <w:t>信用卡</w:t>
      </w:r>
      <w:r w:rsidRPr="00336CBE">
        <w:t>,7</w:t>
      </w:r>
    </w:p>
    <w:p w14:paraId="55D7A6DB" w14:textId="77777777" w:rsidR="004237DC" w:rsidRPr="00336CBE" w:rsidRDefault="004237DC" w:rsidP="006A0A2D">
      <w:pPr>
        <w:pStyle w:val="affffc"/>
      </w:pPr>
      <w:r w:rsidRPr="00336CBE">
        <w:t>6,6222021302020000013,</w:t>
      </w:r>
      <w:r w:rsidRPr="00336CBE">
        <w:t>储蓄卡</w:t>
      </w:r>
      <w:r w:rsidRPr="00336CBE">
        <w:t>,7</w:t>
      </w:r>
    </w:p>
    <w:p w14:paraId="4D28F533" w14:textId="77777777" w:rsidR="004237DC" w:rsidRPr="00336CBE" w:rsidRDefault="004237DC" w:rsidP="006A0A2D">
      <w:pPr>
        <w:pStyle w:val="affffc"/>
      </w:pPr>
      <w:r w:rsidRPr="00336CBE">
        <w:t>7,6222021302020000005,</w:t>
      </w:r>
      <w:r w:rsidRPr="00336CBE">
        <w:t>信用卡</w:t>
      </w:r>
      <w:r w:rsidRPr="00336CBE">
        <w:t>,9</w:t>
      </w:r>
    </w:p>
    <w:p w14:paraId="375396F8" w14:textId="77777777" w:rsidR="004237DC" w:rsidRPr="00336CBE" w:rsidRDefault="004237DC" w:rsidP="00DA5283">
      <w:pPr>
        <w:pStyle w:val="2"/>
        <w:numPr>
          <w:ilvl w:val="1"/>
          <w:numId w:val="4"/>
        </w:numPr>
        <w:rPr>
          <w:rFonts w:cs="Huawei Sans"/>
          <w:lang w:eastAsia="zh-CN"/>
        </w:rPr>
      </w:pPr>
      <w:bookmarkStart w:id="93" w:name="_Toc48143502"/>
      <w:bookmarkStart w:id="94" w:name="_Toc51336557"/>
      <w:r w:rsidRPr="00336CBE">
        <w:rPr>
          <w:rFonts w:cs="Huawei Sans"/>
          <w:lang w:eastAsia="zh-CN"/>
        </w:rPr>
        <w:t>使用</w:t>
      </w:r>
      <w:r w:rsidRPr="00336CBE">
        <w:rPr>
          <w:rFonts w:cs="Huawei Sans"/>
          <w:lang w:eastAsia="zh-CN"/>
        </w:rPr>
        <w:t>JDBC</w:t>
      </w:r>
      <w:r w:rsidRPr="00336CBE">
        <w:rPr>
          <w:rFonts w:cs="Huawei Sans"/>
          <w:lang w:eastAsia="zh-CN"/>
        </w:rPr>
        <w:t>连接数据库</w:t>
      </w:r>
      <w:bookmarkEnd w:id="93"/>
      <w:bookmarkEnd w:id="94"/>
    </w:p>
    <w:p w14:paraId="1CD38216" w14:textId="77777777" w:rsidR="004237DC" w:rsidRPr="00336CBE" w:rsidRDefault="004237DC" w:rsidP="00DA5283">
      <w:pPr>
        <w:pStyle w:val="3"/>
        <w:numPr>
          <w:ilvl w:val="2"/>
          <w:numId w:val="4"/>
        </w:numPr>
        <w:rPr>
          <w:rFonts w:cs="Huawei Sans"/>
        </w:rPr>
      </w:pPr>
      <w:bookmarkStart w:id="95" w:name="_Toc48143503"/>
      <w:bookmarkStart w:id="96" w:name="_Toc51336558"/>
      <w:r w:rsidRPr="00336CBE">
        <w:rPr>
          <w:rFonts w:cs="Huawei Sans"/>
        </w:rPr>
        <w:t>准备连接环境</w:t>
      </w:r>
      <w:bookmarkEnd w:id="95"/>
      <w:bookmarkEnd w:id="96"/>
    </w:p>
    <w:p w14:paraId="79323F3C" w14:textId="2F4533CF" w:rsidR="004237DC" w:rsidRPr="00336CBE" w:rsidRDefault="004237DC" w:rsidP="006A0A2D">
      <w:pPr>
        <w:pStyle w:val="30"/>
      </w:pPr>
      <w:r w:rsidRPr="00336CBE">
        <w:t>Java</w:t>
      </w:r>
      <w:r w:rsidRPr="00336CBE">
        <w:t>连接</w:t>
      </w:r>
      <w:r w:rsidRPr="00336CBE">
        <w:t>GaussDB(for MySQL)</w:t>
      </w:r>
      <w:r w:rsidRPr="00336CBE">
        <w:t>可以使用</w:t>
      </w:r>
      <w:r w:rsidRPr="00336CBE">
        <w:t>MySQL8.0</w:t>
      </w:r>
      <w:r w:rsidRPr="00336CBE">
        <w:t>的驱动包，下载</w:t>
      </w:r>
      <w:r w:rsidRPr="00336CBE">
        <w:t>Java</w:t>
      </w:r>
      <w:r w:rsidRPr="00336CBE">
        <w:t>连接</w:t>
      </w:r>
      <w:r w:rsidRPr="00336CBE">
        <w:t>MySQL</w:t>
      </w:r>
      <w:r w:rsidRPr="00336CBE">
        <w:t>的驱动包，并将其导入对应的使用工具</w:t>
      </w:r>
      <w:r w:rsidR="0089008A">
        <w:t>。</w:t>
      </w:r>
    </w:p>
    <w:p w14:paraId="17B0D84F" w14:textId="77777777" w:rsidR="004237DC" w:rsidRPr="00336CBE" w:rsidRDefault="004237DC" w:rsidP="004237DC">
      <w:pPr>
        <w:pStyle w:val="1e"/>
        <w:rPr>
          <w:rFonts w:cs="Huawei Sans"/>
        </w:rPr>
      </w:pPr>
      <w:r w:rsidRPr="00336CBE">
        <w:rPr>
          <w:rFonts w:cs="Huawei Sans"/>
        </w:rPr>
        <w:t>通过以下链接，下载驱动包</w:t>
      </w:r>
    </w:p>
    <w:p w14:paraId="76671DBF" w14:textId="77777777" w:rsidR="004237DC" w:rsidRPr="00336CBE" w:rsidRDefault="00145186" w:rsidP="004237DC">
      <w:pPr>
        <w:pStyle w:val="1e"/>
        <w:rPr>
          <w:rFonts w:cs="Huawei Sans"/>
        </w:rPr>
      </w:pPr>
      <w:hyperlink r:id="rId25" w:history="1">
        <w:r w:rsidR="004237DC" w:rsidRPr="00336CBE">
          <w:rPr>
            <w:rStyle w:val="ad"/>
            <w:rFonts w:cs="Huawei Sans"/>
          </w:rPr>
          <w:t>https://static.runoob.com/download/mysql-connector-java-8.0.16.jar</w:t>
        </w:r>
      </w:hyperlink>
    </w:p>
    <w:p w14:paraId="6CED1A6D" w14:textId="77777777" w:rsidR="004237DC" w:rsidRPr="00336CBE" w:rsidRDefault="004237DC" w:rsidP="004237DC">
      <w:pPr>
        <w:pStyle w:val="1e"/>
        <w:rPr>
          <w:rFonts w:cs="Huawei Sans"/>
        </w:rPr>
      </w:pPr>
      <w:r w:rsidRPr="00336CBE">
        <w:rPr>
          <w:rFonts w:cs="Huawei Sans"/>
        </w:rPr>
        <w:t>假设文件存放在</w:t>
      </w:r>
      <w:r w:rsidRPr="00336CBE">
        <w:rPr>
          <w:rFonts w:cs="Huawei Sans"/>
        </w:rPr>
        <w:t>d:\Download</w:t>
      </w:r>
      <w:r w:rsidRPr="00336CBE">
        <w:rPr>
          <w:rFonts w:cs="Huawei Sans"/>
        </w:rPr>
        <w:t>目录下</w:t>
      </w:r>
    </w:p>
    <w:p w14:paraId="5F1BB31E" w14:textId="0CE15DCD" w:rsidR="004237DC" w:rsidRPr="00336CBE" w:rsidRDefault="004237DC" w:rsidP="006A0A2D">
      <w:pPr>
        <w:pStyle w:val="30"/>
      </w:pPr>
      <w:r w:rsidRPr="00336CBE">
        <w:t>创建测试数据库</w:t>
      </w:r>
      <w:r w:rsidRPr="00336CBE">
        <w:t>demo</w:t>
      </w:r>
      <w:r w:rsidR="0089008A">
        <w:t>。</w:t>
      </w:r>
    </w:p>
    <w:p w14:paraId="44B378EA" w14:textId="77777777" w:rsidR="004237DC" w:rsidRPr="00336CBE" w:rsidRDefault="004237DC" w:rsidP="004237DC">
      <w:pPr>
        <w:pStyle w:val="1e"/>
        <w:rPr>
          <w:rFonts w:cs="Huawei Sans"/>
        </w:rPr>
      </w:pPr>
      <w:r w:rsidRPr="00336CBE">
        <w:rPr>
          <w:rFonts w:cs="Huawei Sans"/>
        </w:rPr>
        <w:t>使用</w:t>
      </w:r>
      <w:r w:rsidRPr="00336CBE">
        <w:rPr>
          <w:rFonts w:cs="Huawei Sans"/>
        </w:rPr>
        <w:t>DAS</w:t>
      </w:r>
      <w:r w:rsidRPr="00336CBE">
        <w:rPr>
          <w:rFonts w:cs="Huawei Sans"/>
        </w:rPr>
        <w:t>工具执行以下命令：</w:t>
      </w:r>
    </w:p>
    <w:p w14:paraId="34327BE1"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database demo;</w:t>
      </w:r>
    </w:p>
    <w:p w14:paraId="696A066B" w14:textId="3CD82D88" w:rsidR="004237DC" w:rsidRPr="00336CBE" w:rsidRDefault="006B753A" w:rsidP="006A0A2D">
      <w:pPr>
        <w:pStyle w:val="30"/>
      </w:pPr>
      <w:r w:rsidRPr="00336CBE">
        <w:t>在</w:t>
      </w:r>
      <w:r w:rsidRPr="00336CBE">
        <w:t>demo</w:t>
      </w:r>
      <w:r w:rsidRPr="00336CBE">
        <w:t>库下</w:t>
      </w:r>
      <w:r w:rsidR="004237DC" w:rsidRPr="00336CBE">
        <w:t>创建测试表</w:t>
      </w:r>
      <w:r w:rsidR="004237DC" w:rsidRPr="00336CBE">
        <w:t>websites</w:t>
      </w:r>
      <w:r w:rsidR="0089008A">
        <w:t>。</w:t>
      </w:r>
    </w:p>
    <w:p w14:paraId="13A75B28" w14:textId="7359680B" w:rsidR="006B753A" w:rsidRPr="00336CBE" w:rsidRDefault="006A0A2D" w:rsidP="006B753A">
      <w:pPr>
        <w:pStyle w:val="1e"/>
        <w:rPr>
          <w:rFonts w:cs="Huawei Sans"/>
        </w:rPr>
      </w:pPr>
      <w:r>
        <w:rPr>
          <w:rFonts w:cs="Huawei Sans"/>
          <w:noProof/>
        </w:rPr>
        <mc:AlternateContent>
          <mc:Choice Requires="wps">
            <w:drawing>
              <wp:anchor distT="0" distB="0" distL="114300" distR="114300" simplePos="0" relativeHeight="251668480" behindDoc="0" locked="0" layoutInCell="1" allowOverlap="1" wp14:anchorId="5B585DB2" wp14:editId="1A968838">
                <wp:simplePos x="0" y="0"/>
                <wp:positionH relativeFrom="column">
                  <wp:posOffset>1088390</wp:posOffset>
                </wp:positionH>
                <wp:positionV relativeFrom="paragraph">
                  <wp:posOffset>31897</wp:posOffset>
                </wp:positionV>
                <wp:extent cx="456565" cy="211455"/>
                <wp:effectExtent l="19050" t="19050" r="19685" b="17145"/>
                <wp:wrapNone/>
                <wp:docPr id="35" name="椭圆 35"/>
                <wp:cNvGraphicFramePr/>
                <a:graphic xmlns:a="http://schemas.openxmlformats.org/drawingml/2006/main">
                  <a:graphicData uri="http://schemas.microsoft.com/office/word/2010/wordprocessingShape">
                    <wps:wsp>
                      <wps:cNvSpPr/>
                      <wps:spPr>
                        <a:xfrm>
                          <a:off x="0" y="0"/>
                          <a:ext cx="456565" cy="211455"/>
                        </a:xfrm>
                        <a:prstGeom prst="ellipse">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F9E6E" id="椭圆 35" o:spid="_x0000_s1026" style="position:absolute;left:0;text-align:left;margin-left:85.7pt;margin-top:2.5pt;width:35.95pt;height:1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" filled="f" strokecolor="#c7000b" strokeweight="2.25pt"/>
            </w:pict>
          </mc:Fallback>
        </mc:AlternateContent>
      </w:r>
      <w:r>
        <w:rPr>
          <w:rFonts w:cs="Huawei Sans"/>
          <w:noProof/>
        </w:rPr>
        <mc:AlternateContent>
          <mc:Choice Requires="wps">
            <w:drawing>
              <wp:anchor distT="0" distB="0" distL="114300" distR="114300" simplePos="0" relativeHeight="251670528" behindDoc="0" locked="0" layoutInCell="1" allowOverlap="1" wp14:anchorId="5503757F" wp14:editId="47F96582">
                <wp:simplePos x="0" y="0"/>
                <wp:positionH relativeFrom="column">
                  <wp:posOffset>961243</wp:posOffset>
                </wp:positionH>
                <wp:positionV relativeFrom="paragraph">
                  <wp:posOffset>425450</wp:posOffset>
                </wp:positionV>
                <wp:extent cx="753110" cy="264795"/>
                <wp:effectExtent l="19050" t="19050" r="27940" b="20955"/>
                <wp:wrapNone/>
                <wp:docPr id="36" name="椭圆 36"/>
                <wp:cNvGraphicFramePr/>
                <a:graphic xmlns:a="http://schemas.openxmlformats.org/drawingml/2006/main">
                  <a:graphicData uri="http://schemas.microsoft.com/office/word/2010/wordprocessingShape">
                    <wps:wsp>
                      <wps:cNvSpPr/>
                      <wps:spPr>
                        <a:xfrm>
                          <a:off x="0" y="0"/>
                          <a:ext cx="753110" cy="264795"/>
                        </a:xfrm>
                        <a:prstGeom prst="ellipse">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BE056" id="椭圆 36" o:spid="_x0000_s1026" style="position:absolute;left:0;text-align:left;margin-left:75.7pt;margin-top:33.5pt;width:59.3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" filled="f" strokecolor="#c7000b" strokeweight="2.25pt"/>
            </w:pict>
          </mc:Fallback>
        </mc:AlternateContent>
      </w:r>
      <w:r w:rsidR="006B753A" w:rsidRPr="00336CBE">
        <w:rPr>
          <w:rFonts w:cs="Huawei Sans"/>
          <w:noProof/>
        </w:rPr>
        <w:drawing>
          <wp:inline distT="0" distB="0" distL="0" distR="0" wp14:anchorId="590775A6" wp14:editId="706BFC3D">
            <wp:extent cx="5454000" cy="1922400"/>
            <wp:effectExtent l="19050" t="19050" r="13970" b="209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4000" cy="1922400"/>
                    </a:xfrm>
                    <a:prstGeom prst="rect">
                      <a:avLst/>
                    </a:prstGeom>
                    <a:ln w="12700">
                      <a:solidFill>
                        <a:schemeClr val="bg1">
                          <a:lumMod val="85000"/>
                        </a:schemeClr>
                      </a:solidFill>
                    </a:ln>
                  </pic:spPr>
                </pic:pic>
              </a:graphicData>
            </a:graphic>
          </wp:inline>
        </w:drawing>
      </w:r>
    </w:p>
    <w:p w14:paraId="23852EFC"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CREATE TABLE `websites` (</w:t>
      </w:r>
    </w:p>
    <w:p w14:paraId="4768338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`id` int(11) NOT NULL AUTO_INCREMENT,</w:t>
      </w:r>
    </w:p>
    <w:p w14:paraId="038E259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`name` char(20) NOT NULL DEFAULT '' COMMENT '</w:t>
      </w:r>
      <w:r w:rsidRPr="00A13A25">
        <w:rPr>
          <w:b/>
          <w:color w:val="C7000B"/>
          <w:shd w:val="pct15" w:color="auto" w:fill="FFFFFF"/>
        </w:rPr>
        <w:t>站点名称</w:t>
      </w:r>
      <w:r w:rsidRPr="00A13A25">
        <w:rPr>
          <w:b/>
          <w:color w:val="C7000B"/>
          <w:shd w:val="pct15" w:color="auto" w:fill="FFFFFF"/>
        </w:rPr>
        <w:t>',</w:t>
      </w:r>
    </w:p>
    <w:p w14:paraId="7F455112"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`url` varchar(255) NOT NULL DEFAULT '',</w:t>
      </w:r>
    </w:p>
    <w:p w14:paraId="34B5A84B"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  PRIMARY KEY (`id`)</w:t>
      </w:r>
    </w:p>
    <w:p w14:paraId="38060529"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ENGINE=InnoDB AUTO_INCREMENT=10 DEFAULT CHARSET=utf8;</w:t>
      </w:r>
    </w:p>
    <w:p w14:paraId="5A00CD69" w14:textId="4C578CC1" w:rsidR="004237DC" w:rsidRPr="00336CBE" w:rsidRDefault="004237DC" w:rsidP="006A0A2D">
      <w:pPr>
        <w:pStyle w:val="30"/>
      </w:pPr>
      <w:r w:rsidRPr="00336CBE">
        <w:t>插入数据</w:t>
      </w:r>
      <w:r w:rsidR="0089008A">
        <w:t>。</w:t>
      </w:r>
    </w:p>
    <w:p w14:paraId="6BD514FA" w14:textId="77777777"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lastRenderedPageBreak/>
        <w:t xml:space="preserve">INSERT INTO `websites` VALUES </w:t>
      </w:r>
    </w:p>
    <w:p w14:paraId="6892A0DF" w14:textId="108F0C5C"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('1', 'openGauss', 'https://opengauss.org/zh/'), </w:t>
      </w:r>
    </w:p>
    <w:p w14:paraId="5C327422" w14:textId="1E940369"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('2', '</w:t>
      </w:r>
      <w:r w:rsidRPr="00A13A25">
        <w:rPr>
          <w:b/>
          <w:color w:val="C7000B"/>
          <w:shd w:val="pct15" w:color="auto" w:fill="FFFFFF"/>
        </w:rPr>
        <w:t>华为云</w:t>
      </w:r>
      <w:r w:rsidRPr="00A13A25">
        <w:rPr>
          <w:b/>
          <w:color w:val="C7000B"/>
          <w:shd w:val="pct15" w:color="auto" w:fill="FFFFFF"/>
        </w:rPr>
        <w:t>',</w:t>
      </w:r>
      <w:r w:rsidR="00840A12" w:rsidRPr="00A13A25">
        <w:rPr>
          <w:b/>
          <w:color w:val="C7000B"/>
          <w:shd w:val="pct15" w:color="auto" w:fill="FFFFFF"/>
        </w:rPr>
        <w:t xml:space="preserve"> 'https://www.huaweicloud.com/'</w:t>
      </w:r>
      <w:r w:rsidRPr="00A13A25">
        <w:rPr>
          <w:b/>
          <w:color w:val="C7000B"/>
          <w:shd w:val="pct15" w:color="auto" w:fill="FFFFFF"/>
        </w:rPr>
        <w:t xml:space="preserve">), </w:t>
      </w:r>
    </w:p>
    <w:p w14:paraId="169E367D" w14:textId="2F53A5CB"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 xml:space="preserve">('3', 'openEuler', 'https://openeuler.org/zh/'), </w:t>
      </w:r>
    </w:p>
    <w:p w14:paraId="4E9D0FBC" w14:textId="370C1DA3" w:rsidR="004237DC" w:rsidRPr="00A13A25" w:rsidRDefault="004237DC" w:rsidP="00A13A25">
      <w:pPr>
        <w:pStyle w:val="affffc"/>
        <w:pBdr>
          <w:top w:val="single" w:sz="8" w:space="1" w:color="auto"/>
          <w:right w:val="single" w:sz="8" w:space="5" w:color="auto"/>
        </w:pBdr>
        <w:spacing w:line="240" w:lineRule="auto"/>
        <w:rPr>
          <w:b/>
          <w:color w:val="C7000B"/>
          <w:shd w:val="pct15" w:color="auto" w:fill="FFFFFF"/>
        </w:rPr>
      </w:pPr>
      <w:r w:rsidRPr="00A13A25">
        <w:rPr>
          <w:b/>
          <w:color w:val="C7000B"/>
          <w:shd w:val="pct15" w:color="auto" w:fill="FFFFFF"/>
        </w:rPr>
        <w:t>('4', '</w:t>
      </w:r>
      <w:r w:rsidRPr="00A13A25">
        <w:rPr>
          <w:b/>
          <w:color w:val="C7000B"/>
          <w:shd w:val="pct15" w:color="auto" w:fill="FFFFFF"/>
        </w:rPr>
        <w:t>华为</w:t>
      </w:r>
      <w:r w:rsidRPr="00A13A25">
        <w:rPr>
          <w:b/>
          <w:color w:val="C7000B"/>
          <w:shd w:val="pct15" w:color="auto" w:fill="FFFFFF"/>
        </w:rPr>
        <w:t>support</w:t>
      </w:r>
      <w:r w:rsidRPr="00A13A25">
        <w:rPr>
          <w:b/>
          <w:color w:val="C7000B"/>
          <w:shd w:val="pct15" w:color="auto" w:fill="FFFFFF"/>
        </w:rPr>
        <w:t>中心</w:t>
      </w:r>
      <w:r w:rsidRPr="00A13A25">
        <w:rPr>
          <w:b/>
          <w:color w:val="C7000B"/>
          <w:shd w:val="pct15" w:color="auto" w:fill="FFFFFF"/>
        </w:rPr>
        <w:t>', 'https://support.huaweicloud.com/');</w:t>
      </w:r>
    </w:p>
    <w:p w14:paraId="4E055064" w14:textId="55BF937D" w:rsidR="00007315" w:rsidRPr="00336CBE" w:rsidRDefault="00007315" w:rsidP="006A0A2D">
      <w:pPr>
        <w:pStyle w:val="30"/>
      </w:pPr>
      <w:r w:rsidRPr="00336CBE">
        <w:t>绑定弹性公网</w:t>
      </w:r>
      <w:r w:rsidRPr="00336CBE">
        <w:t>IP</w:t>
      </w:r>
      <w:r w:rsidRPr="00336CBE">
        <w:t>及开放</w:t>
      </w:r>
      <w:r w:rsidRPr="00336CBE">
        <w:t>3306</w:t>
      </w:r>
      <w:r w:rsidRPr="00336CBE">
        <w:t>端口</w:t>
      </w:r>
      <w:r w:rsidR="0089008A">
        <w:t>。</w:t>
      </w:r>
    </w:p>
    <w:p w14:paraId="430F14B3" w14:textId="250F5EFF" w:rsidR="00007315" w:rsidRDefault="00007315" w:rsidP="00007315">
      <w:pPr>
        <w:pStyle w:val="1e"/>
        <w:rPr>
          <w:rFonts w:cs="Huawei Sans"/>
        </w:rPr>
      </w:pPr>
      <w:r w:rsidRPr="00336CBE">
        <w:rPr>
          <w:rFonts w:cs="Huawei Sans"/>
        </w:rPr>
        <w:t>如果弹性公网</w:t>
      </w:r>
      <w:r w:rsidRPr="00336CBE">
        <w:rPr>
          <w:rFonts w:cs="Huawei Sans"/>
        </w:rPr>
        <w:t>IP</w:t>
      </w:r>
      <w:r w:rsidRPr="00336CBE">
        <w:rPr>
          <w:rFonts w:cs="Huawei Sans"/>
        </w:rPr>
        <w:t>没有绑定的话</w:t>
      </w:r>
      <w:r w:rsidR="00261D29">
        <w:rPr>
          <w:rFonts w:cs="Huawei Sans" w:hint="eastAsia"/>
        </w:rPr>
        <w:t>，</w:t>
      </w:r>
      <w:r w:rsidRPr="00336CBE">
        <w:rPr>
          <w:rFonts w:cs="Huawei Sans"/>
        </w:rPr>
        <w:t>请先</w:t>
      </w:r>
      <w:r w:rsidR="00261D29">
        <w:rPr>
          <w:rFonts w:cs="Huawei Sans" w:hint="eastAsia"/>
        </w:rPr>
        <w:t>购买然后</w:t>
      </w:r>
      <w:r w:rsidRPr="00336CBE">
        <w:rPr>
          <w:rFonts w:cs="Huawei Sans"/>
        </w:rPr>
        <w:t>绑定弹性公网</w:t>
      </w:r>
      <w:r w:rsidRPr="00336CBE">
        <w:rPr>
          <w:rFonts w:cs="Huawei Sans"/>
        </w:rPr>
        <w:t>IP</w:t>
      </w:r>
      <w:r w:rsidRPr="00336CBE">
        <w:rPr>
          <w:rFonts w:cs="Huawei Sans"/>
        </w:rPr>
        <w:t>，并在实例安全组中开放</w:t>
      </w:r>
      <w:r w:rsidRPr="00336CBE">
        <w:rPr>
          <w:rFonts w:cs="Huawei Sans"/>
        </w:rPr>
        <w:t>3306</w:t>
      </w:r>
      <w:r w:rsidRPr="00336CBE">
        <w:rPr>
          <w:rFonts w:cs="Huawei Sans"/>
        </w:rPr>
        <w:t>端口。</w:t>
      </w:r>
    </w:p>
    <w:p w14:paraId="7125FE30" w14:textId="59BC20BF" w:rsidR="00787798" w:rsidRDefault="00787798" w:rsidP="00007315">
      <w:pPr>
        <w:pStyle w:val="1e"/>
        <w:rPr>
          <w:rFonts w:cs="Huawei Sans"/>
        </w:rPr>
      </w:pPr>
      <w:r>
        <w:rPr>
          <w:rFonts w:cs="Huawei Sans"/>
          <w:noProof/>
        </w:rPr>
        <mc:AlternateContent>
          <mc:Choice Requires="wps">
            <w:drawing>
              <wp:anchor distT="0" distB="0" distL="114300" distR="114300" simplePos="0" relativeHeight="251842560" behindDoc="0" locked="0" layoutInCell="1" allowOverlap="1" wp14:anchorId="5BBD843E" wp14:editId="79232995">
                <wp:simplePos x="0" y="0"/>
                <wp:positionH relativeFrom="column">
                  <wp:posOffset>694944</wp:posOffset>
                </wp:positionH>
                <wp:positionV relativeFrom="paragraph">
                  <wp:posOffset>1736598</wp:posOffset>
                </wp:positionV>
                <wp:extent cx="588264" cy="199032"/>
                <wp:effectExtent l="19050" t="19050" r="21590" b="10795"/>
                <wp:wrapNone/>
                <wp:docPr id="61" name="矩形 61"/>
                <wp:cNvGraphicFramePr/>
                <a:graphic xmlns:a="http://schemas.openxmlformats.org/drawingml/2006/main">
                  <a:graphicData uri="http://schemas.microsoft.com/office/word/2010/wordprocessingShape">
                    <wps:wsp>
                      <wps:cNvSpPr/>
                      <wps:spPr>
                        <a:xfrm flipV="1">
                          <a:off x="0" y="0"/>
                          <a:ext cx="588264" cy="1990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A6F96" id="矩形 61" o:spid="_x0000_s1026" style="position:absolute;left:0;text-align:left;margin-left:54.7pt;margin-top:136.75pt;width:46.3pt;height:15.6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" filled="f" strokecolor="#c7000b" strokeweight="2.25pt"/>
            </w:pict>
          </mc:Fallback>
        </mc:AlternateContent>
      </w:r>
      <w:r>
        <w:rPr>
          <w:rFonts w:cs="Huawei Sans"/>
          <w:noProof/>
        </w:rPr>
        <mc:AlternateContent>
          <mc:Choice Requires="wps">
            <w:drawing>
              <wp:anchor distT="0" distB="0" distL="114300" distR="114300" simplePos="0" relativeHeight="251840512" behindDoc="0" locked="0" layoutInCell="1" allowOverlap="1" wp14:anchorId="464EEA7D" wp14:editId="4EA4B280">
                <wp:simplePos x="0" y="0"/>
                <wp:positionH relativeFrom="column">
                  <wp:posOffset>663702</wp:posOffset>
                </wp:positionH>
                <wp:positionV relativeFrom="paragraph">
                  <wp:posOffset>20573</wp:posOffset>
                </wp:positionV>
                <wp:extent cx="1024128" cy="199032"/>
                <wp:effectExtent l="19050" t="19050" r="24130" b="10795"/>
                <wp:wrapNone/>
                <wp:docPr id="60" name="矩形 60"/>
                <wp:cNvGraphicFramePr/>
                <a:graphic xmlns:a="http://schemas.openxmlformats.org/drawingml/2006/main">
                  <a:graphicData uri="http://schemas.microsoft.com/office/word/2010/wordprocessingShape">
                    <wps:wsp>
                      <wps:cNvSpPr/>
                      <wps:spPr>
                        <a:xfrm flipV="1">
                          <a:off x="0" y="0"/>
                          <a:ext cx="1024128" cy="1990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BB1B6" id="矩形 60" o:spid="_x0000_s1026" style="position:absolute;left:0;text-align:left;margin-left:52.25pt;margin-top:1.6pt;width:80.65pt;height:15.6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" filled="f" strokecolor="#c7000b" strokeweight="2.25pt"/>
            </w:pict>
          </mc:Fallback>
        </mc:AlternateContent>
      </w:r>
      <w:r>
        <w:rPr>
          <w:noProof/>
        </w:rPr>
        <w:drawing>
          <wp:inline distT="0" distB="0" distL="0" distR="0" wp14:anchorId="5EA6D6E8" wp14:editId="3141065F">
            <wp:extent cx="5413248" cy="2129802"/>
            <wp:effectExtent l="19050" t="19050" r="16510" b="228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5156" cy="2134487"/>
                    </a:xfrm>
                    <a:prstGeom prst="rect">
                      <a:avLst/>
                    </a:prstGeom>
                    <a:noFill/>
                    <a:ln w="12700">
                      <a:solidFill>
                        <a:srgbClr val="D9D9D9"/>
                      </a:solidFill>
                    </a:ln>
                  </pic:spPr>
                </pic:pic>
              </a:graphicData>
            </a:graphic>
          </wp:inline>
        </w:drawing>
      </w:r>
    </w:p>
    <w:p w14:paraId="54FF2660" w14:textId="531B068C" w:rsidR="00787798" w:rsidRPr="00787798" w:rsidRDefault="00787798" w:rsidP="00007315">
      <w:pPr>
        <w:pStyle w:val="1e"/>
        <w:rPr>
          <w:rFonts w:cs="Huawei Sans"/>
        </w:rPr>
      </w:pPr>
      <w:r>
        <w:rPr>
          <w:rFonts w:cs="Huawei Sans" w:hint="eastAsia"/>
        </w:rPr>
        <w:t>点击</w:t>
      </w:r>
      <w:r w:rsidR="00A103B3">
        <w:rPr>
          <w:rFonts w:cs="Huawei Sans" w:hint="eastAsia"/>
        </w:rPr>
        <w:t>服务列表下的“弹性公网</w:t>
      </w:r>
      <w:r w:rsidR="00A103B3">
        <w:rPr>
          <w:rFonts w:cs="Huawei Sans" w:hint="eastAsia"/>
        </w:rPr>
        <w:t>I</w:t>
      </w:r>
      <w:r w:rsidR="00A103B3">
        <w:rPr>
          <w:rFonts w:cs="Huawei Sans"/>
        </w:rPr>
        <w:t>P EIP</w:t>
      </w:r>
      <w:r w:rsidR="00A103B3">
        <w:rPr>
          <w:rFonts w:cs="Huawei Sans" w:hint="eastAsia"/>
        </w:rPr>
        <w:t>”项，进入如下界面：</w:t>
      </w:r>
    </w:p>
    <w:p w14:paraId="3499F9DC" w14:textId="2661F0D4" w:rsidR="00007315" w:rsidRPr="00336CBE" w:rsidRDefault="00787798" w:rsidP="00007315">
      <w:pPr>
        <w:pStyle w:val="1e"/>
        <w:rPr>
          <w:rFonts w:cs="Huawei Sans"/>
        </w:rPr>
      </w:pPr>
      <w:r>
        <w:rPr>
          <w:rFonts w:cs="Huawei Sans"/>
          <w:noProof/>
        </w:rPr>
        <mc:AlternateContent>
          <mc:Choice Requires="wps">
            <w:drawing>
              <wp:anchor distT="0" distB="0" distL="114300" distR="114300" simplePos="0" relativeHeight="251675648" behindDoc="0" locked="0" layoutInCell="1" allowOverlap="1" wp14:anchorId="037B4C57" wp14:editId="26424780">
                <wp:simplePos x="0" y="0"/>
                <wp:positionH relativeFrom="column">
                  <wp:posOffset>5113020</wp:posOffset>
                </wp:positionH>
                <wp:positionV relativeFrom="paragraph">
                  <wp:posOffset>1472819</wp:posOffset>
                </wp:positionV>
                <wp:extent cx="282575" cy="198755"/>
                <wp:effectExtent l="19050" t="19050" r="22225" b="10795"/>
                <wp:wrapNone/>
                <wp:docPr id="39" name="矩形 39"/>
                <wp:cNvGraphicFramePr/>
                <a:graphic xmlns:a="http://schemas.openxmlformats.org/drawingml/2006/main">
                  <a:graphicData uri="http://schemas.microsoft.com/office/word/2010/wordprocessingShape">
                    <wps:wsp>
                      <wps:cNvSpPr/>
                      <wps:spPr>
                        <a:xfrm flipV="1">
                          <a:off x="0" y="0"/>
                          <a:ext cx="282575" cy="19875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AC40F" id="矩形 39" o:spid="_x0000_s1026" style="position:absolute;left:0;text-align:left;margin-left:402.6pt;margin-top:115.95pt;width:22.25pt;height:15.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" filled="f" strokecolor="#c7000b" strokeweight="2.25pt"/>
            </w:pict>
          </mc:Fallback>
        </mc:AlternateContent>
      </w:r>
      <w:r w:rsidR="00D42817">
        <w:rPr>
          <w:rFonts w:cs="Huawei Sans"/>
          <w:noProof/>
        </w:rPr>
        <mc:AlternateContent>
          <mc:Choice Requires="wps">
            <w:drawing>
              <wp:anchor distT="0" distB="0" distL="114300" distR="114300" simplePos="0" relativeHeight="251838464" behindDoc="0" locked="0" layoutInCell="1" allowOverlap="1" wp14:anchorId="6708F142" wp14:editId="1660B169">
                <wp:simplePos x="0" y="0"/>
                <wp:positionH relativeFrom="column">
                  <wp:posOffset>5534406</wp:posOffset>
                </wp:positionH>
                <wp:positionV relativeFrom="paragraph">
                  <wp:posOffset>63245</wp:posOffset>
                </wp:positionV>
                <wp:extent cx="588264" cy="199032"/>
                <wp:effectExtent l="19050" t="19050" r="21590" b="10795"/>
                <wp:wrapNone/>
                <wp:docPr id="58" name="矩形 58"/>
                <wp:cNvGraphicFramePr/>
                <a:graphic xmlns:a="http://schemas.openxmlformats.org/drawingml/2006/main">
                  <a:graphicData uri="http://schemas.microsoft.com/office/word/2010/wordprocessingShape">
                    <wps:wsp>
                      <wps:cNvSpPr/>
                      <wps:spPr>
                        <a:xfrm flipV="1">
                          <a:off x="0" y="0"/>
                          <a:ext cx="588264" cy="1990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2947D" id="矩形 58" o:spid="_x0000_s1026" style="position:absolute;left:0;text-align:left;margin-left:435.8pt;margin-top:5pt;width:46.3pt;height:15.6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" filled="f" strokecolor="#c7000b" strokeweight="2.25pt"/>
            </w:pict>
          </mc:Fallback>
        </mc:AlternateContent>
      </w:r>
      <w:r w:rsidR="00007315" w:rsidRPr="00336CBE">
        <w:rPr>
          <w:rFonts w:cs="Huawei Sans"/>
          <w:noProof/>
        </w:rPr>
        <w:drawing>
          <wp:inline distT="0" distB="0" distL="0" distR="0" wp14:anchorId="4D5D1B90" wp14:editId="1BF49DB8">
            <wp:extent cx="5454000" cy="1735200"/>
            <wp:effectExtent l="19050" t="19050" r="1397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4000" cy="1735200"/>
                    </a:xfrm>
                    <a:prstGeom prst="rect">
                      <a:avLst/>
                    </a:prstGeom>
                    <a:noFill/>
                    <a:ln w="12700">
                      <a:solidFill>
                        <a:srgbClr val="D9D9D9"/>
                      </a:solidFill>
                    </a:ln>
                  </pic:spPr>
                </pic:pic>
              </a:graphicData>
            </a:graphic>
          </wp:inline>
        </w:drawing>
      </w:r>
    </w:p>
    <w:p w14:paraId="121336CE" w14:textId="77777777" w:rsidR="00007315" w:rsidRPr="00336CBE" w:rsidRDefault="00007315" w:rsidP="00007315">
      <w:pPr>
        <w:pStyle w:val="1e"/>
        <w:rPr>
          <w:rFonts w:cs="Huawei Sans"/>
        </w:rPr>
      </w:pPr>
      <w:r w:rsidRPr="00336CBE">
        <w:rPr>
          <w:rFonts w:cs="Huawei Sans"/>
        </w:rPr>
        <w:t>点击</w:t>
      </w:r>
      <w:r w:rsidRPr="00336CBE">
        <w:rPr>
          <w:rFonts w:cs="Huawei Sans"/>
        </w:rPr>
        <w:t>“</w:t>
      </w:r>
      <w:r w:rsidRPr="00336CBE">
        <w:rPr>
          <w:rFonts w:cs="Huawei Sans"/>
        </w:rPr>
        <w:t>绑定</w:t>
      </w:r>
      <w:r w:rsidRPr="00336CBE">
        <w:rPr>
          <w:rFonts w:cs="Huawei Sans"/>
        </w:rPr>
        <w:t>”</w:t>
      </w:r>
      <w:r w:rsidRPr="00336CBE">
        <w:rPr>
          <w:rFonts w:cs="Huawei Sans"/>
        </w:rPr>
        <w:t>如下：</w:t>
      </w:r>
    </w:p>
    <w:p w14:paraId="062A3410" w14:textId="3EEE6B8A" w:rsidR="00007315" w:rsidRPr="00336CBE" w:rsidRDefault="00F579F5" w:rsidP="00007315">
      <w:pPr>
        <w:pStyle w:val="1e"/>
        <w:rPr>
          <w:rFonts w:cs="Huawei Sans"/>
        </w:rPr>
      </w:pPr>
      <w:r>
        <w:rPr>
          <w:rFonts w:cs="Huawei Sans"/>
          <w:noProof/>
        </w:rPr>
        <mc:AlternateContent>
          <mc:Choice Requires="wps">
            <w:drawing>
              <wp:anchor distT="0" distB="0" distL="114300" distR="114300" simplePos="0" relativeHeight="251672576" behindDoc="0" locked="0" layoutInCell="1" allowOverlap="1" wp14:anchorId="77E45E9A" wp14:editId="520D1181">
                <wp:simplePos x="0" y="0"/>
                <wp:positionH relativeFrom="column">
                  <wp:posOffset>2492502</wp:posOffset>
                </wp:positionH>
                <wp:positionV relativeFrom="paragraph">
                  <wp:posOffset>503174</wp:posOffset>
                </wp:positionV>
                <wp:extent cx="829056" cy="316230"/>
                <wp:effectExtent l="19050" t="19050" r="28575" b="26670"/>
                <wp:wrapNone/>
                <wp:docPr id="37" name="椭圆 37"/>
                <wp:cNvGraphicFramePr/>
                <a:graphic xmlns:a="http://schemas.openxmlformats.org/drawingml/2006/main">
                  <a:graphicData uri="http://schemas.microsoft.com/office/word/2010/wordprocessingShape">
                    <wps:wsp>
                      <wps:cNvSpPr/>
                      <wps:spPr>
                        <a:xfrm>
                          <a:off x="0" y="0"/>
                          <a:ext cx="829056" cy="316230"/>
                        </a:xfrm>
                        <a:prstGeom prst="ellipse">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9D894" id="椭圆 37" o:spid="_x0000_s1026" style="position:absolute;left:0;text-align:left;margin-left:196.25pt;margin-top:39.6pt;width:65.3pt;height:2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" filled="f" strokecolor="#c7000b" strokeweight="2.25pt"/>
            </w:pict>
          </mc:Fallback>
        </mc:AlternateContent>
      </w:r>
      <w:r>
        <w:rPr>
          <w:rFonts w:cs="Huawei Sans"/>
          <w:noProof/>
        </w:rPr>
        <mc:AlternateContent>
          <mc:Choice Requires="wps">
            <w:drawing>
              <wp:anchor distT="0" distB="0" distL="114300" distR="114300" simplePos="0" relativeHeight="251674624" behindDoc="0" locked="0" layoutInCell="1" allowOverlap="1" wp14:anchorId="4CBE6F19" wp14:editId="5BA06BD7">
                <wp:simplePos x="0" y="0"/>
                <wp:positionH relativeFrom="column">
                  <wp:posOffset>1200150</wp:posOffset>
                </wp:positionH>
                <wp:positionV relativeFrom="paragraph">
                  <wp:posOffset>1167638</wp:posOffset>
                </wp:positionV>
                <wp:extent cx="609600" cy="213360"/>
                <wp:effectExtent l="19050" t="19050" r="19050" b="15240"/>
                <wp:wrapNone/>
                <wp:docPr id="38" name="椭圆 38"/>
                <wp:cNvGraphicFramePr/>
                <a:graphic xmlns:a="http://schemas.openxmlformats.org/drawingml/2006/main">
                  <a:graphicData uri="http://schemas.microsoft.com/office/word/2010/wordprocessingShape">
                    <wps:wsp>
                      <wps:cNvSpPr/>
                      <wps:spPr>
                        <a:xfrm>
                          <a:off x="0" y="0"/>
                          <a:ext cx="609600" cy="213360"/>
                        </a:xfrm>
                        <a:prstGeom prst="ellipse">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40CD30" id="椭圆 38" o:spid="_x0000_s1026" style="position:absolute;left:0;text-align:left;margin-left:94.5pt;margin-top:91.95pt;width:48pt;height:1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" filled="f" strokecolor="#c7000b" strokeweight="2.25pt"/>
            </w:pict>
          </mc:Fallback>
        </mc:AlternateContent>
      </w:r>
      <w:r w:rsidR="00007315" w:rsidRPr="00336CBE">
        <w:rPr>
          <w:rFonts w:cs="Huawei Sans"/>
          <w:noProof/>
        </w:rPr>
        <w:drawing>
          <wp:inline distT="0" distB="0" distL="0" distR="0" wp14:anchorId="328D375E" wp14:editId="12C8E8DA">
            <wp:extent cx="4273296" cy="1982922"/>
            <wp:effectExtent l="19050" t="19050" r="13335"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013" cy="1992999"/>
                    </a:xfrm>
                    <a:prstGeom prst="rect">
                      <a:avLst/>
                    </a:prstGeom>
                    <a:noFill/>
                    <a:ln w="12700">
                      <a:solidFill>
                        <a:srgbClr val="D9D9D9"/>
                      </a:solidFill>
                    </a:ln>
                  </pic:spPr>
                </pic:pic>
              </a:graphicData>
            </a:graphic>
          </wp:inline>
        </w:drawing>
      </w:r>
    </w:p>
    <w:p w14:paraId="1C1BF845" w14:textId="71D403F8" w:rsidR="00007315" w:rsidRDefault="00007315" w:rsidP="00007315">
      <w:pPr>
        <w:pStyle w:val="1e"/>
        <w:rPr>
          <w:rFonts w:cs="Huawei Sans"/>
        </w:rPr>
      </w:pPr>
      <w:r w:rsidRPr="00336CBE">
        <w:rPr>
          <w:rFonts w:cs="Huawei Sans"/>
        </w:rPr>
        <w:lastRenderedPageBreak/>
        <w:t>在实例列表页面上的网络信息中找到内网安全组，点击进入安全组进行</w:t>
      </w:r>
      <w:r w:rsidRPr="00336CBE">
        <w:rPr>
          <w:rFonts w:cs="Huawei Sans"/>
        </w:rPr>
        <w:t>3306</w:t>
      </w:r>
      <w:r w:rsidRPr="00336CBE">
        <w:rPr>
          <w:rFonts w:cs="Huawei Sans"/>
        </w:rPr>
        <w:t>端口设置，具体如下：</w:t>
      </w:r>
    </w:p>
    <w:p w14:paraId="2C1F0B0F" w14:textId="45A12B8C" w:rsidR="00157F0F" w:rsidRDefault="00157F0F" w:rsidP="00007315">
      <w:pPr>
        <w:pStyle w:val="1e"/>
        <w:rPr>
          <w:rFonts w:cs="Huawei Sans"/>
        </w:rPr>
      </w:pPr>
      <w:r>
        <w:rPr>
          <w:rFonts w:cs="Huawei Sans"/>
          <w:noProof/>
        </w:rPr>
        <mc:AlternateContent>
          <mc:Choice Requires="wps">
            <w:drawing>
              <wp:anchor distT="0" distB="0" distL="114300" distR="114300" simplePos="0" relativeHeight="251844608" behindDoc="0" locked="0" layoutInCell="1" allowOverlap="1" wp14:anchorId="567FC901" wp14:editId="631B1E55">
                <wp:simplePos x="0" y="0"/>
                <wp:positionH relativeFrom="column">
                  <wp:posOffset>1669542</wp:posOffset>
                </wp:positionH>
                <wp:positionV relativeFrom="paragraph">
                  <wp:posOffset>639191</wp:posOffset>
                </wp:positionV>
                <wp:extent cx="564642" cy="197739"/>
                <wp:effectExtent l="19050" t="19050" r="26035" b="12065"/>
                <wp:wrapNone/>
                <wp:docPr id="64" name="矩形 64"/>
                <wp:cNvGraphicFramePr/>
                <a:graphic xmlns:a="http://schemas.openxmlformats.org/drawingml/2006/main">
                  <a:graphicData uri="http://schemas.microsoft.com/office/word/2010/wordprocessingShape">
                    <wps:wsp>
                      <wps:cNvSpPr/>
                      <wps:spPr>
                        <a:xfrm>
                          <a:off x="0" y="0"/>
                          <a:ext cx="564642" cy="19773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7846B" id="矩形 64" o:spid="_x0000_s1026" style="position:absolute;left:0;text-align:left;margin-left:131.45pt;margin-top:50.35pt;width:44.45pt;height:15.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" filled="f" strokecolor="#c7000b" strokeweight="2.25pt"/>
            </w:pict>
          </mc:Fallback>
        </mc:AlternateContent>
      </w:r>
      <w:r>
        <w:rPr>
          <w:noProof/>
        </w:rPr>
        <w:drawing>
          <wp:inline distT="0" distB="0" distL="0" distR="0" wp14:anchorId="47F535C3" wp14:editId="76C86B28">
            <wp:extent cx="5422011" cy="845537"/>
            <wp:effectExtent l="19050" t="19050" r="26670" b="1206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472" cy="848104"/>
                    </a:xfrm>
                    <a:prstGeom prst="rect">
                      <a:avLst/>
                    </a:prstGeom>
                    <a:noFill/>
                    <a:ln w="12700">
                      <a:solidFill>
                        <a:srgbClr val="D9D9D9"/>
                      </a:solidFill>
                    </a:ln>
                  </pic:spPr>
                </pic:pic>
              </a:graphicData>
            </a:graphic>
          </wp:inline>
        </w:drawing>
      </w:r>
    </w:p>
    <w:p w14:paraId="7DF48870" w14:textId="1F46CFC8" w:rsidR="00157F0F" w:rsidRPr="00336CBE" w:rsidRDefault="00157F0F" w:rsidP="00007315">
      <w:pPr>
        <w:pStyle w:val="1e"/>
        <w:rPr>
          <w:rFonts w:cs="Huawei Sans"/>
        </w:rPr>
      </w:pPr>
      <w:r>
        <w:rPr>
          <w:rFonts w:cs="Huawei Sans" w:hint="eastAsia"/>
        </w:rPr>
        <w:t>点击实例名，进入实例列表信息页面，</w:t>
      </w:r>
      <w:r w:rsidR="00A31D1D">
        <w:rPr>
          <w:rFonts w:cs="Huawei Sans" w:hint="eastAsia"/>
        </w:rPr>
        <w:t>具体如下：</w:t>
      </w:r>
    </w:p>
    <w:p w14:paraId="78103A37" w14:textId="1D22D7BA" w:rsidR="00007315" w:rsidRPr="00336CBE" w:rsidRDefault="00AD28B3" w:rsidP="00007315">
      <w:pPr>
        <w:pStyle w:val="1e"/>
        <w:rPr>
          <w:rFonts w:cs="Huawei Sans"/>
        </w:rPr>
      </w:pPr>
      <w:r>
        <w:rPr>
          <w:rFonts w:cs="Huawei Sans"/>
          <w:noProof/>
        </w:rPr>
        <mc:AlternateContent>
          <mc:Choice Requires="wps">
            <w:drawing>
              <wp:anchor distT="0" distB="0" distL="114300" distR="114300" simplePos="0" relativeHeight="251681792" behindDoc="0" locked="0" layoutInCell="1" allowOverlap="1" wp14:anchorId="082A1649" wp14:editId="4E6CDDB0">
                <wp:simplePos x="0" y="0"/>
                <wp:positionH relativeFrom="column">
                  <wp:posOffset>4656328</wp:posOffset>
                </wp:positionH>
                <wp:positionV relativeFrom="paragraph">
                  <wp:posOffset>1300480</wp:posOffset>
                </wp:positionV>
                <wp:extent cx="1094293" cy="237767"/>
                <wp:effectExtent l="19050" t="19050" r="10795" b="10160"/>
                <wp:wrapNone/>
                <wp:docPr id="42" name="矩形 42"/>
                <wp:cNvGraphicFramePr/>
                <a:graphic xmlns:a="http://schemas.openxmlformats.org/drawingml/2006/main">
                  <a:graphicData uri="http://schemas.microsoft.com/office/word/2010/wordprocessingShape">
                    <wps:wsp>
                      <wps:cNvSpPr/>
                      <wps:spPr>
                        <a:xfrm>
                          <a:off x="0" y="0"/>
                          <a:ext cx="1094293" cy="23776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BC8CD" id="矩形 42" o:spid="_x0000_s1026" style="position:absolute;left:0;text-align:left;margin-left:366.65pt;margin-top:102.4pt;width:86.15pt;height:1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" filled="f" strokecolor="#c7000b" strokeweight="2.25pt"/>
            </w:pict>
          </mc:Fallback>
        </mc:AlternateContent>
      </w:r>
      <w:r>
        <w:rPr>
          <w:rFonts w:cs="Huawei Sans"/>
          <w:noProof/>
        </w:rPr>
        <mc:AlternateContent>
          <mc:Choice Requires="wps">
            <w:drawing>
              <wp:anchor distT="0" distB="0" distL="114300" distR="114300" simplePos="0" relativeHeight="251679744" behindDoc="0" locked="0" layoutInCell="1" allowOverlap="1" wp14:anchorId="6D6D28C7" wp14:editId="16FEDE7F">
                <wp:simplePos x="0" y="0"/>
                <wp:positionH relativeFrom="column">
                  <wp:posOffset>1920079</wp:posOffset>
                </wp:positionH>
                <wp:positionV relativeFrom="paragraph">
                  <wp:posOffset>598769</wp:posOffset>
                </wp:positionV>
                <wp:extent cx="495479" cy="225246"/>
                <wp:effectExtent l="19050" t="19050" r="19050" b="22860"/>
                <wp:wrapNone/>
                <wp:docPr id="41" name="矩形 41"/>
                <wp:cNvGraphicFramePr/>
                <a:graphic xmlns:a="http://schemas.openxmlformats.org/drawingml/2006/main">
                  <a:graphicData uri="http://schemas.microsoft.com/office/word/2010/wordprocessingShape">
                    <wps:wsp>
                      <wps:cNvSpPr/>
                      <wps:spPr>
                        <a:xfrm>
                          <a:off x="0" y="0"/>
                          <a:ext cx="495479" cy="225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0D40" id="矩形 41" o:spid="_x0000_s1026" style="position:absolute;left:0;text-align:left;margin-left:151.2pt;margin-top:47.15pt;width:39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" filled="f" strokecolor="#c7000b" strokeweight="2.25pt"/>
            </w:pict>
          </mc:Fallback>
        </mc:AlternateContent>
      </w:r>
      <w:r>
        <w:rPr>
          <w:rFonts w:cs="Huawei Sans"/>
          <w:noProof/>
        </w:rPr>
        <mc:AlternateContent>
          <mc:Choice Requires="wps">
            <w:drawing>
              <wp:anchor distT="0" distB="0" distL="114300" distR="114300" simplePos="0" relativeHeight="251677696" behindDoc="0" locked="0" layoutInCell="1" allowOverlap="1" wp14:anchorId="7DF8659A" wp14:editId="554E80B9">
                <wp:simplePos x="0" y="0"/>
                <wp:positionH relativeFrom="column">
                  <wp:posOffset>735223</wp:posOffset>
                </wp:positionH>
                <wp:positionV relativeFrom="paragraph">
                  <wp:posOffset>64296</wp:posOffset>
                </wp:positionV>
                <wp:extent cx="425002" cy="173865"/>
                <wp:effectExtent l="19050" t="19050" r="13335" b="17145"/>
                <wp:wrapNone/>
                <wp:docPr id="40" name="矩形 40"/>
                <wp:cNvGraphicFramePr/>
                <a:graphic xmlns:a="http://schemas.openxmlformats.org/drawingml/2006/main">
                  <a:graphicData uri="http://schemas.microsoft.com/office/word/2010/wordprocessingShape">
                    <wps:wsp>
                      <wps:cNvSpPr/>
                      <wps:spPr>
                        <a:xfrm>
                          <a:off x="0" y="0"/>
                          <a:ext cx="425002" cy="1738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71872" id="矩形 40" o:spid="_x0000_s1026" style="position:absolute;left:0;text-align:left;margin-left:57.9pt;margin-top:5.05pt;width:33.45pt;height:13.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" filled="f" strokecolor="#c7000b" strokeweight="2.25pt"/>
            </w:pict>
          </mc:Fallback>
        </mc:AlternateContent>
      </w:r>
      <w:r w:rsidR="00007315" w:rsidRPr="00336CBE">
        <w:rPr>
          <w:rFonts w:cs="Huawei Sans"/>
          <w:noProof/>
        </w:rPr>
        <w:drawing>
          <wp:inline distT="0" distB="0" distL="0" distR="0" wp14:anchorId="6D7DEE43" wp14:editId="3952946A">
            <wp:extent cx="5454000" cy="1782000"/>
            <wp:effectExtent l="19050" t="19050" r="13970" b="279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4000" cy="1782000"/>
                    </a:xfrm>
                    <a:prstGeom prst="rect">
                      <a:avLst/>
                    </a:prstGeom>
                    <a:noFill/>
                    <a:ln w="12700">
                      <a:solidFill>
                        <a:srgbClr val="D9D9D9"/>
                      </a:solidFill>
                    </a:ln>
                  </pic:spPr>
                </pic:pic>
              </a:graphicData>
            </a:graphic>
          </wp:inline>
        </w:drawing>
      </w:r>
    </w:p>
    <w:p w14:paraId="2196574E" w14:textId="77777777" w:rsidR="00007315" w:rsidRPr="00336CBE" w:rsidRDefault="00007315" w:rsidP="00007315">
      <w:pPr>
        <w:pStyle w:val="1e"/>
        <w:rPr>
          <w:rFonts w:cs="Huawei Sans"/>
        </w:rPr>
      </w:pPr>
      <w:r w:rsidRPr="00336CBE">
        <w:rPr>
          <w:rFonts w:cs="Huawei Sans"/>
        </w:rPr>
        <w:t>进入安全组进行</w:t>
      </w:r>
      <w:r w:rsidRPr="00336CBE">
        <w:rPr>
          <w:rFonts w:cs="Huawei Sans"/>
        </w:rPr>
        <w:t>3306</w:t>
      </w:r>
      <w:r w:rsidRPr="00336CBE">
        <w:rPr>
          <w:rFonts w:cs="Huawei Sans"/>
        </w:rPr>
        <w:t>端口设置，具体如下：</w:t>
      </w:r>
    </w:p>
    <w:p w14:paraId="1FA0009D" w14:textId="5A5BB562" w:rsidR="00007315" w:rsidRPr="00336CBE" w:rsidRDefault="006A0A2D" w:rsidP="00007315">
      <w:pPr>
        <w:pStyle w:val="1e"/>
        <w:rPr>
          <w:rFonts w:cs="Huawei Sans"/>
        </w:rPr>
      </w:pPr>
      <w:r>
        <w:rPr>
          <w:rFonts w:cs="Huawei Sans"/>
          <w:noProof/>
        </w:rPr>
        <mc:AlternateContent>
          <mc:Choice Requires="wps">
            <w:drawing>
              <wp:anchor distT="0" distB="0" distL="114300" distR="114300" simplePos="0" relativeHeight="251685888" behindDoc="0" locked="0" layoutInCell="1" allowOverlap="1" wp14:anchorId="231901AE" wp14:editId="60E83EAD">
                <wp:simplePos x="0" y="0"/>
                <wp:positionH relativeFrom="column">
                  <wp:posOffset>2034833</wp:posOffset>
                </wp:positionH>
                <wp:positionV relativeFrom="paragraph">
                  <wp:posOffset>1695548</wp:posOffset>
                </wp:positionV>
                <wp:extent cx="1160585" cy="302260"/>
                <wp:effectExtent l="19050" t="19050" r="20955" b="21590"/>
                <wp:wrapNone/>
                <wp:docPr id="44" name="矩形 44"/>
                <wp:cNvGraphicFramePr/>
                <a:graphic xmlns:a="http://schemas.openxmlformats.org/drawingml/2006/main">
                  <a:graphicData uri="http://schemas.microsoft.com/office/word/2010/wordprocessingShape">
                    <wps:wsp>
                      <wps:cNvSpPr/>
                      <wps:spPr>
                        <a:xfrm>
                          <a:off x="0" y="0"/>
                          <a:ext cx="1160585" cy="3022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482E3" id="矩形 44" o:spid="_x0000_s1026" style="position:absolute;left:0;text-align:left;margin-left:160.2pt;margin-top:133.5pt;width:91.4pt;height: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" filled="f" strokecolor="#c7000b" strokeweight="2.25pt"/>
            </w:pict>
          </mc:Fallback>
        </mc:AlternateContent>
      </w:r>
      <w:r w:rsidR="00AD28B3">
        <w:rPr>
          <w:rFonts w:cs="Huawei Sans"/>
          <w:noProof/>
        </w:rPr>
        <mc:AlternateContent>
          <mc:Choice Requires="wps">
            <w:drawing>
              <wp:anchor distT="0" distB="0" distL="114300" distR="114300" simplePos="0" relativeHeight="251687936" behindDoc="0" locked="0" layoutInCell="1" allowOverlap="1" wp14:anchorId="7C3F2B66" wp14:editId="0B4A6545">
                <wp:simplePos x="0" y="0"/>
                <wp:positionH relativeFrom="column">
                  <wp:posOffset>4273697</wp:posOffset>
                </wp:positionH>
                <wp:positionV relativeFrom="paragraph">
                  <wp:posOffset>2234565</wp:posOffset>
                </wp:positionV>
                <wp:extent cx="545123" cy="276583"/>
                <wp:effectExtent l="19050" t="19050" r="26670" b="28575"/>
                <wp:wrapNone/>
                <wp:docPr id="45" name="矩形 45"/>
                <wp:cNvGraphicFramePr/>
                <a:graphic xmlns:a="http://schemas.openxmlformats.org/drawingml/2006/main">
                  <a:graphicData uri="http://schemas.microsoft.com/office/word/2010/wordprocessingShape">
                    <wps:wsp>
                      <wps:cNvSpPr/>
                      <wps:spPr>
                        <a:xfrm>
                          <a:off x="0" y="0"/>
                          <a:ext cx="545123" cy="2765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E1E91" id="矩形 45" o:spid="_x0000_s1026" style="position:absolute;left:0;text-align:left;margin-left:336.5pt;margin-top:175.95pt;width:42.9pt;height:2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" filled="f" strokecolor="#c7000b" strokeweight="2.25pt"/>
            </w:pict>
          </mc:Fallback>
        </mc:AlternateContent>
      </w:r>
      <w:r w:rsidR="00AD28B3">
        <w:rPr>
          <w:rFonts w:cs="Huawei Sans"/>
          <w:noProof/>
        </w:rPr>
        <mc:AlternateContent>
          <mc:Choice Requires="wps">
            <w:drawing>
              <wp:anchor distT="0" distB="0" distL="114300" distR="114300" simplePos="0" relativeHeight="251683840" behindDoc="0" locked="0" layoutInCell="1" allowOverlap="1" wp14:anchorId="4964F2AB" wp14:editId="23AEE446">
                <wp:simplePos x="0" y="0"/>
                <wp:positionH relativeFrom="column">
                  <wp:posOffset>1198862</wp:posOffset>
                </wp:positionH>
                <wp:positionV relativeFrom="paragraph">
                  <wp:posOffset>220631</wp:posOffset>
                </wp:positionV>
                <wp:extent cx="637504" cy="206017"/>
                <wp:effectExtent l="19050" t="19050" r="10795" b="22860"/>
                <wp:wrapNone/>
                <wp:docPr id="43" name="矩形 43"/>
                <wp:cNvGraphicFramePr/>
                <a:graphic xmlns:a="http://schemas.openxmlformats.org/drawingml/2006/main">
                  <a:graphicData uri="http://schemas.microsoft.com/office/word/2010/wordprocessingShape">
                    <wps:wsp>
                      <wps:cNvSpPr/>
                      <wps:spPr>
                        <a:xfrm>
                          <a:off x="0" y="0"/>
                          <a:ext cx="637504" cy="20601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A33F" id="矩形 43" o:spid="_x0000_s1026" style="position:absolute;left:0;text-align:left;margin-left:94.4pt;margin-top:17.35pt;width:50.2pt;height:1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" filled="f" strokecolor="#c7000b" strokeweight="2.25pt"/>
            </w:pict>
          </mc:Fallback>
        </mc:AlternateContent>
      </w:r>
      <w:r w:rsidR="00007315" w:rsidRPr="00336CBE">
        <w:rPr>
          <w:rFonts w:cs="Huawei Sans"/>
          <w:noProof/>
        </w:rPr>
        <w:drawing>
          <wp:inline distT="0" distB="0" distL="0" distR="0" wp14:anchorId="5FB1F054" wp14:editId="0EC7B1D4">
            <wp:extent cx="5454000" cy="2541600"/>
            <wp:effectExtent l="19050" t="19050" r="1397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4000" cy="2541600"/>
                    </a:xfrm>
                    <a:prstGeom prst="rect">
                      <a:avLst/>
                    </a:prstGeom>
                    <a:ln w="12700">
                      <a:solidFill>
                        <a:schemeClr val="bg1">
                          <a:lumMod val="85000"/>
                        </a:schemeClr>
                      </a:solidFill>
                    </a:ln>
                  </pic:spPr>
                </pic:pic>
              </a:graphicData>
            </a:graphic>
          </wp:inline>
        </w:drawing>
      </w:r>
    </w:p>
    <w:p w14:paraId="11FB2517" w14:textId="77777777" w:rsidR="003F7BA7" w:rsidRPr="00336CBE" w:rsidRDefault="003F7BA7" w:rsidP="003F7BA7">
      <w:pPr>
        <w:pStyle w:val="3"/>
        <w:numPr>
          <w:ilvl w:val="2"/>
          <w:numId w:val="4"/>
        </w:numPr>
        <w:rPr>
          <w:rFonts w:cs="Huawei Sans"/>
        </w:rPr>
      </w:pPr>
      <w:bookmarkStart w:id="97" w:name="_Toc51336559"/>
      <w:bookmarkStart w:id="98" w:name="_Toc48143504"/>
      <w:r w:rsidRPr="00336CBE">
        <w:rPr>
          <w:rFonts w:cs="Huawei Sans"/>
        </w:rPr>
        <w:t>下载并安装</w:t>
      </w:r>
      <w:r w:rsidRPr="00336CBE">
        <w:rPr>
          <w:rFonts w:cs="Huawei Sans"/>
        </w:rPr>
        <w:t>JDK</w:t>
      </w:r>
      <w:bookmarkEnd w:id="97"/>
      <w:r w:rsidRPr="00336CBE">
        <w:rPr>
          <w:rFonts w:cs="Huawei Sans"/>
        </w:rPr>
        <w:t xml:space="preserve"> </w:t>
      </w:r>
    </w:p>
    <w:p w14:paraId="6ACAAC69" w14:textId="77777777" w:rsidR="003F7BA7" w:rsidRPr="00336CBE" w:rsidRDefault="003F7BA7" w:rsidP="006A0A2D">
      <w:pPr>
        <w:pStyle w:val="30"/>
        <w:numPr>
          <w:ilvl w:val="5"/>
          <w:numId w:val="21"/>
        </w:numPr>
      </w:pPr>
      <w:r w:rsidRPr="00336CBE">
        <w:t>下载</w:t>
      </w:r>
      <w:r w:rsidRPr="00336CBE">
        <w:t>JDK</w:t>
      </w:r>
      <w:r w:rsidRPr="00336CBE">
        <w:t>。</w:t>
      </w:r>
    </w:p>
    <w:p w14:paraId="7C4515CD" w14:textId="77777777" w:rsidR="003F7BA7" w:rsidRPr="00336CBE" w:rsidRDefault="00145186" w:rsidP="003F7BA7">
      <w:pPr>
        <w:pStyle w:val="1e"/>
        <w:rPr>
          <w:rFonts w:cs="Huawei Sans"/>
        </w:rPr>
      </w:pPr>
      <w:hyperlink r:id="rId33" w:history="1">
        <w:r w:rsidR="003F7BA7" w:rsidRPr="00336CBE">
          <w:rPr>
            <w:rStyle w:val="ad"/>
            <w:rFonts w:cs="Huawei Sans"/>
          </w:rPr>
          <w:t>https://www.oracle.com/java/technologies/javase/javase-jdk8-downloads.html</w:t>
        </w:r>
      </w:hyperlink>
    </w:p>
    <w:p w14:paraId="01625BC7" w14:textId="54D4E3CD" w:rsidR="003F7BA7" w:rsidRPr="00336CBE" w:rsidRDefault="00AD28B3" w:rsidP="003F7BA7">
      <w:pPr>
        <w:pStyle w:val="1e"/>
        <w:rPr>
          <w:rFonts w:cs="Huawei Sans"/>
        </w:rPr>
      </w:pPr>
      <w:r>
        <w:rPr>
          <w:rFonts w:cs="Huawei Sans"/>
          <w:noProof/>
        </w:rPr>
        <mc:AlternateContent>
          <mc:Choice Requires="wps">
            <w:drawing>
              <wp:anchor distT="0" distB="0" distL="114300" distR="114300" simplePos="0" relativeHeight="251689984" behindDoc="0" locked="0" layoutInCell="1" allowOverlap="1" wp14:anchorId="211DFE0E" wp14:editId="54B9CB72">
                <wp:simplePos x="0" y="0"/>
                <wp:positionH relativeFrom="column">
                  <wp:posOffset>710125</wp:posOffset>
                </wp:positionH>
                <wp:positionV relativeFrom="paragraph">
                  <wp:posOffset>559533</wp:posOffset>
                </wp:positionV>
                <wp:extent cx="4958862" cy="240323"/>
                <wp:effectExtent l="19050" t="19050" r="13335" b="26670"/>
                <wp:wrapNone/>
                <wp:docPr id="46" name="矩形 46"/>
                <wp:cNvGraphicFramePr/>
                <a:graphic xmlns:a="http://schemas.openxmlformats.org/drawingml/2006/main">
                  <a:graphicData uri="http://schemas.microsoft.com/office/word/2010/wordprocessingShape">
                    <wps:wsp>
                      <wps:cNvSpPr/>
                      <wps:spPr>
                        <a:xfrm>
                          <a:off x="0" y="0"/>
                          <a:ext cx="4958862" cy="2403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789A7" id="矩形 46" o:spid="_x0000_s1026" style="position:absolute;left:0;text-align:left;margin-left:55.9pt;margin-top:44.05pt;width:390.45pt;height:1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" filled="f" strokecolor="#c7000b" strokeweight="2.25pt"/>
            </w:pict>
          </mc:Fallback>
        </mc:AlternateContent>
      </w:r>
      <w:r w:rsidR="003F7BA7" w:rsidRPr="00336CBE">
        <w:rPr>
          <w:rFonts w:cs="Huawei Sans"/>
          <w:noProof/>
        </w:rPr>
        <w:drawing>
          <wp:inline distT="0" distB="0" distL="0" distR="0" wp14:anchorId="45ACA74C" wp14:editId="48B94EC9">
            <wp:extent cx="5454000" cy="871200"/>
            <wp:effectExtent l="19050" t="19050" r="13970" b="24765"/>
            <wp:docPr id="30" name="图片 30" descr="9C46B4AE-1523-4BA9-89C2-21C52408A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9C46B4AE-1523-4BA9-89C2-21C52408AB5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4000" cy="871200"/>
                    </a:xfrm>
                    <a:prstGeom prst="rect">
                      <a:avLst/>
                    </a:prstGeom>
                    <a:noFill/>
                    <a:ln w="12700" cmpd="sng">
                      <a:solidFill>
                        <a:schemeClr val="bg1">
                          <a:lumMod val="85000"/>
                        </a:schemeClr>
                      </a:solidFill>
                      <a:miter lim="800000"/>
                      <a:headEnd/>
                      <a:tailEnd/>
                    </a:ln>
                    <a:effectLst/>
                  </pic:spPr>
                </pic:pic>
              </a:graphicData>
            </a:graphic>
          </wp:inline>
        </w:drawing>
      </w:r>
    </w:p>
    <w:p w14:paraId="35678FF9" w14:textId="0F9EA963" w:rsidR="003F7BA7" w:rsidRPr="00336CBE" w:rsidRDefault="003F7BA7" w:rsidP="003F7BA7">
      <w:pPr>
        <w:pStyle w:val="1e"/>
        <w:rPr>
          <w:rFonts w:cs="Huawei Sans"/>
        </w:rPr>
      </w:pPr>
      <w:r w:rsidRPr="00336CBE">
        <w:rPr>
          <w:rFonts w:cs="Huawei Sans"/>
          <w:noProof/>
        </w:rPr>
        <w:lastRenderedPageBreak/>
        <w:drawing>
          <wp:inline distT="0" distB="0" distL="0" distR="0" wp14:anchorId="0B9AD977" wp14:editId="76BEB79E">
            <wp:extent cx="5454000" cy="568800"/>
            <wp:effectExtent l="19050" t="19050" r="13970" b="22225"/>
            <wp:docPr id="29" name="图片 29" descr="956D0976-2FE5-4327-BE30-8724B20B7D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956D0976-2FE5-4327-BE30-8724B20B7D78"/>
                    <pic:cNvPicPr>
                      <a:picLocks noChangeAspect="1" noChangeArrowheads="1"/>
                    </pic:cNvPicPr>
                  </pic:nvPicPr>
                  <pic:blipFill>
                    <a:blip r:embed="rId35">
                      <a:extLst>
                        <a:ext uri="{28A0092B-C50C-407E-A947-70E740481C1C}">
                          <a14:useLocalDpi xmlns:a14="http://schemas.microsoft.com/office/drawing/2010/main" val="0"/>
                        </a:ext>
                      </a:extLst>
                    </a:blip>
                    <a:srcRect b="17542"/>
                    <a:stretch>
                      <a:fillRect/>
                    </a:stretch>
                  </pic:blipFill>
                  <pic:spPr bwMode="auto">
                    <a:xfrm>
                      <a:off x="0" y="0"/>
                      <a:ext cx="5454000" cy="568800"/>
                    </a:xfrm>
                    <a:prstGeom prst="rect">
                      <a:avLst/>
                    </a:prstGeom>
                    <a:noFill/>
                    <a:ln w="9525" cmpd="sng">
                      <a:solidFill>
                        <a:schemeClr val="bg1">
                          <a:lumMod val="85000"/>
                        </a:schemeClr>
                      </a:solidFill>
                      <a:miter lim="800000"/>
                      <a:headEnd/>
                      <a:tailEnd/>
                    </a:ln>
                    <a:effectLst/>
                  </pic:spPr>
                </pic:pic>
              </a:graphicData>
            </a:graphic>
          </wp:inline>
        </w:drawing>
      </w:r>
    </w:p>
    <w:p w14:paraId="610B2384" w14:textId="77777777" w:rsidR="003F7BA7" w:rsidRPr="00336CBE" w:rsidRDefault="003F7BA7" w:rsidP="006A0A2D">
      <w:pPr>
        <w:pStyle w:val="30"/>
        <w:numPr>
          <w:ilvl w:val="5"/>
          <w:numId w:val="21"/>
        </w:numPr>
      </w:pPr>
      <w:r w:rsidRPr="00336CBE">
        <w:t>点击</w:t>
      </w:r>
      <w:r w:rsidRPr="00336CBE">
        <w:t>jdk-8u261-windows-x64.exe</w:t>
      </w:r>
      <w:r w:rsidRPr="00336CBE">
        <w:t>进行安装。</w:t>
      </w:r>
    </w:p>
    <w:p w14:paraId="035E5F04" w14:textId="77777777" w:rsidR="003F7BA7" w:rsidRPr="00336CBE" w:rsidRDefault="003F7BA7" w:rsidP="003F7BA7">
      <w:pPr>
        <w:pStyle w:val="1e"/>
        <w:rPr>
          <w:rFonts w:cs="Huawei Sans"/>
        </w:rPr>
      </w:pPr>
      <w:r w:rsidRPr="00336CBE">
        <w:rPr>
          <w:rFonts w:cs="Huawei Sans"/>
        </w:rPr>
        <w:t>默认设置即可，出现安装进度。</w:t>
      </w:r>
    </w:p>
    <w:p w14:paraId="566FCAAF" w14:textId="03EF229C" w:rsidR="003F7BA7" w:rsidRPr="00336CBE" w:rsidRDefault="003F7BA7" w:rsidP="003F7BA7">
      <w:pPr>
        <w:pStyle w:val="1e"/>
        <w:rPr>
          <w:rFonts w:cs="Huawei Sans"/>
        </w:rPr>
      </w:pPr>
      <w:r w:rsidRPr="00336CBE">
        <w:rPr>
          <w:rFonts w:cs="Huawei Sans"/>
          <w:noProof/>
        </w:rPr>
        <w:drawing>
          <wp:inline distT="0" distB="0" distL="0" distR="0" wp14:anchorId="4E956F50" wp14:editId="0D97151F">
            <wp:extent cx="5454000" cy="2620800"/>
            <wp:effectExtent l="19050" t="19050" r="13970" b="27305"/>
            <wp:docPr id="28" name="图片 28" descr="51F97D8C-B659-4583-8D79-F93C4D444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1F97D8C-B659-4583-8D79-F93C4D44445E"/>
                    <pic:cNvPicPr>
                      <a:picLocks noChangeAspect="1" noChangeArrowheads="1"/>
                    </pic:cNvPicPr>
                  </pic:nvPicPr>
                  <pic:blipFill>
                    <a:blip r:embed="rId36">
                      <a:extLst>
                        <a:ext uri="{28A0092B-C50C-407E-A947-70E740481C1C}">
                          <a14:useLocalDpi xmlns:a14="http://schemas.microsoft.com/office/drawing/2010/main" val="0"/>
                        </a:ext>
                      </a:extLst>
                    </a:blip>
                    <a:srcRect l="636" r="706"/>
                    <a:stretch>
                      <a:fillRect/>
                    </a:stretch>
                  </pic:blipFill>
                  <pic:spPr bwMode="auto">
                    <a:xfrm>
                      <a:off x="0" y="0"/>
                      <a:ext cx="5454000" cy="2620800"/>
                    </a:xfrm>
                    <a:prstGeom prst="rect">
                      <a:avLst/>
                    </a:prstGeom>
                    <a:noFill/>
                    <a:ln w="12700" cmpd="sng">
                      <a:solidFill>
                        <a:srgbClr val="D9D9D9"/>
                      </a:solidFill>
                      <a:miter lim="800000"/>
                      <a:headEnd/>
                      <a:tailEnd/>
                    </a:ln>
                    <a:effectLst/>
                  </pic:spPr>
                </pic:pic>
              </a:graphicData>
            </a:graphic>
          </wp:inline>
        </w:drawing>
      </w:r>
    </w:p>
    <w:p w14:paraId="19BF7830" w14:textId="77777777" w:rsidR="003F7BA7" w:rsidRPr="00336CBE" w:rsidRDefault="003F7BA7" w:rsidP="003F7BA7">
      <w:pPr>
        <w:pStyle w:val="1e"/>
        <w:rPr>
          <w:rFonts w:cs="Huawei Sans"/>
        </w:rPr>
      </w:pPr>
      <w:r w:rsidRPr="00336CBE">
        <w:rPr>
          <w:rFonts w:cs="Huawei Sans"/>
        </w:rPr>
        <w:t>如下显示表示安装成功：</w:t>
      </w:r>
    </w:p>
    <w:p w14:paraId="61729065" w14:textId="5E443E63" w:rsidR="003F7BA7" w:rsidRPr="00336CBE" w:rsidRDefault="003F7BA7" w:rsidP="003F7BA7">
      <w:pPr>
        <w:pStyle w:val="1e"/>
        <w:rPr>
          <w:rFonts w:cs="Huawei Sans"/>
        </w:rPr>
      </w:pPr>
      <w:r w:rsidRPr="00336CBE">
        <w:rPr>
          <w:rFonts w:cs="Huawei Sans"/>
          <w:noProof/>
        </w:rPr>
        <w:drawing>
          <wp:inline distT="0" distB="0" distL="0" distR="0" wp14:anchorId="55DC3C08" wp14:editId="78120F50">
            <wp:extent cx="5454000" cy="3348000"/>
            <wp:effectExtent l="19050" t="19050" r="13970" b="24130"/>
            <wp:docPr id="27" name="图片 27" descr="6E44A76E-2420-4468-B09D-3DEF4CA3A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6E44A76E-2420-4468-B09D-3DEF4CA3AA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4000" cy="3348000"/>
                    </a:xfrm>
                    <a:prstGeom prst="rect">
                      <a:avLst/>
                    </a:prstGeom>
                    <a:noFill/>
                    <a:ln w="12700">
                      <a:solidFill>
                        <a:srgbClr val="D9D9D9"/>
                      </a:solidFill>
                    </a:ln>
                  </pic:spPr>
                </pic:pic>
              </a:graphicData>
            </a:graphic>
          </wp:inline>
        </w:drawing>
      </w:r>
    </w:p>
    <w:p w14:paraId="031A4D0F" w14:textId="318A1846" w:rsidR="003F7BA7" w:rsidRPr="00336CBE" w:rsidRDefault="003F7BA7" w:rsidP="006A0A2D">
      <w:pPr>
        <w:pStyle w:val="30"/>
        <w:numPr>
          <w:ilvl w:val="5"/>
          <w:numId w:val="21"/>
        </w:numPr>
      </w:pPr>
      <w:r w:rsidRPr="00336CBE">
        <w:t>查看安装目录</w:t>
      </w:r>
      <w:r w:rsidR="0089008A">
        <w:t>。</w:t>
      </w:r>
    </w:p>
    <w:p w14:paraId="230AEE2D" w14:textId="1E5842CC" w:rsidR="003F7BA7" w:rsidRPr="00336CBE" w:rsidRDefault="003F7BA7" w:rsidP="003F7BA7">
      <w:pPr>
        <w:pStyle w:val="1e"/>
        <w:rPr>
          <w:rFonts w:cs="Huawei Sans"/>
        </w:rPr>
      </w:pPr>
      <w:r w:rsidRPr="00336CBE">
        <w:rPr>
          <w:rFonts w:cs="Huawei Sans"/>
          <w:noProof/>
        </w:rPr>
        <w:lastRenderedPageBreak/>
        <w:drawing>
          <wp:inline distT="0" distB="0" distL="0" distR="0" wp14:anchorId="7CF7F54A" wp14:editId="205EC9BF">
            <wp:extent cx="3999230" cy="1102184"/>
            <wp:effectExtent l="19050" t="19050" r="20320" b="22225"/>
            <wp:docPr id="26" name="图片 26" descr="CA15CCB6-5832-49F4-942B-22AFA2A662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A15CCB6-5832-49F4-942B-22AFA2A662B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635" cy="1105327"/>
                    </a:xfrm>
                    <a:prstGeom prst="rect">
                      <a:avLst/>
                    </a:prstGeom>
                    <a:noFill/>
                    <a:ln w="12700">
                      <a:solidFill>
                        <a:srgbClr val="D9D9D9"/>
                      </a:solidFill>
                    </a:ln>
                  </pic:spPr>
                </pic:pic>
              </a:graphicData>
            </a:graphic>
          </wp:inline>
        </w:drawing>
      </w:r>
    </w:p>
    <w:p w14:paraId="755FF0E4" w14:textId="77777777" w:rsidR="003F7BA7" w:rsidRPr="00336CBE" w:rsidRDefault="003F7BA7" w:rsidP="003F7BA7">
      <w:pPr>
        <w:pStyle w:val="3"/>
        <w:numPr>
          <w:ilvl w:val="2"/>
          <w:numId w:val="4"/>
        </w:numPr>
        <w:rPr>
          <w:rFonts w:cs="Huawei Sans"/>
        </w:rPr>
      </w:pPr>
      <w:bookmarkStart w:id="99" w:name="_Toc51336560"/>
      <w:r w:rsidRPr="00336CBE">
        <w:rPr>
          <w:rFonts w:cs="Huawei Sans"/>
        </w:rPr>
        <w:t>配置</w:t>
      </w:r>
      <w:r w:rsidRPr="00336CBE">
        <w:rPr>
          <w:rFonts w:cs="Huawei Sans"/>
        </w:rPr>
        <w:t>JDK</w:t>
      </w:r>
      <w:r w:rsidRPr="00336CBE">
        <w:rPr>
          <w:rFonts w:cs="Huawei Sans"/>
        </w:rPr>
        <w:t>环境变量</w:t>
      </w:r>
      <w:bookmarkEnd w:id="99"/>
    </w:p>
    <w:p w14:paraId="7CA942AD" w14:textId="77777777" w:rsidR="003F7BA7" w:rsidRPr="00336CBE" w:rsidRDefault="003F7BA7" w:rsidP="006A0A2D">
      <w:pPr>
        <w:pStyle w:val="30"/>
        <w:numPr>
          <w:ilvl w:val="5"/>
          <w:numId w:val="21"/>
        </w:numPr>
      </w:pPr>
      <w:r w:rsidRPr="00336CBE">
        <w:t>右击</w:t>
      </w:r>
      <w:r w:rsidRPr="00336CBE">
        <w:t>“</w:t>
      </w:r>
      <w:r w:rsidRPr="00336CBE">
        <w:t>此电脑</w:t>
      </w:r>
      <w:r w:rsidRPr="00336CBE">
        <w:t>”</w:t>
      </w:r>
      <w:r w:rsidRPr="00336CBE">
        <w:t>选择</w:t>
      </w:r>
      <w:r w:rsidRPr="00336CBE">
        <w:t>“</w:t>
      </w:r>
      <w:r w:rsidRPr="00336CBE">
        <w:t>属性</w:t>
      </w:r>
      <w:r w:rsidRPr="00336CBE">
        <w:t>”</w:t>
      </w:r>
      <w:r w:rsidRPr="00336CBE">
        <w:t>，点击</w:t>
      </w:r>
      <w:r w:rsidRPr="00336CBE">
        <w:t>“</w:t>
      </w:r>
      <w:r w:rsidRPr="00336CBE">
        <w:t>高级系统设置</w:t>
      </w:r>
      <w:r w:rsidRPr="00336CBE">
        <w:t>”</w:t>
      </w:r>
      <w:r w:rsidRPr="00336CBE">
        <w:t>。</w:t>
      </w:r>
    </w:p>
    <w:p w14:paraId="046FDDC3" w14:textId="0FFED98D" w:rsidR="003F7BA7" w:rsidRPr="00336CBE" w:rsidRDefault="004528A8" w:rsidP="003F7BA7">
      <w:pPr>
        <w:pStyle w:val="1e"/>
        <w:rPr>
          <w:rFonts w:cs="Huawei Sans"/>
        </w:rPr>
      </w:pPr>
      <w:r>
        <w:rPr>
          <w:rFonts w:cs="Huawei Sans"/>
          <w:noProof/>
        </w:rPr>
        <mc:AlternateContent>
          <mc:Choice Requires="wps">
            <w:drawing>
              <wp:anchor distT="0" distB="0" distL="114300" distR="114300" simplePos="0" relativeHeight="251692032" behindDoc="0" locked="0" layoutInCell="1" allowOverlap="1" wp14:anchorId="60CD4E47" wp14:editId="06A990EB">
                <wp:simplePos x="0" y="0"/>
                <wp:positionH relativeFrom="column">
                  <wp:posOffset>683707</wp:posOffset>
                </wp:positionH>
                <wp:positionV relativeFrom="paragraph">
                  <wp:posOffset>781667</wp:posOffset>
                </wp:positionV>
                <wp:extent cx="534929" cy="96592"/>
                <wp:effectExtent l="19050" t="19050" r="17780" b="17780"/>
                <wp:wrapNone/>
                <wp:docPr id="47" name="矩形 47"/>
                <wp:cNvGraphicFramePr/>
                <a:graphic xmlns:a="http://schemas.openxmlformats.org/drawingml/2006/main">
                  <a:graphicData uri="http://schemas.microsoft.com/office/word/2010/wordprocessingShape">
                    <wps:wsp>
                      <wps:cNvSpPr/>
                      <wps:spPr>
                        <a:xfrm>
                          <a:off x="0" y="0"/>
                          <a:ext cx="534929" cy="965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8B792" id="矩形 47" o:spid="_x0000_s1026" style="position:absolute;left:0;text-align:left;margin-left:53.85pt;margin-top:61.55pt;width:42.1pt;height:7.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" filled="f" strokecolor="#c7000b" strokeweight="2.25pt"/>
            </w:pict>
          </mc:Fallback>
        </mc:AlternateContent>
      </w:r>
      <w:r w:rsidR="003F7BA7" w:rsidRPr="00336CBE">
        <w:rPr>
          <w:rFonts w:cs="Huawei Sans"/>
          <w:noProof/>
        </w:rPr>
        <w:drawing>
          <wp:inline distT="0" distB="0" distL="0" distR="0" wp14:anchorId="4F8A17C9" wp14:editId="67E27416">
            <wp:extent cx="5454000" cy="2430000"/>
            <wp:effectExtent l="19050" t="19050" r="13970" b="27940"/>
            <wp:docPr id="25" name="图片 25" descr="CFF6D538-EEBA-40AC-AC82-58951ECBE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FF6D538-EEBA-40AC-AC82-58951ECBED9A"/>
                    <pic:cNvPicPr>
                      <a:picLocks noChangeAspect="1" noChangeArrowheads="1"/>
                    </pic:cNvPicPr>
                  </pic:nvPicPr>
                  <pic:blipFill>
                    <a:blip r:embed="rId39" cstate="print">
                      <a:extLst>
                        <a:ext uri="{28A0092B-C50C-407E-A947-70E740481C1C}">
                          <a14:useLocalDpi xmlns:a14="http://schemas.microsoft.com/office/drawing/2010/main" val="0"/>
                        </a:ext>
                      </a:extLst>
                    </a:blip>
                    <a:srcRect l="662"/>
                    <a:stretch>
                      <a:fillRect/>
                    </a:stretch>
                  </pic:blipFill>
                  <pic:spPr bwMode="auto">
                    <a:xfrm>
                      <a:off x="0" y="0"/>
                      <a:ext cx="5454000" cy="2430000"/>
                    </a:xfrm>
                    <a:prstGeom prst="rect">
                      <a:avLst/>
                    </a:prstGeom>
                    <a:noFill/>
                    <a:ln w="12700">
                      <a:solidFill>
                        <a:srgbClr val="D9D9D9"/>
                      </a:solidFill>
                    </a:ln>
                  </pic:spPr>
                </pic:pic>
              </a:graphicData>
            </a:graphic>
          </wp:inline>
        </w:drawing>
      </w:r>
    </w:p>
    <w:p w14:paraId="529B3F81" w14:textId="36E3CE3C" w:rsidR="003F7BA7" w:rsidRPr="00336CBE" w:rsidRDefault="00714159" w:rsidP="003F7BA7">
      <w:pPr>
        <w:pStyle w:val="1e"/>
        <w:rPr>
          <w:rFonts w:cs="Huawei Sans"/>
        </w:rPr>
      </w:pPr>
      <w:r>
        <w:rPr>
          <w:rFonts w:cs="Huawei Sans"/>
          <w:noProof/>
        </w:rPr>
        <mc:AlternateContent>
          <mc:Choice Requires="wps">
            <w:drawing>
              <wp:anchor distT="0" distB="0" distL="114300" distR="114300" simplePos="0" relativeHeight="251694080" behindDoc="0" locked="0" layoutInCell="1" allowOverlap="1" wp14:anchorId="4D8B5297" wp14:editId="403B3CC7">
                <wp:simplePos x="0" y="0"/>
                <wp:positionH relativeFrom="column">
                  <wp:posOffset>2248490</wp:posOffset>
                </wp:positionH>
                <wp:positionV relativeFrom="paragraph">
                  <wp:posOffset>2474434</wp:posOffset>
                </wp:positionV>
                <wp:extent cx="1126759" cy="328411"/>
                <wp:effectExtent l="19050" t="19050" r="16510" b="14605"/>
                <wp:wrapNone/>
                <wp:docPr id="48" name="矩形 48"/>
                <wp:cNvGraphicFramePr/>
                <a:graphic xmlns:a="http://schemas.openxmlformats.org/drawingml/2006/main">
                  <a:graphicData uri="http://schemas.microsoft.com/office/word/2010/wordprocessingShape">
                    <wps:wsp>
                      <wps:cNvSpPr/>
                      <wps:spPr>
                        <a:xfrm>
                          <a:off x="0" y="0"/>
                          <a:ext cx="1126759" cy="3284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657AC" id="矩形 48" o:spid="_x0000_s1026" style="position:absolute;left:0;text-align:left;margin-left:177.05pt;margin-top:194.85pt;width:88.7pt;height:2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" filled="f" strokecolor="#c7000b" strokeweight="2.25pt"/>
            </w:pict>
          </mc:Fallback>
        </mc:AlternateContent>
      </w:r>
      <w:r w:rsidR="003F7BA7" w:rsidRPr="00336CBE">
        <w:rPr>
          <w:rFonts w:cs="Huawei Sans"/>
          <w:noProof/>
        </w:rPr>
        <w:drawing>
          <wp:inline distT="0" distB="0" distL="0" distR="0" wp14:anchorId="7FBF5641" wp14:editId="4C346A83">
            <wp:extent cx="2806700" cy="3142615"/>
            <wp:effectExtent l="19050" t="19050" r="12700" b="19685"/>
            <wp:docPr id="23" name="图片 23" descr="9B2F84DD-8377-42A7-B494-F0164F90B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9B2F84DD-8377-42A7-B494-F0164F90B79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6700" cy="3142615"/>
                    </a:xfrm>
                    <a:prstGeom prst="rect">
                      <a:avLst/>
                    </a:prstGeom>
                    <a:noFill/>
                    <a:ln w="12700">
                      <a:solidFill>
                        <a:srgbClr val="D9D9D9"/>
                      </a:solidFill>
                    </a:ln>
                  </pic:spPr>
                </pic:pic>
              </a:graphicData>
            </a:graphic>
          </wp:inline>
        </w:drawing>
      </w:r>
    </w:p>
    <w:p w14:paraId="28E02483" w14:textId="45A06F8A" w:rsidR="003F7BA7" w:rsidRPr="00336CBE" w:rsidRDefault="003F7BA7" w:rsidP="006A0A2D">
      <w:pPr>
        <w:pStyle w:val="30"/>
        <w:numPr>
          <w:ilvl w:val="5"/>
          <w:numId w:val="21"/>
        </w:numPr>
      </w:pPr>
      <w:r w:rsidRPr="00336CBE">
        <w:t>点击</w:t>
      </w:r>
      <w:r w:rsidRPr="00336CBE">
        <w:t>“</w:t>
      </w:r>
      <w:r w:rsidRPr="00336CBE">
        <w:t>环境变量</w:t>
      </w:r>
      <w:r w:rsidRPr="00336CBE">
        <w:t>”</w:t>
      </w:r>
      <w:r w:rsidRPr="00336CBE">
        <w:t>，新建系统变量</w:t>
      </w:r>
      <w:r w:rsidRPr="00336CBE">
        <w:t>“JAVA_HOME”</w:t>
      </w:r>
      <w:r w:rsidRPr="00336CBE">
        <w:t>，输入</w:t>
      </w:r>
      <w:r w:rsidRPr="00336CBE">
        <w:t>JDK</w:t>
      </w:r>
      <w:r w:rsidRPr="00336CBE">
        <w:t>安装目录。</w:t>
      </w:r>
    </w:p>
    <w:p w14:paraId="39E5779A" w14:textId="4B79CFBF" w:rsidR="003F7BA7" w:rsidRPr="00336CBE" w:rsidRDefault="006A0A2D" w:rsidP="003F7BA7">
      <w:pPr>
        <w:pStyle w:val="1e"/>
        <w:rPr>
          <w:rFonts w:cs="Huawei Sans"/>
        </w:rPr>
      </w:pPr>
      <w:r>
        <w:rPr>
          <w:rFonts w:cs="Huawei Sans"/>
          <w:noProof/>
        </w:rPr>
        <w:lastRenderedPageBreak/>
        <mc:AlternateContent>
          <mc:Choice Requires="wps">
            <w:drawing>
              <wp:anchor distT="0" distB="0" distL="114300" distR="114300" simplePos="0" relativeHeight="251710464" behindDoc="0" locked="0" layoutInCell="1" allowOverlap="1" wp14:anchorId="1B23AB67" wp14:editId="57313119">
                <wp:simplePos x="0" y="0"/>
                <wp:positionH relativeFrom="column">
                  <wp:posOffset>3365402</wp:posOffset>
                </wp:positionH>
                <wp:positionV relativeFrom="paragraph">
                  <wp:posOffset>4048711</wp:posOffset>
                </wp:positionV>
                <wp:extent cx="885093" cy="287264"/>
                <wp:effectExtent l="19050" t="19050" r="10795" b="17780"/>
                <wp:wrapNone/>
                <wp:docPr id="57" name="矩形 57"/>
                <wp:cNvGraphicFramePr/>
                <a:graphic xmlns:a="http://schemas.openxmlformats.org/drawingml/2006/main">
                  <a:graphicData uri="http://schemas.microsoft.com/office/word/2010/wordprocessingShape">
                    <wps:wsp>
                      <wps:cNvSpPr/>
                      <wps:spPr>
                        <a:xfrm>
                          <a:off x="0" y="0"/>
                          <a:ext cx="885093" cy="2872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F9232" id="矩形 57" o:spid="_x0000_s1026" style="position:absolute;left:0;text-align:left;margin-left:265pt;margin-top:318.8pt;width:69.7pt;height:2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" filled="f" strokecolor="#c7000b" strokeweight="2.25pt"/>
            </w:pict>
          </mc:Fallback>
        </mc:AlternateContent>
      </w:r>
      <w:r w:rsidR="003F7BA7" w:rsidRPr="00336CBE">
        <w:rPr>
          <w:rFonts w:cs="Huawei Sans"/>
          <w:noProof/>
        </w:rPr>
        <w:drawing>
          <wp:inline distT="0" distB="0" distL="0" distR="0" wp14:anchorId="6A5CEC74" wp14:editId="758C4BED">
            <wp:extent cx="5454000" cy="4867200"/>
            <wp:effectExtent l="19050" t="19050" r="13970" b="10160"/>
            <wp:docPr id="22" name="图片 22" descr="4CEA9149-F0D2-43AB-AA3C-7BF1A24E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4CEA9149-F0D2-43AB-AA3C-7BF1A24E47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4000" cy="4867200"/>
                    </a:xfrm>
                    <a:prstGeom prst="rect">
                      <a:avLst/>
                    </a:prstGeom>
                    <a:noFill/>
                    <a:ln w="12700">
                      <a:solidFill>
                        <a:srgbClr val="D9D9D9"/>
                      </a:solidFill>
                    </a:ln>
                  </pic:spPr>
                </pic:pic>
              </a:graphicData>
            </a:graphic>
          </wp:inline>
        </w:drawing>
      </w:r>
    </w:p>
    <w:p w14:paraId="332A29C2" w14:textId="54819029" w:rsidR="003F7BA7" w:rsidRPr="00336CBE" w:rsidRDefault="0084430F" w:rsidP="003F7BA7">
      <w:pPr>
        <w:pStyle w:val="1e"/>
        <w:rPr>
          <w:rFonts w:cs="Huawei Sans"/>
        </w:rPr>
      </w:pPr>
      <w:r>
        <w:rPr>
          <w:rFonts w:cs="Huawei Sans"/>
          <w:noProof/>
        </w:rPr>
        <mc:AlternateContent>
          <mc:Choice Requires="wps">
            <w:drawing>
              <wp:anchor distT="0" distB="0" distL="114300" distR="114300" simplePos="0" relativeHeight="251698176" behindDoc="0" locked="0" layoutInCell="1" allowOverlap="1" wp14:anchorId="7CCEC86D" wp14:editId="5765D711">
                <wp:simplePos x="0" y="0"/>
                <wp:positionH relativeFrom="column">
                  <wp:posOffset>1681819</wp:posOffset>
                </wp:positionH>
                <wp:positionV relativeFrom="paragraph">
                  <wp:posOffset>716468</wp:posOffset>
                </wp:positionV>
                <wp:extent cx="1828621" cy="237767"/>
                <wp:effectExtent l="19050" t="19050" r="19685" b="10160"/>
                <wp:wrapNone/>
                <wp:docPr id="50" name="矩形 50"/>
                <wp:cNvGraphicFramePr/>
                <a:graphic xmlns:a="http://schemas.openxmlformats.org/drawingml/2006/main">
                  <a:graphicData uri="http://schemas.microsoft.com/office/word/2010/wordprocessingShape">
                    <wps:wsp>
                      <wps:cNvSpPr/>
                      <wps:spPr>
                        <a:xfrm>
                          <a:off x="0" y="0"/>
                          <a:ext cx="1828621" cy="23776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430A8" id="矩形 50" o:spid="_x0000_s1026" style="position:absolute;left:0;text-align:left;margin-left:132.45pt;margin-top:56.4pt;width:2in;height:18.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" filled="f" strokecolor="#c7000b" strokeweight="2.25pt"/>
            </w:pict>
          </mc:Fallback>
        </mc:AlternateContent>
      </w:r>
      <w:r>
        <w:rPr>
          <w:rFonts w:cs="Huawei Sans"/>
          <w:noProof/>
        </w:rPr>
        <mc:AlternateContent>
          <mc:Choice Requires="wps">
            <w:drawing>
              <wp:anchor distT="0" distB="0" distL="114300" distR="114300" simplePos="0" relativeHeight="251696128" behindDoc="0" locked="0" layoutInCell="1" allowOverlap="1" wp14:anchorId="2EB0ACAE" wp14:editId="20FCFB63">
                <wp:simplePos x="0" y="0"/>
                <wp:positionH relativeFrom="column">
                  <wp:posOffset>1694699</wp:posOffset>
                </wp:positionH>
                <wp:positionV relativeFrom="paragraph">
                  <wp:posOffset>394496</wp:posOffset>
                </wp:positionV>
                <wp:extent cx="1809481" cy="264017"/>
                <wp:effectExtent l="19050" t="19050" r="19685" b="22225"/>
                <wp:wrapNone/>
                <wp:docPr id="49" name="矩形 49"/>
                <wp:cNvGraphicFramePr/>
                <a:graphic xmlns:a="http://schemas.openxmlformats.org/drawingml/2006/main">
                  <a:graphicData uri="http://schemas.microsoft.com/office/word/2010/wordprocessingShape">
                    <wps:wsp>
                      <wps:cNvSpPr/>
                      <wps:spPr>
                        <a:xfrm>
                          <a:off x="0" y="0"/>
                          <a:ext cx="1809481" cy="26401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CF97E" id="矩形 49" o:spid="_x0000_s1026" style="position:absolute;left:0;text-align:left;margin-left:133.45pt;margin-top:31.05pt;width:142.5pt;height:20.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" filled="f" strokecolor="#c7000b" strokeweight="2.25pt"/>
            </w:pict>
          </mc:Fallback>
        </mc:AlternateContent>
      </w:r>
      <w:r w:rsidR="003F7BA7" w:rsidRPr="00336CBE">
        <w:rPr>
          <w:rFonts w:cs="Huawei Sans"/>
          <w:noProof/>
        </w:rPr>
        <w:drawing>
          <wp:inline distT="0" distB="0" distL="0" distR="0" wp14:anchorId="09E80D43" wp14:editId="575A5F0E">
            <wp:extent cx="5422900" cy="1354455"/>
            <wp:effectExtent l="19050" t="19050" r="25400" b="17145"/>
            <wp:docPr id="21" name="图片 21" descr="54B6F52F-740F-46EB-B6BE-6CEBFFED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54B6F52F-740F-46EB-B6BE-6CEBFFED9538"/>
                    <pic:cNvPicPr>
                      <a:picLocks noChangeAspect="1" noChangeArrowheads="1"/>
                    </pic:cNvPicPr>
                  </pic:nvPicPr>
                  <pic:blipFill>
                    <a:blip r:embed="rId42">
                      <a:extLst>
                        <a:ext uri="{28A0092B-C50C-407E-A947-70E740481C1C}">
                          <a14:useLocalDpi xmlns:a14="http://schemas.microsoft.com/office/drawing/2010/main" val="0"/>
                        </a:ext>
                      </a:extLst>
                    </a:blip>
                    <a:srcRect t="3261" b="2"/>
                    <a:stretch>
                      <a:fillRect/>
                    </a:stretch>
                  </pic:blipFill>
                  <pic:spPr bwMode="auto">
                    <a:xfrm>
                      <a:off x="0" y="0"/>
                      <a:ext cx="5422900" cy="1354455"/>
                    </a:xfrm>
                    <a:prstGeom prst="rect">
                      <a:avLst/>
                    </a:prstGeom>
                    <a:noFill/>
                    <a:ln w="12700">
                      <a:solidFill>
                        <a:srgbClr val="D9D9D9"/>
                      </a:solidFill>
                    </a:ln>
                  </pic:spPr>
                </pic:pic>
              </a:graphicData>
            </a:graphic>
          </wp:inline>
        </w:drawing>
      </w:r>
    </w:p>
    <w:p w14:paraId="7390D702" w14:textId="3BEB7F5B" w:rsidR="003F7BA7" w:rsidRPr="00336CBE" w:rsidRDefault="003F7BA7" w:rsidP="003F7BA7">
      <w:pPr>
        <w:pStyle w:val="1e"/>
        <w:rPr>
          <w:rFonts w:cs="Huawei Sans"/>
        </w:rPr>
      </w:pPr>
      <w:r w:rsidRPr="00336CBE">
        <w:rPr>
          <w:rFonts w:cs="Huawei Sans"/>
        </w:rPr>
        <w:t>“C:\Program Files\Java\jdk1.8.0_261”</w:t>
      </w:r>
      <w:r w:rsidRPr="00336CBE">
        <w:rPr>
          <w:rFonts w:cs="Huawei Sans"/>
        </w:rPr>
        <w:t>为</w:t>
      </w:r>
      <w:r w:rsidRPr="00336CBE">
        <w:rPr>
          <w:rFonts w:cs="Huawei Sans"/>
        </w:rPr>
        <w:t>JDK</w:t>
      </w:r>
      <w:r w:rsidRPr="00336CBE">
        <w:rPr>
          <w:rFonts w:cs="Huawei Sans"/>
        </w:rPr>
        <w:t>安装目录。</w:t>
      </w:r>
    </w:p>
    <w:p w14:paraId="16955846" w14:textId="19D2048E" w:rsidR="003F7BA7" w:rsidRPr="00336CBE" w:rsidRDefault="003F7BA7" w:rsidP="006A0A2D">
      <w:pPr>
        <w:pStyle w:val="30"/>
        <w:numPr>
          <w:ilvl w:val="5"/>
          <w:numId w:val="21"/>
        </w:numPr>
      </w:pPr>
      <w:r w:rsidRPr="00336CBE">
        <w:t>编辑系统变量</w:t>
      </w:r>
      <w:r w:rsidRPr="00336CBE">
        <w:t>“path”</w:t>
      </w:r>
      <w:r w:rsidR="0089008A">
        <w:t>。</w:t>
      </w:r>
    </w:p>
    <w:p w14:paraId="7A68224F" w14:textId="28105F19" w:rsidR="003F7BA7" w:rsidRPr="00336CBE" w:rsidRDefault="006A0A2D" w:rsidP="003F7BA7">
      <w:pPr>
        <w:pStyle w:val="1e"/>
        <w:rPr>
          <w:rFonts w:cs="Huawei Sans"/>
        </w:rPr>
      </w:pPr>
      <w:r>
        <w:rPr>
          <w:rFonts w:cs="Huawei Sans"/>
          <w:noProof/>
        </w:rPr>
        <mc:AlternateContent>
          <mc:Choice Requires="wps">
            <w:drawing>
              <wp:anchor distT="0" distB="0" distL="114300" distR="114300" simplePos="0" relativeHeight="251702272" behindDoc="0" locked="0" layoutInCell="1" allowOverlap="1" wp14:anchorId="2FE38E47" wp14:editId="2E1F90EE">
                <wp:simplePos x="0" y="0"/>
                <wp:positionH relativeFrom="column">
                  <wp:posOffset>1677278</wp:posOffset>
                </wp:positionH>
                <wp:positionV relativeFrom="paragraph">
                  <wp:posOffset>662012</wp:posOffset>
                </wp:positionV>
                <wp:extent cx="2209605" cy="275590"/>
                <wp:effectExtent l="19050" t="19050" r="19685" b="10160"/>
                <wp:wrapNone/>
                <wp:docPr id="52" name="矩形 52"/>
                <wp:cNvGraphicFramePr/>
                <a:graphic xmlns:a="http://schemas.openxmlformats.org/drawingml/2006/main">
                  <a:graphicData uri="http://schemas.microsoft.com/office/word/2010/wordprocessingShape">
                    <wps:wsp>
                      <wps:cNvSpPr/>
                      <wps:spPr>
                        <a:xfrm>
                          <a:off x="0" y="0"/>
                          <a:ext cx="2209605" cy="2755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B456" id="矩形 52" o:spid="_x0000_s1026" style="position:absolute;left:0;text-align:left;margin-left:132.05pt;margin-top:52.15pt;width:174pt;height:2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" filled="f" strokecolor="#c7000b" strokeweight="2.25pt"/>
            </w:pict>
          </mc:Fallback>
        </mc:AlternateContent>
      </w:r>
      <w:r>
        <w:rPr>
          <w:rFonts w:cs="Huawei Sans"/>
          <w:noProof/>
        </w:rPr>
        <mc:AlternateContent>
          <mc:Choice Requires="wps">
            <w:drawing>
              <wp:anchor distT="0" distB="0" distL="114300" distR="114300" simplePos="0" relativeHeight="251700224" behindDoc="0" locked="0" layoutInCell="1" allowOverlap="1" wp14:anchorId="746E1A99" wp14:editId="171D0B71">
                <wp:simplePos x="0" y="0"/>
                <wp:positionH relativeFrom="column">
                  <wp:posOffset>1694863</wp:posOffset>
                </wp:positionH>
                <wp:positionV relativeFrom="paragraph">
                  <wp:posOffset>363073</wp:posOffset>
                </wp:positionV>
                <wp:extent cx="2192215" cy="263525"/>
                <wp:effectExtent l="19050" t="19050" r="17780" b="22225"/>
                <wp:wrapNone/>
                <wp:docPr id="51" name="矩形 51"/>
                <wp:cNvGraphicFramePr/>
                <a:graphic xmlns:a="http://schemas.openxmlformats.org/drawingml/2006/main">
                  <a:graphicData uri="http://schemas.microsoft.com/office/word/2010/wordprocessingShape">
                    <wps:wsp>
                      <wps:cNvSpPr/>
                      <wps:spPr>
                        <a:xfrm>
                          <a:off x="0" y="0"/>
                          <a:ext cx="2192215"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A612" id="矩形 51" o:spid="_x0000_s1026" style="position:absolute;left:0;text-align:left;margin-left:133.45pt;margin-top:28.6pt;width:172.6pt;height:2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" filled="f" strokecolor="#c7000b" strokeweight="2.25pt"/>
            </w:pict>
          </mc:Fallback>
        </mc:AlternateContent>
      </w:r>
      <w:r w:rsidR="003F7BA7" w:rsidRPr="00336CBE">
        <w:rPr>
          <w:rFonts w:cs="Huawei Sans"/>
          <w:noProof/>
        </w:rPr>
        <w:drawing>
          <wp:inline distT="0" distB="0" distL="0" distR="0" wp14:anchorId="26518521" wp14:editId="15357E20">
            <wp:extent cx="5454000" cy="1360800"/>
            <wp:effectExtent l="19050" t="19050" r="13970" b="11430"/>
            <wp:docPr id="20" name="图片 20" descr="BAAFB34E-8680-403E-B0F9-1A3DFCA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BAAFB34E-8680-403E-B0F9-1A3DFCA255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4000" cy="1360800"/>
                    </a:xfrm>
                    <a:prstGeom prst="rect">
                      <a:avLst/>
                    </a:prstGeom>
                    <a:noFill/>
                    <a:ln w="12700">
                      <a:solidFill>
                        <a:srgbClr val="D9D9D9"/>
                      </a:solidFill>
                    </a:ln>
                  </pic:spPr>
                </pic:pic>
              </a:graphicData>
            </a:graphic>
          </wp:inline>
        </w:drawing>
      </w:r>
    </w:p>
    <w:p w14:paraId="07F92956" w14:textId="2242C0A3" w:rsidR="003F7BA7" w:rsidRPr="00336CBE" w:rsidRDefault="003F7BA7" w:rsidP="003F7BA7">
      <w:pPr>
        <w:pStyle w:val="1e"/>
        <w:rPr>
          <w:rFonts w:cs="Huawei Sans"/>
          <w:b/>
          <w:color w:val="FF0000"/>
        </w:rPr>
      </w:pPr>
      <w:r w:rsidRPr="00336CBE">
        <w:rPr>
          <w:rFonts w:cs="Huawei Sans"/>
        </w:rPr>
        <w:lastRenderedPageBreak/>
        <w:t>在变量值最后输入</w:t>
      </w:r>
      <w:r w:rsidRPr="00336CBE">
        <w:rPr>
          <w:rFonts w:cs="Huawei Sans"/>
        </w:rPr>
        <w:t xml:space="preserve"> %JAVA_HOME%\bin;%JAVA_HOME%\jre\bin;</w:t>
      </w:r>
      <w:r w:rsidRPr="006A0A2D">
        <w:rPr>
          <w:rFonts w:cs="Huawei Sans"/>
          <w:b/>
          <w:color w:val="C7000B"/>
        </w:rPr>
        <w:t>（注意原来</w:t>
      </w:r>
      <w:r w:rsidRPr="006A0A2D">
        <w:rPr>
          <w:rFonts w:cs="Huawei Sans"/>
          <w:b/>
          <w:color w:val="C7000B"/>
        </w:rPr>
        <w:t>Path</w:t>
      </w:r>
      <w:r w:rsidRPr="006A0A2D">
        <w:rPr>
          <w:rFonts w:cs="Huawei Sans"/>
          <w:b/>
          <w:color w:val="C7000B"/>
        </w:rPr>
        <w:t>的变量值末尾有没有</w:t>
      </w:r>
      <w:r w:rsidRPr="006A0A2D">
        <w:rPr>
          <w:rFonts w:cs="Huawei Sans"/>
          <w:b/>
          <w:color w:val="C7000B"/>
        </w:rPr>
        <w:t>;</w:t>
      </w:r>
      <w:r w:rsidRPr="006A0A2D">
        <w:rPr>
          <w:rFonts w:cs="Huawei Sans"/>
          <w:b/>
          <w:color w:val="C7000B"/>
        </w:rPr>
        <w:t>号，如果没有，先输入；号再输入上面的代码）。</w:t>
      </w:r>
    </w:p>
    <w:p w14:paraId="7CB38CCC" w14:textId="77777777" w:rsidR="003F7BA7" w:rsidRPr="00336CBE" w:rsidRDefault="003F7BA7" w:rsidP="006A0A2D">
      <w:pPr>
        <w:pStyle w:val="30"/>
        <w:numPr>
          <w:ilvl w:val="5"/>
          <w:numId w:val="21"/>
        </w:numPr>
      </w:pPr>
      <w:r w:rsidRPr="00336CBE">
        <w:t>新建系统变量</w:t>
      </w:r>
      <w:r w:rsidRPr="00336CBE">
        <w:t>“CLASSPATH”</w:t>
      </w:r>
      <w:r w:rsidRPr="00336CBE">
        <w:t>变量，输入</w:t>
      </w:r>
      <w:r w:rsidRPr="00336CBE">
        <w:t>“.”</w:t>
      </w:r>
      <w:r w:rsidRPr="00336CBE">
        <w:t>即可。</w:t>
      </w:r>
    </w:p>
    <w:p w14:paraId="0F2D7608" w14:textId="1B0B8CE2" w:rsidR="003F7BA7" w:rsidRPr="00336CBE" w:rsidRDefault="0084430F" w:rsidP="003F7BA7">
      <w:pPr>
        <w:pStyle w:val="1e"/>
        <w:rPr>
          <w:rFonts w:cs="Huawei Sans"/>
        </w:rPr>
      </w:pPr>
      <w:r>
        <w:rPr>
          <w:rFonts w:cs="Huawei Sans"/>
          <w:noProof/>
        </w:rPr>
        <mc:AlternateContent>
          <mc:Choice Requires="wps">
            <w:drawing>
              <wp:anchor distT="0" distB="0" distL="114300" distR="114300" simplePos="0" relativeHeight="251706368" behindDoc="0" locked="0" layoutInCell="1" allowOverlap="1" wp14:anchorId="4B0131F4" wp14:editId="1A10412D">
                <wp:simplePos x="0" y="0"/>
                <wp:positionH relativeFrom="column">
                  <wp:posOffset>1694698</wp:posOffset>
                </wp:positionH>
                <wp:positionV relativeFrom="paragraph">
                  <wp:posOffset>680514</wp:posOffset>
                </wp:positionV>
                <wp:extent cx="752743" cy="276896"/>
                <wp:effectExtent l="19050" t="19050" r="28575" b="27940"/>
                <wp:wrapNone/>
                <wp:docPr id="54" name="矩形 54"/>
                <wp:cNvGraphicFramePr/>
                <a:graphic xmlns:a="http://schemas.openxmlformats.org/drawingml/2006/main">
                  <a:graphicData uri="http://schemas.microsoft.com/office/word/2010/wordprocessingShape">
                    <wps:wsp>
                      <wps:cNvSpPr/>
                      <wps:spPr>
                        <a:xfrm flipH="1">
                          <a:off x="0" y="0"/>
                          <a:ext cx="752743" cy="27689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5BF2" id="矩形 54" o:spid="_x0000_s1026" style="position:absolute;left:0;text-align:left;margin-left:133.45pt;margin-top:53.6pt;width:59.25pt;height:21.8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" filled="f" strokecolor="#c7000b" strokeweight="2.25pt"/>
            </w:pict>
          </mc:Fallback>
        </mc:AlternateContent>
      </w:r>
      <w:r>
        <w:rPr>
          <w:rFonts w:cs="Huawei Sans"/>
          <w:noProof/>
        </w:rPr>
        <mc:AlternateContent>
          <mc:Choice Requires="wps">
            <w:drawing>
              <wp:anchor distT="0" distB="0" distL="114300" distR="114300" simplePos="0" relativeHeight="251704320" behindDoc="0" locked="0" layoutInCell="1" allowOverlap="1" wp14:anchorId="6CFDE66A" wp14:editId="3C1A248B">
                <wp:simplePos x="0" y="0"/>
                <wp:positionH relativeFrom="column">
                  <wp:posOffset>1720456</wp:posOffset>
                </wp:positionH>
                <wp:positionV relativeFrom="paragraph">
                  <wp:posOffset>397179</wp:posOffset>
                </wp:positionV>
                <wp:extent cx="727442" cy="252104"/>
                <wp:effectExtent l="19050" t="19050" r="15875" b="14605"/>
                <wp:wrapNone/>
                <wp:docPr id="53" name="矩形 53"/>
                <wp:cNvGraphicFramePr/>
                <a:graphic xmlns:a="http://schemas.openxmlformats.org/drawingml/2006/main">
                  <a:graphicData uri="http://schemas.microsoft.com/office/word/2010/wordprocessingShape">
                    <wps:wsp>
                      <wps:cNvSpPr/>
                      <wps:spPr>
                        <a:xfrm>
                          <a:off x="0" y="0"/>
                          <a:ext cx="727442" cy="2521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6AF75" id="矩形 53" o:spid="_x0000_s1026" style="position:absolute;left:0;text-align:left;margin-left:135.45pt;margin-top:31.25pt;width:57.3pt;height:1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" filled="f" strokecolor="#c7000b" strokeweight="2.25pt"/>
            </w:pict>
          </mc:Fallback>
        </mc:AlternateContent>
      </w:r>
      <w:r w:rsidR="003F7BA7" w:rsidRPr="00336CBE">
        <w:rPr>
          <w:rFonts w:cs="Huawei Sans"/>
          <w:noProof/>
        </w:rPr>
        <w:drawing>
          <wp:inline distT="0" distB="0" distL="0" distR="0" wp14:anchorId="206D08E6" wp14:editId="0349D62E">
            <wp:extent cx="5454000" cy="1368000"/>
            <wp:effectExtent l="19050" t="19050" r="13970" b="22860"/>
            <wp:docPr id="19" name="图片 19" descr="0A87F9A1-53DE-43E6-BB59-65904B11B1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0A87F9A1-53DE-43E6-BB59-65904B11B16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4000" cy="1368000"/>
                    </a:xfrm>
                    <a:prstGeom prst="rect">
                      <a:avLst/>
                    </a:prstGeom>
                    <a:noFill/>
                    <a:ln w="12700">
                      <a:solidFill>
                        <a:srgbClr val="D9D9D9"/>
                      </a:solidFill>
                    </a:ln>
                  </pic:spPr>
                </pic:pic>
              </a:graphicData>
            </a:graphic>
          </wp:inline>
        </w:drawing>
      </w:r>
    </w:p>
    <w:p w14:paraId="5E15D790" w14:textId="084A076D" w:rsidR="003F7BA7" w:rsidRPr="00336CBE" w:rsidRDefault="003F7BA7" w:rsidP="006A0A2D">
      <w:pPr>
        <w:pStyle w:val="30"/>
        <w:numPr>
          <w:ilvl w:val="5"/>
          <w:numId w:val="21"/>
        </w:numPr>
      </w:pPr>
      <w:r w:rsidRPr="00336CBE">
        <w:t>系统变量配置完毕，查询检验是否配置成功，运行</w:t>
      </w:r>
      <w:r w:rsidRPr="00336CBE">
        <w:t xml:space="preserve">cmd </w:t>
      </w:r>
      <w:r w:rsidRPr="00336CBE">
        <w:t>输入</w:t>
      </w:r>
      <w:r w:rsidRPr="00336CBE">
        <w:t>java -version</w:t>
      </w:r>
      <w:r w:rsidRPr="00336CBE">
        <w:t>（</w:t>
      </w:r>
      <w:r w:rsidRPr="00336CBE">
        <w:t>java</w:t>
      </w:r>
      <w:r w:rsidRPr="00336CBE">
        <w:t>和</w:t>
      </w:r>
      <w:r w:rsidRPr="00336CBE">
        <w:t xml:space="preserve"> -version</w:t>
      </w:r>
      <w:r w:rsidRPr="00336CBE">
        <w:t>之间有空格）</w:t>
      </w:r>
      <w:r w:rsidR="0089008A">
        <w:t>。</w:t>
      </w:r>
    </w:p>
    <w:p w14:paraId="06FB942B" w14:textId="77777777" w:rsidR="003F7BA7" w:rsidRPr="00A13A25" w:rsidRDefault="003F7BA7" w:rsidP="006A0A2D">
      <w:pPr>
        <w:pStyle w:val="affffc"/>
        <w:rPr>
          <w:b/>
          <w:color w:val="C7000B"/>
          <w:shd w:val="pct15" w:color="auto" w:fill="FFFFFF"/>
        </w:rPr>
      </w:pPr>
      <w:r w:rsidRPr="00336CBE">
        <w:t>C:\Users\xxxxx&gt;</w:t>
      </w:r>
      <w:r w:rsidRPr="00A13A25">
        <w:rPr>
          <w:b/>
          <w:color w:val="C7000B"/>
          <w:shd w:val="pct15" w:color="auto" w:fill="FFFFFF"/>
        </w:rPr>
        <w:t>java -version</w:t>
      </w:r>
    </w:p>
    <w:p w14:paraId="7C6FFBD3" w14:textId="77777777" w:rsidR="003F7BA7" w:rsidRPr="00336CBE" w:rsidRDefault="003F7BA7" w:rsidP="003F7BA7">
      <w:pPr>
        <w:pStyle w:val="1e"/>
        <w:rPr>
          <w:rFonts w:cs="Huawei Sans"/>
        </w:rPr>
      </w:pPr>
      <w:r w:rsidRPr="00336CBE">
        <w:rPr>
          <w:rFonts w:cs="Huawei Sans"/>
        </w:rPr>
        <w:t>如下所示，显示版本信息，则说明安装和配置成功。</w:t>
      </w:r>
    </w:p>
    <w:p w14:paraId="6F1CD56B" w14:textId="77777777" w:rsidR="003F7BA7" w:rsidRPr="00336CBE" w:rsidRDefault="003F7BA7" w:rsidP="006A0A2D">
      <w:pPr>
        <w:pStyle w:val="affffc"/>
      </w:pPr>
      <w:r w:rsidRPr="00336CBE">
        <w:t>java version "1.8.0_261"</w:t>
      </w:r>
    </w:p>
    <w:p w14:paraId="40346F2B" w14:textId="77777777" w:rsidR="003F7BA7" w:rsidRPr="00336CBE" w:rsidRDefault="003F7BA7" w:rsidP="006A0A2D">
      <w:pPr>
        <w:pStyle w:val="affffc"/>
      </w:pPr>
      <w:r w:rsidRPr="00336CBE">
        <w:t>Java(TM) SE Runtime Environment (build 1.8.0_261-b12)</w:t>
      </w:r>
    </w:p>
    <w:p w14:paraId="11B7D532" w14:textId="4899ACAF" w:rsidR="003F7BA7" w:rsidRPr="00336CBE" w:rsidRDefault="003F7BA7" w:rsidP="006A0A2D">
      <w:pPr>
        <w:pStyle w:val="affffc"/>
      </w:pPr>
      <w:r w:rsidRPr="00336CBE">
        <w:t>Java HotSpot(TM) 64-Bit Server VM (build 25.261-b12, mixed mode)</w:t>
      </w:r>
    </w:p>
    <w:p w14:paraId="7A716D38" w14:textId="77777777" w:rsidR="004237DC" w:rsidRPr="00336CBE" w:rsidRDefault="004237DC" w:rsidP="00DA5283">
      <w:pPr>
        <w:pStyle w:val="3"/>
        <w:numPr>
          <w:ilvl w:val="2"/>
          <w:numId w:val="4"/>
        </w:numPr>
        <w:rPr>
          <w:rFonts w:cs="Huawei Sans"/>
        </w:rPr>
      </w:pPr>
      <w:bookmarkStart w:id="100" w:name="_Toc51336561"/>
      <w:r w:rsidRPr="00336CBE">
        <w:rPr>
          <w:rFonts w:cs="Huawei Sans"/>
        </w:rPr>
        <w:t>连接</w:t>
      </w:r>
      <w:r w:rsidRPr="00336CBE">
        <w:rPr>
          <w:rFonts w:cs="Huawei Sans"/>
        </w:rPr>
        <w:t>GaussDB(for MySQL)</w:t>
      </w:r>
      <w:r w:rsidRPr="00336CBE">
        <w:rPr>
          <w:rFonts w:cs="Huawei Sans"/>
        </w:rPr>
        <w:t>并执行</w:t>
      </w:r>
      <w:r w:rsidRPr="00336CBE">
        <w:rPr>
          <w:rFonts w:cs="Huawei Sans"/>
        </w:rPr>
        <w:t>Java</w:t>
      </w:r>
      <w:r w:rsidRPr="00336CBE">
        <w:rPr>
          <w:rFonts w:cs="Huawei Sans"/>
        </w:rPr>
        <w:t>代码</w:t>
      </w:r>
      <w:bookmarkEnd w:id="98"/>
      <w:bookmarkEnd w:id="100"/>
    </w:p>
    <w:p w14:paraId="6C77F9F2" w14:textId="552E54AF" w:rsidR="004237DC" w:rsidRPr="00336CBE" w:rsidRDefault="004237DC" w:rsidP="006A0A2D">
      <w:pPr>
        <w:pStyle w:val="30"/>
      </w:pPr>
      <w:r w:rsidRPr="00336CBE">
        <w:t>使用</w:t>
      </w:r>
      <w:r w:rsidRPr="00336CBE">
        <w:t>Java</w:t>
      </w:r>
      <w:r w:rsidRPr="00336CBE">
        <w:t>程序连接数据库并进行查询</w:t>
      </w:r>
      <w:r w:rsidR="0089008A">
        <w:t>。</w:t>
      </w:r>
    </w:p>
    <w:p w14:paraId="3CD6F617" w14:textId="565127AB" w:rsidR="007A17F1" w:rsidRDefault="004237DC" w:rsidP="007A17F1">
      <w:pPr>
        <w:pStyle w:val="1e"/>
        <w:rPr>
          <w:rFonts w:cs="Huawei Sans"/>
        </w:rPr>
      </w:pPr>
      <w:r w:rsidRPr="00336CBE">
        <w:rPr>
          <w:rFonts w:cs="Huawei Sans"/>
        </w:rPr>
        <w:t>代码如下，（注：需要根据实际情况，修改</w:t>
      </w:r>
      <w:r w:rsidRPr="00336CBE">
        <w:rPr>
          <w:rFonts w:cs="Huawei Sans"/>
        </w:rPr>
        <w:t>jdbc:</w:t>
      </w:r>
      <w:r w:rsidR="005A7100">
        <w:rPr>
          <w:rFonts w:cs="Huawei Sans"/>
        </w:rPr>
        <w:t>my</w:t>
      </w:r>
      <w:r w:rsidRPr="00336CBE">
        <w:rPr>
          <w:rFonts w:cs="Huawei Sans"/>
        </w:rPr>
        <w:t>sql://</w:t>
      </w:r>
      <w:r w:rsidRPr="006A0A2D">
        <w:rPr>
          <w:rFonts w:cs="Huawei Sans"/>
          <w:b/>
          <w:color w:val="C7000B"/>
        </w:rPr>
        <w:t>公网</w:t>
      </w:r>
      <w:r w:rsidRPr="006A0A2D">
        <w:rPr>
          <w:rFonts w:cs="Huawei Sans"/>
          <w:b/>
          <w:color w:val="C7000B"/>
        </w:rPr>
        <w:t>IP</w:t>
      </w:r>
      <w:r w:rsidRPr="00336CBE">
        <w:rPr>
          <w:rFonts w:cs="Huawei Sans"/>
        </w:rPr>
        <w:t>:</w:t>
      </w:r>
      <w:r w:rsidR="00D158F8" w:rsidRPr="00336CBE">
        <w:rPr>
          <w:rFonts w:cs="Huawei Sans"/>
        </w:rPr>
        <w:t>3306</w:t>
      </w:r>
      <w:r w:rsidRPr="00336CBE">
        <w:rPr>
          <w:rFonts w:cs="Huawei Sans"/>
        </w:rPr>
        <w:t>/</w:t>
      </w:r>
      <w:r w:rsidRPr="006A0A2D">
        <w:rPr>
          <w:rFonts w:cs="Huawei Sans"/>
          <w:b/>
          <w:color w:val="C7000B"/>
        </w:rPr>
        <w:t>demo</w:t>
      </w:r>
      <w:r w:rsidRPr="00336CBE">
        <w:rPr>
          <w:rFonts w:cs="Huawei Sans"/>
        </w:rPr>
        <w:t>中公网</w:t>
      </w:r>
      <w:r w:rsidRPr="00336CBE">
        <w:rPr>
          <w:rFonts w:cs="Huawei Sans"/>
        </w:rPr>
        <w:t>IP</w:t>
      </w:r>
      <w:r w:rsidRPr="00336CBE">
        <w:rPr>
          <w:rFonts w:cs="Huawei Sans"/>
        </w:rPr>
        <w:t>信息，</w:t>
      </w:r>
      <w:r w:rsidRPr="00336CBE">
        <w:rPr>
          <w:rFonts w:cs="Huawei Sans"/>
        </w:rPr>
        <w:t>USER = "</w:t>
      </w:r>
      <w:r w:rsidRPr="006A0A2D">
        <w:rPr>
          <w:rFonts w:cs="Huawei Sans"/>
          <w:b/>
          <w:color w:val="C7000B"/>
        </w:rPr>
        <w:t>root</w:t>
      </w:r>
      <w:r w:rsidRPr="00336CBE">
        <w:rPr>
          <w:rFonts w:cs="Huawei Sans"/>
        </w:rPr>
        <w:t>"</w:t>
      </w:r>
      <w:r w:rsidRPr="00336CBE">
        <w:rPr>
          <w:rFonts w:cs="Huawei Sans"/>
        </w:rPr>
        <w:t>连接数据库的用户及密码</w:t>
      </w:r>
      <w:r w:rsidRPr="00336CBE">
        <w:rPr>
          <w:rFonts w:cs="Huawei Sans"/>
        </w:rPr>
        <w:t>PASS = "</w:t>
      </w:r>
      <w:r w:rsidRPr="006A0A2D">
        <w:rPr>
          <w:rFonts w:cs="Huawei Sans"/>
          <w:b/>
          <w:color w:val="C7000B"/>
        </w:rPr>
        <w:t>12345</w:t>
      </w:r>
      <w:r w:rsidRPr="00336CBE">
        <w:rPr>
          <w:rFonts w:cs="Huawei Sans"/>
        </w:rPr>
        <w:t>"</w:t>
      </w:r>
      <w:r w:rsidRPr="00336CBE">
        <w:rPr>
          <w:rFonts w:cs="Huawei Sans"/>
        </w:rPr>
        <w:t>）</w:t>
      </w:r>
      <w:bookmarkStart w:id="101" w:name="_GoBack"/>
      <w:bookmarkEnd w:id="101"/>
    </w:p>
    <w:p w14:paraId="50F915E4" w14:textId="5859FA20" w:rsidR="009F1210" w:rsidRPr="00D748B1" w:rsidRDefault="009F1210" w:rsidP="009F1210">
      <w:pPr>
        <w:pStyle w:val="1e"/>
      </w:pPr>
      <w:r w:rsidRPr="00D748B1">
        <w:t>在</w:t>
      </w:r>
      <w:r w:rsidRPr="00D748B1">
        <w:t>d:\Download\</w:t>
      </w:r>
      <w:r w:rsidRPr="00D748B1">
        <w:t>中创建</w:t>
      </w:r>
      <w:r w:rsidRPr="009F1210">
        <w:t>GaussDBMySQLDemo</w:t>
      </w:r>
      <w:r w:rsidRPr="00D748B1">
        <w:t>.java</w:t>
      </w:r>
      <w:r w:rsidR="00D4421C">
        <w:t>文件，文件内容</w:t>
      </w:r>
      <w:r w:rsidRPr="00D748B1">
        <w:t>如下，注意红字部分要按照实际情况进行替换：</w:t>
      </w:r>
    </w:p>
    <w:p w14:paraId="507E00FD" w14:textId="77777777" w:rsidR="004237DC" w:rsidRPr="00336CBE" w:rsidRDefault="004237DC" w:rsidP="006A0A2D">
      <w:pPr>
        <w:pStyle w:val="affffc"/>
      </w:pPr>
      <w:r w:rsidRPr="00336CBE">
        <w:t>import java.sql.*;</w:t>
      </w:r>
    </w:p>
    <w:p w14:paraId="0CF8CF5E" w14:textId="77777777" w:rsidR="004237DC" w:rsidRPr="00336CBE" w:rsidRDefault="004237DC" w:rsidP="006A0A2D">
      <w:pPr>
        <w:pStyle w:val="affffc"/>
      </w:pPr>
      <w:r w:rsidRPr="00336CBE">
        <w:t xml:space="preserve"> </w:t>
      </w:r>
    </w:p>
    <w:p w14:paraId="4037FA60" w14:textId="77777777" w:rsidR="004237DC" w:rsidRPr="00336CBE" w:rsidRDefault="004237DC" w:rsidP="006A0A2D">
      <w:pPr>
        <w:pStyle w:val="affffc"/>
      </w:pPr>
      <w:r w:rsidRPr="00336CBE">
        <w:t>public class GaussDBMySQLDemo {</w:t>
      </w:r>
    </w:p>
    <w:p w14:paraId="3E8D1BAD" w14:textId="77777777" w:rsidR="004237DC" w:rsidRPr="00336CBE" w:rsidRDefault="004237DC" w:rsidP="006A0A2D">
      <w:pPr>
        <w:pStyle w:val="affffc"/>
      </w:pPr>
      <w:r w:rsidRPr="00336CBE">
        <w:t xml:space="preserve"> </w:t>
      </w:r>
    </w:p>
    <w:p w14:paraId="466B9DC7" w14:textId="77777777" w:rsidR="004237DC" w:rsidRPr="00336CBE" w:rsidRDefault="004237DC" w:rsidP="006A0A2D">
      <w:pPr>
        <w:pStyle w:val="affffc"/>
      </w:pPr>
      <w:r w:rsidRPr="00336CBE">
        <w:t xml:space="preserve">    // MySQL 8.0 </w:t>
      </w:r>
      <w:r w:rsidRPr="00336CBE">
        <w:t>以上版本</w:t>
      </w:r>
      <w:r w:rsidRPr="00336CBE">
        <w:t xml:space="preserve"> - JDBC </w:t>
      </w:r>
      <w:r w:rsidRPr="00336CBE">
        <w:t>驱动名及数据库</w:t>
      </w:r>
      <w:r w:rsidRPr="00336CBE">
        <w:t xml:space="preserve"> URL</w:t>
      </w:r>
    </w:p>
    <w:p w14:paraId="2990C4A5" w14:textId="77777777" w:rsidR="004237DC" w:rsidRPr="00336CBE" w:rsidRDefault="004237DC" w:rsidP="006A0A2D">
      <w:pPr>
        <w:pStyle w:val="affffc"/>
      </w:pPr>
      <w:r w:rsidRPr="00336CBE">
        <w:t xml:space="preserve">    static final String JDBC_DRIVER = "com.mysql.cj.jdbc.Driver";  </w:t>
      </w:r>
    </w:p>
    <w:p w14:paraId="31D4B041" w14:textId="77777777" w:rsidR="004237DC" w:rsidRPr="00336CBE" w:rsidRDefault="004237DC" w:rsidP="006A0A2D">
      <w:pPr>
        <w:pStyle w:val="affffc"/>
      </w:pPr>
      <w:r w:rsidRPr="00336CBE">
        <w:t xml:space="preserve">    static final String DB_URL = "jdbc:mysql://</w:t>
      </w:r>
      <w:r w:rsidRPr="006A0A2D">
        <w:rPr>
          <w:b/>
          <w:color w:val="C7000B"/>
        </w:rPr>
        <w:t>公网</w:t>
      </w:r>
      <w:r w:rsidRPr="006A0A2D">
        <w:rPr>
          <w:b/>
          <w:color w:val="C7000B"/>
        </w:rPr>
        <w:t>IP</w:t>
      </w:r>
      <w:r w:rsidRPr="00336CBE">
        <w:t>:3306/</w:t>
      </w:r>
      <w:r w:rsidRPr="00EE6347">
        <w:rPr>
          <w:b/>
          <w:color w:val="C7000B"/>
        </w:rPr>
        <w:t>demo</w:t>
      </w:r>
      <w:r w:rsidRPr="00336CBE">
        <w:t>?useSSL=false&amp;allowPublicKeyRetrieval=true&amp;serverTimezone=UTC";</w:t>
      </w:r>
    </w:p>
    <w:p w14:paraId="477A7DF0" w14:textId="77777777" w:rsidR="004237DC" w:rsidRPr="00336CBE" w:rsidRDefault="004237DC" w:rsidP="006A0A2D">
      <w:pPr>
        <w:pStyle w:val="affffc"/>
      </w:pPr>
      <w:r w:rsidRPr="00336CBE">
        <w:t xml:space="preserve"> </w:t>
      </w:r>
    </w:p>
    <w:p w14:paraId="413E2F3D" w14:textId="77777777" w:rsidR="004237DC" w:rsidRPr="00336CBE" w:rsidRDefault="004237DC" w:rsidP="006A0A2D">
      <w:pPr>
        <w:pStyle w:val="affffc"/>
      </w:pPr>
      <w:r w:rsidRPr="00336CBE">
        <w:t xml:space="preserve"> </w:t>
      </w:r>
    </w:p>
    <w:p w14:paraId="09A702D7" w14:textId="77777777" w:rsidR="004237DC" w:rsidRPr="00336CBE" w:rsidRDefault="004237DC" w:rsidP="006A0A2D">
      <w:pPr>
        <w:pStyle w:val="affffc"/>
      </w:pPr>
      <w:r w:rsidRPr="00336CBE">
        <w:t xml:space="preserve">    // </w:t>
      </w:r>
      <w:r w:rsidRPr="00336CBE">
        <w:t>数据库的用户名与密码，需要根据自己的设置</w:t>
      </w:r>
    </w:p>
    <w:p w14:paraId="6724B71D" w14:textId="77777777" w:rsidR="004237DC" w:rsidRPr="00336CBE" w:rsidRDefault="004237DC" w:rsidP="006A0A2D">
      <w:pPr>
        <w:pStyle w:val="affffc"/>
      </w:pPr>
      <w:r w:rsidRPr="00336CBE">
        <w:t xml:space="preserve">    static final String USER =</w:t>
      </w:r>
      <w:r w:rsidRPr="00336CBE">
        <w:rPr>
          <w:color w:val="auto"/>
        </w:rPr>
        <w:t xml:space="preserve"> "</w:t>
      </w:r>
      <w:r w:rsidRPr="00EE6347">
        <w:rPr>
          <w:b/>
          <w:color w:val="C7000B"/>
        </w:rPr>
        <w:t>root</w:t>
      </w:r>
      <w:r w:rsidRPr="00336CBE">
        <w:rPr>
          <w:color w:val="auto"/>
        </w:rPr>
        <w:t>"</w:t>
      </w:r>
      <w:r w:rsidRPr="00336CBE">
        <w:t>;</w:t>
      </w:r>
    </w:p>
    <w:p w14:paraId="0691B88B" w14:textId="77777777" w:rsidR="004237DC" w:rsidRPr="00336CBE" w:rsidRDefault="004237DC" w:rsidP="006A0A2D">
      <w:pPr>
        <w:pStyle w:val="affffc"/>
      </w:pPr>
      <w:r w:rsidRPr="00336CBE">
        <w:t xml:space="preserve">    static final String PASS = "</w:t>
      </w:r>
      <w:r w:rsidRPr="00EE6347">
        <w:rPr>
          <w:b/>
          <w:color w:val="C7000B"/>
        </w:rPr>
        <w:t>123456</w:t>
      </w:r>
      <w:r w:rsidRPr="00336CBE">
        <w:t>";</w:t>
      </w:r>
    </w:p>
    <w:p w14:paraId="1F615A48" w14:textId="77777777" w:rsidR="004237DC" w:rsidRPr="00336CBE" w:rsidRDefault="004237DC" w:rsidP="006A0A2D">
      <w:pPr>
        <w:pStyle w:val="affffc"/>
      </w:pPr>
      <w:r w:rsidRPr="00336CBE">
        <w:t xml:space="preserve"> </w:t>
      </w:r>
    </w:p>
    <w:p w14:paraId="74D12EF4" w14:textId="77777777" w:rsidR="004237DC" w:rsidRPr="00336CBE" w:rsidRDefault="004237DC" w:rsidP="006A0A2D">
      <w:pPr>
        <w:pStyle w:val="affffc"/>
      </w:pPr>
      <w:r w:rsidRPr="00336CBE">
        <w:t xml:space="preserve">    public static void main(String[] args) {</w:t>
      </w:r>
    </w:p>
    <w:p w14:paraId="18034CB1" w14:textId="77777777" w:rsidR="004237DC" w:rsidRPr="00336CBE" w:rsidRDefault="004237DC" w:rsidP="006A0A2D">
      <w:pPr>
        <w:pStyle w:val="affffc"/>
      </w:pPr>
      <w:r w:rsidRPr="00336CBE">
        <w:lastRenderedPageBreak/>
        <w:t xml:space="preserve">        Connection conn = null;</w:t>
      </w:r>
    </w:p>
    <w:p w14:paraId="51A1D421" w14:textId="77777777" w:rsidR="004237DC" w:rsidRPr="00336CBE" w:rsidRDefault="004237DC" w:rsidP="006A0A2D">
      <w:pPr>
        <w:pStyle w:val="affffc"/>
      </w:pPr>
      <w:r w:rsidRPr="00336CBE">
        <w:t xml:space="preserve">        Statement stmt = null;</w:t>
      </w:r>
    </w:p>
    <w:p w14:paraId="4853C7CF" w14:textId="77777777" w:rsidR="004237DC" w:rsidRPr="00336CBE" w:rsidRDefault="004237DC" w:rsidP="006A0A2D">
      <w:pPr>
        <w:pStyle w:val="affffc"/>
      </w:pPr>
      <w:r w:rsidRPr="00336CBE">
        <w:t xml:space="preserve">        try{</w:t>
      </w:r>
    </w:p>
    <w:p w14:paraId="51253786" w14:textId="77777777" w:rsidR="004237DC" w:rsidRPr="00336CBE" w:rsidRDefault="004237DC" w:rsidP="006A0A2D">
      <w:pPr>
        <w:pStyle w:val="affffc"/>
      </w:pPr>
      <w:r w:rsidRPr="00336CBE">
        <w:t xml:space="preserve">            // </w:t>
      </w:r>
      <w:r w:rsidRPr="00336CBE">
        <w:t>注册</w:t>
      </w:r>
      <w:r w:rsidRPr="00336CBE">
        <w:t xml:space="preserve"> JDBC </w:t>
      </w:r>
      <w:r w:rsidRPr="00336CBE">
        <w:t>驱动</w:t>
      </w:r>
    </w:p>
    <w:p w14:paraId="1BCFFC07" w14:textId="77777777" w:rsidR="004237DC" w:rsidRPr="00336CBE" w:rsidRDefault="004237DC" w:rsidP="006A0A2D">
      <w:pPr>
        <w:pStyle w:val="affffc"/>
      </w:pPr>
      <w:r w:rsidRPr="00336CBE">
        <w:t xml:space="preserve">            Class.forName(JDBC_DRIVER);</w:t>
      </w:r>
    </w:p>
    <w:p w14:paraId="1504650C" w14:textId="77777777" w:rsidR="004237DC" w:rsidRPr="00336CBE" w:rsidRDefault="004237DC" w:rsidP="006A0A2D">
      <w:pPr>
        <w:pStyle w:val="affffc"/>
      </w:pPr>
      <w:r w:rsidRPr="00336CBE">
        <w:t xml:space="preserve">        </w:t>
      </w:r>
    </w:p>
    <w:p w14:paraId="64A5424B" w14:textId="77777777" w:rsidR="004237DC" w:rsidRPr="00336CBE" w:rsidRDefault="004237DC" w:rsidP="006A0A2D">
      <w:pPr>
        <w:pStyle w:val="affffc"/>
      </w:pPr>
      <w:r w:rsidRPr="00336CBE">
        <w:t xml:space="preserve">            // </w:t>
      </w:r>
      <w:r w:rsidRPr="00336CBE">
        <w:t>打开链接</w:t>
      </w:r>
    </w:p>
    <w:p w14:paraId="32ED1548" w14:textId="77777777" w:rsidR="004237DC" w:rsidRPr="00336CBE" w:rsidRDefault="004237DC" w:rsidP="006A0A2D">
      <w:pPr>
        <w:pStyle w:val="affffc"/>
      </w:pPr>
      <w:r w:rsidRPr="00336CBE">
        <w:t xml:space="preserve">            System.out.println("</w:t>
      </w:r>
      <w:r w:rsidRPr="00336CBE">
        <w:t>连接数据库</w:t>
      </w:r>
      <w:r w:rsidRPr="00336CBE">
        <w:t>...");</w:t>
      </w:r>
    </w:p>
    <w:p w14:paraId="4C56436C" w14:textId="77777777" w:rsidR="004237DC" w:rsidRPr="00336CBE" w:rsidRDefault="004237DC" w:rsidP="006A0A2D">
      <w:pPr>
        <w:pStyle w:val="affffc"/>
      </w:pPr>
      <w:r w:rsidRPr="00336CBE">
        <w:t xml:space="preserve">            conn = DriverManager.getConnection(DB_URL,USER,PASS);</w:t>
      </w:r>
    </w:p>
    <w:p w14:paraId="24655F07" w14:textId="77777777" w:rsidR="004237DC" w:rsidRPr="00336CBE" w:rsidRDefault="004237DC" w:rsidP="006A0A2D">
      <w:pPr>
        <w:pStyle w:val="affffc"/>
      </w:pPr>
      <w:r w:rsidRPr="00336CBE">
        <w:t xml:space="preserve">        </w:t>
      </w:r>
    </w:p>
    <w:p w14:paraId="5FFB4C62" w14:textId="77777777" w:rsidR="004237DC" w:rsidRPr="00336CBE" w:rsidRDefault="004237DC" w:rsidP="006A0A2D">
      <w:pPr>
        <w:pStyle w:val="affffc"/>
      </w:pPr>
      <w:r w:rsidRPr="00336CBE">
        <w:t xml:space="preserve">            // </w:t>
      </w:r>
      <w:r w:rsidRPr="00336CBE">
        <w:t>执行查询</w:t>
      </w:r>
    </w:p>
    <w:p w14:paraId="46AE3853" w14:textId="77777777" w:rsidR="004237DC" w:rsidRPr="00336CBE" w:rsidRDefault="004237DC" w:rsidP="006A0A2D">
      <w:pPr>
        <w:pStyle w:val="affffc"/>
      </w:pPr>
      <w:r w:rsidRPr="00336CBE">
        <w:t xml:space="preserve">            System.out.println(" </w:t>
      </w:r>
      <w:r w:rsidRPr="00336CBE">
        <w:t>实例化</w:t>
      </w:r>
      <w:r w:rsidRPr="00336CBE">
        <w:t>Statement</w:t>
      </w:r>
      <w:r w:rsidRPr="00336CBE">
        <w:t>对象</w:t>
      </w:r>
      <w:r w:rsidRPr="00336CBE">
        <w:t>...");</w:t>
      </w:r>
    </w:p>
    <w:p w14:paraId="24B39122" w14:textId="77777777" w:rsidR="004237DC" w:rsidRPr="00336CBE" w:rsidRDefault="004237DC" w:rsidP="006A0A2D">
      <w:pPr>
        <w:pStyle w:val="affffc"/>
      </w:pPr>
      <w:r w:rsidRPr="00336CBE">
        <w:t xml:space="preserve">            stmt = conn.createStatement();</w:t>
      </w:r>
    </w:p>
    <w:p w14:paraId="17D39C0C" w14:textId="77777777" w:rsidR="004237DC" w:rsidRPr="00336CBE" w:rsidRDefault="004237DC" w:rsidP="006A0A2D">
      <w:pPr>
        <w:pStyle w:val="affffc"/>
      </w:pPr>
      <w:r w:rsidRPr="00336CBE">
        <w:t xml:space="preserve">            String sql;</w:t>
      </w:r>
    </w:p>
    <w:p w14:paraId="2C1631E8" w14:textId="77777777" w:rsidR="004237DC" w:rsidRPr="00336CBE" w:rsidRDefault="004237DC" w:rsidP="006A0A2D">
      <w:pPr>
        <w:pStyle w:val="affffc"/>
      </w:pPr>
      <w:r w:rsidRPr="00336CBE">
        <w:t xml:space="preserve">            sql = "SELECT id, name, url FROM websites";</w:t>
      </w:r>
    </w:p>
    <w:p w14:paraId="6A8557F0" w14:textId="77777777" w:rsidR="004237DC" w:rsidRPr="00336CBE" w:rsidRDefault="004237DC" w:rsidP="006A0A2D">
      <w:pPr>
        <w:pStyle w:val="affffc"/>
      </w:pPr>
      <w:r w:rsidRPr="00336CBE">
        <w:t xml:space="preserve">            ResultSet rs = stmt.executeQuery(sql);</w:t>
      </w:r>
    </w:p>
    <w:p w14:paraId="188B770B" w14:textId="77777777" w:rsidR="004237DC" w:rsidRPr="00336CBE" w:rsidRDefault="004237DC" w:rsidP="006A0A2D">
      <w:pPr>
        <w:pStyle w:val="affffc"/>
      </w:pPr>
      <w:r w:rsidRPr="00336CBE">
        <w:t xml:space="preserve">        </w:t>
      </w:r>
    </w:p>
    <w:p w14:paraId="3962A734" w14:textId="77777777" w:rsidR="004237DC" w:rsidRPr="00336CBE" w:rsidRDefault="004237DC" w:rsidP="006A0A2D">
      <w:pPr>
        <w:pStyle w:val="affffc"/>
      </w:pPr>
      <w:r w:rsidRPr="00336CBE">
        <w:t xml:space="preserve">            // </w:t>
      </w:r>
      <w:r w:rsidRPr="00336CBE">
        <w:t>展开结果集数据库</w:t>
      </w:r>
    </w:p>
    <w:p w14:paraId="18B5574D" w14:textId="77777777" w:rsidR="004237DC" w:rsidRPr="00336CBE" w:rsidRDefault="004237DC" w:rsidP="006A0A2D">
      <w:pPr>
        <w:pStyle w:val="affffc"/>
      </w:pPr>
      <w:r w:rsidRPr="00336CBE">
        <w:t xml:space="preserve">            while(rs.next()){</w:t>
      </w:r>
    </w:p>
    <w:p w14:paraId="7FE2DD8A" w14:textId="77777777" w:rsidR="004237DC" w:rsidRPr="00336CBE" w:rsidRDefault="004237DC" w:rsidP="006A0A2D">
      <w:pPr>
        <w:pStyle w:val="affffc"/>
      </w:pPr>
      <w:r w:rsidRPr="00336CBE">
        <w:t xml:space="preserve">                // </w:t>
      </w:r>
      <w:r w:rsidRPr="00336CBE">
        <w:t>通过字段检索</w:t>
      </w:r>
    </w:p>
    <w:p w14:paraId="3D59FCA8" w14:textId="77777777" w:rsidR="004237DC" w:rsidRPr="00336CBE" w:rsidRDefault="004237DC" w:rsidP="006A0A2D">
      <w:pPr>
        <w:pStyle w:val="affffc"/>
      </w:pPr>
      <w:r w:rsidRPr="00336CBE">
        <w:t xml:space="preserve">                int id  = rs.getInt("id");</w:t>
      </w:r>
    </w:p>
    <w:p w14:paraId="403E86E2" w14:textId="77777777" w:rsidR="004237DC" w:rsidRPr="00336CBE" w:rsidRDefault="004237DC" w:rsidP="006A0A2D">
      <w:pPr>
        <w:pStyle w:val="affffc"/>
      </w:pPr>
      <w:r w:rsidRPr="00336CBE">
        <w:t xml:space="preserve">                String name = rs.getString("name");</w:t>
      </w:r>
    </w:p>
    <w:p w14:paraId="39C95B60" w14:textId="77777777" w:rsidR="004237DC" w:rsidRPr="00336CBE" w:rsidRDefault="004237DC" w:rsidP="006A0A2D">
      <w:pPr>
        <w:pStyle w:val="affffc"/>
      </w:pPr>
      <w:r w:rsidRPr="00336CBE">
        <w:t xml:space="preserve">                String url = rs.getString("url");</w:t>
      </w:r>
    </w:p>
    <w:p w14:paraId="7CC35274" w14:textId="77777777" w:rsidR="004237DC" w:rsidRPr="00336CBE" w:rsidRDefault="004237DC" w:rsidP="006A0A2D">
      <w:pPr>
        <w:pStyle w:val="affffc"/>
      </w:pPr>
      <w:r w:rsidRPr="00336CBE">
        <w:t xml:space="preserve">    </w:t>
      </w:r>
    </w:p>
    <w:p w14:paraId="6C3F3183" w14:textId="77777777" w:rsidR="004237DC" w:rsidRPr="00336CBE" w:rsidRDefault="004237DC" w:rsidP="006A0A2D">
      <w:pPr>
        <w:pStyle w:val="affffc"/>
      </w:pPr>
      <w:r w:rsidRPr="00336CBE">
        <w:t xml:space="preserve">                // </w:t>
      </w:r>
      <w:r w:rsidRPr="00336CBE">
        <w:t>输出数据</w:t>
      </w:r>
    </w:p>
    <w:p w14:paraId="4F5B54B7" w14:textId="77777777" w:rsidR="004237DC" w:rsidRPr="00336CBE" w:rsidRDefault="004237DC" w:rsidP="006A0A2D">
      <w:pPr>
        <w:pStyle w:val="affffc"/>
      </w:pPr>
      <w:r w:rsidRPr="00336CBE">
        <w:t xml:space="preserve">                System.out.print("ID: " + id);</w:t>
      </w:r>
    </w:p>
    <w:p w14:paraId="7DCDE07F" w14:textId="77777777" w:rsidR="004237DC" w:rsidRPr="00336CBE" w:rsidRDefault="004237DC" w:rsidP="006A0A2D">
      <w:pPr>
        <w:pStyle w:val="affffc"/>
      </w:pPr>
      <w:r w:rsidRPr="00336CBE">
        <w:t xml:space="preserve">                System.out.print(", </w:t>
      </w:r>
      <w:r w:rsidRPr="00336CBE">
        <w:t>站点名称</w:t>
      </w:r>
      <w:r w:rsidRPr="00336CBE">
        <w:t>: " + name);</w:t>
      </w:r>
    </w:p>
    <w:p w14:paraId="5E2A572E" w14:textId="77777777" w:rsidR="004237DC" w:rsidRPr="00336CBE" w:rsidRDefault="004237DC" w:rsidP="006A0A2D">
      <w:pPr>
        <w:pStyle w:val="affffc"/>
      </w:pPr>
      <w:r w:rsidRPr="00336CBE">
        <w:t xml:space="preserve">                System.out.print(", </w:t>
      </w:r>
      <w:r w:rsidRPr="00336CBE">
        <w:t>站点</w:t>
      </w:r>
      <w:r w:rsidRPr="00336CBE">
        <w:t xml:space="preserve"> URL: " + url);</w:t>
      </w:r>
    </w:p>
    <w:p w14:paraId="195F610C" w14:textId="77777777" w:rsidR="004237DC" w:rsidRPr="00336CBE" w:rsidRDefault="004237DC" w:rsidP="006A0A2D">
      <w:pPr>
        <w:pStyle w:val="affffc"/>
      </w:pPr>
      <w:r w:rsidRPr="00336CBE">
        <w:t xml:space="preserve">                System.out.print("\n");</w:t>
      </w:r>
    </w:p>
    <w:p w14:paraId="7B1ABAF5" w14:textId="77777777" w:rsidR="004237DC" w:rsidRPr="00336CBE" w:rsidRDefault="004237DC" w:rsidP="006A0A2D">
      <w:pPr>
        <w:pStyle w:val="affffc"/>
      </w:pPr>
      <w:r w:rsidRPr="00336CBE">
        <w:t xml:space="preserve">            }</w:t>
      </w:r>
    </w:p>
    <w:p w14:paraId="4B8352A6" w14:textId="77777777" w:rsidR="004237DC" w:rsidRPr="00336CBE" w:rsidRDefault="004237DC" w:rsidP="006A0A2D">
      <w:pPr>
        <w:pStyle w:val="affffc"/>
      </w:pPr>
      <w:r w:rsidRPr="00336CBE">
        <w:t xml:space="preserve">            // </w:t>
      </w:r>
      <w:r w:rsidRPr="00336CBE">
        <w:t>完成后关闭</w:t>
      </w:r>
    </w:p>
    <w:p w14:paraId="080677B6" w14:textId="77777777" w:rsidR="004237DC" w:rsidRPr="00336CBE" w:rsidRDefault="004237DC" w:rsidP="006A0A2D">
      <w:pPr>
        <w:pStyle w:val="affffc"/>
      </w:pPr>
      <w:r w:rsidRPr="00336CBE">
        <w:t xml:space="preserve">            rs.close();</w:t>
      </w:r>
    </w:p>
    <w:p w14:paraId="7B2B2694" w14:textId="77777777" w:rsidR="004237DC" w:rsidRPr="00336CBE" w:rsidRDefault="004237DC" w:rsidP="006A0A2D">
      <w:pPr>
        <w:pStyle w:val="affffc"/>
      </w:pPr>
      <w:r w:rsidRPr="00336CBE">
        <w:t xml:space="preserve">            stmt.close();</w:t>
      </w:r>
    </w:p>
    <w:p w14:paraId="4173F513" w14:textId="77777777" w:rsidR="004237DC" w:rsidRPr="00336CBE" w:rsidRDefault="004237DC" w:rsidP="006A0A2D">
      <w:pPr>
        <w:pStyle w:val="affffc"/>
      </w:pPr>
      <w:r w:rsidRPr="00336CBE">
        <w:t xml:space="preserve">            conn.close();</w:t>
      </w:r>
    </w:p>
    <w:p w14:paraId="188DB6BE" w14:textId="77777777" w:rsidR="004237DC" w:rsidRPr="00336CBE" w:rsidRDefault="004237DC" w:rsidP="006A0A2D">
      <w:pPr>
        <w:pStyle w:val="affffc"/>
      </w:pPr>
      <w:r w:rsidRPr="00336CBE">
        <w:t xml:space="preserve">        }catch(SQLException se){</w:t>
      </w:r>
    </w:p>
    <w:p w14:paraId="0FA84C87" w14:textId="77777777" w:rsidR="004237DC" w:rsidRPr="00336CBE" w:rsidRDefault="004237DC" w:rsidP="006A0A2D">
      <w:pPr>
        <w:pStyle w:val="affffc"/>
      </w:pPr>
      <w:r w:rsidRPr="00336CBE">
        <w:t xml:space="preserve">            // </w:t>
      </w:r>
      <w:r w:rsidRPr="00336CBE">
        <w:t>处理</w:t>
      </w:r>
      <w:r w:rsidRPr="00336CBE">
        <w:t xml:space="preserve"> JDBC </w:t>
      </w:r>
      <w:r w:rsidRPr="00336CBE">
        <w:t>错误</w:t>
      </w:r>
    </w:p>
    <w:p w14:paraId="468C7EAE" w14:textId="77777777" w:rsidR="004237DC" w:rsidRPr="00336CBE" w:rsidRDefault="004237DC" w:rsidP="006A0A2D">
      <w:pPr>
        <w:pStyle w:val="affffc"/>
      </w:pPr>
      <w:r w:rsidRPr="00336CBE">
        <w:t xml:space="preserve">            se.printStackTrace();</w:t>
      </w:r>
    </w:p>
    <w:p w14:paraId="16E4B66D" w14:textId="77777777" w:rsidR="004237DC" w:rsidRPr="00336CBE" w:rsidRDefault="004237DC" w:rsidP="006A0A2D">
      <w:pPr>
        <w:pStyle w:val="affffc"/>
      </w:pPr>
      <w:r w:rsidRPr="00336CBE">
        <w:t xml:space="preserve">        }catch(Exception e){</w:t>
      </w:r>
    </w:p>
    <w:p w14:paraId="5F372593" w14:textId="77777777" w:rsidR="004237DC" w:rsidRPr="00336CBE" w:rsidRDefault="004237DC" w:rsidP="006A0A2D">
      <w:pPr>
        <w:pStyle w:val="affffc"/>
      </w:pPr>
      <w:r w:rsidRPr="00336CBE">
        <w:t xml:space="preserve">            // </w:t>
      </w:r>
      <w:r w:rsidRPr="00336CBE">
        <w:t>处理</w:t>
      </w:r>
      <w:r w:rsidRPr="00336CBE">
        <w:t xml:space="preserve"> Class.forName </w:t>
      </w:r>
      <w:r w:rsidRPr="00336CBE">
        <w:t>错误</w:t>
      </w:r>
    </w:p>
    <w:p w14:paraId="61A95829" w14:textId="77777777" w:rsidR="004237DC" w:rsidRPr="00336CBE" w:rsidRDefault="004237DC" w:rsidP="006A0A2D">
      <w:pPr>
        <w:pStyle w:val="affffc"/>
      </w:pPr>
      <w:r w:rsidRPr="00336CBE">
        <w:t xml:space="preserve">            e.printStackTrace();</w:t>
      </w:r>
    </w:p>
    <w:p w14:paraId="38A7FBFB" w14:textId="77777777" w:rsidR="004237DC" w:rsidRPr="00336CBE" w:rsidRDefault="004237DC" w:rsidP="006A0A2D">
      <w:pPr>
        <w:pStyle w:val="affffc"/>
      </w:pPr>
      <w:r w:rsidRPr="00336CBE">
        <w:t xml:space="preserve">        }finally{</w:t>
      </w:r>
    </w:p>
    <w:p w14:paraId="1F7A92EB" w14:textId="77777777" w:rsidR="004237DC" w:rsidRPr="00336CBE" w:rsidRDefault="004237DC" w:rsidP="006A0A2D">
      <w:pPr>
        <w:pStyle w:val="affffc"/>
      </w:pPr>
      <w:r w:rsidRPr="00336CBE">
        <w:t xml:space="preserve">            // </w:t>
      </w:r>
      <w:r w:rsidRPr="00336CBE">
        <w:t>关闭资源</w:t>
      </w:r>
    </w:p>
    <w:p w14:paraId="3C6306D5" w14:textId="77777777" w:rsidR="004237DC" w:rsidRPr="00336CBE" w:rsidRDefault="004237DC" w:rsidP="006A0A2D">
      <w:pPr>
        <w:pStyle w:val="affffc"/>
      </w:pPr>
      <w:r w:rsidRPr="00336CBE">
        <w:t xml:space="preserve">            try{</w:t>
      </w:r>
    </w:p>
    <w:p w14:paraId="3E09DB77" w14:textId="77777777" w:rsidR="004237DC" w:rsidRPr="00336CBE" w:rsidRDefault="004237DC" w:rsidP="006A0A2D">
      <w:pPr>
        <w:pStyle w:val="affffc"/>
      </w:pPr>
      <w:r w:rsidRPr="00336CBE">
        <w:t xml:space="preserve">                if(stmt!=null) stmt.close();</w:t>
      </w:r>
    </w:p>
    <w:p w14:paraId="1B354604" w14:textId="77777777" w:rsidR="004237DC" w:rsidRPr="00336CBE" w:rsidRDefault="004237DC" w:rsidP="006A0A2D">
      <w:pPr>
        <w:pStyle w:val="affffc"/>
      </w:pPr>
      <w:r w:rsidRPr="00336CBE">
        <w:t xml:space="preserve">            }catch(SQLException se2){</w:t>
      </w:r>
    </w:p>
    <w:p w14:paraId="65CBBC80" w14:textId="77777777" w:rsidR="004237DC" w:rsidRPr="00336CBE" w:rsidRDefault="004237DC" w:rsidP="006A0A2D">
      <w:pPr>
        <w:pStyle w:val="affffc"/>
      </w:pPr>
      <w:r w:rsidRPr="00336CBE">
        <w:t xml:space="preserve">            }// </w:t>
      </w:r>
      <w:r w:rsidRPr="00336CBE">
        <w:t>什么都不做</w:t>
      </w:r>
    </w:p>
    <w:p w14:paraId="540B6B6B" w14:textId="77777777" w:rsidR="004237DC" w:rsidRPr="00336CBE" w:rsidRDefault="004237DC" w:rsidP="006A0A2D">
      <w:pPr>
        <w:pStyle w:val="affffc"/>
      </w:pPr>
      <w:r w:rsidRPr="00336CBE">
        <w:lastRenderedPageBreak/>
        <w:t xml:space="preserve">            try{</w:t>
      </w:r>
    </w:p>
    <w:p w14:paraId="5524B772" w14:textId="77777777" w:rsidR="004237DC" w:rsidRPr="00336CBE" w:rsidRDefault="004237DC" w:rsidP="006A0A2D">
      <w:pPr>
        <w:pStyle w:val="affffc"/>
      </w:pPr>
      <w:r w:rsidRPr="00336CBE">
        <w:t xml:space="preserve">                if(conn!=null) conn.close();</w:t>
      </w:r>
    </w:p>
    <w:p w14:paraId="7C9E6681" w14:textId="77777777" w:rsidR="004237DC" w:rsidRPr="00336CBE" w:rsidRDefault="004237DC" w:rsidP="006A0A2D">
      <w:pPr>
        <w:pStyle w:val="affffc"/>
      </w:pPr>
      <w:r w:rsidRPr="00336CBE">
        <w:t xml:space="preserve">            }catch(SQLException se){</w:t>
      </w:r>
    </w:p>
    <w:p w14:paraId="63CF57C0" w14:textId="77777777" w:rsidR="004237DC" w:rsidRPr="00336CBE" w:rsidRDefault="004237DC" w:rsidP="006A0A2D">
      <w:pPr>
        <w:pStyle w:val="affffc"/>
      </w:pPr>
      <w:r w:rsidRPr="00336CBE">
        <w:t xml:space="preserve">                se.printStackTrace();</w:t>
      </w:r>
    </w:p>
    <w:p w14:paraId="24664861" w14:textId="77777777" w:rsidR="004237DC" w:rsidRPr="00336CBE" w:rsidRDefault="004237DC" w:rsidP="006A0A2D">
      <w:pPr>
        <w:pStyle w:val="affffc"/>
      </w:pPr>
      <w:r w:rsidRPr="00336CBE">
        <w:t xml:space="preserve">            }</w:t>
      </w:r>
    </w:p>
    <w:p w14:paraId="02F36CBC" w14:textId="77777777" w:rsidR="004237DC" w:rsidRPr="00336CBE" w:rsidRDefault="004237DC" w:rsidP="006A0A2D">
      <w:pPr>
        <w:pStyle w:val="affffc"/>
      </w:pPr>
      <w:r w:rsidRPr="00336CBE">
        <w:t xml:space="preserve">        }</w:t>
      </w:r>
    </w:p>
    <w:p w14:paraId="4F9F2450" w14:textId="77777777" w:rsidR="004237DC" w:rsidRPr="00336CBE" w:rsidRDefault="004237DC" w:rsidP="006A0A2D">
      <w:pPr>
        <w:pStyle w:val="affffc"/>
      </w:pPr>
      <w:r w:rsidRPr="00336CBE">
        <w:t xml:space="preserve">        System.out.println("Goodbye!");</w:t>
      </w:r>
    </w:p>
    <w:p w14:paraId="2740FDDD" w14:textId="77777777" w:rsidR="004237DC" w:rsidRPr="00336CBE" w:rsidRDefault="004237DC" w:rsidP="006A0A2D">
      <w:pPr>
        <w:pStyle w:val="affffc"/>
      </w:pPr>
      <w:r w:rsidRPr="00336CBE">
        <w:t xml:space="preserve">    }</w:t>
      </w:r>
    </w:p>
    <w:p w14:paraId="0357C7E1" w14:textId="77777777" w:rsidR="004237DC" w:rsidRPr="00336CBE" w:rsidRDefault="004237DC" w:rsidP="006A0A2D">
      <w:pPr>
        <w:pStyle w:val="affffc"/>
      </w:pPr>
      <w:r w:rsidRPr="00336CBE">
        <w:t>}</w:t>
      </w:r>
    </w:p>
    <w:p w14:paraId="599BA5E1" w14:textId="6D73A2F3" w:rsidR="004237DC" w:rsidRPr="00336CBE" w:rsidRDefault="004237DC" w:rsidP="006A0A2D">
      <w:pPr>
        <w:pStyle w:val="30"/>
      </w:pPr>
      <w:r w:rsidRPr="00336CBE">
        <w:t>在安装</w:t>
      </w:r>
      <w:r w:rsidRPr="00336CBE">
        <w:t>Java</w:t>
      </w:r>
      <w:r w:rsidRPr="00336CBE">
        <w:t>的本机，打开</w:t>
      </w:r>
      <w:r w:rsidRPr="00336CBE">
        <w:t>cmd</w:t>
      </w:r>
      <w:r w:rsidRPr="00336CBE">
        <w:t>对</w:t>
      </w:r>
      <w:r w:rsidRPr="00336CBE">
        <w:t>Java</w:t>
      </w:r>
      <w:r w:rsidRPr="00336CBE">
        <w:t>程序编译后执行</w:t>
      </w:r>
      <w:r w:rsidR="0089008A">
        <w:t>。</w:t>
      </w:r>
    </w:p>
    <w:p w14:paraId="433789D8" w14:textId="525B15BF" w:rsidR="004237DC" w:rsidRPr="00336CBE" w:rsidRDefault="004237DC" w:rsidP="004237DC">
      <w:pPr>
        <w:pStyle w:val="1e"/>
        <w:rPr>
          <w:rFonts w:cs="Huawei Sans"/>
        </w:rPr>
      </w:pPr>
      <w:r w:rsidRPr="00336CBE">
        <w:rPr>
          <w:rFonts w:cs="Huawei Sans"/>
        </w:rPr>
        <w:t>在</w:t>
      </w:r>
      <w:r w:rsidRPr="00336CBE">
        <w:rPr>
          <w:rFonts w:cs="Huawei Sans"/>
        </w:rPr>
        <w:t>cmd</w:t>
      </w:r>
      <w:r w:rsidRPr="00336CBE">
        <w:rPr>
          <w:rFonts w:cs="Huawei Sans"/>
        </w:rPr>
        <w:t>中</w:t>
      </w:r>
      <w:r w:rsidR="00233F14" w:rsidRPr="00D748B1">
        <w:t>，进入</w:t>
      </w:r>
      <w:r w:rsidR="00233F14" w:rsidRPr="00D748B1">
        <w:t>d:\Download\</w:t>
      </w:r>
      <w:r w:rsidR="00233F14" w:rsidRPr="00D748B1">
        <w:t>目录</w:t>
      </w:r>
      <w:r w:rsidR="00233F14">
        <w:rPr>
          <w:rFonts w:hint="eastAsia"/>
        </w:rPr>
        <w:t>，</w:t>
      </w:r>
      <w:r w:rsidRPr="00336CBE">
        <w:rPr>
          <w:rFonts w:cs="Huawei Sans"/>
        </w:rPr>
        <w:t>先对</w:t>
      </w:r>
      <w:r w:rsidRPr="00336CBE">
        <w:rPr>
          <w:rFonts w:cs="Huawei Sans"/>
        </w:rPr>
        <w:t>Java</w:t>
      </w:r>
      <w:r w:rsidRPr="00336CBE">
        <w:rPr>
          <w:rFonts w:cs="Huawei Sans"/>
        </w:rPr>
        <w:t>程序进行编译</w:t>
      </w:r>
      <w:r w:rsidR="00EC509E" w:rsidRPr="00336CBE">
        <w:rPr>
          <w:rFonts w:cs="Huawei Sans"/>
        </w:rPr>
        <w:t>（进入</w:t>
      </w:r>
      <w:r w:rsidR="00EC509E" w:rsidRPr="00336CBE">
        <w:rPr>
          <w:rFonts w:cs="Huawei Sans"/>
        </w:rPr>
        <w:t>Java</w:t>
      </w:r>
      <w:r w:rsidR="00EC509E" w:rsidRPr="00336CBE">
        <w:rPr>
          <w:rFonts w:cs="Huawei Sans"/>
        </w:rPr>
        <w:t>程序的目录）</w:t>
      </w:r>
    </w:p>
    <w:p w14:paraId="44B00CE5" w14:textId="0159A878" w:rsidR="004237DC" w:rsidRPr="00A13A25" w:rsidRDefault="00233F14" w:rsidP="00A13A25">
      <w:pPr>
        <w:pStyle w:val="affffc"/>
        <w:pBdr>
          <w:top w:val="single" w:sz="8" w:space="1" w:color="auto"/>
          <w:right w:val="single" w:sz="8" w:space="5" w:color="auto"/>
        </w:pBdr>
        <w:spacing w:line="240" w:lineRule="auto"/>
        <w:rPr>
          <w:b/>
          <w:color w:val="C7000B"/>
          <w:shd w:val="pct15" w:color="auto" w:fill="FFFFFF"/>
        </w:rPr>
      </w:pPr>
      <w:r w:rsidRPr="00437A58">
        <w:t>D:\Download&gt;</w:t>
      </w:r>
      <w:r w:rsidRPr="00420003">
        <w:rPr>
          <w:b/>
          <w:color w:val="C7000B"/>
          <w:spacing w:val="0"/>
          <w:kern w:val="0"/>
          <w:sz w:val="21"/>
          <w:szCs w:val="20"/>
        </w:rPr>
        <w:t xml:space="preserve"> </w:t>
      </w:r>
      <w:r w:rsidR="004237DC" w:rsidRPr="00A13A25">
        <w:rPr>
          <w:b/>
          <w:color w:val="C7000B"/>
          <w:shd w:val="pct15" w:color="auto" w:fill="FFFFFF"/>
        </w:rPr>
        <w:t>javac -encoding utf-8 -cp d:\Download\m</w:t>
      </w:r>
      <w:r>
        <w:rPr>
          <w:b/>
          <w:color w:val="C7000B"/>
          <w:shd w:val="pct15" w:color="auto" w:fill="FFFFFF"/>
        </w:rPr>
        <w:t xml:space="preserve">ysql-connector-java-8.0.16.jar </w:t>
      </w:r>
      <w:r w:rsidR="004237DC" w:rsidRPr="00A13A25">
        <w:rPr>
          <w:b/>
          <w:color w:val="C7000B"/>
          <w:shd w:val="pct15" w:color="auto" w:fill="FFFFFF"/>
        </w:rPr>
        <w:t>GaussDBMySQLDemo.java</w:t>
      </w:r>
    </w:p>
    <w:p w14:paraId="30EB7679" w14:textId="77777777" w:rsidR="004237DC" w:rsidRPr="00336CBE" w:rsidRDefault="004237DC" w:rsidP="004237DC">
      <w:pPr>
        <w:pStyle w:val="1e"/>
        <w:rPr>
          <w:rFonts w:cs="Huawei Sans"/>
        </w:rPr>
      </w:pPr>
      <w:r w:rsidRPr="00336CBE">
        <w:rPr>
          <w:rFonts w:cs="Huawei Sans"/>
        </w:rPr>
        <w:t>再执行以下命令</w:t>
      </w:r>
    </w:p>
    <w:p w14:paraId="542CCC28" w14:textId="67A0C4DB" w:rsidR="004237DC" w:rsidRPr="00A13A25" w:rsidRDefault="00233F14" w:rsidP="00A13A25">
      <w:pPr>
        <w:pStyle w:val="affffc"/>
        <w:pBdr>
          <w:top w:val="single" w:sz="8" w:space="1" w:color="auto"/>
          <w:right w:val="single" w:sz="8" w:space="5" w:color="auto"/>
        </w:pBdr>
        <w:spacing w:line="240" w:lineRule="auto"/>
        <w:rPr>
          <w:b/>
          <w:color w:val="C7000B"/>
          <w:shd w:val="pct15" w:color="auto" w:fill="FFFFFF"/>
        </w:rPr>
      </w:pPr>
      <w:r w:rsidRPr="00437A58">
        <w:t xml:space="preserve">D:\Download&gt; </w:t>
      </w:r>
      <w:r w:rsidR="004237DC" w:rsidRPr="00A13A25">
        <w:rPr>
          <w:b/>
          <w:color w:val="C7000B"/>
          <w:shd w:val="pct15" w:color="auto" w:fill="FFFFFF"/>
        </w:rPr>
        <w:t>java -cp d:\Download\mysql-connector-java-8.0.16.jar; GaussDBMySQLDemo</w:t>
      </w:r>
    </w:p>
    <w:p w14:paraId="55A11051" w14:textId="083F3B44" w:rsidR="004237DC" w:rsidRPr="00336CBE" w:rsidRDefault="004237DC" w:rsidP="006A0A2D">
      <w:pPr>
        <w:pStyle w:val="30"/>
      </w:pPr>
      <w:r w:rsidRPr="00336CBE">
        <w:t>执行结果</w:t>
      </w:r>
      <w:r w:rsidR="0089008A">
        <w:t>。</w:t>
      </w:r>
    </w:p>
    <w:p w14:paraId="1EFBE1F3" w14:textId="77777777" w:rsidR="004237DC" w:rsidRPr="00336CBE" w:rsidRDefault="004237DC" w:rsidP="004237DC">
      <w:pPr>
        <w:pStyle w:val="1e"/>
        <w:rPr>
          <w:rFonts w:cs="Huawei Sans"/>
        </w:rPr>
      </w:pPr>
      <w:r w:rsidRPr="00336CBE">
        <w:rPr>
          <w:rFonts w:cs="Huawei Sans"/>
        </w:rPr>
        <w:t>执行结果如下：</w:t>
      </w:r>
    </w:p>
    <w:p w14:paraId="4017D7AE" w14:textId="77777777" w:rsidR="004237DC" w:rsidRPr="00336CBE" w:rsidRDefault="004237DC" w:rsidP="006A0A2D">
      <w:pPr>
        <w:pStyle w:val="affffc"/>
      </w:pPr>
      <w:r w:rsidRPr="00336CBE">
        <w:t>连接数据库</w:t>
      </w:r>
      <w:r w:rsidRPr="00336CBE">
        <w:t>...</w:t>
      </w:r>
    </w:p>
    <w:p w14:paraId="6DBA1516" w14:textId="77777777" w:rsidR="004237DC" w:rsidRPr="00336CBE" w:rsidRDefault="004237DC" w:rsidP="006A0A2D">
      <w:pPr>
        <w:pStyle w:val="affffc"/>
      </w:pPr>
      <w:r w:rsidRPr="00336CBE">
        <w:t xml:space="preserve"> </w:t>
      </w:r>
      <w:r w:rsidRPr="00336CBE">
        <w:t>实例化</w:t>
      </w:r>
      <w:r w:rsidRPr="00336CBE">
        <w:t>Statement</w:t>
      </w:r>
      <w:r w:rsidRPr="00336CBE">
        <w:t>对象</w:t>
      </w:r>
      <w:r w:rsidRPr="00336CBE">
        <w:t>...</w:t>
      </w:r>
    </w:p>
    <w:p w14:paraId="16C7D5E5" w14:textId="77777777" w:rsidR="004237DC" w:rsidRPr="00336CBE" w:rsidRDefault="004237DC" w:rsidP="006A0A2D">
      <w:pPr>
        <w:pStyle w:val="affffc"/>
      </w:pPr>
      <w:r w:rsidRPr="00336CBE">
        <w:t xml:space="preserve">ID: 1, </w:t>
      </w:r>
      <w:r w:rsidRPr="00336CBE">
        <w:t>站点名称</w:t>
      </w:r>
      <w:r w:rsidRPr="00336CBE">
        <w:t xml:space="preserve">: openGauss, </w:t>
      </w:r>
      <w:r w:rsidRPr="00336CBE">
        <w:t>站点</w:t>
      </w:r>
      <w:r w:rsidRPr="00336CBE">
        <w:t xml:space="preserve"> URL: https://opengauss.org/zh/</w:t>
      </w:r>
    </w:p>
    <w:p w14:paraId="0B65710F" w14:textId="77777777" w:rsidR="004237DC" w:rsidRPr="00336CBE" w:rsidRDefault="004237DC" w:rsidP="006A0A2D">
      <w:pPr>
        <w:pStyle w:val="affffc"/>
      </w:pPr>
      <w:r w:rsidRPr="00336CBE">
        <w:t xml:space="preserve">ID: 2, </w:t>
      </w:r>
      <w:r w:rsidRPr="00336CBE">
        <w:t>站点名称</w:t>
      </w:r>
      <w:r w:rsidRPr="00336CBE">
        <w:t xml:space="preserve">: </w:t>
      </w:r>
      <w:r w:rsidRPr="00336CBE">
        <w:t>华为云</w:t>
      </w:r>
      <w:r w:rsidRPr="00336CBE">
        <w:t xml:space="preserve">, </w:t>
      </w:r>
      <w:r w:rsidRPr="00336CBE">
        <w:t>站点</w:t>
      </w:r>
      <w:r w:rsidRPr="00336CBE">
        <w:t xml:space="preserve"> URL: https://www.huaweicloud.com/</w:t>
      </w:r>
    </w:p>
    <w:p w14:paraId="4DAF0F23" w14:textId="77777777" w:rsidR="004237DC" w:rsidRPr="00336CBE" w:rsidRDefault="004237DC" w:rsidP="006A0A2D">
      <w:pPr>
        <w:pStyle w:val="affffc"/>
      </w:pPr>
      <w:r w:rsidRPr="00336CBE">
        <w:t xml:space="preserve">ID: 3, </w:t>
      </w:r>
      <w:r w:rsidRPr="00336CBE">
        <w:t>站点名称</w:t>
      </w:r>
      <w:r w:rsidRPr="00336CBE">
        <w:t xml:space="preserve">: openEuler, </w:t>
      </w:r>
      <w:r w:rsidRPr="00336CBE">
        <w:t>站点</w:t>
      </w:r>
      <w:r w:rsidRPr="00336CBE">
        <w:t xml:space="preserve"> URL: https://openeuler.org/zh/</w:t>
      </w:r>
    </w:p>
    <w:p w14:paraId="4FE47E84" w14:textId="77777777" w:rsidR="004237DC" w:rsidRPr="00336CBE" w:rsidRDefault="004237DC" w:rsidP="006A0A2D">
      <w:pPr>
        <w:pStyle w:val="affffc"/>
      </w:pPr>
      <w:r w:rsidRPr="00336CBE">
        <w:t xml:space="preserve">ID: 4, </w:t>
      </w:r>
      <w:r w:rsidRPr="00336CBE">
        <w:t>站点名称</w:t>
      </w:r>
      <w:r w:rsidRPr="00336CBE">
        <w:t xml:space="preserve">: </w:t>
      </w:r>
      <w:r w:rsidRPr="00336CBE">
        <w:t>华为</w:t>
      </w:r>
      <w:r w:rsidRPr="00336CBE">
        <w:t>support</w:t>
      </w:r>
      <w:r w:rsidRPr="00336CBE">
        <w:t>中心</w:t>
      </w:r>
      <w:r w:rsidRPr="00336CBE">
        <w:t xml:space="preserve">, </w:t>
      </w:r>
      <w:r w:rsidRPr="00336CBE">
        <w:t>站点</w:t>
      </w:r>
      <w:r w:rsidRPr="00336CBE">
        <w:t xml:space="preserve"> URL: https://support.huaweicloud.com/</w:t>
      </w:r>
    </w:p>
    <w:p w14:paraId="0BD66EC4" w14:textId="77777777" w:rsidR="004237DC" w:rsidRPr="00336CBE" w:rsidRDefault="004237DC" w:rsidP="006A0A2D">
      <w:pPr>
        <w:pStyle w:val="affffc"/>
      </w:pPr>
      <w:r w:rsidRPr="00336CBE">
        <w:t>Goodbye!</w:t>
      </w:r>
    </w:p>
    <w:p w14:paraId="3C63FC64" w14:textId="77777777" w:rsidR="004237DC" w:rsidRPr="00336CBE" w:rsidRDefault="004237DC" w:rsidP="00DA5283">
      <w:pPr>
        <w:pStyle w:val="2"/>
        <w:numPr>
          <w:ilvl w:val="1"/>
          <w:numId w:val="4"/>
        </w:numPr>
        <w:rPr>
          <w:rFonts w:cs="Huawei Sans"/>
        </w:rPr>
      </w:pPr>
      <w:bookmarkStart w:id="102" w:name="_Toc19795493"/>
      <w:bookmarkStart w:id="103" w:name="_Toc45098045"/>
      <w:bookmarkStart w:id="104" w:name="_Toc48143505"/>
      <w:bookmarkStart w:id="105" w:name="_Toc51336562"/>
      <w:r w:rsidRPr="00336CBE">
        <w:rPr>
          <w:rFonts w:cs="Huawei Sans"/>
        </w:rPr>
        <w:t>实验小</w:t>
      </w:r>
      <w:bookmarkEnd w:id="102"/>
      <w:r w:rsidRPr="00336CBE">
        <w:rPr>
          <w:rFonts w:cs="Huawei Sans"/>
        </w:rPr>
        <w:t>结</w:t>
      </w:r>
      <w:bookmarkEnd w:id="103"/>
      <w:bookmarkEnd w:id="104"/>
      <w:bookmarkEnd w:id="105"/>
    </w:p>
    <w:p w14:paraId="62D66217" w14:textId="77777777" w:rsidR="004237DC" w:rsidRPr="00336CBE" w:rsidRDefault="004237DC" w:rsidP="004237DC">
      <w:pPr>
        <w:pStyle w:val="1e"/>
        <w:rPr>
          <w:rFonts w:cs="Huawei Sans"/>
        </w:rPr>
      </w:pPr>
      <w:r w:rsidRPr="00336CBE">
        <w:rPr>
          <w:rFonts w:cs="Huawei Sans"/>
        </w:rPr>
        <w:t>本实验通过</w:t>
      </w:r>
      <w:r w:rsidRPr="00336CBE">
        <w:rPr>
          <w:rFonts w:cs="Huawei Sans"/>
        </w:rPr>
        <w:t>ER</w:t>
      </w:r>
      <w:r w:rsidRPr="00336CBE">
        <w:rPr>
          <w:rFonts w:cs="Huawei Sans"/>
        </w:rPr>
        <w:t>模型加深对数据库的理解和数据库设计知识的掌握，通过</w:t>
      </w:r>
      <w:r w:rsidRPr="00336CBE">
        <w:rPr>
          <w:rFonts w:cs="Huawei Sans"/>
        </w:rPr>
        <w:t>SQL</w:t>
      </w:r>
      <w:r w:rsidRPr="00336CBE">
        <w:rPr>
          <w:rFonts w:cs="Huawei Sans"/>
        </w:rPr>
        <w:t>语句的练习，使学员熟练掌握</w:t>
      </w:r>
      <w:r w:rsidRPr="00336CBE">
        <w:rPr>
          <w:rFonts w:cs="Huawei Sans"/>
        </w:rPr>
        <w:t>SQL</w:t>
      </w:r>
      <w:r w:rsidRPr="00336CBE">
        <w:rPr>
          <w:rFonts w:cs="Huawei Sans"/>
        </w:rPr>
        <w:t>语法。</w:t>
      </w:r>
      <w:bookmarkEnd w:id="9"/>
      <w:bookmarkEnd w:id="8"/>
      <w:bookmarkEnd w:id="7"/>
      <w:bookmarkEnd w:id="6"/>
      <w:bookmarkEnd w:id="5"/>
      <w:bookmarkEnd w:id="4"/>
      <w:bookmarkEnd w:id="3"/>
      <w:bookmarkEnd w:id="2"/>
      <w:bookmarkEnd w:id="1"/>
      <w:bookmarkEnd w:id="0"/>
    </w:p>
    <w:sectPr w:rsidR="004237DC" w:rsidRPr="00336CBE" w:rsidSect="006A0A2D">
      <w:headerReference w:type="default" r:id="rId4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74281" w14:textId="77777777" w:rsidR="00145186" w:rsidRDefault="00145186" w:rsidP="00940D2A">
      <w:pPr>
        <w:spacing w:before="0" w:after="0" w:line="240" w:lineRule="auto"/>
      </w:pPr>
      <w:r>
        <w:separator/>
      </w:r>
    </w:p>
  </w:endnote>
  <w:endnote w:type="continuationSeparator" w:id="0">
    <w:p w14:paraId="0CEE7552" w14:textId="77777777" w:rsidR="00145186" w:rsidRDefault="0014518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Huawei Sans"/>
    <w:panose1 w:val="020C0503030203020204"/>
    <w:charset w:val="00"/>
    <w:family w:val="swiss"/>
    <w:pitch w:val="variable"/>
    <w:sig w:usb0="A00002FF" w:usb1="500078FB" w:usb2="00000008" w:usb3="00000000" w:csb0="0000009F" w:csb1="00000000"/>
  </w:font>
  <w:font w:name="方正兰亭黑简体">
    <w:altName w:val="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uaweiSans-Regular">
    <w:altName w:val="Times New Roman"/>
    <w:panose1 w:val="00000000000000000000"/>
    <w:charset w:val="00"/>
    <w:family w:val="roman"/>
    <w:notTrueType/>
    <w:pitch w:val="default"/>
  </w:font>
  <w:font w:name="TimesNewRomanPSMT">
    <w:altName w:val="宋体"/>
    <w:panose1 w:val="00000000000000000000"/>
    <w:charset w:val="86"/>
    <w:family w:val="auto"/>
    <w:notTrueType/>
    <w:pitch w:val="default"/>
    <w:sig w:usb0="00000001" w:usb1="080E0000" w:usb2="00000010" w:usb3="00000000" w:csb0="00040000"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9EDD1" w14:textId="77777777" w:rsidR="00145186" w:rsidRDefault="00145186" w:rsidP="00940D2A">
      <w:pPr>
        <w:spacing w:before="0" w:after="0" w:line="240" w:lineRule="auto"/>
      </w:pPr>
      <w:r>
        <w:separator/>
      </w:r>
    </w:p>
  </w:footnote>
  <w:footnote w:type="continuationSeparator" w:id="0">
    <w:p w14:paraId="12BA03EB" w14:textId="77777777" w:rsidR="00145186" w:rsidRDefault="00145186"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787798" w:rsidRPr="009D4127" w:rsidRDefault="00787798" w:rsidP="00033B54">
    <w:pPr>
      <w:pStyle w:val="a6"/>
      <w:rPr>
        <w:rFonts w:ascii="Huawei Sans" w:eastAsia="方正兰亭黑简体" w:hAnsi="Huawei Sans"/>
      </w:rPr>
    </w:pPr>
  </w:p>
  <w:p w14:paraId="6619D47F" w14:textId="77777777" w:rsidR="00787798" w:rsidRPr="009D4127" w:rsidRDefault="00787798"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87798" w:rsidRPr="009D4127" w14:paraId="2FAC5D03" w14:textId="77777777" w:rsidTr="00854769">
      <w:trPr>
        <w:cantSplit/>
        <w:trHeight w:hRule="exact" w:val="738"/>
      </w:trPr>
      <w:tc>
        <w:tcPr>
          <w:tcW w:w="1134" w:type="dxa"/>
        </w:tcPr>
        <w:p w14:paraId="07F9ECB9" w14:textId="0621B518" w:rsidR="00787798" w:rsidRPr="009D4127" w:rsidRDefault="00787798"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87798" w:rsidRPr="009D4127" w:rsidRDefault="00787798" w:rsidP="00033B54">
          <w:pPr>
            <w:spacing w:before="120"/>
            <w:rPr>
              <w:rFonts w:ascii="Huawei Sans" w:eastAsia="方正兰亭黑简体" w:hAnsi="Huawei Sans"/>
            </w:rPr>
          </w:pPr>
        </w:p>
      </w:tc>
      <w:tc>
        <w:tcPr>
          <w:tcW w:w="7371" w:type="dxa"/>
          <w:vAlign w:val="bottom"/>
        </w:tcPr>
        <w:p w14:paraId="541AEA52" w14:textId="585EF5D9" w:rsidR="00787798" w:rsidRPr="009D4127" w:rsidRDefault="00787798" w:rsidP="00033B54">
          <w:pPr>
            <w:pStyle w:val="TableNote"/>
            <w:ind w:left="0"/>
            <w:jc w:val="center"/>
            <w:rPr>
              <w:rFonts w:ascii="Huawei Sans" w:eastAsia="方正兰亭黑简体" w:hAnsi="Huawei Sans"/>
              <w:noProof/>
            </w:rPr>
          </w:pPr>
          <w:r>
            <w:t>GaussDB(for MySQL)场景化</w:t>
          </w:r>
          <w:r>
            <w:rPr>
              <w:rFonts w:hint="eastAsia"/>
            </w:rPr>
            <w:t>综合应用</w:t>
          </w:r>
          <w:r>
            <w:t>实验</w:t>
          </w:r>
        </w:p>
      </w:tc>
      <w:tc>
        <w:tcPr>
          <w:tcW w:w="1134" w:type="dxa"/>
          <w:vAlign w:val="bottom"/>
        </w:tcPr>
        <w:p w14:paraId="279C3BBC" w14:textId="1A924E70" w:rsidR="00787798" w:rsidRPr="009D4127" w:rsidRDefault="00787798"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5A7100">
            <w:rPr>
              <w:rFonts w:ascii="Huawei Sans" w:eastAsia="方正兰亭黑简体" w:hAnsi="Huawei Sans"/>
              <w:noProof/>
            </w:rPr>
            <w:t>36</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787798" w:rsidRPr="009D4127" w:rsidRDefault="00787798" w:rsidP="00033B54">
    <w:pPr>
      <w:pStyle w:val="a6"/>
      <w:rPr>
        <w:rFonts w:ascii="Huawei Sans" w:eastAsia="方正兰亭黑简体" w:hAnsi="Huawei Sans"/>
      </w:rPr>
    </w:pPr>
  </w:p>
  <w:p w14:paraId="76432B8F" w14:textId="77777777" w:rsidR="00787798" w:rsidRPr="009D4127" w:rsidRDefault="00787798" w:rsidP="00033B54">
    <w:pPr>
      <w:pStyle w:val="a6"/>
      <w:rPr>
        <w:rFonts w:ascii="Huawei Sans" w:eastAsia="方正兰亭黑简体" w:hAnsi="Huawei Sans"/>
      </w:rPr>
    </w:pPr>
  </w:p>
  <w:p w14:paraId="2CCE42D9" w14:textId="77777777" w:rsidR="00787798" w:rsidRPr="009D4127" w:rsidRDefault="00787798">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0570AC7"/>
    <w:multiLevelType w:val="hybridMultilevel"/>
    <w:tmpl w:val="7C22C9F0"/>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171657A1"/>
    <w:multiLevelType w:val="multilevel"/>
    <w:tmpl w:val="85020DB4"/>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6615"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5803486"/>
    <w:multiLevelType w:val="hybridMultilevel"/>
    <w:tmpl w:val="6B8C36B6"/>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409D15EF"/>
    <w:multiLevelType w:val="hybridMultilevel"/>
    <w:tmpl w:val="BC3E4A0E"/>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6EEB79E"/>
    <w:lvl w:ilvl="0" w:tplc="C804DDA0">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6"/>
  </w:num>
  <w:num w:numId="4">
    <w:abstractNumId w:val="3"/>
  </w:num>
  <w:num w:numId="5">
    <w:abstractNumId w:val="13"/>
  </w:num>
  <w:num w:numId="6">
    <w:abstractNumId w:val="5"/>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3"/>
  </w:num>
  <w:num w:numId="14">
    <w:abstractNumId w:val="4"/>
  </w:num>
  <w:num w:numId="15">
    <w:abstractNumId w:val="18"/>
  </w:num>
  <w:num w:numId="16">
    <w:abstractNumId w:val="17"/>
  </w:num>
  <w:num w:numId="17">
    <w:abstractNumId w:val="2"/>
  </w:num>
  <w:num w:numId="18">
    <w:abstractNumId w:val="9"/>
  </w:num>
  <w:num w:numId="19">
    <w:abstractNumId w:val="8"/>
  </w:num>
  <w:num w:numId="20">
    <w:abstractNumId w:val="15"/>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3"/>
  </w:num>
  <w:num w:numId="24">
    <w:abstractNumId w:val="3"/>
  </w:num>
  <w:num w:numId="25">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15"/>
    <w:rsid w:val="00007325"/>
    <w:rsid w:val="00010C0A"/>
    <w:rsid w:val="00011630"/>
    <w:rsid w:val="00011962"/>
    <w:rsid w:val="00011B50"/>
    <w:rsid w:val="00013155"/>
    <w:rsid w:val="00014276"/>
    <w:rsid w:val="000145D8"/>
    <w:rsid w:val="00014C0D"/>
    <w:rsid w:val="000171EC"/>
    <w:rsid w:val="000172E2"/>
    <w:rsid w:val="00017C40"/>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7A6"/>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57E7"/>
    <w:rsid w:val="000D601E"/>
    <w:rsid w:val="000D7694"/>
    <w:rsid w:val="000D79DE"/>
    <w:rsid w:val="000E12FE"/>
    <w:rsid w:val="000E16AA"/>
    <w:rsid w:val="000E3396"/>
    <w:rsid w:val="000E3FA8"/>
    <w:rsid w:val="000E48ED"/>
    <w:rsid w:val="000E5B3B"/>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2D74"/>
    <w:rsid w:val="00125657"/>
    <w:rsid w:val="00127C4F"/>
    <w:rsid w:val="00131CAC"/>
    <w:rsid w:val="00134805"/>
    <w:rsid w:val="00135B97"/>
    <w:rsid w:val="00135C53"/>
    <w:rsid w:val="00141351"/>
    <w:rsid w:val="0014145E"/>
    <w:rsid w:val="0014154F"/>
    <w:rsid w:val="00142926"/>
    <w:rsid w:val="00142F34"/>
    <w:rsid w:val="0014332B"/>
    <w:rsid w:val="0014385B"/>
    <w:rsid w:val="0014498F"/>
    <w:rsid w:val="00145186"/>
    <w:rsid w:val="001453BD"/>
    <w:rsid w:val="001454CD"/>
    <w:rsid w:val="001454D1"/>
    <w:rsid w:val="00145A38"/>
    <w:rsid w:val="00150967"/>
    <w:rsid w:val="00154ACF"/>
    <w:rsid w:val="00156F51"/>
    <w:rsid w:val="00157F0F"/>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22"/>
    <w:rsid w:val="00187DEF"/>
    <w:rsid w:val="00190A41"/>
    <w:rsid w:val="00191323"/>
    <w:rsid w:val="00191D15"/>
    <w:rsid w:val="001921A9"/>
    <w:rsid w:val="001964B5"/>
    <w:rsid w:val="00196C9F"/>
    <w:rsid w:val="00197385"/>
    <w:rsid w:val="001A14C4"/>
    <w:rsid w:val="001A24AF"/>
    <w:rsid w:val="001A3936"/>
    <w:rsid w:val="001A42A4"/>
    <w:rsid w:val="001A7817"/>
    <w:rsid w:val="001B0FF2"/>
    <w:rsid w:val="001B1484"/>
    <w:rsid w:val="001B18BF"/>
    <w:rsid w:val="001B20C3"/>
    <w:rsid w:val="001B38FF"/>
    <w:rsid w:val="001B3964"/>
    <w:rsid w:val="001B3B2E"/>
    <w:rsid w:val="001B4094"/>
    <w:rsid w:val="001B4737"/>
    <w:rsid w:val="001B5D02"/>
    <w:rsid w:val="001B6FAC"/>
    <w:rsid w:val="001B70B6"/>
    <w:rsid w:val="001C0851"/>
    <w:rsid w:val="001C0E12"/>
    <w:rsid w:val="001C0F7A"/>
    <w:rsid w:val="001C23A8"/>
    <w:rsid w:val="001C3D41"/>
    <w:rsid w:val="001C3F12"/>
    <w:rsid w:val="001C4487"/>
    <w:rsid w:val="001D001D"/>
    <w:rsid w:val="001D0149"/>
    <w:rsid w:val="001D0278"/>
    <w:rsid w:val="001D18DC"/>
    <w:rsid w:val="001D669F"/>
    <w:rsid w:val="001D6842"/>
    <w:rsid w:val="001D7530"/>
    <w:rsid w:val="001D7DDA"/>
    <w:rsid w:val="001E30B9"/>
    <w:rsid w:val="001E382D"/>
    <w:rsid w:val="001E5B13"/>
    <w:rsid w:val="001E5B72"/>
    <w:rsid w:val="001E6211"/>
    <w:rsid w:val="001E6ABB"/>
    <w:rsid w:val="001E71BD"/>
    <w:rsid w:val="001F1D00"/>
    <w:rsid w:val="001F3661"/>
    <w:rsid w:val="001F54BE"/>
    <w:rsid w:val="001F633F"/>
    <w:rsid w:val="002004D8"/>
    <w:rsid w:val="00200836"/>
    <w:rsid w:val="0020153C"/>
    <w:rsid w:val="00203E5B"/>
    <w:rsid w:val="002044DD"/>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3F14"/>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553E"/>
    <w:rsid w:val="00257718"/>
    <w:rsid w:val="002605B0"/>
    <w:rsid w:val="00260775"/>
    <w:rsid w:val="00261D29"/>
    <w:rsid w:val="00262636"/>
    <w:rsid w:val="00264059"/>
    <w:rsid w:val="002652D5"/>
    <w:rsid w:val="002711F9"/>
    <w:rsid w:val="00271653"/>
    <w:rsid w:val="00273DF1"/>
    <w:rsid w:val="00274DC5"/>
    <w:rsid w:val="0027689A"/>
    <w:rsid w:val="00276B83"/>
    <w:rsid w:val="00276BD2"/>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6CBE"/>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D7B43"/>
    <w:rsid w:val="002E0191"/>
    <w:rsid w:val="002E48D0"/>
    <w:rsid w:val="002E5399"/>
    <w:rsid w:val="002E6900"/>
    <w:rsid w:val="002F014B"/>
    <w:rsid w:val="002F061F"/>
    <w:rsid w:val="002F16D9"/>
    <w:rsid w:val="002F41B8"/>
    <w:rsid w:val="002F4605"/>
    <w:rsid w:val="002F496F"/>
    <w:rsid w:val="002F6142"/>
    <w:rsid w:val="002F64F1"/>
    <w:rsid w:val="002F692D"/>
    <w:rsid w:val="002F6A34"/>
    <w:rsid w:val="002F723A"/>
    <w:rsid w:val="002F7B08"/>
    <w:rsid w:val="00300685"/>
    <w:rsid w:val="00302245"/>
    <w:rsid w:val="0030303E"/>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2EC1"/>
    <w:rsid w:val="003344D9"/>
    <w:rsid w:val="00336CBE"/>
    <w:rsid w:val="003372EA"/>
    <w:rsid w:val="00337A16"/>
    <w:rsid w:val="00337B1D"/>
    <w:rsid w:val="00340C4B"/>
    <w:rsid w:val="00342110"/>
    <w:rsid w:val="00342D8B"/>
    <w:rsid w:val="003449B6"/>
    <w:rsid w:val="00345758"/>
    <w:rsid w:val="00345CA8"/>
    <w:rsid w:val="003460BF"/>
    <w:rsid w:val="003461B0"/>
    <w:rsid w:val="0034741F"/>
    <w:rsid w:val="00350893"/>
    <w:rsid w:val="00350A7D"/>
    <w:rsid w:val="00351D90"/>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011"/>
    <w:rsid w:val="0039711D"/>
    <w:rsid w:val="003A104F"/>
    <w:rsid w:val="003A109D"/>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9B5"/>
    <w:rsid w:val="003C1E9E"/>
    <w:rsid w:val="003C2E2D"/>
    <w:rsid w:val="003C30C3"/>
    <w:rsid w:val="003C39E6"/>
    <w:rsid w:val="003C5BE1"/>
    <w:rsid w:val="003C5D2B"/>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3F7BA7"/>
    <w:rsid w:val="00400F61"/>
    <w:rsid w:val="00403032"/>
    <w:rsid w:val="0040332D"/>
    <w:rsid w:val="004040EF"/>
    <w:rsid w:val="004053CB"/>
    <w:rsid w:val="0041039A"/>
    <w:rsid w:val="00411791"/>
    <w:rsid w:val="00413400"/>
    <w:rsid w:val="004136A5"/>
    <w:rsid w:val="0041409F"/>
    <w:rsid w:val="00416E2E"/>
    <w:rsid w:val="00420B72"/>
    <w:rsid w:val="00422748"/>
    <w:rsid w:val="004237DC"/>
    <w:rsid w:val="004278B5"/>
    <w:rsid w:val="004300F4"/>
    <w:rsid w:val="004314CE"/>
    <w:rsid w:val="004346AD"/>
    <w:rsid w:val="004356EB"/>
    <w:rsid w:val="00435FAE"/>
    <w:rsid w:val="0043602D"/>
    <w:rsid w:val="0043675F"/>
    <w:rsid w:val="00436804"/>
    <w:rsid w:val="00436B92"/>
    <w:rsid w:val="00437A58"/>
    <w:rsid w:val="00440AA8"/>
    <w:rsid w:val="00441D72"/>
    <w:rsid w:val="00447103"/>
    <w:rsid w:val="0044762D"/>
    <w:rsid w:val="00450E12"/>
    <w:rsid w:val="00451CF6"/>
    <w:rsid w:val="004528A8"/>
    <w:rsid w:val="0045366D"/>
    <w:rsid w:val="004547B4"/>
    <w:rsid w:val="00455497"/>
    <w:rsid w:val="00457348"/>
    <w:rsid w:val="004601F1"/>
    <w:rsid w:val="0046196F"/>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821F6"/>
    <w:rsid w:val="004832FC"/>
    <w:rsid w:val="0048347D"/>
    <w:rsid w:val="00483F9A"/>
    <w:rsid w:val="00486E75"/>
    <w:rsid w:val="00487A1C"/>
    <w:rsid w:val="00487E35"/>
    <w:rsid w:val="00490EDD"/>
    <w:rsid w:val="00491A2E"/>
    <w:rsid w:val="004933CE"/>
    <w:rsid w:val="004957AB"/>
    <w:rsid w:val="00495C1C"/>
    <w:rsid w:val="00496E4C"/>
    <w:rsid w:val="00497F73"/>
    <w:rsid w:val="004A2642"/>
    <w:rsid w:val="004A2673"/>
    <w:rsid w:val="004A31D9"/>
    <w:rsid w:val="004A3445"/>
    <w:rsid w:val="004A3992"/>
    <w:rsid w:val="004A4005"/>
    <w:rsid w:val="004B0C77"/>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2FBA"/>
    <w:rsid w:val="00503848"/>
    <w:rsid w:val="00503D14"/>
    <w:rsid w:val="00504B55"/>
    <w:rsid w:val="0050551A"/>
    <w:rsid w:val="0050614A"/>
    <w:rsid w:val="00507E2A"/>
    <w:rsid w:val="005124EE"/>
    <w:rsid w:val="005135D9"/>
    <w:rsid w:val="00521354"/>
    <w:rsid w:val="005214A7"/>
    <w:rsid w:val="00522580"/>
    <w:rsid w:val="00523C28"/>
    <w:rsid w:val="0052474E"/>
    <w:rsid w:val="00526952"/>
    <w:rsid w:val="00526BBC"/>
    <w:rsid w:val="00530302"/>
    <w:rsid w:val="00530D24"/>
    <w:rsid w:val="00530DAE"/>
    <w:rsid w:val="0053194D"/>
    <w:rsid w:val="00533708"/>
    <w:rsid w:val="005350A0"/>
    <w:rsid w:val="00536900"/>
    <w:rsid w:val="00536D4D"/>
    <w:rsid w:val="00537472"/>
    <w:rsid w:val="00540468"/>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44AA"/>
    <w:rsid w:val="005A53D7"/>
    <w:rsid w:val="005A7100"/>
    <w:rsid w:val="005A751D"/>
    <w:rsid w:val="005B0949"/>
    <w:rsid w:val="005B1188"/>
    <w:rsid w:val="005B11F5"/>
    <w:rsid w:val="005B2518"/>
    <w:rsid w:val="005B2BFD"/>
    <w:rsid w:val="005B30B2"/>
    <w:rsid w:val="005B310A"/>
    <w:rsid w:val="005B3DDC"/>
    <w:rsid w:val="005B5054"/>
    <w:rsid w:val="005B5970"/>
    <w:rsid w:val="005B5B16"/>
    <w:rsid w:val="005B6D8C"/>
    <w:rsid w:val="005B755C"/>
    <w:rsid w:val="005B7DC2"/>
    <w:rsid w:val="005B7E6C"/>
    <w:rsid w:val="005C4B55"/>
    <w:rsid w:val="005C4E64"/>
    <w:rsid w:val="005C5646"/>
    <w:rsid w:val="005C7FAB"/>
    <w:rsid w:val="005D203C"/>
    <w:rsid w:val="005D2A15"/>
    <w:rsid w:val="005D2DB6"/>
    <w:rsid w:val="005D3C85"/>
    <w:rsid w:val="005D4160"/>
    <w:rsid w:val="005D419D"/>
    <w:rsid w:val="005D499C"/>
    <w:rsid w:val="005D4B94"/>
    <w:rsid w:val="005D4C6C"/>
    <w:rsid w:val="005E004F"/>
    <w:rsid w:val="005E0257"/>
    <w:rsid w:val="005E08C3"/>
    <w:rsid w:val="005E2BA8"/>
    <w:rsid w:val="005E2DD2"/>
    <w:rsid w:val="005E4B56"/>
    <w:rsid w:val="005E5310"/>
    <w:rsid w:val="005E629B"/>
    <w:rsid w:val="005F10B1"/>
    <w:rsid w:val="005F26D0"/>
    <w:rsid w:val="005F2A85"/>
    <w:rsid w:val="005F383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4FA2"/>
    <w:rsid w:val="006765F5"/>
    <w:rsid w:val="00676C2A"/>
    <w:rsid w:val="00680302"/>
    <w:rsid w:val="00680585"/>
    <w:rsid w:val="00680B76"/>
    <w:rsid w:val="00681061"/>
    <w:rsid w:val="00683953"/>
    <w:rsid w:val="0068422F"/>
    <w:rsid w:val="00691C48"/>
    <w:rsid w:val="00691CA6"/>
    <w:rsid w:val="0069554C"/>
    <w:rsid w:val="00695D19"/>
    <w:rsid w:val="00697D2C"/>
    <w:rsid w:val="006A0A2D"/>
    <w:rsid w:val="006A144A"/>
    <w:rsid w:val="006A22A1"/>
    <w:rsid w:val="006A25D7"/>
    <w:rsid w:val="006A39FD"/>
    <w:rsid w:val="006A458E"/>
    <w:rsid w:val="006A7AB4"/>
    <w:rsid w:val="006B58EE"/>
    <w:rsid w:val="006B5E98"/>
    <w:rsid w:val="006B6A79"/>
    <w:rsid w:val="006B753A"/>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5580"/>
    <w:rsid w:val="006F58F0"/>
    <w:rsid w:val="006F6B63"/>
    <w:rsid w:val="007029D0"/>
    <w:rsid w:val="0070345E"/>
    <w:rsid w:val="0070376F"/>
    <w:rsid w:val="007042AA"/>
    <w:rsid w:val="007043C1"/>
    <w:rsid w:val="00704E84"/>
    <w:rsid w:val="00705017"/>
    <w:rsid w:val="0070636C"/>
    <w:rsid w:val="00707F57"/>
    <w:rsid w:val="007117AB"/>
    <w:rsid w:val="00711AA7"/>
    <w:rsid w:val="00712458"/>
    <w:rsid w:val="00713707"/>
    <w:rsid w:val="00714159"/>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5F00"/>
    <w:rsid w:val="00765F6C"/>
    <w:rsid w:val="0076735B"/>
    <w:rsid w:val="007673B1"/>
    <w:rsid w:val="00771F53"/>
    <w:rsid w:val="00774DDB"/>
    <w:rsid w:val="007750B2"/>
    <w:rsid w:val="00775422"/>
    <w:rsid w:val="00780864"/>
    <w:rsid w:val="00781B39"/>
    <w:rsid w:val="00782138"/>
    <w:rsid w:val="0078266A"/>
    <w:rsid w:val="0078422C"/>
    <w:rsid w:val="00785ECF"/>
    <w:rsid w:val="00787543"/>
    <w:rsid w:val="00787798"/>
    <w:rsid w:val="00790918"/>
    <w:rsid w:val="00790CE5"/>
    <w:rsid w:val="00791CC2"/>
    <w:rsid w:val="00792F48"/>
    <w:rsid w:val="007946B0"/>
    <w:rsid w:val="00796312"/>
    <w:rsid w:val="007A0830"/>
    <w:rsid w:val="007A0C9B"/>
    <w:rsid w:val="007A1649"/>
    <w:rsid w:val="007A17F1"/>
    <w:rsid w:val="007A2E34"/>
    <w:rsid w:val="007A40F2"/>
    <w:rsid w:val="007A4B89"/>
    <w:rsid w:val="007B1662"/>
    <w:rsid w:val="007B1E9D"/>
    <w:rsid w:val="007B2C62"/>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BBA"/>
    <w:rsid w:val="007E5E20"/>
    <w:rsid w:val="007E6778"/>
    <w:rsid w:val="007F1CDC"/>
    <w:rsid w:val="007F2ED8"/>
    <w:rsid w:val="007F349E"/>
    <w:rsid w:val="007F5A96"/>
    <w:rsid w:val="007F72E4"/>
    <w:rsid w:val="007F79DF"/>
    <w:rsid w:val="007F7AA3"/>
    <w:rsid w:val="007F7C13"/>
    <w:rsid w:val="00800C7D"/>
    <w:rsid w:val="008019B8"/>
    <w:rsid w:val="00801AA0"/>
    <w:rsid w:val="00802CB6"/>
    <w:rsid w:val="00803565"/>
    <w:rsid w:val="00803612"/>
    <w:rsid w:val="008054F9"/>
    <w:rsid w:val="00806486"/>
    <w:rsid w:val="00806744"/>
    <w:rsid w:val="00806D41"/>
    <w:rsid w:val="00807F84"/>
    <w:rsid w:val="00810E74"/>
    <w:rsid w:val="00811280"/>
    <w:rsid w:val="00811B8B"/>
    <w:rsid w:val="00811EA4"/>
    <w:rsid w:val="0081257B"/>
    <w:rsid w:val="0081325E"/>
    <w:rsid w:val="00814B59"/>
    <w:rsid w:val="0081556A"/>
    <w:rsid w:val="00816D0E"/>
    <w:rsid w:val="008170F5"/>
    <w:rsid w:val="00817623"/>
    <w:rsid w:val="008178E2"/>
    <w:rsid w:val="0082028F"/>
    <w:rsid w:val="00820D56"/>
    <w:rsid w:val="008222C3"/>
    <w:rsid w:val="008226AF"/>
    <w:rsid w:val="00823835"/>
    <w:rsid w:val="00823A06"/>
    <w:rsid w:val="008251CB"/>
    <w:rsid w:val="00825757"/>
    <w:rsid w:val="00826AC1"/>
    <w:rsid w:val="00827991"/>
    <w:rsid w:val="00832F4E"/>
    <w:rsid w:val="008330FA"/>
    <w:rsid w:val="00834E02"/>
    <w:rsid w:val="008354A3"/>
    <w:rsid w:val="0084058A"/>
    <w:rsid w:val="00840A12"/>
    <w:rsid w:val="00841556"/>
    <w:rsid w:val="00842A43"/>
    <w:rsid w:val="00843274"/>
    <w:rsid w:val="0084363F"/>
    <w:rsid w:val="00843817"/>
    <w:rsid w:val="0084430F"/>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3E4A"/>
    <w:rsid w:val="00864F67"/>
    <w:rsid w:val="00865C51"/>
    <w:rsid w:val="00866CFB"/>
    <w:rsid w:val="00870F0E"/>
    <w:rsid w:val="008711C0"/>
    <w:rsid w:val="008731B3"/>
    <w:rsid w:val="0087575D"/>
    <w:rsid w:val="008763C5"/>
    <w:rsid w:val="0087789B"/>
    <w:rsid w:val="00877F78"/>
    <w:rsid w:val="008815FE"/>
    <w:rsid w:val="00883CD8"/>
    <w:rsid w:val="00883E98"/>
    <w:rsid w:val="008845C4"/>
    <w:rsid w:val="00884B45"/>
    <w:rsid w:val="00887F79"/>
    <w:rsid w:val="0089008A"/>
    <w:rsid w:val="00890300"/>
    <w:rsid w:val="00890E6E"/>
    <w:rsid w:val="0089106F"/>
    <w:rsid w:val="00892ED7"/>
    <w:rsid w:val="008938AC"/>
    <w:rsid w:val="00894601"/>
    <w:rsid w:val="00894B1A"/>
    <w:rsid w:val="00895D3D"/>
    <w:rsid w:val="00896E8D"/>
    <w:rsid w:val="00897757"/>
    <w:rsid w:val="008A08C6"/>
    <w:rsid w:val="008A0CDC"/>
    <w:rsid w:val="008A288E"/>
    <w:rsid w:val="008A2AB2"/>
    <w:rsid w:val="008A3B32"/>
    <w:rsid w:val="008A4ADD"/>
    <w:rsid w:val="008A4BDD"/>
    <w:rsid w:val="008A4D6B"/>
    <w:rsid w:val="008A4D88"/>
    <w:rsid w:val="008A5256"/>
    <w:rsid w:val="008B0E3E"/>
    <w:rsid w:val="008B17EE"/>
    <w:rsid w:val="008B2CE0"/>
    <w:rsid w:val="008B34F2"/>
    <w:rsid w:val="008B4C3B"/>
    <w:rsid w:val="008B4D70"/>
    <w:rsid w:val="008B5835"/>
    <w:rsid w:val="008B6D57"/>
    <w:rsid w:val="008B7B9B"/>
    <w:rsid w:val="008C0438"/>
    <w:rsid w:val="008C09F3"/>
    <w:rsid w:val="008C2087"/>
    <w:rsid w:val="008C21B8"/>
    <w:rsid w:val="008C2E4D"/>
    <w:rsid w:val="008C30F4"/>
    <w:rsid w:val="008C5037"/>
    <w:rsid w:val="008C7F85"/>
    <w:rsid w:val="008D2C22"/>
    <w:rsid w:val="008D5DFA"/>
    <w:rsid w:val="008D76B5"/>
    <w:rsid w:val="008D7CFE"/>
    <w:rsid w:val="008E0285"/>
    <w:rsid w:val="008E322E"/>
    <w:rsid w:val="008E5F42"/>
    <w:rsid w:val="008E6235"/>
    <w:rsid w:val="008E68BA"/>
    <w:rsid w:val="008E72B4"/>
    <w:rsid w:val="008F09EC"/>
    <w:rsid w:val="008F2081"/>
    <w:rsid w:val="008F7FF9"/>
    <w:rsid w:val="00900AEF"/>
    <w:rsid w:val="00902B2B"/>
    <w:rsid w:val="00903192"/>
    <w:rsid w:val="00903F93"/>
    <w:rsid w:val="009058A8"/>
    <w:rsid w:val="0090670B"/>
    <w:rsid w:val="00907A51"/>
    <w:rsid w:val="00907F52"/>
    <w:rsid w:val="00912A6C"/>
    <w:rsid w:val="00914937"/>
    <w:rsid w:val="0091628A"/>
    <w:rsid w:val="009171BC"/>
    <w:rsid w:val="0092083F"/>
    <w:rsid w:val="009227DD"/>
    <w:rsid w:val="00923F55"/>
    <w:rsid w:val="0092482D"/>
    <w:rsid w:val="00925318"/>
    <w:rsid w:val="00925EA4"/>
    <w:rsid w:val="009301F6"/>
    <w:rsid w:val="00931412"/>
    <w:rsid w:val="009319E8"/>
    <w:rsid w:val="00934483"/>
    <w:rsid w:val="0093652D"/>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A7B6B"/>
    <w:rsid w:val="009B014A"/>
    <w:rsid w:val="009B2AEB"/>
    <w:rsid w:val="009B2E12"/>
    <w:rsid w:val="009B499C"/>
    <w:rsid w:val="009B5EFA"/>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04B4"/>
    <w:rsid w:val="009E1B18"/>
    <w:rsid w:val="009E1F10"/>
    <w:rsid w:val="009E2157"/>
    <w:rsid w:val="009E2C46"/>
    <w:rsid w:val="009E58E3"/>
    <w:rsid w:val="009E6D66"/>
    <w:rsid w:val="009E7B91"/>
    <w:rsid w:val="009F1210"/>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03B3"/>
    <w:rsid w:val="00A10742"/>
    <w:rsid w:val="00A12301"/>
    <w:rsid w:val="00A13A25"/>
    <w:rsid w:val="00A13D67"/>
    <w:rsid w:val="00A142D6"/>
    <w:rsid w:val="00A20093"/>
    <w:rsid w:val="00A207D3"/>
    <w:rsid w:val="00A20DAD"/>
    <w:rsid w:val="00A22743"/>
    <w:rsid w:val="00A22BAD"/>
    <w:rsid w:val="00A24A27"/>
    <w:rsid w:val="00A25571"/>
    <w:rsid w:val="00A27105"/>
    <w:rsid w:val="00A30296"/>
    <w:rsid w:val="00A31D1D"/>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A70"/>
    <w:rsid w:val="00A73D37"/>
    <w:rsid w:val="00A73FA6"/>
    <w:rsid w:val="00A7532F"/>
    <w:rsid w:val="00A75ACB"/>
    <w:rsid w:val="00A76E5D"/>
    <w:rsid w:val="00A81100"/>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28B3"/>
    <w:rsid w:val="00AD3733"/>
    <w:rsid w:val="00AD442D"/>
    <w:rsid w:val="00AD482A"/>
    <w:rsid w:val="00AD48F7"/>
    <w:rsid w:val="00AD6D29"/>
    <w:rsid w:val="00AD7A12"/>
    <w:rsid w:val="00AD7D83"/>
    <w:rsid w:val="00AE38D9"/>
    <w:rsid w:val="00AE5AB6"/>
    <w:rsid w:val="00AE5E1E"/>
    <w:rsid w:val="00AE6172"/>
    <w:rsid w:val="00AF18DD"/>
    <w:rsid w:val="00AF2E9B"/>
    <w:rsid w:val="00AF63C5"/>
    <w:rsid w:val="00AF79D0"/>
    <w:rsid w:val="00B0131B"/>
    <w:rsid w:val="00B019CA"/>
    <w:rsid w:val="00B02320"/>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156D5"/>
    <w:rsid w:val="00B201C9"/>
    <w:rsid w:val="00B2047C"/>
    <w:rsid w:val="00B219FC"/>
    <w:rsid w:val="00B22966"/>
    <w:rsid w:val="00B22BAC"/>
    <w:rsid w:val="00B23A0F"/>
    <w:rsid w:val="00B23E35"/>
    <w:rsid w:val="00B27534"/>
    <w:rsid w:val="00B3026B"/>
    <w:rsid w:val="00B3254B"/>
    <w:rsid w:val="00B32B98"/>
    <w:rsid w:val="00B32C83"/>
    <w:rsid w:val="00B35FD0"/>
    <w:rsid w:val="00B3672F"/>
    <w:rsid w:val="00B37A3E"/>
    <w:rsid w:val="00B40687"/>
    <w:rsid w:val="00B40D7A"/>
    <w:rsid w:val="00B4225D"/>
    <w:rsid w:val="00B42677"/>
    <w:rsid w:val="00B434B0"/>
    <w:rsid w:val="00B476CD"/>
    <w:rsid w:val="00B51FE4"/>
    <w:rsid w:val="00B52D8B"/>
    <w:rsid w:val="00B53096"/>
    <w:rsid w:val="00B546C4"/>
    <w:rsid w:val="00B55F9B"/>
    <w:rsid w:val="00B56EBF"/>
    <w:rsid w:val="00B602CD"/>
    <w:rsid w:val="00B60EC4"/>
    <w:rsid w:val="00B617D6"/>
    <w:rsid w:val="00B62F16"/>
    <w:rsid w:val="00B6330A"/>
    <w:rsid w:val="00B6476C"/>
    <w:rsid w:val="00B66DA1"/>
    <w:rsid w:val="00B6735C"/>
    <w:rsid w:val="00B72ACC"/>
    <w:rsid w:val="00B736C2"/>
    <w:rsid w:val="00B75A84"/>
    <w:rsid w:val="00B814FD"/>
    <w:rsid w:val="00B81DEF"/>
    <w:rsid w:val="00B82F1B"/>
    <w:rsid w:val="00B83916"/>
    <w:rsid w:val="00B83DFF"/>
    <w:rsid w:val="00B8503A"/>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60FF"/>
    <w:rsid w:val="00BB7A7C"/>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31A"/>
    <w:rsid w:val="00C07C21"/>
    <w:rsid w:val="00C07E78"/>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2301"/>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76C94"/>
    <w:rsid w:val="00C77E6C"/>
    <w:rsid w:val="00C82BCB"/>
    <w:rsid w:val="00C82FB3"/>
    <w:rsid w:val="00C84622"/>
    <w:rsid w:val="00C84841"/>
    <w:rsid w:val="00C85E9D"/>
    <w:rsid w:val="00C86863"/>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6A2B"/>
    <w:rsid w:val="00CC7F17"/>
    <w:rsid w:val="00CD1F3E"/>
    <w:rsid w:val="00CD510E"/>
    <w:rsid w:val="00CD5637"/>
    <w:rsid w:val="00CD5FCA"/>
    <w:rsid w:val="00CD7055"/>
    <w:rsid w:val="00CE31C9"/>
    <w:rsid w:val="00CE4471"/>
    <w:rsid w:val="00CE47DC"/>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54FB"/>
    <w:rsid w:val="00D06102"/>
    <w:rsid w:val="00D063A8"/>
    <w:rsid w:val="00D064FF"/>
    <w:rsid w:val="00D065EA"/>
    <w:rsid w:val="00D069B3"/>
    <w:rsid w:val="00D07622"/>
    <w:rsid w:val="00D07E88"/>
    <w:rsid w:val="00D100E0"/>
    <w:rsid w:val="00D11BC7"/>
    <w:rsid w:val="00D12A88"/>
    <w:rsid w:val="00D13439"/>
    <w:rsid w:val="00D14B03"/>
    <w:rsid w:val="00D157DD"/>
    <w:rsid w:val="00D158F8"/>
    <w:rsid w:val="00D173F3"/>
    <w:rsid w:val="00D175D4"/>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2817"/>
    <w:rsid w:val="00D43650"/>
    <w:rsid w:val="00D4421C"/>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43E8"/>
    <w:rsid w:val="00D65514"/>
    <w:rsid w:val="00D65689"/>
    <w:rsid w:val="00D65C31"/>
    <w:rsid w:val="00D661A8"/>
    <w:rsid w:val="00D66D85"/>
    <w:rsid w:val="00D67D46"/>
    <w:rsid w:val="00D70172"/>
    <w:rsid w:val="00D705F1"/>
    <w:rsid w:val="00D711C3"/>
    <w:rsid w:val="00D72DB1"/>
    <w:rsid w:val="00D7434C"/>
    <w:rsid w:val="00D747A4"/>
    <w:rsid w:val="00D74AE8"/>
    <w:rsid w:val="00D7687D"/>
    <w:rsid w:val="00D76A65"/>
    <w:rsid w:val="00D77054"/>
    <w:rsid w:val="00D831FC"/>
    <w:rsid w:val="00D84170"/>
    <w:rsid w:val="00D844BA"/>
    <w:rsid w:val="00D84AC2"/>
    <w:rsid w:val="00D84ACF"/>
    <w:rsid w:val="00D84D0F"/>
    <w:rsid w:val="00D8581C"/>
    <w:rsid w:val="00D8584C"/>
    <w:rsid w:val="00D85B3A"/>
    <w:rsid w:val="00D87A93"/>
    <w:rsid w:val="00D87F8D"/>
    <w:rsid w:val="00D9006B"/>
    <w:rsid w:val="00D90198"/>
    <w:rsid w:val="00D916B4"/>
    <w:rsid w:val="00D919AA"/>
    <w:rsid w:val="00D91CEE"/>
    <w:rsid w:val="00D924C0"/>
    <w:rsid w:val="00D93007"/>
    <w:rsid w:val="00D9349B"/>
    <w:rsid w:val="00D9376B"/>
    <w:rsid w:val="00D94261"/>
    <w:rsid w:val="00D94299"/>
    <w:rsid w:val="00D94588"/>
    <w:rsid w:val="00DA23CF"/>
    <w:rsid w:val="00DA37A8"/>
    <w:rsid w:val="00DA3CE9"/>
    <w:rsid w:val="00DA5283"/>
    <w:rsid w:val="00DA58B2"/>
    <w:rsid w:val="00DA58E1"/>
    <w:rsid w:val="00DA649B"/>
    <w:rsid w:val="00DA7B74"/>
    <w:rsid w:val="00DB2748"/>
    <w:rsid w:val="00DB53C2"/>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3F27"/>
    <w:rsid w:val="00DE428D"/>
    <w:rsid w:val="00DE58FA"/>
    <w:rsid w:val="00DE6573"/>
    <w:rsid w:val="00DE6816"/>
    <w:rsid w:val="00DF0619"/>
    <w:rsid w:val="00DF588F"/>
    <w:rsid w:val="00DF6479"/>
    <w:rsid w:val="00DF7819"/>
    <w:rsid w:val="00E00406"/>
    <w:rsid w:val="00E00FE7"/>
    <w:rsid w:val="00E01D44"/>
    <w:rsid w:val="00E01F77"/>
    <w:rsid w:val="00E02A09"/>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ED1"/>
    <w:rsid w:val="00E31F8F"/>
    <w:rsid w:val="00E32B18"/>
    <w:rsid w:val="00E330A8"/>
    <w:rsid w:val="00E33958"/>
    <w:rsid w:val="00E3459F"/>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56D0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3E07"/>
    <w:rsid w:val="00EB4AF4"/>
    <w:rsid w:val="00EB74F9"/>
    <w:rsid w:val="00EC077F"/>
    <w:rsid w:val="00EC2199"/>
    <w:rsid w:val="00EC2807"/>
    <w:rsid w:val="00EC2C02"/>
    <w:rsid w:val="00EC3C72"/>
    <w:rsid w:val="00EC4EA2"/>
    <w:rsid w:val="00EC509E"/>
    <w:rsid w:val="00ED23AD"/>
    <w:rsid w:val="00ED330C"/>
    <w:rsid w:val="00ED5A32"/>
    <w:rsid w:val="00ED6254"/>
    <w:rsid w:val="00ED68EE"/>
    <w:rsid w:val="00ED6C19"/>
    <w:rsid w:val="00EE2196"/>
    <w:rsid w:val="00EE2404"/>
    <w:rsid w:val="00EE2DF2"/>
    <w:rsid w:val="00EE51F2"/>
    <w:rsid w:val="00EE6347"/>
    <w:rsid w:val="00EE73CE"/>
    <w:rsid w:val="00EE7C55"/>
    <w:rsid w:val="00EF0B3B"/>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939"/>
    <w:rsid w:val="00F53A66"/>
    <w:rsid w:val="00F53ABF"/>
    <w:rsid w:val="00F53ACE"/>
    <w:rsid w:val="00F54CD2"/>
    <w:rsid w:val="00F55CCB"/>
    <w:rsid w:val="00F56732"/>
    <w:rsid w:val="00F579F5"/>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36A3"/>
    <w:rsid w:val="00F959A4"/>
    <w:rsid w:val="00F959FD"/>
    <w:rsid w:val="00F95C2E"/>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C5DD0"/>
    <w:pPr>
      <w:keepNext/>
      <w:numPr>
        <w:numId w:val="13"/>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2"/>
    <w:next w:val="5"/>
    <w:link w:val="4Char"/>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Char"/>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2"/>
    <w:next w:val="a2"/>
    <w:link w:val="6Char"/>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rsid w:val="00963BC9"/>
    <w:pPr>
      <w:keepLines/>
      <w:numPr>
        <w:numId w:val="0"/>
      </w:numPr>
      <w:topLinePunct w:val="0"/>
      <w:outlineLvl w:val="6"/>
    </w:pPr>
    <w:rPr>
      <w:bCs w:val="0"/>
    </w:rPr>
  </w:style>
  <w:style w:type="paragraph" w:styleId="8">
    <w:name w:val="heading 8"/>
    <w:basedOn w:val="2"/>
    <w:next w:val="90"/>
    <w:link w:val="8Char"/>
    <w:rsid w:val="008938AC"/>
    <w:pPr>
      <w:numPr>
        <w:ilvl w:val="0"/>
        <w:numId w:val="0"/>
      </w:numPr>
      <w:topLinePunct w:val="0"/>
      <w:spacing w:before="200"/>
      <w:outlineLvl w:val="7"/>
    </w:pPr>
    <w:rPr>
      <w:rFonts w:cs="Times New Roman"/>
    </w:rPr>
  </w:style>
  <w:style w:type="paragraph" w:styleId="90">
    <w:name w:val="heading 9"/>
    <w:basedOn w:val="3"/>
    <w:next w:val="a2"/>
    <w:link w:val="9Char"/>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link w:val="Char0"/>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link w:val="Char1"/>
    <w:semiHidden/>
    <w:rsid w:val="009D0E48"/>
    <w:pPr>
      <w:shd w:val="clear" w:color="auto" w:fill="000080"/>
    </w:pPr>
  </w:style>
  <w:style w:type="paragraph" w:styleId="ac">
    <w:name w:val="footer"/>
    <w:basedOn w:val="HeadingLeft"/>
    <w:link w:val="Char2"/>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link w:val="Char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4"/>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link w:val="Char5"/>
    <w:semiHidden/>
    <w:rsid w:val="009D0E48"/>
    <w:rPr>
      <w:sz w:val="18"/>
      <w:szCs w:val="18"/>
    </w:rPr>
  </w:style>
  <w:style w:type="paragraph" w:styleId="af2">
    <w:name w:val="annotation text"/>
    <w:basedOn w:val="a2"/>
    <w:link w:val="Char6"/>
    <w:qFormat/>
    <w:rsid w:val="009D0E48"/>
  </w:style>
  <w:style w:type="character" w:styleId="af3">
    <w:name w:val="annotation reference"/>
    <w:basedOn w:val="a3"/>
    <w:qFormat/>
    <w:rsid w:val="009D0E48"/>
    <w:rPr>
      <w:sz w:val="21"/>
      <w:szCs w:val="21"/>
    </w:rPr>
  </w:style>
  <w:style w:type="paragraph" w:styleId="af4">
    <w:name w:val="annotation subject"/>
    <w:basedOn w:val="af2"/>
    <w:next w:val="af2"/>
    <w:link w:val="Char7"/>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link w:val="Char8"/>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link w:val="HTMLChar"/>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Char0"/>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link w:val="Char9"/>
    <w:semiHidden/>
    <w:rsid w:val="009D0E48"/>
  </w:style>
  <w:style w:type="paragraph" w:styleId="afd">
    <w:name w:val="Plain Text"/>
    <w:basedOn w:val="a2"/>
    <w:link w:val="Chara"/>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link w:val="Charb"/>
    <w:semiHidden/>
    <w:rsid w:val="009D0E48"/>
  </w:style>
  <w:style w:type="paragraph" w:styleId="aff0">
    <w:name w:val="Subtitle"/>
    <w:basedOn w:val="a2"/>
    <w:link w:val="Charc"/>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link w:val="Chard"/>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link w:val="Chare"/>
    <w:semiHidden/>
    <w:rsid w:val="009D0E48"/>
    <w:pPr>
      <w:ind w:leftChars="2100" w:left="100"/>
    </w:pPr>
  </w:style>
  <w:style w:type="character" w:styleId="aff9">
    <w:name w:val="Emphasis"/>
    <w:basedOn w:val="a3"/>
    <w:qFormat/>
    <w:rsid w:val="008938AC"/>
    <w:rPr>
      <w:i/>
      <w:iCs/>
    </w:rPr>
  </w:style>
  <w:style w:type="paragraph" w:styleId="affa">
    <w:name w:val="Date"/>
    <w:basedOn w:val="a2"/>
    <w:next w:val="a2"/>
    <w:link w:val="Charf"/>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link w:val="Charf0"/>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link w:val="Charf1"/>
    <w:semiHidden/>
    <w:rsid w:val="009D0E48"/>
    <w:pPr>
      <w:spacing w:after="120"/>
    </w:pPr>
  </w:style>
  <w:style w:type="paragraph" w:styleId="afff3">
    <w:name w:val="Body Text First Indent"/>
    <w:basedOn w:val="afff2"/>
    <w:link w:val="Charf2"/>
    <w:semiHidden/>
    <w:rsid w:val="009D0E48"/>
    <w:pPr>
      <w:ind w:firstLineChars="100" w:firstLine="420"/>
    </w:pPr>
  </w:style>
  <w:style w:type="paragraph" w:styleId="afff4">
    <w:name w:val="Body Text Indent"/>
    <w:basedOn w:val="a2"/>
    <w:link w:val="Charf3"/>
    <w:semiHidden/>
    <w:rsid w:val="009D0E48"/>
    <w:pPr>
      <w:spacing w:after="120"/>
      <w:ind w:leftChars="200" w:left="420"/>
    </w:pPr>
  </w:style>
  <w:style w:type="paragraph" w:styleId="2f">
    <w:name w:val="Body Text First Indent 2"/>
    <w:basedOn w:val="afff4"/>
    <w:link w:val="2Char0"/>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link w:val="2Char1"/>
    <w:semiHidden/>
    <w:rsid w:val="009D0E48"/>
    <w:pPr>
      <w:spacing w:after="120" w:line="480" w:lineRule="auto"/>
    </w:pPr>
  </w:style>
  <w:style w:type="paragraph" w:styleId="3f">
    <w:name w:val="Body Text 3"/>
    <w:basedOn w:val="a2"/>
    <w:link w:val="3Char0"/>
    <w:semiHidden/>
    <w:rsid w:val="009D0E48"/>
    <w:pPr>
      <w:spacing w:after="120"/>
    </w:pPr>
    <w:rPr>
      <w:sz w:val="16"/>
      <w:szCs w:val="16"/>
    </w:rPr>
  </w:style>
  <w:style w:type="paragraph" w:styleId="2f1">
    <w:name w:val="Body Text Indent 2"/>
    <w:basedOn w:val="a2"/>
    <w:link w:val="2Char2"/>
    <w:semiHidden/>
    <w:rsid w:val="009D0E48"/>
    <w:pPr>
      <w:spacing w:after="120" w:line="480" w:lineRule="auto"/>
      <w:ind w:leftChars="200" w:left="420"/>
    </w:pPr>
  </w:style>
  <w:style w:type="paragraph" w:styleId="3f0">
    <w:name w:val="Body Text Indent 3"/>
    <w:basedOn w:val="a2"/>
    <w:link w:val="3Char1"/>
    <w:semiHidden/>
    <w:rsid w:val="009D0E48"/>
    <w:pPr>
      <w:spacing w:after="120"/>
      <w:ind w:leftChars="200" w:left="420"/>
    </w:pPr>
    <w:rPr>
      <w:sz w:val="16"/>
      <w:szCs w:val="16"/>
    </w:rPr>
  </w:style>
  <w:style w:type="paragraph" w:styleId="afff6">
    <w:name w:val="Note Heading"/>
    <w:basedOn w:val="a2"/>
    <w:next w:val="a2"/>
    <w:link w:val="Charf4"/>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Char4">
    <w:name w:val="脚注文本 Char"/>
    <w:basedOn w:val="a3"/>
    <w:link w:val="af"/>
    <w:uiPriority w:val="99"/>
    <w:rsid w:val="00A5245A"/>
    <w:rPr>
      <w:rFonts w:cs="Arial"/>
      <w:kern w:val="2"/>
      <w:sz w:val="18"/>
      <w:szCs w:val="18"/>
    </w:rPr>
  </w:style>
  <w:style w:type="character" w:styleId="afff8">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f5"/>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f5">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f6"/>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f6">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F53ACE"/>
    <w:pPr>
      <w:ind w:leftChars="100" w:left="1281" w:rightChars="100" w:right="100"/>
      <w:jc w:val="center"/>
    </w:pPr>
    <w:rPr>
      <w:rFonts w:cs="宋体"/>
    </w:rPr>
  </w:style>
  <w:style w:type="character" w:customStyle="1" w:styleId="1Char">
    <w:name w:val="标题 1 Char"/>
    <w:aliases w:val="ALT+1 Char"/>
    <w:basedOn w:val="a3"/>
    <w:link w:val="1"/>
    <w:rsid w:val="00FC5DD0"/>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f7"/>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f7">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2">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7A17F1"/>
    <w:pPr>
      <w:topLinePunct w:val="0"/>
      <w:adjustRightInd/>
      <w:ind w:left="1021"/>
    </w:pPr>
    <w:rPr>
      <w:rFonts w:ascii="Huawei Sans" w:eastAsia="方正兰亭黑简体" w:hAnsi="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7A17F1"/>
    <w:rPr>
      <w:rFonts w:ascii="Huawei Sans" w:eastAsia="方正兰亭黑简体" w:hAnsi="Huawei Sans" w:cs="微软雅黑"/>
      <w:sz w:val="21"/>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6A0A2D"/>
    <w:pPr>
      <w:numPr>
        <w:ilvl w:val="5"/>
        <w:numId w:val="4"/>
      </w:numPr>
      <w:spacing w:before="160" w:after="160"/>
      <w:ind w:left="1293"/>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6A0A2D"/>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qFormat/>
    <w:rsid w:val="004A31D9"/>
    <w:rPr>
      <w:rFonts w:ascii="微软雅黑" w:eastAsia="微软雅黑" w:hAnsi="微软雅黑" w:cs="微软雅黑"/>
      <w:i/>
      <w:iCs/>
      <w:color w:val="4F81BD" w:themeColor="accent1"/>
    </w:rPr>
  </w:style>
  <w:style w:type="paragraph" w:styleId="affff7">
    <w:name w:val="Quote"/>
    <w:basedOn w:val="a2"/>
    <w:next w:val="a2"/>
    <w:link w:val="Charf8"/>
    <w:uiPriority w:val="29"/>
    <w:qFormat/>
    <w:rsid w:val="004A31D9"/>
    <w:pPr>
      <w:spacing w:before="200" w:after="160"/>
      <w:ind w:left="864" w:right="864"/>
      <w:jc w:val="center"/>
    </w:pPr>
    <w:rPr>
      <w:i/>
      <w:iCs/>
      <w:color w:val="404040" w:themeColor="text1" w:themeTint="BF"/>
    </w:rPr>
  </w:style>
  <w:style w:type="character" w:customStyle="1" w:styleId="Charf8">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f9"/>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9">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qFormat/>
    <w:rsid w:val="004A31D9"/>
    <w:rPr>
      <w:rFonts w:ascii="微软雅黑" w:eastAsia="微软雅黑" w:hAnsi="微软雅黑" w:cs="微软雅黑"/>
      <w:b/>
      <w:bCs/>
      <w:i/>
      <w:iCs/>
      <w:spacing w:val="5"/>
    </w:rPr>
  </w:style>
  <w:style w:type="paragraph" w:customStyle="1" w:styleId="Cover-">
    <w:name w:val="Cover-宋体+罗马+正文"/>
    <w:basedOn w:val="a2"/>
    <w:link w:val="Cover-Char"/>
    <w:rsid w:val="004237DC"/>
    <w:pPr>
      <w:widowControl w:val="0"/>
      <w:topLinePunct w:val="0"/>
      <w:autoSpaceDE w:val="0"/>
      <w:autoSpaceDN w:val="0"/>
      <w:snapToGrid/>
      <w:spacing w:before="0" w:afterLines="50" w:line="320" w:lineRule="exact"/>
      <w:ind w:left="0" w:firstLine="420"/>
    </w:pPr>
    <w:rPr>
      <w:rFonts w:ascii="HuaweiSans-Regular" w:eastAsia="方正兰亭黑简体" w:hAnsi="HuaweiSans-Regular" w:cs="Arial"/>
      <w:sz w:val="24"/>
      <w:szCs w:val="24"/>
    </w:rPr>
  </w:style>
  <w:style w:type="character" w:customStyle="1" w:styleId="Cover-Char">
    <w:name w:val="Cover-宋体+罗马+正文 Char"/>
    <w:basedOn w:val="a3"/>
    <w:link w:val="Cover-"/>
    <w:rsid w:val="004237DC"/>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4237DC"/>
    <w:rPr>
      <w:rFonts w:eastAsia="黑体" w:cs="Arial"/>
      <w:spacing w:val="-4"/>
      <w:kern w:val="2"/>
      <w:sz w:val="21"/>
      <w:szCs w:val="21"/>
    </w:rPr>
  </w:style>
  <w:style w:type="character" w:customStyle="1" w:styleId="TableDescription0">
    <w:name w:val="Table Description 字符"/>
    <w:basedOn w:val="a3"/>
    <w:link w:val="TableDescription"/>
    <w:rsid w:val="004237DC"/>
    <w:rPr>
      <w:rFonts w:ascii="微软雅黑" w:eastAsia="黑体" w:hAnsi="微软雅黑" w:cs="微软雅黑"/>
      <w:spacing w:val="-4"/>
    </w:rPr>
  </w:style>
  <w:style w:type="character" w:customStyle="1" w:styleId="TableDescription2">
    <w:name w:val="样式 Table Description + 居中 字符"/>
    <w:basedOn w:val="TableDescription0"/>
    <w:link w:val="TableDescription1"/>
    <w:rsid w:val="004237DC"/>
    <w:rPr>
      <w:rFonts w:ascii="微软雅黑" w:eastAsia="黑体" w:hAnsi="微软雅黑" w:cs="宋体"/>
      <w:spacing w:val="-4"/>
    </w:rPr>
  </w:style>
  <w:style w:type="character" w:customStyle="1" w:styleId="4Char">
    <w:name w:val="标题 4 Char"/>
    <w:aliases w:val="ALT+4 Char"/>
    <w:basedOn w:val="a3"/>
    <w:link w:val="4"/>
    <w:rsid w:val="004237DC"/>
    <w:rPr>
      <w:rFonts w:ascii="Huawei Sans" w:eastAsia="方正兰亭黑简体" w:hAnsi="Huawei Sans" w:cs="微软雅黑"/>
      <w:noProof/>
      <w:sz w:val="28"/>
      <w:szCs w:val="28"/>
    </w:rPr>
  </w:style>
  <w:style w:type="character" w:customStyle="1" w:styleId="5Char">
    <w:name w:val="标题 5 Char"/>
    <w:aliases w:val="ALT+5 Char"/>
    <w:basedOn w:val="a3"/>
    <w:link w:val="5"/>
    <w:rsid w:val="004237DC"/>
    <w:rPr>
      <w:rFonts w:ascii="Huawei Sans" w:eastAsia="方正兰亭黑简体" w:hAnsi="Huawei Sans" w:cs="微软雅黑"/>
      <w:noProof/>
      <w:sz w:val="24"/>
      <w:szCs w:val="24"/>
    </w:rPr>
  </w:style>
  <w:style w:type="character" w:customStyle="1" w:styleId="6Char">
    <w:name w:val="标题 6 Char"/>
    <w:basedOn w:val="a3"/>
    <w:link w:val="6"/>
    <w:semiHidden/>
    <w:rsid w:val="004237DC"/>
    <w:rPr>
      <w:rFonts w:ascii="Arial" w:eastAsia="黑体" w:hAnsi="Arial"/>
      <w:b/>
      <w:bCs/>
    </w:rPr>
  </w:style>
  <w:style w:type="character" w:customStyle="1" w:styleId="7Char">
    <w:name w:val="标题 7 Char"/>
    <w:basedOn w:val="a3"/>
    <w:link w:val="7"/>
    <w:rsid w:val="004237DC"/>
    <w:rPr>
      <w:rFonts w:ascii="Huawei Sans" w:eastAsia="方正兰亭黑简体" w:hAnsi="Huawei Sans" w:cs="微软雅黑"/>
      <w:b/>
      <w:sz w:val="44"/>
      <w:szCs w:val="44"/>
    </w:rPr>
  </w:style>
  <w:style w:type="character" w:customStyle="1" w:styleId="8Char">
    <w:name w:val="标题 8 Char"/>
    <w:basedOn w:val="a3"/>
    <w:link w:val="8"/>
    <w:rsid w:val="004237DC"/>
    <w:rPr>
      <w:rFonts w:ascii="Huawei Sans" w:eastAsia="方正兰亭黑简体" w:hAnsi="Huawei Sans"/>
      <w:bCs/>
      <w:noProof/>
      <w:sz w:val="36"/>
      <w:szCs w:val="36"/>
      <w:lang w:eastAsia="en-US"/>
    </w:rPr>
  </w:style>
  <w:style w:type="character" w:customStyle="1" w:styleId="9Char">
    <w:name w:val="标题 9 Char"/>
    <w:basedOn w:val="a3"/>
    <w:link w:val="90"/>
    <w:rsid w:val="004237DC"/>
    <w:rPr>
      <w:rFonts w:ascii="Huawei Sans" w:eastAsia="方正兰亭黑简体" w:hAnsi="Huawei Sans"/>
      <w:noProof/>
      <w:sz w:val="32"/>
      <w:szCs w:val="32"/>
    </w:rPr>
  </w:style>
  <w:style w:type="character" w:customStyle="1" w:styleId="Char0">
    <w:name w:val="标题 Char"/>
    <w:basedOn w:val="a3"/>
    <w:link w:val="a8"/>
    <w:rsid w:val="004237DC"/>
    <w:rPr>
      <w:rFonts w:ascii="Arial" w:eastAsia="微软雅黑" w:hAnsi="Arial" w:cs="微软雅黑"/>
      <w:b/>
      <w:bCs/>
      <w:sz w:val="32"/>
      <w:szCs w:val="32"/>
    </w:rPr>
  </w:style>
  <w:style w:type="character" w:customStyle="1" w:styleId="Char1">
    <w:name w:val="文档结构图 Char"/>
    <w:basedOn w:val="a3"/>
    <w:link w:val="ab"/>
    <w:semiHidden/>
    <w:rsid w:val="004237DC"/>
    <w:rPr>
      <w:rFonts w:ascii="微软雅黑" w:eastAsia="微软雅黑" w:hAnsi="微软雅黑" w:cs="微软雅黑"/>
      <w:shd w:val="clear" w:color="auto" w:fill="000080"/>
    </w:rPr>
  </w:style>
  <w:style w:type="character" w:customStyle="1" w:styleId="Char3">
    <w:name w:val="宏文本 Char"/>
    <w:basedOn w:val="a3"/>
    <w:link w:val="ae"/>
    <w:semiHidden/>
    <w:rsid w:val="004237DC"/>
    <w:rPr>
      <w:rFonts w:ascii="Courier New" w:hAnsi="Courier New" w:cs="Courier New"/>
      <w:kern w:val="2"/>
      <w:sz w:val="24"/>
      <w:szCs w:val="24"/>
    </w:rPr>
  </w:style>
  <w:style w:type="character" w:customStyle="1" w:styleId="Char5">
    <w:name w:val="批注框文本 Char"/>
    <w:basedOn w:val="a3"/>
    <w:link w:val="af1"/>
    <w:semiHidden/>
    <w:rsid w:val="004237DC"/>
    <w:rPr>
      <w:rFonts w:ascii="微软雅黑" w:eastAsia="微软雅黑" w:hAnsi="微软雅黑" w:cs="微软雅黑"/>
      <w:sz w:val="18"/>
      <w:szCs w:val="18"/>
    </w:rPr>
  </w:style>
  <w:style w:type="character" w:customStyle="1" w:styleId="Char6">
    <w:name w:val="批注文字 Char"/>
    <w:basedOn w:val="a3"/>
    <w:link w:val="af2"/>
    <w:rsid w:val="004237DC"/>
    <w:rPr>
      <w:rFonts w:ascii="微软雅黑" w:eastAsia="微软雅黑" w:hAnsi="微软雅黑" w:cs="微软雅黑"/>
    </w:rPr>
  </w:style>
  <w:style w:type="character" w:customStyle="1" w:styleId="Char7">
    <w:name w:val="批注主题 Char"/>
    <w:basedOn w:val="Char6"/>
    <w:link w:val="af4"/>
    <w:semiHidden/>
    <w:rsid w:val="004237DC"/>
    <w:rPr>
      <w:rFonts w:ascii="微软雅黑" w:eastAsia="微软雅黑" w:hAnsi="微软雅黑" w:cs="微软雅黑"/>
      <w:b/>
      <w:bCs/>
    </w:rPr>
  </w:style>
  <w:style w:type="character" w:customStyle="1" w:styleId="Char8">
    <w:name w:val="尾注文本 Char"/>
    <w:basedOn w:val="a3"/>
    <w:link w:val="af7"/>
    <w:semiHidden/>
    <w:rsid w:val="004237DC"/>
    <w:rPr>
      <w:rFonts w:ascii="微软雅黑" w:eastAsia="微软雅黑" w:hAnsi="微软雅黑" w:cs="微软雅黑"/>
    </w:rPr>
  </w:style>
  <w:style w:type="character" w:customStyle="1" w:styleId="HTMLChar">
    <w:name w:val="HTML 地址 Char"/>
    <w:basedOn w:val="a3"/>
    <w:link w:val="HTML2"/>
    <w:semiHidden/>
    <w:rsid w:val="004237DC"/>
    <w:rPr>
      <w:rFonts w:ascii="微软雅黑" w:eastAsia="微软雅黑" w:hAnsi="微软雅黑" w:cs="微软雅黑"/>
      <w:i/>
      <w:iCs/>
    </w:rPr>
  </w:style>
  <w:style w:type="character" w:customStyle="1" w:styleId="HTMLChar0">
    <w:name w:val="HTML 预设格式 Char"/>
    <w:basedOn w:val="a3"/>
    <w:link w:val="HTML8"/>
    <w:semiHidden/>
    <w:rsid w:val="004237DC"/>
    <w:rPr>
      <w:rFonts w:ascii="Courier New" w:eastAsia="微软雅黑" w:hAnsi="Courier New" w:cs="Courier New"/>
    </w:rPr>
  </w:style>
  <w:style w:type="character" w:customStyle="1" w:styleId="Char9">
    <w:name w:val="称呼 Char"/>
    <w:basedOn w:val="a3"/>
    <w:link w:val="afc"/>
    <w:semiHidden/>
    <w:rsid w:val="004237DC"/>
    <w:rPr>
      <w:rFonts w:ascii="微软雅黑" w:eastAsia="微软雅黑" w:hAnsi="微软雅黑" w:cs="微软雅黑"/>
    </w:rPr>
  </w:style>
  <w:style w:type="character" w:customStyle="1" w:styleId="Chara">
    <w:name w:val="纯文本 Char"/>
    <w:basedOn w:val="a3"/>
    <w:link w:val="afd"/>
    <w:semiHidden/>
    <w:rsid w:val="004237DC"/>
    <w:rPr>
      <w:rFonts w:ascii="宋体" w:eastAsia="微软雅黑" w:hAnsi="Courier New" w:cs="Courier New"/>
    </w:rPr>
  </w:style>
  <w:style w:type="character" w:customStyle="1" w:styleId="Charb">
    <w:name w:val="电子邮件签名 Char"/>
    <w:basedOn w:val="a3"/>
    <w:link w:val="aff"/>
    <w:semiHidden/>
    <w:rsid w:val="004237DC"/>
    <w:rPr>
      <w:rFonts w:ascii="微软雅黑" w:eastAsia="微软雅黑" w:hAnsi="微软雅黑" w:cs="微软雅黑"/>
    </w:rPr>
  </w:style>
  <w:style w:type="character" w:customStyle="1" w:styleId="Charc">
    <w:name w:val="副标题 Char"/>
    <w:basedOn w:val="a3"/>
    <w:link w:val="aff0"/>
    <w:rsid w:val="004237DC"/>
    <w:rPr>
      <w:rFonts w:ascii="Arial" w:eastAsia="微软雅黑" w:hAnsi="Arial" w:cs="微软雅黑"/>
      <w:b/>
      <w:bCs/>
      <w:kern w:val="28"/>
      <w:sz w:val="32"/>
      <w:szCs w:val="32"/>
    </w:rPr>
  </w:style>
  <w:style w:type="character" w:customStyle="1" w:styleId="Chard">
    <w:name w:val="结束语 Char"/>
    <w:basedOn w:val="a3"/>
    <w:link w:val="aff2"/>
    <w:semiHidden/>
    <w:rsid w:val="004237DC"/>
    <w:rPr>
      <w:rFonts w:ascii="微软雅黑" w:eastAsia="微软雅黑" w:hAnsi="微软雅黑" w:cs="微软雅黑"/>
    </w:rPr>
  </w:style>
  <w:style w:type="character" w:customStyle="1" w:styleId="Chare">
    <w:name w:val="签名 Char"/>
    <w:basedOn w:val="a3"/>
    <w:link w:val="aff8"/>
    <w:semiHidden/>
    <w:rsid w:val="004237DC"/>
    <w:rPr>
      <w:rFonts w:ascii="微软雅黑" w:eastAsia="微软雅黑" w:hAnsi="微软雅黑" w:cs="微软雅黑"/>
    </w:rPr>
  </w:style>
  <w:style w:type="character" w:customStyle="1" w:styleId="Charf">
    <w:name w:val="日期 Char"/>
    <w:basedOn w:val="a3"/>
    <w:link w:val="affa"/>
    <w:semiHidden/>
    <w:rsid w:val="004237DC"/>
    <w:rPr>
      <w:rFonts w:ascii="微软雅黑" w:eastAsia="微软雅黑" w:hAnsi="微软雅黑" w:cs="微软雅黑"/>
    </w:rPr>
  </w:style>
  <w:style w:type="character" w:customStyle="1" w:styleId="Charf0">
    <w:name w:val="信息标题 Char"/>
    <w:basedOn w:val="a3"/>
    <w:link w:val="affd"/>
    <w:semiHidden/>
    <w:rsid w:val="004237DC"/>
    <w:rPr>
      <w:rFonts w:ascii="Arial" w:eastAsia="微软雅黑" w:hAnsi="Arial" w:cs="微软雅黑"/>
      <w:shd w:val="pct20" w:color="auto" w:fill="auto"/>
    </w:rPr>
  </w:style>
  <w:style w:type="character" w:customStyle="1" w:styleId="Charf1">
    <w:name w:val="正文文本 Char"/>
    <w:basedOn w:val="a3"/>
    <w:link w:val="afff2"/>
    <w:semiHidden/>
    <w:rsid w:val="004237DC"/>
    <w:rPr>
      <w:rFonts w:ascii="微软雅黑" w:eastAsia="微软雅黑" w:hAnsi="微软雅黑" w:cs="微软雅黑"/>
    </w:rPr>
  </w:style>
  <w:style w:type="character" w:customStyle="1" w:styleId="Charf2">
    <w:name w:val="正文首行缩进 Char"/>
    <w:basedOn w:val="Charf1"/>
    <w:link w:val="afff3"/>
    <w:semiHidden/>
    <w:rsid w:val="004237DC"/>
    <w:rPr>
      <w:rFonts w:ascii="微软雅黑" w:eastAsia="微软雅黑" w:hAnsi="微软雅黑" w:cs="微软雅黑"/>
    </w:rPr>
  </w:style>
  <w:style w:type="character" w:customStyle="1" w:styleId="Charf3">
    <w:name w:val="正文文本缩进 Char"/>
    <w:basedOn w:val="a3"/>
    <w:link w:val="afff4"/>
    <w:semiHidden/>
    <w:rsid w:val="004237DC"/>
    <w:rPr>
      <w:rFonts w:ascii="微软雅黑" w:eastAsia="微软雅黑" w:hAnsi="微软雅黑" w:cs="微软雅黑"/>
    </w:rPr>
  </w:style>
  <w:style w:type="character" w:customStyle="1" w:styleId="2Char0">
    <w:name w:val="正文首行缩进 2 Char"/>
    <w:basedOn w:val="Charf3"/>
    <w:link w:val="2f"/>
    <w:semiHidden/>
    <w:rsid w:val="004237DC"/>
    <w:rPr>
      <w:rFonts w:ascii="微软雅黑" w:eastAsia="微软雅黑" w:hAnsi="微软雅黑" w:cs="微软雅黑"/>
    </w:rPr>
  </w:style>
  <w:style w:type="character" w:customStyle="1" w:styleId="2Char1">
    <w:name w:val="正文文本 2 Char"/>
    <w:basedOn w:val="a3"/>
    <w:link w:val="2f0"/>
    <w:semiHidden/>
    <w:rsid w:val="004237DC"/>
    <w:rPr>
      <w:rFonts w:ascii="微软雅黑" w:eastAsia="微软雅黑" w:hAnsi="微软雅黑" w:cs="微软雅黑"/>
    </w:rPr>
  </w:style>
  <w:style w:type="character" w:customStyle="1" w:styleId="3Char0">
    <w:name w:val="正文文本 3 Char"/>
    <w:basedOn w:val="a3"/>
    <w:link w:val="3f"/>
    <w:semiHidden/>
    <w:rsid w:val="004237DC"/>
    <w:rPr>
      <w:rFonts w:ascii="微软雅黑" w:eastAsia="微软雅黑" w:hAnsi="微软雅黑" w:cs="微软雅黑"/>
      <w:sz w:val="16"/>
      <w:szCs w:val="16"/>
    </w:rPr>
  </w:style>
  <w:style w:type="character" w:customStyle="1" w:styleId="2Char2">
    <w:name w:val="正文文本缩进 2 Char"/>
    <w:basedOn w:val="a3"/>
    <w:link w:val="2f1"/>
    <w:semiHidden/>
    <w:rsid w:val="004237DC"/>
    <w:rPr>
      <w:rFonts w:ascii="微软雅黑" w:eastAsia="微软雅黑" w:hAnsi="微软雅黑" w:cs="微软雅黑"/>
    </w:rPr>
  </w:style>
  <w:style w:type="character" w:customStyle="1" w:styleId="3Char1">
    <w:name w:val="正文文本缩进 3 Char"/>
    <w:basedOn w:val="a3"/>
    <w:link w:val="3f0"/>
    <w:semiHidden/>
    <w:rsid w:val="004237DC"/>
    <w:rPr>
      <w:rFonts w:ascii="微软雅黑" w:eastAsia="微软雅黑" w:hAnsi="微软雅黑" w:cs="微软雅黑"/>
      <w:sz w:val="16"/>
      <w:szCs w:val="16"/>
    </w:rPr>
  </w:style>
  <w:style w:type="character" w:customStyle="1" w:styleId="Charf4">
    <w:name w:val="注释标题 Char"/>
    <w:basedOn w:val="a3"/>
    <w:link w:val="afff6"/>
    <w:semiHidden/>
    <w:rsid w:val="004237DC"/>
    <w:rPr>
      <w:rFonts w:ascii="微软雅黑" w:eastAsia="微软雅黑" w:hAnsi="微软雅黑" w:cs="微软雅黑"/>
    </w:rPr>
  </w:style>
  <w:style w:type="paragraph" w:customStyle="1" w:styleId="affffc">
    <w:name w:val="边框代码"/>
    <w:basedOn w:val="1e"/>
    <w:link w:val="Charfa"/>
    <w:qFormat/>
    <w:rsid w:val="006A0A2D"/>
    <w:pPr>
      <w:pBdr>
        <w:top w:val="single" w:sz="8" w:space="2"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pPr>
    <w:rPr>
      <w:rFonts w:cs="Huawei Sans"/>
      <w:color w:val="000000"/>
      <w:spacing w:val="-4"/>
      <w:kern w:val="2"/>
      <w:sz w:val="18"/>
      <w:szCs w:val="21"/>
    </w:rPr>
  </w:style>
  <w:style w:type="character" w:customStyle="1" w:styleId="Charfa">
    <w:name w:val="边框代码 Char"/>
    <w:basedOn w:val="93"/>
    <w:link w:val="affffc"/>
    <w:rsid w:val="006A0A2D"/>
    <w:rPr>
      <w:rFonts w:ascii="Huawei Sans" w:eastAsia="方正兰亭黑简体" w:hAnsi="Huawei Sans" w:cs="Huawei Sans"/>
      <w:b w:val="0"/>
      <w:color w:val="000000"/>
      <w:spacing w:val="-4"/>
      <w:kern w:val="2"/>
      <w:sz w:val="18"/>
      <w:szCs w:val="21"/>
      <w:shd w:val="clear" w:color="auto" w:fill="D9D9D9" w:themeFill="background1" w:themeFillShade="D9"/>
    </w:rPr>
  </w:style>
  <w:style w:type="character" w:customStyle="1" w:styleId="fontstyle01">
    <w:name w:val="fontstyle01"/>
    <w:basedOn w:val="a3"/>
    <w:rsid w:val="004237DC"/>
    <w:rPr>
      <w:rFonts w:ascii="TimesNewRomanPSMT" w:eastAsia="TimesNewRomanPSMT" w:hint="eastAsia"/>
      <w:b w:val="0"/>
      <w:bCs w:val="0"/>
      <w:i w:val="0"/>
      <w:iCs w:val="0"/>
      <w:color w:val="000000"/>
      <w:sz w:val="22"/>
      <w:szCs w:val="22"/>
    </w:rPr>
  </w:style>
  <w:style w:type="character" w:customStyle="1" w:styleId="fontstyle21">
    <w:name w:val="fontstyle21"/>
    <w:basedOn w:val="a3"/>
    <w:rsid w:val="004237DC"/>
    <w:rPr>
      <w:rFonts w:ascii="宋体" w:eastAsia="宋体" w:hAnsi="宋体" w:hint="eastAsia"/>
      <w:b w:val="0"/>
      <w:bCs w:val="0"/>
      <w:i w:val="0"/>
      <w:iCs w:val="0"/>
      <w:color w:val="000000"/>
      <w:sz w:val="22"/>
      <w:szCs w:val="22"/>
    </w:rPr>
  </w:style>
  <w:style w:type="character" w:customStyle="1" w:styleId="fontstyle11">
    <w:name w:val="fontstyle11"/>
    <w:basedOn w:val="a3"/>
    <w:rsid w:val="004237DC"/>
    <w:rPr>
      <w:rFonts w:ascii="宋体" w:eastAsia="宋体" w:hAnsi="宋体" w:hint="eastAsia"/>
      <w:b w:val="0"/>
      <w:bCs w:val="0"/>
      <w:i w:val="0"/>
      <w:iCs w:val="0"/>
      <w:color w:val="000000"/>
      <w:sz w:val="22"/>
      <w:szCs w:val="22"/>
    </w:rPr>
  </w:style>
  <w:style w:type="character" w:customStyle="1" w:styleId="fontstyle31">
    <w:name w:val="fontstyle31"/>
    <w:basedOn w:val="a3"/>
    <w:rsid w:val="004237DC"/>
    <w:rPr>
      <w:rFonts w:ascii="宋体" w:eastAsia="宋体" w:hAnsi="宋体" w:hint="eastAsia"/>
      <w:b w:val="0"/>
      <w:bCs w:val="0"/>
      <w:i w:val="0"/>
      <w:iCs w:val="0"/>
      <w:color w:val="000000"/>
      <w:sz w:val="22"/>
      <w:szCs w:val="22"/>
    </w:rPr>
  </w:style>
  <w:style w:type="character" w:customStyle="1" w:styleId="fontstyle41">
    <w:name w:val="fontstyle41"/>
    <w:basedOn w:val="a3"/>
    <w:rsid w:val="004237DC"/>
    <w:rPr>
      <w:rFonts w:ascii="Wingdings-Regular" w:hAnsi="Wingdings-Regular" w:hint="default"/>
      <w:b w:val="0"/>
      <w:bCs w:val="0"/>
      <w:i w:val="0"/>
      <w:iCs w:val="0"/>
      <w:color w:val="000000"/>
      <w:sz w:val="22"/>
      <w:szCs w:val="22"/>
    </w:rPr>
  </w:style>
  <w:style w:type="character" w:customStyle="1" w:styleId="3Char2">
    <w:name w:val="3.步骤 Char"/>
    <w:basedOn w:val="Step0"/>
    <w:rsid w:val="004237DC"/>
    <w:rPr>
      <w:rFonts w:ascii="微软雅黑" w:eastAsia="微软雅黑" w:hAnsi="微软雅黑" w:cs="微软雅黑"/>
      <w:snapToGrid w:val="0"/>
      <w:kern w:val="0"/>
      <w:sz w:val="32"/>
      <w:szCs w:val="32"/>
    </w:rPr>
  </w:style>
  <w:style w:type="paragraph" w:customStyle="1" w:styleId="renwu">
    <w:name w:val="renwu"/>
    <w:basedOn w:val="4a"/>
    <w:link w:val="renwuChar"/>
    <w:qFormat/>
    <w:rsid w:val="004237DC"/>
    <w:pPr>
      <w:numPr>
        <w:numId w:val="0"/>
      </w:numPr>
      <w:tabs>
        <w:tab w:val="num" w:pos="425"/>
      </w:tabs>
      <w:ind w:left="1446" w:hanging="425"/>
    </w:pPr>
  </w:style>
  <w:style w:type="character" w:customStyle="1" w:styleId="renwuChar">
    <w:name w:val="renwu Char"/>
    <w:basedOn w:val="4b"/>
    <w:link w:val="renwu"/>
    <w:rsid w:val="004237DC"/>
    <w:rPr>
      <w:rFonts w:ascii="Huawei Sans" w:eastAsia="方正兰亭黑简体" w:hAnsi="Huawei Sans" w:cs="微软雅黑"/>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15102884">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static.runoob.com/download/mysql-connector-java-8.0.16.jar" TargetMode="External"/><Relationship Id="rId33" Type="http://schemas.openxmlformats.org/officeDocument/2006/relationships/hyperlink" Target="https://www.oracle.com/java/technologies/javase/javase-jdk8-downloads.html"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55A9DE-9BA6-4882-901C-F036DEA8C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507</TotalTime>
  <Pages>38</Pages>
  <Words>4802</Words>
  <Characters>27374</Characters>
  <Application>Microsoft Office Word</Application>
  <DocSecurity>0</DocSecurity>
  <Lines>228</Lines>
  <Paragraphs>64</Paragraphs>
  <ScaleCrop>false</ScaleCrop>
  <Company>Huawei Technologies Co.,Ltd.</Company>
  <LinksUpToDate>false</LinksUpToDate>
  <CharactersWithSpaces>32112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215</cp:revision>
  <cp:lastPrinted>2016-11-21T02:33:00Z</cp:lastPrinted>
  <dcterms:created xsi:type="dcterms:W3CDTF">2020-08-12T09:10:00Z</dcterms:created>
  <dcterms:modified xsi:type="dcterms:W3CDTF">2021-03-01T01:47:00Z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(3)X4w9AGaJNj6m9w58cjnCXygmyCyKNRgK7t5IefHJAJjQjfF6ZOYVMK1vUZUQwAlUh18v/wrY
GPkWsSNkOxhAAmGnCTpV+nGJoopIGUJ4CnhqFg+E0MVYJPHNIwa94g/zl33lWekTRVArPmlK
QP3UJHpeg4w39g9Vr87Wvd7fJuM1w0HkdpWoHrG7egRPDDLzPKFePZT8NEXNwzNT4/srPotp
GXEE1Bo7P3eogMlCfm</vt:lpwstr>
  </property>
  <property fmtid="{D5CDD505-2E9C-101B-9397-08002B2CF9AE}" pid="15" name="_2015_ms_pID_7253431">
    <vt:lpwstr>cfgOrqobtCzAIpb6daxa4ta43R4peFJ01x/skEZ3LcWpzV/3mhRYgO
WkhuKCnYJvsYzw5juEM0udff6BNTExA6BnfYhNKfO8jbXsoUJgK7KpCF4IVMyllnQEzi8E/3
CB3dBTlEM0BLOo2Qdrs2ICQwBm1/Gfq19YpeIsS3GhESVHCRA5r+Y/U4Gnp83x3UpAWaz5/f
kAssUXO+obOwGAKpUHRCAh8wI9ZPnw54oic6</vt:lpwstr>
  </property>
  <property fmtid="{D5CDD505-2E9C-101B-9397-08002B2CF9AE}" pid="16" name="ContentTypeId">
    <vt:lpwstr>0x010100CC226774B8D87F4D92D9D1F6859ED44E</vt:lpwstr>
  </property>
  <property fmtid="{D5CDD505-2E9C-101B-9397-08002B2CF9AE}" pid="17" name="_2015_ms_pID_7253432">
    <vt:lpwstr>lg==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1614558331</vt:lpwstr>
  </property>
</Properties>
</file>